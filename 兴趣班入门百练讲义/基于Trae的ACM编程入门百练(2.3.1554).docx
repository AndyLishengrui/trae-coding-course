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12BD" w:rsidRPr="00360B79" w:rsidRDefault="00A0695A" w:rsidP="0014771D">
      <w:pPr>
        <w:spacing w:before="960" w:after="1920"/>
        <w:jc w:val="center"/>
        <w:rPr>
          <w:sz w:val="52"/>
          <w:szCs w:val="52"/>
          <w:lang w:eastAsia="zh-CN"/>
        </w:rPr>
      </w:pPr>
      <w:bookmarkStart w:id="0" w:name="xxqqWholeArea"/>
      <w:bookmarkStart w:id="1" w:name="_Toc510255531"/>
      <w:bookmarkStart w:id="2" w:name="_Toc76012614"/>
      <w:bookmarkStart w:id="3" w:name="_Toc76016306"/>
      <w:r>
        <w:rPr>
          <w:rFonts w:hint="eastAsia"/>
          <w:sz w:val="52"/>
          <w:szCs w:val="52"/>
          <w:lang w:eastAsia="zh-CN"/>
        </w:rPr>
        <w:t>基于</w:t>
      </w:r>
      <w:r>
        <w:rPr>
          <w:rFonts w:hint="eastAsia"/>
          <w:sz w:val="52"/>
          <w:szCs w:val="52"/>
          <w:lang w:eastAsia="zh-CN"/>
        </w:rPr>
        <w:t>TRAE</w:t>
      </w:r>
      <w:r>
        <w:rPr>
          <w:rFonts w:hint="eastAsia"/>
          <w:sz w:val="52"/>
          <w:szCs w:val="52"/>
          <w:lang w:eastAsia="zh-CN"/>
        </w:rPr>
        <w:t>的</w:t>
      </w:r>
      <w:r w:rsidR="00BE5894">
        <w:rPr>
          <w:rFonts w:hint="eastAsia"/>
          <w:sz w:val="52"/>
          <w:szCs w:val="52"/>
          <w:lang w:eastAsia="zh-CN"/>
        </w:rPr>
        <w:t>ACM</w:t>
      </w:r>
      <w:r w:rsidR="00BE5894">
        <w:rPr>
          <w:rFonts w:hint="eastAsia"/>
          <w:sz w:val="52"/>
          <w:szCs w:val="52"/>
          <w:lang w:eastAsia="zh-CN"/>
        </w:rPr>
        <w:t>编程</w:t>
      </w:r>
      <w:bookmarkStart w:id="4" w:name="_GoBack"/>
      <w:bookmarkEnd w:id="4"/>
      <w:r w:rsidR="00ED1D22">
        <w:rPr>
          <w:rFonts w:hint="eastAsia"/>
          <w:sz w:val="52"/>
          <w:szCs w:val="52"/>
          <w:lang w:eastAsia="zh-CN"/>
        </w:rPr>
        <w:t>入门百练</w:t>
      </w:r>
    </w:p>
    <w:bookmarkEnd w:id="0"/>
    <w:p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rsidR="0014771D" w:rsidRPr="0014771D" w:rsidRDefault="0014771D" w:rsidP="0014771D">
      <w:pPr>
        <w:pStyle w:val="a3"/>
        <w:rPr>
          <w:lang w:eastAsia="zh-CN"/>
        </w:rPr>
      </w:pPr>
    </w:p>
    <w:p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rsidP="0014771D">
      <w:pPr>
        <w:jc w:val="center"/>
        <w:rPr>
          <w:lang w:eastAsia="zh-CN"/>
        </w:rPr>
      </w:pPr>
      <w:r>
        <w:rPr>
          <w:rFonts w:hint="eastAsia"/>
          <w:lang w:eastAsia="zh-CN"/>
        </w:rPr>
        <w:t>李胜睿</w:t>
      </w:r>
      <w:r w:rsidR="00ED1D22">
        <w:rPr>
          <w:rFonts w:hint="eastAsia"/>
          <w:lang w:eastAsia="zh-CN"/>
        </w:rPr>
        <w:t>、</w:t>
      </w:r>
      <w:r w:rsidR="00D11ADD">
        <w:rPr>
          <w:rFonts w:hint="eastAsia"/>
          <w:lang w:eastAsia="zh-CN"/>
        </w:rPr>
        <w:t>张琦、</w:t>
      </w:r>
      <w:r w:rsidR="00ED1D22">
        <w:rPr>
          <w:rFonts w:hint="eastAsia"/>
          <w:lang w:eastAsia="zh-CN"/>
        </w:rPr>
        <w:t>蔡炳跃</w:t>
      </w:r>
      <w:r w:rsidR="00360B79">
        <w:rPr>
          <w:rFonts w:hint="eastAsia"/>
          <w:lang w:eastAsia="zh-CN"/>
        </w:rPr>
        <w:t>等编著</w:t>
      </w:r>
    </w:p>
    <w:p w:rsidR="006412BD" w:rsidRDefault="006412BD"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rFonts w:hint="eastAsia"/>
          <w:lang w:eastAsia="zh-CN"/>
        </w:rPr>
        <w:t>二</w:t>
      </w:r>
      <w:r>
        <w:rPr>
          <w:rFonts w:hint="eastAsia"/>
          <w:lang w:eastAsia="zh-CN"/>
        </w:rPr>
        <w:t>0</w:t>
      </w:r>
      <w:r w:rsidR="00ED1D22">
        <w:rPr>
          <w:rFonts w:hint="eastAsia"/>
          <w:lang w:eastAsia="zh-CN"/>
        </w:rPr>
        <w:t>二</w:t>
      </w:r>
      <w:r w:rsidR="00647004">
        <w:rPr>
          <w:rFonts w:hint="eastAsia"/>
          <w:lang w:eastAsia="zh-CN"/>
        </w:rPr>
        <w:t>六</w:t>
      </w:r>
      <w:r w:rsidR="00ED1D22">
        <w:rPr>
          <w:rFonts w:hint="eastAsia"/>
          <w:lang w:eastAsia="zh-CN"/>
        </w:rPr>
        <w:t>年</w:t>
      </w:r>
      <w:r w:rsidR="00647004">
        <w:rPr>
          <w:rFonts w:hint="eastAsia"/>
          <w:lang w:eastAsia="zh-CN"/>
        </w:rPr>
        <w:t>二月一</w:t>
      </w:r>
      <w:r w:rsidR="00B14455">
        <w:rPr>
          <w:rFonts w:hint="eastAsia"/>
          <w:lang w:eastAsia="zh-CN"/>
        </w:rPr>
        <w:t>日</w:t>
      </w:r>
    </w:p>
    <w:p w:rsidR="006412BD" w:rsidRDefault="006412BD" w:rsidP="003A25FB">
      <w:pPr>
        <w:pStyle w:val="1"/>
        <w:numPr>
          <w:ilvl w:val="0"/>
          <w:numId w:val="0"/>
        </w:numPr>
        <w:rPr>
          <w:lang w:eastAsia="zh-CN"/>
        </w:rPr>
      </w:pPr>
      <w:bookmarkStart w:id="5" w:name="_Toc53733916"/>
      <w:r>
        <w:rPr>
          <w:rFonts w:hint="eastAsia"/>
          <w:lang w:eastAsia="zh-CN"/>
        </w:rPr>
        <w:lastRenderedPageBreak/>
        <w:t>目录</w:t>
      </w:r>
      <w:bookmarkEnd w:id="5"/>
    </w:p>
    <w:p w:rsidR="00667021" w:rsidRDefault="00EA63FB">
      <w:pPr>
        <w:pStyle w:val="TOC1"/>
        <w:tabs>
          <w:tab w:val="right" w:leader="dot" w:pos="9912"/>
        </w:tabs>
        <w:rPr>
          <w:rFonts w:asciiTheme="minorHAnsi" w:eastAsiaTheme="minorEastAsia" w:hAnsiTheme="minorHAnsi" w:cstheme="minorBidi"/>
          <w:noProof/>
          <w:kern w:val="2"/>
          <w:szCs w:val="22"/>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667021">
        <w:rPr>
          <w:rFonts w:hint="eastAsia"/>
          <w:noProof/>
          <w:lang w:eastAsia="zh-CN"/>
        </w:rPr>
        <w:t>目录</w:t>
      </w:r>
      <w:r w:rsidR="00667021">
        <w:rPr>
          <w:noProof/>
        </w:rPr>
        <w:tab/>
      </w:r>
      <w:r w:rsidR="00667021">
        <w:rPr>
          <w:noProof/>
        </w:rPr>
        <w:fldChar w:fldCharType="begin"/>
      </w:r>
      <w:r w:rsidR="00667021">
        <w:rPr>
          <w:noProof/>
        </w:rPr>
        <w:instrText xml:space="preserve"> PAGEREF _Toc53733916 \h </w:instrText>
      </w:r>
      <w:r w:rsidR="00667021">
        <w:rPr>
          <w:noProof/>
        </w:rPr>
      </w:r>
      <w:r w:rsidR="00667021">
        <w:rPr>
          <w:noProof/>
        </w:rPr>
        <w:fldChar w:fldCharType="separate"/>
      </w:r>
      <w:r w:rsidR="00F553D4">
        <w:rPr>
          <w:noProof/>
        </w:rPr>
        <w:t>I</w:t>
      </w:r>
      <w:r w:rsidR="00667021">
        <w:rPr>
          <w:noProof/>
        </w:rPr>
        <w:fldChar w:fldCharType="end"/>
      </w:r>
    </w:p>
    <w:p w:rsidR="00667021" w:rsidRDefault="00667021">
      <w:pPr>
        <w:pStyle w:val="TOC1"/>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前言</w:t>
      </w:r>
      <w:r>
        <w:rPr>
          <w:noProof/>
        </w:rPr>
        <w:tab/>
      </w:r>
      <w:r>
        <w:rPr>
          <w:noProof/>
        </w:rPr>
        <w:fldChar w:fldCharType="begin"/>
      </w:r>
      <w:r>
        <w:rPr>
          <w:noProof/>
        </w:rPr>
        <w:instrText xml:space="preserve"> PAGEREF _Toc53733917 \h </w:instrText>
      </w:r>
      <w:r>
        <w:rPr>
          <w:noProof/>
        </w:rPr>
      </w:r>
      <w:r>
        <w:rPr>
          <w:noProof/>
        </w:rPr>
        <w:fldChar w:fldCharType="separate"/>
      </w:r>
      <w:r w:rsidR="00F553D4">
        <w:rPr>
          <w:noProof/>
        </w:rPr>
        <w:t>V</w:t>
      </w:r>
      <w:r>
        <w:rPr>
          <w:noProof/>
        </w:rPr>
        <w:fldChar w:fldCharType="end"/>
      </w:r>
    </w:p>
    <w:p w:rsidR="00667021" w:rsidRDefault="00667021">
      <w:pPr>
        <w:pStyle w:val="TOC1"/>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1</w:t>
      </w:r>
      <w:r>
        <w:rPr>
          <w:rFonts w:hint="eastAsia"/>
          <w:noProof/>
          <w:lang w:eastAsia="zh-CN"/>
        </w:rPr>
        <w:t>章</w:t>
      </w:r>
      <w:r>
        <w:rPr>
          <w:rFonts w:hint="eastAsia"/>
          <w:noProof/>
          <w:lang w:eastAsia="zh-CN"/>
        </w:rPr>
        <w:t xml:space="preserve"> </w:t>
      </w:r>
      <w:r>
        <w:rPr>
          <w:rFonts w:hint="eastAsia"/>
          <w:noProof/>
          <w:lang w:eastAsia="zh-CN"/>
        </w:rPr>
        <w:t>南强百题语法篇</w:t>
      </w:r>
      <w:r>
        <w:rPr>
          <w:noProof/>
        </w:rPr>
        <w:tab/>
      </w:r>
      <w:r>
        <w:rPr>
          <w:noProof/>
        </w:rPr>
        <w:fldChar w:fldCharType="begin"/>
      </w:r>
      <w:r>
        <w:rPr>
          <w:noProof/>
        </w:rPr>
        <w:instrText xml:space="preserve"> PAGEREF _Toc53733918 \h </w:instrText>
      </w:r>
      <w:r>
        <w:rPr>
          <w:noProof/>
        </w:rPr>
      </w:r>
      <w:r>
        <w:rPr>
          <w:noProof/>
        </w:rPr>
        <w:fldChar w:fldCharType="separate"/>
      </w:r>
      <w:r w:rsidR="00F553D4">
        <w:rPr>
          <w:noProof/>
        </w:rPr>
        <w:t>1</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1.1</w:t>
      </w:r>
      <w:r w:rsidRPr="00B67D18">
        <w:rPr>
          <w:rFonts w:hint="eastAsia"/>
          <w:noProof/>
          <w:shd w:val="clear" w:color="auto" w:fill="FFFFFF"/>
        </w:rPr>
        <w:t xml:space="preserve"> </w:t>
      </w:r>
      <w:r w:rsidRPr="00B67D18">
        <w:rPr>
          <w:rFonts w:hint="eastAsia"/>
          <w:noProof/>
          <w:shd w:val="clear" w:color="auto" w:fill="FFFFFF"/>
        </w:rPr>
        <w:t>求连续整数和</w:t>
      </w:r>
      <w:r w:rsidRPr="00B67D18">
        <w:rPr>
          <w:noProof/>
          <w:vertAlign w:val="superscript"/>
        </w:rPr>
        <w:t>NQ001</w:t>
      </w:r>
      <w:r>
        <w:rPr>
          <w:noProof/>
        </w:rPr>
        <w:tab/>
      </w:r>
      <w:r>
        <w:rPr>
          <w:noProof/>
        </w:rPr>
        <w:fldChar w:fldCharType="begin"/>
      </w:r>
      <w:r>
        <w:rPr>
          <w:noProof/>
        </w:rPr>
        <w:instrText xml:space="preserve"> PAGEREF _Toc53733919 \h </w:instrText>
      </w:r>
      <w:r>
        <w:rPr>
          <w:noProof/>
        </w:rPr>
      </w:r>
      <w:r>
        <w:rPr>
          <w:noProof/>
        </w:rPr>
        <w:fldChar w:fldCharType="separate"/>
      </w:r>
      <w:r w:rsidR="00F553D4">
        <w:rPr>
          <w:noProof/>
        </w:rPr>
        <w:t>1</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w:t>
      </w:r>
      <w:r>
        <w:rPr>
          <w:rFonts w:hint="eastAsia"/>
          <w:noProof/>
          <w:lang w:eastAsia="zh-CN"/>
        </w:rPr>
        <w:t xml:space="preserve"> </w:t>
      </w:r>
      <w:r>
        <w:rPr>
          <w:rFonts w:hint="eastAsia"/>
          <w:noProof/>
          <w:lang w:eastAsia="zh-CN"/>
        </w:rPr>
        <w:t>字符比大小</w:t>
      </w:r>
      <w:r w:rsidRPr="00B67D18">
        <w:rPr>
          <w:noProof/>
          <w:vertAlign w:val="superscript"/>
          <w:lang w:eastAsia="zh-CN"/>
        </w:rPr>
        <w:t>NQ002</w:t>
      </w:r>
      <w:r>
        <w:rPr>
          <w:noProof/>
        </w:rPr>
        <w:tab/>
      </w:r>
      <w:r>
        <w:rPr>
          <w:noProof/>
        </w:rPr>
        <w:fldChar w:fldCharType="begin"/>
      </w:r>
      <w:r>
        <w:rPr>
          <w:noProof/>
        </w:rPr>
        <w:instrText xml:space="preserve"> PAGEREF _Toc53733920 \h </w:instrText>
      </w:r>
      <w:r>
        <w:rPr>
          <w:noProof/>
        </w:rPr>
      </w:r>
      <w:r>
        <w:rPr>
          <w:noProof/>
        </w:rPr>
        <w:fldChar w:fldCharType="separate"/>
      </w:r>
      <w:r w:rsidR="00F553D4">
        <w:rPr>
          <w:noProof/>
        </w:rPr>
        <w:t>2</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w:t>
      </w:r>
      <w:r>
        <w:rPr>
          <w:rFonts w:hint="eastAsia"/>
          <w:noProof/>
          <w:lang w:eastAsia="zh-CN"/>
        </w:rPr>
        <w:t xml:space="preserve"> </w:t>
      </w:r>
      <w:r>
        <w:rPr>
          <w:rFonts w:hint="eastAsia"/>
          <w:noProof/>
          <w:lang w:eastAsia="zh-CN"/>
        </w:rPr>
        <w:t>计算线段长度</w:t>
      </w:r>
      <w:r w:rsidRPr="00B67D18">
        <w:rPr>
          <w:noProof/>
          <w:vertAlign w:val="superscript"/>
          <w:lang w:eastAsia="zh-CN"/>
        </w:rPr>
        <w:t>NQ003</w:t>
      </w:r>
      <w:r>
        <w:rPr>
          <w:noProof/>
        </w:rPr>
        <w:tab/>
      </w:r>
      <w:r>
        <w:rPr>
          <w:noProof/>
        </w:rPr>
        <w:fldChar w:fldCharType="begin"/>
      </w:r>
      <w:r>
        <w:rPr>
          <w:noProof/>
        </w:rPr>
        <w:instrText xml:space="preserve"> PAGEREF _Toc53733921 \h </w:instrText>
      </w:r>
      <w:r>
        <w:rPr>
          <w:noProof/>
        </w:rPr>
      </w:r>
      <w:r>
        <w:rPr>
          <w:noProof/>
        </w:rPr>
        <w:fldChar w:fldCharType="separate"/>
      </w:r>
      <w:r w:rsidR="00F553D4">
        <w:rPr>
          <w:noProof/>
        </w:rPr>
        <w:t>3</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w:t>
      </w:r>
      <w:r>
        <w:rPr>
          <w:rFonts w:hint="eastAsia"/>
          <w:noProof/>
          <w:lang w:eastAsia="zh-CN"/>
        </w:rPr>
        <w:t xml:space="preserve"> </w:t>
      </w:r>
      <w:r>
        <w:rPr>
          <w:rFonts w:hint="eastAsia"/>
          <w:noProof/>
          <w:lang w:eastAsia="zh-CN"/>
        </w:rPr>
        <w:t>求圆球的体积</w:t>
      </w:r>
      <w:r w:rsidRPr="00B67D18">
        <w:rPr>
          <w:noProof/>
          <w:vertAlign w:val="superscript"/>
          <w:lang w:eastAsia="zh-CN"/>
        </w:rPr>
        <w:t>NQ004</w:t>
      </w:r>
      <w:r>
        <w:rPr>
          <w:noProof/>
        </w:rPr>
        <w:tab/>
      </w:r>
      <w:r>
        <w:rPr>
          <w:noProof/>
        </w:rPr>
        <w:fldChar w:fldCharType="begin"/>
      </w:r>
      <w:r>
        <w:rPr>
          <w:noProof/>
        </w:rPr>
        <w:instrText xml:space="preserve"> PAGEREF _Toc53733922 \h </w:instrText>
      </w:r>
      <w:r>
        <w:rPr>
          <w:noProof/>
        </w:rPr>
      </w:r>
      <w:r>
        <w:rPr>
          <w:noProof/>
        </w:rPr>
        <w:fldChar w:fldCharType="separate"/>
      </w:r>
      <w:r w:rsidR="00F553D4">
        <w:rPr>
          <w:noProof/>
        </w:rPr>
        <w:t>4</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1.5</w:t>
      </w:r>
      <w:r>
        <w:rPr>
          <w:rFonts w:hint="eastAsia"/>
          <w:noProof/>
          <w:lang w:eastAsia="zh-CN"/>
        </w:rPr>
        <w:t xml:space="preserve"> </w:t>
      </w:r>
      <w:r>
        <w:rPr>
          <w:rFonts w:hint="eastAsia"/>
          <w:noProof/>
          <w:lang w:eastAsia="zh-CN"/>
        </w:rPr>
        <w:t>实数绝对值</w:t>
      </w:r>
      <w:r w:rsidRPr="00B67D18">
        <w:rPr>
          <w:noProof/>
          <w:vertAlign w:val="superscript"/>
          <w:lang w:eastAsia="zh-CN"/>
        </w:rPr>
        <w:t>NQ005</w:t>
      </w:r>
      <w:r>
        <w:rPr>
          <w:noProof/>
        </w:rPr>
        <w:tab/>
      </w:r>
      <w:r>
        <w:rPr>
          <w:noProof/>
        </w:rPr>
        <w:fldChar w:fldCharType="begin"/>
      </w:r>
      <w:r>
        <w:rPr>
          <w:noProof/>
        </w:rPr>
        <w:instrText xml:space="preserve"> PAGEREF _Toc53733923 \h </w:instrText>
      </w:r>
      <w:r>
        <w:rPr>
          <w:noProof/>
        </w:rPr>
      </w:r>
      <w:r>
        <w:rPr>
          <w:noProof/>
        </w:rPr>
        <w:fldChar w:fldCharType="separate"/>
      </w:r>
      <w:r w:rsidR="00F553D4">
        <w:rPr>
          <w:noProof/>
        </w:rPr>
        <w:t>5</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1.6</w:t>
      </w:r>
      <w:r>
        <w:rPr>
          <w:rFonts w:hint="eastAsia"/>
          <w:noProof/>
          <w:lang w:eastAsia="zh-CN"/>
        </w:rPr>
        <w:t xml:space="preserve"> </w:t>
      </w:r>
      <w:r>
        <w:rPr>
          <w:rFonts w:hint="eastAsia"/>
          <w:noProof/>
          <w:lang w:eastAsia="zh-CN"/>
        </w:rPr>
        <w:t>成绩分区</w:t>
      </w:r>
      <w:r w:rsidRPr="00B67D18">
        <w:rPr>
          <w:noProof/>
          <w:vertAlign w:val="superscript"/>
          <w:lang w:eastAsia="zh-CN"/>
        </w:rPr>
        <w:t>NQ006</w:t>
      </w:r>
      <w:r>
        <w:rPr>
          <w:noProof/>
        </w:rPr>
        <w:tab/>
      </w:r>
      <w:r>
        <w:rPr>
          <w:noProof/>
        </w:rPr>
        <w:fldChar w:fldCharType="begin"/>
      </w:r>
      <w:r>
        <w:rPr>
          <w:noProof/>
        </w:rPr>
        <w:instrText xml:space="preserve"> PAGEREF _Toc53733924 \h </w:instrText>
      </w:r>
      <w:r>
        <w:rPr>
          <w:noProof/>
        </w:rPr>
      </w:r>
      <w:r>
        <w:rPr>
          <w:noProof/>
        </w:rPr>
        <w:fldChar w:fldCharType="separate"/>
      </w:r>
      <w:r w:rsidR="00F553D4">
        <w:rPr>
          <w:noProof/>
        </w:rPr>
        <w:t>6</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1.7</w:t>
      </w:r>
      <w:r>
        <w:rPr>
          <w:rFonts w:hint="eastAsia"/>
          <w:noProof/>
          <w:lang w:eastAsia="zh-CN"/>
        </w:rPr>
        <w:t xml:space="preserve"> </w:t>
      </w:r>
      <w:r>
        <w:rPr>
          <w:rFonts w:hint="eastAsia"/>
          <w:noProof/>
          <w:lang w:eastAsia="zh-CN"/>
        </w:rPr>
        <w:t>日期计算</w:t>
      </w:r>
      <w:r w:rsidRPr="00B67D18">
        <w:rPr>
          <w:noProof/>
          <w:vertAlign w:val="superscript"/>
          <w:lang w:eastAsia="zh-CN"/>
        </w:rPr>
        <w:t>NQ007</w:t>
      </w:r>
      <w:r>
        <w:rPr>
          <w:noProof/>
        </w:rPr>
        <w:tab/>
      </w:r>
      <w:r>
        <w:rPr>
          <w:noProof/>
        </w:rPr>
        <w:fldChar w:fldCharType="begin"/>
      </w:r>
      <w:r>
        <w:rPr>
          <w:noProof/>
        </w:rPr>
        <w:instrText xml:space="preserve"> PAGEREF _Toc53733925 \h </w:instrText>
      </w:r>
      <w:r>
        <w:rPr>
          <w:noProof/>
        </w:rPr>
      </w:r>
      <w:r>
        <w:rPr>
          <w:noProof/>
        </w:rPr>
        <w:fldChar w:fldCharType="separate"/>
      </w:r>
      <w:r w:rsidR="00F553D4">
        <w:rPr>
          <w:noProof/>
        </w:rPr>
        <w:t>8</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1.8</w:t>
      </w:r>
      <w:r>
        <w:rPr>
          <w:rFonts w:hint="eastAsia"/>
          <w:noProof/>
          <w:lang w:eastAsia="zh-CN"/>
        </w:rPr>
        <w:t xml:space="preserve"> </w:t>
      </w:r>
      <w:r>
        <w:rPr>
          <w:rFonts w:hint="eastAsia"/>
          <w:noProof/>
          <w:lang w:eastAsia="zh-CN"/>
        </w:rPr>
        <w:t>求数列中奇数之积</w:t>
      </w:r>
      <w:r w:rsidRPr="00B67D18">
        <w:rPr>
          <w:noProof/>
          <w:vertAlign w:val="superscript"/>
          <w:lang w:eastAsia="zh-CN"/>
        </w:rPr>
        <w:t>NQ008</w:t>
      </w:r>
      <w:r>
        <w:rPr>
          <w:noProof/>
        </w:rPr>
        <w:tab/>
      </w:r>
      <w:r>
        <w:rPr>
          <w:noProof/>
        </w:rPr>
        <w:fldChar w:fldCharType="begin"/>
      </w:r>
      <w:r>
        <w:rPr>
          <w:noProof/>
        </w:rPr>
        <w:instrText xml:space="preserve"> PAGEREF _Toc53733926 \h </w:instrText>
      </w:r>
      <w:r>
        <w:rPr>
          <w:noProof/>
        </w:rPr>
      </w:r>
      <w:r>
        <w:rPr>
          <w:noProof/>
        </w:rPr>
        <w:fldChar w:fldCharType="separate"/>
      </w:r>
      <w:r w:rsidR="00F553D4">
        <w:rPr>
          <w:noProof/>
        </w:rPr>
        <w:t>9</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1.9</w:t>
      </w:r>
      <w:r>
        <w:rPr>
          <w:rFonts w:hint="eastAsia"/>
          <w:noProof/>
          <w:lang w:eastAsia="zh-CN"/>
        </w:rPr>
        <w:t xml:space="preserve"> </w:t>
      </w:r>
      <w:r>
        <w:rPr>
          <w:rFonts w:hint="eastAsia"/>
          <w:noProof/>
          <w:lang w:eastAsia="zh-CN"/>
        </w:rPr>
        <w:t>循环求解</w:t>
      </w:r>
      <w:r w:rsidRPr="00B67D18">
        <w:rPr>
          <w:noProof/>
          <w:vertAlign w:val="superscript"/>
          <w:lang w:eastAsia="zh-CN"/>
        </w:rPr>
        <w:t>NQ009</w:t>
      </w:r>
      <w:r>
        <w:rPr>
          <w:noProof/>
        </w:rPr>
        <w:tab/>
      </w:r>
      <w:r>
        <w:rPr>
          <w:noProof/>
        </w:rPr>
        <w:fldChar w:fldCharType="begin"/>
      </w:r>
      <w:r>
        <w:rPr>
          <w:noProof/>
        </w:rPr>
        <w:instrText xml:space="preserve"> PAGEREF _Toc53733927 \h </w:instrText>
      </w:r>
      <w:r>
        <w:rPr>
          <w:noProof/>
        </w:rPr>
      </w:r>
      <w:r>
        <w:rPr>
          <w:noProof/>
        </w:rPr>
        <w:fldChar w:fldCharType="separate"/>
      </w:r>
      <w:r w:rsidR="00F553D4">
        <w:rPr>
          <w:noProof/>
        </w:rPr>
        <w:t>10</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1.10</w:t>
      </w:r>
      <w:r>
        <w:rPr>
          <w:rFonts w:hint="eastAsia"/>
          <w:noProof/>
          <w:lang w:eastAsia="zh-CN"/>
        </w:rPr>
        <w:t xml:space="preserve"> </w:t>
      </w:r>
      <w:r>
        <w:rPr>
          <w:rFonts w:hint="eastAsia"/>
          <w:noProof/>
          <w:lang w:eastAsia="zh-CN"/>
        </w:rPr>
        <w:t>小鲁记账</w:t>
      </w:r>
      <w:r w:rsidRPr="00B67D18">
        <w:rPr>
          <w:noProof/>
          <w:vertAlign w:val="superscript"/>
          <w:lang w:eastAsia="zh-CN"/>
        </w:rPr>
        <w:t>NQ010</w:t>
      </w:r>
      <w:r>
        <w:rPr>
          <w:noProof/>
        </w:rPr>
        <w:tab/>
      </w:r>
      <w:r>
        <w:rPr>
          <w:noProof/>
        </w:rPr>
        <w:fldChar w:fldCharType="begin"/>
      </w:r>
      <w:r>
        <w:rPr>
          <w:noProof/>
        </w:rPr>
        <w:instrText xml:space="preserve"> PAGEREF _Toc53733928 \h </w:instrText>
      </w:r>
      <w:r>
        <w:rPr>
          <w:noProof/>
        </w:rPr>
      </w:r>
      <w:r>
        <w:rPr>
          <w:noProof/>
        </w:rPr>
        <w:fldChar w:fldCharType="separate"/>
      </w:r>
      <w:r w:rsidR="00F553D4">
        <w:rPr>
          <w:noProof/>
        </w:rPr>
        <w:t>11</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1.11</w:t>
      </w:r>
      <w:r>
        <w:rPr>
          <w:rFonts w:hint="eastAsia"/>
          <w:noProof/>
          <w:lang w:eastAsia="zh-CN"/>
        </w:rPr>
        <w:t xml:space="preserve"> </w:t>
      </w:r>
      <w:r>
        <w:rPr>
          <w:rFonts w:hint="eastAsia"/>
          <w:noProof/>
          <w:lang w:eastAsia="zh-CN"/>
        </w:rPr>
        <w:t>构造数列并求和</w:t>
      </w:r>
      <w:r w:rsidRPr="00B67D18">
        <w:rPr>
          <w:noProof/>
          <w:vertAlign w:val="superscript"/>
          <w:lang w:eastAsia="zh-CN"/>
        </w:rPr>
        <w:t>NQ011</w:t>
      </w:r>
      <w:r>
        <w:rPr>
          <w:noProof/>
        </w:rPr>
        <w:tab/>
      </w:r>
      <w:r>
        <w:rPr>
          <w:noProof/>
        </w:rPr>
        <w:fldChar w:fldCharType="begin"/>
      </w:r>
      <w:r>
        <w:rPr>
          <w:noProof/>
        </w:rPr>
        <w:instrText xml:space="preserve"> PAGEREF _Toc53733929 \h </w:instrText>
      </w:r>
      <w:r>
        <w:rPr>
          <w:noProof/>
        </w:rPr>
      </w:r>
      <w:r>
        <w:rPr>
          <w:noProof/>
        </w:rPr>
        <w:fldChar w:fldCharType="separate"/>
      </w:r>
      <w:r w:rsidR="00F553D4">
        <w:rPr>
          <w:noProof/>
        </w:rPr>
        <w:t>12</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1.12</w:t>
      </w:r>
      <w:r>
        <w:rPr>
          <w:rFonts w:hint="eastAsia"/>
          <w:noProof/>
          <w:lang w:eastAsia="zh-CN"/>
        </w:rPr>
        <w:t xml:space="preserve"> </w:t>
      </w:r>
      <w:r>
        <w:rPr>
          <w:rFonts w:hint="eastAsia"/>
          <w:noProof/>
          <w:lang w:eastAsia="zh-CN"/>
        </w:rPr>
        <w:t>水仙花数</w:t>
      </w:r>
      <w:r w:rsidRPr="00B67D18">
        <w:rPr>
          <w:noProof/>
          <w:vertAlign w:val="superscript"/>
          <w:lang w:eastAsia="zh-CN"/>
        </w:rPr>
        <w:t>NQ012</w:t>
      </w:r>
      <w:r>
        <w:rPr>
          <w:noProof/>
        </w:rPr>
        <w:tab/>
      </w:r>
      <w:r>
        <w:rPr>
          <w:noProof/>
        </w:rPr>
        <w:fldChar w:fldCharType="begin"/>
      </w:r>
      <w:r>
        <w:rPr>
          <w:noProof/>
        </w:rPr>
        <w:instrText xml:space="preserve"> PAGEREF _Toc53733930 \h </w:instrText>
      </w:r>
      <w:r>
        <w:rPr>
          <w:noProof/>
        </w:rPr>
      </w:r>
      <w:r>
        <w:rPr>
          <w:noProof/>
        </w:rPr>
        <w:fldChar w:fldCharType="separate"/>
      </w:r>
      <w:r w:rsidR="00F553D4">
        <w:rPr>
          <w:noProof/>
        </w:rPr>
        <w:t>14</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1.13</w:t>
      </w:r>
      <w:r>
        <w:rPr>
          <w:rFonts w:hint="eastAsia"/>
          <w:noProof/>
        </w:rPr>
        <w:t xml:space="preserve"> </w:t>
      </w:r>
      <w:r>
        <w:rPr>
          <w:rFonts w:hint="eastAsia"/>
          <w:noProof/>
        </w:rPr>
        <w:t>倒数数列求和</w:t>
      </w:r>
      <w:r w:rsidRPr="00B67D18">
        <w:rPr>
          <w:noProof/>
          <w:vertAlign w:val="superscript"/>
        </w:rPr>
        <w:t>NQ013</w:t>
      </w:r>
      <w:r>
        <w:rPr>
          <w:noProof/>
        </w:rPr>
        <w:tab/>
      </w:r>
      <w:r>
        <w:rPr>
          <w:noProof/>
        </w:rPr>
        <w:fldChar w:fldCharType="begin"/>
      </w:r>
      <w:r>
        <w:rPr>
          <w:noProof/>
        </w:rPr>
        <w:instrText xml:space="preserve"> PAGEREF _Toc53733931 \h </w:instrText>
      </w:r>
      <w:r>
        <w:rPr>
          <w:noProof/>
        </w:rPr>
      </w:r>
      <w:r>
        <w:rPr>
          <w:noProof/>
        </w:rPr>
        <w:fldChar w:fldCharType="separate"/>
      </w:r>
      <w:r w:rsidR="00F553D4">
        <w:rPr>
          <w:noProof/>
        </w:rPr>
        <w:t>15</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1.14</w:t>
      </w:r>
      <w:r>
        <w:rPr>
          <w:rFonts w:hint="eastAsia"/>
          <w:noProof/>
          <w:lang w:eastAsia="zh-CN"/>
        </w:rPr>
        <w:t xml:space="preserve"> </w:t>
      </w:r>
      <w:r>
        <w:rPr>
          <w:rFonts w:hint="eastAsia"/>
          <w:noProof/>
          <w:lang w:eastAsia="zh-CN"/>
        </w:rPr>
        <w:t>凤凰花开吃杨梅</w:t>
      </w:r>
      <w:r w:rsidRPr="00B67D18">
        <w:rPr>
          <w:noProof/>
          <w:vertAlign w:val="superscript"/>
          <w:lang w:eastAsia="zh-CN"/>
        </w:rPr>
        <w:t>NQ014</w:t>
      </w:r>
      <w:r>
        <w:rPr>
          <w:noProof/>
        </w:rPr>
        <w:tab/>
      </w:r>
      <w:r>
        <w:rPr>
          <w:noProof/>
        </w:rPr>
        <w:fldChar w:fldCharType="begin"/>
      </w:r>
      <w:r>
        <w:rPr>
          <w:noProof/>
        </w:rPr>
        <w:instrText xml:space="preserve"> PAGEREF _Toc53733932 \h </w:instrText>
      </w:r>
      <w:r>
        <w:rPr>
          <w:noProof/>
        </w:rPr>
      </w:r>
      <w:r>
        <w:rPr>
          <w:noProof/>
        </w:rPr>
        <w:fldChar w:fldCharType="separate"/>
      </w:r>
      <w:r w:rsidR="00F553D4">
        <w:rPr>
          <w:noProof/>
        </w:rPr>
        <w:t>17</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1.15</w:t>
      </w:r>
      <w:r>
        <w:rPr>
          <w:rFonts w:hint="eastAsia"/>
          <w:noProof/>
          <w:lang w:eastAsia="zh-CN"/>
        </w:rPr>
        <w:t xml:space="preserve"> </w:t>
      </w:r>
      <w:r>
        <w:rPr>
          <w:rFonts w:hint="eastAsia"/>
          <w:noProof/>
          <w:lang w:eastAsia="zh-CN"/>
        </w:rPr>
        <w:t>辩论赛评分</w:t>
      </w:r>
      <w:r w:rsidRPr="00B67D18">
        <w:rPr>
          <w:noProof/>
          <w:vertAlign w:val="superscript"/>
          <w:lang w:eastAsia="zh-CN"/>
        </w:rPr>
        <w:t>NQ015</w:t>
      </w:r>
      <w:r>
        <w:rPr>
          <w:noProof/>
        </w:rPr>
        <w:tab/>
      </w:r>
      <w:r>
        <w:rPr>
          <w:noProof/>
        </w:rPr>
        <w:fldChar w:fldCharType="begin"/>
      </w:r>
      <w:r>
        <w:rPr>
          <w:noProof/>
        </w:rPr>
        <w:instrText xml:space="preserve"> PAGEREF _Toc53733933 \h </w:instrText>
      </w:r>
      <w:r>
        <w:rPr>
          <w:noProof/>
        </w:rPr>
      </w:r>
      <w:r>
        <w:rPr>
          <w:noProof/>
        </w:rPr>
        <w:fldChar w:fldCharType="separate"/>
      </w:r>
      <w:r w:rsidR="00F553D4">
        <w:rPr>
          <w:noProof/>
        </w:rPr>
        <w:t>18</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1.16</w:t>
      </w:r>
      <w:r>
        <w:rPr>
          <w:rFonts w:hint="eastAsia"/>
          <w:noProof/>
          <w:lang w:eastAsia="zh-CN"/>
        </w:rPr>
        <w:t xml:space="preserve"> </w:t>
      </w:r>
      <w:r>
        <w:rPr>
          <w:rFonts w:hint="eastAsia"/>
          <w:noProof/>
          <w:lang w:eastAsia="zh-CN"/>
        </w:rPr>
        <w:t>十六进制加法</w:t>
      </w:r>
      <w:r w:rsidRPr="00B67D18">
        <w:rPr>
          <w:noProof/>
          <w:vertAlign w:val="superscript"/>
          <w:lang w:eastAsia="zh-CN"/>
        </w:rPr>
        <w:t>NQ016</w:t>
      </w:r>
      <w:r>
        <w:rPr>
          <w:noProof/>
        </w:rPr>
        <w:tab/>
      </w:r>
      <w:r>
        <w:rPr>
          <w:noProof/>
        </w:rPr>
        <w:fldChar w:fldCharType="begin"/>
      </w:r>
      <w:r>
        <w:rPr>
          <w:noProof/>
        </w:rPr>
        <w:instrText xml:space="preserve"> PAGEREF _Toc53733934 \h </w:instrText>
      </w:r>
      <w:r>
        <w:rPr>
          <w:noProof/>
        </w:rPr>
      </w:r>
      <w:r>
        <w:rPr>
          <w:noProof/>
        </w:rPr>
        <w:fldChar w:fldCharType="separate"/>
      </w:r>
      <w:r w:rsidR="00F553D4">
        <w:rPr>
          <w:noProof/>
        </w:rPr>
        <w:t>19</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1.17</w:t>
      </w:r>
      <w:r>
        <w:rPr>
          <w:rFonts w:hint="eastAsia"/>
          <w:noProof/>
          <w:lang w:eastAsia="zh-CN"/>
        </w:rPr>
        <w:t xml:space="preserve"> </w:t>
      </w:r>
      <w:r>
        <w:rPr>
          <w:rFonts w:hint="eastAsia"/>
          <w:noProof/>
          <w:lang w:eastAsia="zh-CN"/>
        </w:rPr>
        <w:t>计算绩点</w:t>
      </w:r>
      <w:r w:rsidRPr="00B67D18">
        <w:rPr>
          <w:noProof/>
          <w:vertAlign w:val="superscript"/>
          <w:lang w:eastAsia="zh-CN"/>
        </w:rPr>
        <w:t>NQ017</w:t>
      </w:r>
      <w:r>
        <w:rPr>
          <w:noProof/>
        </w:rPr>
        <w:tab/>
      </w:r>
      <w:r>
        <w:rPr>
          <w:noProof/>
        </w:rPr>
        <w:fldChar w:fldCharType="begin"/>
      </w:r>
      <w:r>
        <w:rPr>
          <w:noProof/>
        </w:rPr>
        <w:instrText xml:space="preserve"> PAGEREF _Toc53733935 \h </w:instrText>
      </w:r>
      <w:r>
        <w:rPr>
          <w:noProof/>
        </w:rPr>
      </w:r>
      <w:r>
        <w:rPr>
          <w:noProof/>
        </w:rPr>
        <w:fldChar w:fldCharType="separate"/>
      </w:r>
      <w:r w:rsidR="00F553D4">
        <w:rPr>
          <w:noProof/>
        </w:rPr>
        <w:t>21</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1.18</w:t>
      </w:r>
      <w:r>
        <w:rPr>
          <w:rFonts w:hint="eastAsia"/>
          <w:noProof/>
          <w:lang w:eastAsia="zh-CN"/>
        </w:rPr>
        <w:t xml:space="preserve"> </w:t>
      </w:r>
      <w:r>
        <w:rPr>
          <w:rFonts w:hint="eastAsia"/>
          <w:noProof/>
          <w:lang w:eastAsia="zh-CN"/>
        </w:rPr>
        <w:t>计算折线长度</w:t>
      </w:r>
      <w:r w:rsidRPr="00B67D18">
        <w:rPr>
          <w:noProof/>
          <w:vertAlign w:val="superscript"/>
          <w:lang w:eastAsia="zh-CN"/>
        </w:rPr>
        <w:t>NQ018</w:t>
      </w:r>
      <w:r>
        <w:rPr>
          <w:noProof/>
        </w:rPr>
        <w:tab/>
      </w:r>
      <w:r>
        <w:rPr>
          <w:noProof/>
        </w:rPr>
        <w:fldChar w:fldCharType="begin"/>
      </w:r>
      <w:r>
        <w:rPr>
          <w:noProof/>
        </w:rPr>
        <w:instrText xml:space="preserve"> PAGEREF _Toc53733936 \h </w:instrText>
      </w:r>
      <w:r>
        <w:rPr>
          <w:noProof/>
        </w:rPr>
      </w:r>
      <w:r>
        <w:rPr>
          <w:noProof/>
        </w:rPr>
        <w:fldChar w:fldCharType="separate"/>
      </w:r>
      <w:r w:rsidR="00F553D4">
        <w:rPr>
          <w:noProof/>
        </w:rPr>
        <w:t>23</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1.19</w:t>
      </w:r>
      <w:r>
        <w:rPr>
          <w:rFonts w:hint="eastAsia"/>
          <w:noProof/>
        </w:rPr>
        <w:t xml:space="preserve"> </w:t>
      </w:r>
      <w:r>
        <w:rPr>
          <w:rFonts w:hint="eastAsia"/>
          <w:noProof/>
        </w:rPr>
        <w:t>最大公约数</w:t>
      </w:r>
      <w:r w:rsidRPr="00B67D18">
        <w:rPr>
          <w:noProof/>
          <w:vertAlign w:val="superscript"/>
          <w:lang w:eastAsia="zh-CN"/>
        </w:rPr>
        <w:t>NQ019</w:t>
      </w:r>
      <w:r>
        <w:rPr>
          <w:noProof/>
        </w:rPr>
        <w:tab/>
      </w:r>
      <w:r>
        <w:rPr>
          <w:noProof/>
        </w:rPr>
        <w:fldChar w:fldCharType="begin"/>
      </w:r>
      <w:r>
        <w:rPr>
          <w:noProof/>
        </w:rPr>
        <w:instrText xml:space="preserve"> PAGEREF _Toc53733937 \h </w:instrText>
      </w:r>
      <w:r>
        <w:rPr>
          <w:noProof/>
        </w:rPr>
      </w:r>
      <w:r>
        <w:rPr>
          <w:noProof/>
        </w:rPr>
        <w:fldChar w:fldCharType="separate"/>
      </w:r>
      <w:r w:rsidR="00F553D4">
        <w:rPr>
          <w:noProof/>
        </w:rPr>
        <w:t>25</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1.20</w:t>
      </w:r>
      <w:r>
        <w:rPr>
          <w:rFonts w:hint="eastAsia"/>
          <w:noProof/>
          <w:lang w:eastAsia="zh-CN"/>
        </w:rPr>
        <w:t xml:space="preserve"> </w:t>
      </w:r>
      <w:r>
        <w:rPr>
          <w:rFonts w:hint="eastAsia"/>
          <w:noProof/>
          <w:lang w:eastAsia="zh-CN"/>
        </w:rPr>
        <w:t>时钟夹角</w:t>
      </w:r>
      <w:r w:rsidRPr="00B67D18">
        <w:rPr>
          <w:noProof/>
          <w:vertAlign w:val="superscript"/>
          <w:lang w:eastAsia="zh-CN"/>
        </w:rPr>
        <w:t>NQ020</w:t>
      </w:r>
      <w:r>
        <w:rPr>
          <w:noProof/>
        </w:rPr>
        <w:tab/>
      </w:r>
      <w:r>
        <w:rPr>
          <w:noProof/>
        </w:rPr>
        <w:fldChar w:fldCharType="begin"/>
      </w:r>
      <w:r>
        <w:rPr>
          <w:noProof/>
        </w:rPr>
        <w:instrText xml:space="preserve"> PAGEREF _Toc53733938 \h </w:instrText>
      </w:r>
      <w:r>
        <w:rPr>
          <w:noProof/>
        </w:rPr>
      </w:r>
      <w:r>
        <w:rPr>
          <w:noProof/>
        </w:rPr>
        <w:fldChar w:fldCharType="separate"/>
      </w:r>
      <w:r w:rsidR="00F553D4">
        <w:rPr>
          <w:noProof/>
        </w:rPr>
        <w:t>26</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1.21</w:t>
      </w:r>
      <w:r>
        <w:rPr>
          <w:rFonts w:hint="eastAsia"/>
          <w:noProof/>
          <w:lang w:eastAsia="zh-CN"/>
        </w:rPr>
        <w:t xml:space="preserve"> </w:t>
      </w:r>
      <w:r>
        <w:rPr>
          <w:rFonts w:hint="eastAsia"/>
          <w:noProof/>
          <w:lang w:eastAsia="zh-CN"/>
        </w:rPr>
        <w:t>废墙重建</w:t>
      </w:r>
      <w:r w:rsidRPr="00B67D18">
        <w:rPr>
          <w:noProof/>
          <w:vertAlign w:val="superscript"/>
          <w:lang w:eastAsia="zh-CN"/>
        </w:rPr>
        <w:t>NQ021</w:t>
      </w:r>
      <w:r>
        <w:rPr>
          <w:noProof/>
        </w:rPr>
        <w:tab/>
      </w:r>
      <w:r>
        <w:rPr>
          <w:noProof/>
        </w:rPr>
        <w:fldChar w:fldCharType="begin"/>
      </w:r>
      <w:r>
        <w:rPr>
          <w:noProof/>
        </w:rPr>
        <w:instrText xml:space="preserve"> PAGEREF _Toc53733939 \h </w:instrText>
      </w:r>
      <w:r>
        <w:rPr>
          <w:noProof/>
        </w:rPr>
      </w:r>
      <w:r>
        <w:rPr>
          <w:noProof/>
        </w:rPr>
        <w:fldChar w:fldCharType="separate"/>
      </w:r>
      <w:r w:rsidR="00F553D4">
        <w:rPr>
          <w:noProof/>
        </w:rPr>
        <w:t>28</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1.22</w:t>
      </w:r>
      <w:r>
        <w:rPr>
          <w:rFonts w:hint="eastAsia"/>
          <w:noProof/>
          <w:lang w:eastAsia="zh-CN"/>
        </w:rPr>
        <w:t xml:space="preserve"> </w:t>
      </w:r>
      <w:r>
        <w:rPr>
          <w:rFonts w:hint="eastAsia"/>
          <w:noProof/>
          <w:lang w:eastAsia="zh-CN"/>
        </w:rPr>
        <w:t>竞选投票</w:t>
      </w:r>
      <w:r w:rsidRPr="00B67D18">
        <w:rPr>
          <w:noProof/>
          <w:vertAlign w:val="superscript"/>
          <w:lang w:eastAsia="zh-CN"/>
        </w:rPr>
        <w:t>NQ022</w:t>
      </w:r>
      <w:r>
        <w:rPr>
          <w:noProof/>
        </w:rPr>
        <w:tab/>
      </w:r>
      <w:r>
        <w:rPr>
          <w:noProof/>
        </w:rPr>
        <w:fldChar w:fldCharType="begin"/>
      </w:r>
      <w:r>
        <w:rPr>
          <w:noProof/>
        </w:rPr>
        <w:instrText xml:space="preserve"> PAGEREF _Toc53733940 \h </w:instrText>
      </w:r>
      <w:r>
        <w:rPr>
          <w:noProof/>
        </w:rPr>
      </w:r>
      <w:r>
        <w:rPr>
          <w:noProof/>
        </w:rPr>
        <w:fldChar w:fldCharType="separate"/>
      </w:r>
      <w:r w:rsidR="00F553D4">
        <w:rPr>
          <w:noProof/>
        </w:rPr>
        <w:t>30</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1.23</w:t>
      </w:r>
      <w:r>
        <w:rPr>
          <w:rFonts w:hint="eastAsia"/>
          <w:noProof/>
          <w:lang w:eastAsia="zh-CN"/>
        </w:rPr>
        <w:t xml:space="preserve"> </w:t>
      </w:r>
      <w:r>
        <w:rPr>
          <w:rFonts w:hint="eastAsia"/>
          <w:noProof/>
          <w:lang w:eastAsia="zh-CN"/>
        </w:rPr>
        <w:t>桌球比赛</w:t>
      </w:r>
      <w:r w:rsidRPr="00B67D18">
        <w:rPr>
          <w:noProof/>
          <w:vertAlign w:val="superscript"/>
          <w:lang w:eastAsia="zh-CN"/>
        </w:rPr>
        <w:t>NQ023</w:t>
      </w:r>
      <w:r>
        <w:rPr>
          <w:noProof/>
        </w:rPr>
        <w:tab/>
      </w:r>
      <w:r>
        <w:rPr>
          <w:noProof/>
        </w:rPr>
        <w:fldChar w:fldCharType="begin"/>
      </w:r>
      <w:r>
        <w:rPr>
          <w:noProof/>
        </w:rPr>
        <w:instrText xml:space="preserve"> PAGEREF _Toc53733941 \h </w:instrText>
      </w:r>
      <w:r>
        <w:rPr>
          <w:noProof/>
        </w:rPr>
      </w:r>
      <w:r>
        <w:rPr>
          <w:noProof/>
        </w:rPr>
        <w:fldChar w:fldCharType="separate"/>
      </w:r>
      <w:r w:rsidR="00F553D4">
        <w:rPr>
          <w:noProof/>
        </w:rPr>
        <w:t>32</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1.24</w:t>
      </w:r>
      <w:r>
        <w:rPr>
          <w:rFonts w:hint="eastAsia"/>
          <w:noProof/>
          <w:lang w:eastAsia="zh-CN"/>
        </w:rPr>
        <w:t xml:space="preserve"> </w:t>
      </w:r>
      <w:r>
        <w:rPr>
          <w:rFonts w:hint="eastAsia"/>
          <w:noProof/>
          <w:lang w:eastAsia="zh-CN"/>
        </w:rPr>
        <w:t>珠穆朗玛峰测距</w:t>
      </w:r>
      <w:r w:rsidRPr="00B67D18">
        <w:rPr>
          <w:noProof/>
          <w:vertAlign w:val="superscript"/>
          <w:lang w:eastAsia="zh-CN"/>
        </w:rPr>
        <w:t>NQ024</w:t>
      </w:r>
      <w:r>
        <w:rPr>
          <w:noProof/>
        </w:rPr>
        <w:tab/>
      </w:r>
      <w:r>
        <w:rPr>
          <w:noProof/>
        </w:rPr>
        <w:fldChar w:fldCharType="begin"/>
      </w:r>
      <w:r>
        <w:rPr>
          <w:noProof/>
        </w:rPr>
        <w:instrText xml:space="preserve"> PAGEREF _Toc53733942 \h </w:instrText>
      </w:r>
      <w:r>
        <w:rPr>
          <w:noProof/>
        </w:rPr>
      </w:r>
      <w:r>
        <w:rPr>
          <w:noProof/>
        </w:rPr>
        <w:fldChar w:fldCharType="separate"/>
      </w:r>
      <w:r w:rsidR="00F553D4">
        <w:rPr>
          <w:noProof/>
        </w:rPr>
        <w:t>33</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1.25</w:t>
      </w:r>
      <w:r>
        <w:rPr>
          <w:rFonts w:hint="eastAsia"/>
          <w:noProof/>
          <w:lang w:eastAsia="zh-CN"/>
        </w:rPr>
        <w:t xml:space="preserve"> </w:t>
      </w:r>
      <w:r>
        <w:rPr>
          <w:rFonts w:hint="eastAsia"/>
          <w:noProof/>
          <w:lang w:eastAsia="zh-CN"/>
        </w:rPr>
        <w:t>胜利会师</w:t>
      </w:r>
      <w:r w:rsidRPr="00B67D18">
        <w:rPr>
          <w:noProof/>
          <w:vertAlign w:val="superscript"/>
          <w:lang w:eastAsia="zh-CN"/>
        </w:rPr>
        <w:t>NQ025</w:t>
      </w:r>
      <w:r>
        <w:rPr>
          <w:noProof/>
        </w:rPr>
        <w:tab/>
      </w:r>
      <w:r>
        <w:rPr>
          <w:noProof/>
        </w:rPr>
        <w:fldChar w:fldCharType="begin"/>
      </w:r>
      <w:r>
        <w:rPr>
          <w:noProof/>
        </w:rPr>
        <w:instrText xml:space="preserve"> PAGEREF _Toc53733943 \h </w:instrText>
      </w:r>
      <w:r>
        <w:rPr>
          <w:noProof/>
        </w:rPr>
      </w:r>
      <w:r>
        <w:rPr>
          <w:noProof/>
        </w:rPr>
        <w:fldChar w:fldCharType="separate"/>
      </w:r>
      <w:r w:rsidR="00F553D4">
        <w:rPr>
          <w:noProof/>
        </w:rPr>
        <w:t>34</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1.26</w:t>
      </w:r>
      <w:r>
        <w:rPr>
          <w:rFonts w:hint="eastAsia"/>
          <w:noProof/>
          <w:lang w:eastAsia="zh-CN"/>
        </w:rPr>
        <w:t xml:space="preserve"> </w:t>
      </w:r>
      <w:r>
        <w:rPr>
          <w:rFonts w:hint="eastAsia"/>
          <w:noProof/>
          <w:lang w:eastAsia="zh-CN"/>
        </w:rPr>
        <w:t>公式变代码</w:t>
      </w:r>
      <w:r w:rsidRPr="00B67D18">
        <w:rPr>
          <w:noProof/>
          <w:vertAlign w:val="superscript"/>
          <w:lang w:eastAsia="zh-CN"/>
        </w:rPr>
        <w:t>NQ026</w:t>
      </w:r>
      <w:r>
        <w:rPr>
          <w:noProof/>
        </w:rPr>
        <w:tab/>
      </w:r>
      <w:r>
        <w:rPr>
          <w:noProof/>
        </w:rPr>
        <w:fldChar w:fldCharType="begin"/>
      </w:r>
      <w:r>
        <w:rPr>
          <w:noProof/>
        </w:rPr>
        <w:instrText xml:space="preserve"> PAGEREF _Toc53733944 \h </w:instrText>
      </w:r>
      <w:r>
        <w:rPr>
          <w:noProof/>
        </w:rPr>
      </w:r>
      <w:r>
        <w:rPr>
          <w:noProof/>
        </w:rPr>
        <w:fldChar w:fldCharType="separate"/>
      </w:r>
      <w:r w:rsidR="00F553D4">
        <w:rPr>
          <w:noProof/>
        </w:rPr>
        <w:t>35</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1.27</w:t>
      </w:r>
      <w:r>
        <w:rPr>
          <w:rFonts w:hint="eastAsia"/>
          <w:noProof/>
          <w:lang w:eastAsia="zh-CN"/>
        </w:rPr>
        <w:t xml:space="preserve"> </w:t>
      </w:r>
      <w:r>
        <w:rPr>
          <w:rFonts w:hint="eastAsia"/>
          <w:noProof/>
          <w:lang w:eastAsia="zh-CN"/>
        </w:rPr>
        <w:t>丑数</w:t>
      </w:r>
      <w:r w:rsidRPr="00B67D18">
        <w:rPr>
          <w:noProof/>
          <w:vertAlign w:val="superscript"/>
          <w:lang w:eastAsia="zh-CN"/>
        </w:rPr>
        <w:t>NQ027</w:t>
      </w:r>
      <w:r>
        <w:rPr>
          <w:noProof/>
        </w:rPr>
        <w:tab/>
      </w:r>
      <w:r>
        <w:rPr>
          <w:noProof/>
        </w:rPr>
        <w:fldChar w:fldCharType="begin"/>
      </w:r>
      <w:r>
        <w:rPr>
          <w:noProof/>
        </w:rPr>
        <w:instrText xml:space="preserve"> PAGEREF _Toc53733945 \h </w:instrText>
      </w:r>
      <w:r>
        <w:rPr>
          <w:noProof/>
        </w:rPr>
      </w:r>
      <w:r>
        <w:rPr>
          <w:noProof/>
        </w:rPr>
        <w:fldChar w:fldCharType="separate"/>
      </w:r>
      <w:r w:rsidR="00F553D4">
        <w:rPr>
          <w:noProof/>
        </w:rPr>
        <w:t>37</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1.28</w:t>
      </w:r>
      <w:r>
        <w:rPr>
          <w:rFonts w:hint="eastAsia"/>
          <w:noProof/>
          <w:lang w:eastAsia="zh-CN"/>
        </w:rPr>
        <w:t xml:space="preserve"> </w:t>
      </w:r>
      <w:r>
        <w:rPr>
          <w:rFonts w:hint="eastAsia"/>
          <w:noProof/>
          <w:lang w:eastAsia="zh-CN"/>
        </w:rPr>
        <w:t>统计</w:t>
      </w:r>
      <w:r>
        <w:rPr>
          <w:noProof/>
          <w:lang w:eastAsia="zh-CN"/>
        </w:rPr>
        <w:t>0-1</w:t>
      </w:r>
      <w:r>
        <w:rPr>
          <w:rFonts w:hint="eastAsia"/>
          <w:noProof/>
          <w:lang w:eastAsia="zh-CN"/>
        </w:rPr>
        <w:t>矩阵中</w:t>
      </w:r>
      <w:r>
        <w:rPr>
          <w:noProof/>
          <w:lang w:eastAsia="zh-CN"/>
        </w:rPr>
        <w:t>1</w:t>
      </w:r>
      <w:r>
        <w:rPr>
          <w:rFonts w:hint="eastAsia"/>
          <w:noProof/>
          <w:lang w:eastAsia="zh-CN"/>
        </w:rPr>
        <w:t>的数量</w:t>
      </w:r>
      <w:r w:rsidRPr="00B67D18">
        <w:rPr>
          <w:noProof/>
          <w:vertAlign w:val="superscript"/>
          <w:lang w:eastAsia="zh-CN"/>
        </w:rPr>
        <w:t>NQ028</w:t>
      </w:r>
      <w:r>
        <w:rPr>
          <w:noProof/>
        </w:rPr>
        <w:tab/>
      </w:r>
      <w:r>
        <w:rPr>
          <w:noProof/>
        </w:rPr>
        <w:fldChar w:fldCharType="begin"/>
      </w:r>
      <w:r>
        <w:rPr>
          <w:noProof/>
        </w:rPr>
        <w:instrText xml:space="preserve"> PAGEREF _Toc53733946 \h </w:instrText>
      </w:r>
      <w:r>
        <w:rPr>
          <w:noProof/>
        </w:rPr>
      </w:r>
      <w:r>
        <w:rPr>
          <w:noProof/>
        </w:rPr>
        <w:fldChar w:fldCharType="separate"/>
      </w:r>
      <w:r w:rsidR="00F553D4">
        <w:rPr>
          <w:noProof/>
        </w:rPr>
        <w:t>38</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1.29</w:t>
      </w:r>
      <w:r>
        <w:rPr>
          <w:rFonts w:hint="eastAsia"/>
          <w:noProof/>
          <w:lang w:eastAsia="zh-CN"/>
        </w:rPr>
        <w:t xml:space="preserve"> </w:t>
      </w:r>
      <w:r>
        <w:rPr>
          <w:rFonts w:hint="eastAsia"/>
          <w:noProof/>
          <w:lang w:eastAsia="zh-CN"/>
        </w:rPr>
        <w:t>回文数</w:t>
      </w:r>
      <w:r w:rsidRPr="00B67D18">
        <w:rPr>
          <w:noProof/>
          <w:vertAlign w:val="superscript"/>
          <w:lang w:eastAsia="zh-CN"/>
        </w:rPr>
        <w:t>NQ029</w:t>
      </w:r>
      <w:r>
        <w:rPr>
          <w:noProof/>
        </w:rPr>
        <w:tab/>
      </w:r>
      <w:r>
        <w:rPr>
          <w:noProof/>
        </w:rPr>
        <w:fldChar w:fldCharType="begin"/>
      </w:r>
      <w:r>
        <w:rPr>
          <w:noProof/>
        </w:rPr>
        <w:instrText xml:space="preserve"> PAGEREF _Toc53733947 \h </w:instrText>
      </w:r>
      <w:r>
        <w:rPr>
          <w:noProof/>
        </w:rPr>
      </w:r>
      <w:r>
        <w:rPr>
          <w:noProof/>
        </w:rPr>
        <w:fldChar w:fldCharType="separate"/>
      </w:r>
      <w:r w:rsidR="00F553D4">
        <w:rPr>
          <w:noProof/>
        </w:rPr>
        <w:t>39</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1.30</w:t>
      </w:r>
      <w:r>
        <w:rPr>
          <w:rFonts w:hint="eastAsia"/>
          <w:noProof/>
          <w:lang w:eastAsia="zh-CN"/>
        </w:rPr>
        <w:t xml:space="preserve"> </w:t>
      </w:r>
      <w:r>
        <w:rPr>
          <w:rFonts w:hint="eastAsia"/>
          <w:noProof/>
          <w:lang w:eastAsia="zh-CN"/>
        </w:rPr>
        <w:t>小球进盒子</w:t>
      </w:r>
      <w:r w:rsidRPr="00B67D18">
        <w:rPr>
          <w:noProof/>
          <w:vertAlign w:val="superscript"/>
          <w:lang w:eastAsia="zh-CN"/>
        </w:rPr>
        <w:t>NQ030</w:t>
      </w:r>
      <w:r>
        <w:rPr>
          <w:noProof/>
        </w:rPr>
        <w:tab/>
      </w:r>
      <w:r>
        <w:rPr>
          <w:noProof/>
        </w:rPr>
        <w:fldChar w:fldCharType="begin"/>
      </w:r>
      <w:r>
        <w:rPr>
          <w:noProof/>
        </w:rPr>
        <w:instrText xml:space="preserve"> PAGEREF _Toc53733948 \h </w:instrText>
      </w:r>
      <w:r>
        <w:rPr>
          <w:noProof/>
        </w:rPr>
      </w:r>
      <w:r>
        <w:rPr>
          <w:noProof/>
        </w:rPr>
        <w:fldChar w:fldCharType="separate"/>
      </w:r>
      <w:r w:rsidR="00F553D4">
        <w:rPr>
          <w:noProof/>
        </w:rPr>
        <w:t>41</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1.31</w:t>
      </w:r>
      <w:r>
        <w:rPr>
          <w:rFonts w:hint="eastAsia"/>
          <w:noProof/>
        </w:rPr>
        <w:t xml:space="preserve"> </w:t>
      </w:r>
      <w:r>
        <w:rPr>
          <w:rFonts w:hint="eastAsia"/>
          <w:noProof/>
        </w:rPr>
        <w:t>解密文本初阶</w:t>
      </w:r>
      <w:r w:rsidRPr="00B67D18">
        <w:rPr>
          <w:noProof/>
          <w:vertAlign w:val="superscript"/>
          <w:lang w:eastAsia="zh-CN"/>
        </w:rPr>
        <w:t>NQ031</w:t>
      </w:r>
      <w:r>
        <w:rPr>
          <w:noProof/>
        </w:rPr>
        <w:tab/>
      </w:r>
      <w:r>
        <w:rPr>
          <w:noProof/>
        </w:rPr>
        <w:fldChar w:fldCharType="begin"/>
      </w:r>
      <w:r>
        <w:rPr>
          <w:noProof/>
        </w:rPr>
        <w:instrText xml:space="preserve"> PAGEREF _Toc53733949 \h </w:instrText>
      </w:r>
      <w:r>
        <w:rPr>
          <w:noProof/>
        </w:rPr>
      </w:r>
      <w:r>
        <w:rPr>
          <w:noProof/>
        </w:rPr>
        <w:fldChar w:fldCharType="separate"/>
      </w:r>
      <w:r w:rsidR="00F553D4">
        <w:rPr>
          <w:noProof/>
        </w:rPr>
        <w:t>42</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1.32</w:t>
      </w:r>
      <w:r>
        <w:rPr>
          <w:rFonts w:hint="eastAsia"/>
          <w:noProof/>
          <w:lang w:eastAsia="zh-CN"/>
        </w:rPr>
        <w:t xml:space="preserve"> </w:t>
      </w:r>
      <w:r>
        <w:rPr>
          <w:rFonts w:hint="eastAsia"/>
          <w:noProof/>
          <w:lang w:eastAsia="zh-CN"/>
        </w:rPr>
        <w:t>首字母大写</w:t>
      </w:r>
      <w:r w:rsidRPr="00B67D18">
        <w:rPr>
          <w:noProof/>
          <w:vertAlign w:val="superscript"/>
          <w:lang w:eastAsia="zh-CN"/>
        </w:rPr>
        <w:t>NQ032</w:t>
      </w:r>
      <w:r>
        <w:rPr>
          <w:noProof/>
        </w:rPr>
        <w:tab/>
      </w:r>
      <w:r>
        <w:rPr>
          <w:noProof/>
        </w:rPr>
        <w:fldChar w:fldCharType="begin"/>
      </w:r>
      <w:r>
        <w:rPr>
          <w:noProof/>
        </w:rPr>
        <w:instrText xml:space="preserve"> PAGEREF _Toc53733950 \h </w:instrText>
      </w:r>
      <w:r>
        <w:rPr>
          <w:noProof/>
        </w:rPr>
      </w:r>
      <w:r>
        <w:rPr>
          <w:noProof/>
        </w:rPr>
        <w:fldChar w:fldCharType="separate"/>
      </w:r>
      <w:r w:rsidR="00F553D4">
        <w:rPr>
          <w:noProof/>
        </w:rPr>
        <w:t>44</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1.33</w:t>
      </w:r>
      <w:r>
        <w:rPr>
          <w:rFonts w:hint="eastAsia"/>
          <w:noProof/>
          <w:lang w:eastAsia="zh-CN"/>
        </w:rPr>
        <w:t xml:space="preserve"> </w:t>
      </w:r>
      <w:r>
        <w:rPr>
          <w:rFonts w:hint="eastAsia"/>
          <w:noProof/>
          <w:lang w:eastAsia="zh-CN"/>
        </w:rPr>
        <w:t>手机短号</w:t>
      </w:r>
      <w:r w:rsidRPr="00B67D18">
        <w:rPr>
          <w:noProof/>
          <w:vertAlign w:val="superscript"/>
          <w:lang w:eastAsia="zh-CN"/>
        </w:rPr>
        <w:t>NQ033</w:t>
      </w:r>
      <w:r>
        <w:rPr>
          <w:noProof/>
        </w:rPr>
        <w:tab/>
      </w:r>
      <w:r>
        <w:rPr>
          <w:noProof/>
        </w:rPr>
        <w:fldChar w:fldCharType="begin"/>
      </w:r>
      <w:r>
        <w:rPr>
          <w:noProof/>
        </w:rPr>
        <w:instrText xml:space="preserve"> PAGEREF _Toc53733951 \h </w:instrText>
      </w:r>
      <w:r>
        <w:rPr>
          <w:noProof/>
        </w:rPr>
      </w:r>
      <w:r>
        <w:rPr>
          <w:noProof/>
        </w:rPr>
        <w:fldChar w:fldCharType="separate"/>
      </w:r>
      <w:r w:rsidR="00F553D4">
        <w:rPr>
          <w:noProof/>
        </w:rPr>
        <w:t>45</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1.34</w:t>
      </w:r>
      <w:r>
        <w:rPr>
          <w:rFonts w:hint="eastAsia"/>
          <w:noProof/>
          <w:lang w:eastAsia="zh-CN"/>
        </w:rPr>
        <w:t xml:space="preserve"> </w:t>
      </w:r>
      <w:r>
        <w:rPr>
          <w:rFonts w:hint="eastAsia"/>
          <w:noProof/>
          <w:lang w:eastAsia="zh-CN"/>
        </w:rPr>
        <w:t>求小数点后的数</w:t>
      </w:r>
      <w:r w:rsidRPr="00B67D18">
        <w:rPr>
          <w:noProof/>
          <w:vertAlign w:val="superscript"/>
          <w:lang w:eastAsia="zh-CN"/>
        </w:rPr>
        <w:t>NQ034</w:t>
      </w:r>
      <w:r>
        <w:rPr>
          <w:noProof/>
        </w:rPr>
        <w:tab/>
      </w:r>
      <w:r>
        <w:rPr>
          <w:noProof/>
        </w:rPr>
        <w:fldChar w:fldCharType="begin"/>
      </w:r>
      <w:r>
        <w:rPr>
          <w:noProof/>
        </w:rPr>
        <w:instrText xml:space="preserve"> PAGEREF _Toc53733952 \h </w:instrText>
      </w:r>
      <w:r>
        <w:rPr>
          <w:noProof/>
        </w:rPr>
      </w:r>
      <w:r>
        <w:rPr>
          <w:noProof/>
        </w:rPr>
        <w:fldChar w:fldCharType="separate"/>
      </w:r>
      <w:r w:rsidR="00F553D4">
        <w:rPr>
          <w:noProof/>
        </w:rPr>
        <w:t>46</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1.35</w:t>
      </w:r>
      <w:r>
        <w:rPr>
          <w:rFonts w:hint="eastAsia"/>
          <w:noProof/>
          <w:lang w:eastAsia="zh-CN"/>
        </w:rPr>
        <w:t xml:space="preserve"> </w:t>
      </w:r>
      <w:r>
        <w:rPr>
          <w:rFonts w:hint="eastAsia"/>
          <w:noProof/>
          <w:lang w:eastAsia="zh-CN"/>
        </w:rPr>
        <w:t>字符串奇偶位互换</w:t>
      </w:r>
      <w:r w:rsidRPr="00B67D18">
        <w:rPr>
          <w:noProof/>
          <w:vertAlign w:val="superscript"/>
          <w:lang w:eastAsia="zh-CN"/>
        </w:rPr>
        <w:t>NQ035</w:t>
      </w:r>
      <w:r>
        <w:rPr>
          <w:noProof/>
        </w:rPr>
        <w:tab/>
      </w:r>
      <w:r>
        <w:rPr>
          <w:noProof/>
        </w:rPr>
        <w:fldChar w:fldCharType="begin"/>
      </w:r>
      <w:r>
        <w:rPr>
          <w:noProof/>
        </w:rPr>
        <w:instrText xml:space="preserve"> PAGEREF _Toc53733953 \h </w:instrText>
      </w:r>
      <w:r>
        <w:rPr>
          <w:noProof/>
        </w:rPr>
      </w:r>
      <w:r>
        <w:rPr>
          <w:noProof/>
        </w:rPr>
        <w:fldChar w:fldCharType="separate"/>
      </w:r>
      <w:r w:rsidR="00F553D4">
        <w:rPr>
          <w:noProof/>
        </w:rPr>
        <w:t>47</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1.36</w:t>
      </w:r>
      <w:r>
        <w:rPr>
          <w:rFonts w:hint="eastAsia"/>
          <w:noProof/>
        </w:rPr>
        <w:t xml:space="preserve"> </w:t>
      </w:r>
      <w:r>
        <w:rPr>
          <w:rFonts w:hint="eastAsia"/>
          <w:noProof/>
        </w:rPr>
        <w:t>合并字符串初阶</w:t>
      </w:r>
      <w:r w:rsidRPr="00B67D18">
        <w:rPr>
          <w:noProof/>
          <w:vertAlign w:val="superscript"/>
          <w:lang w:eastAsia="zh-CN"/>
        </w:rPr>
        <w:t>NQ036</w:t>
      </w:r>
      <w:r>
        <w:rPr>
          <w:noProof/>
        </w:rPr>
        <w:tab/>
      </w:r>
      <w:r>
        <w:rPr>
          <w:noProof/>
        </w:rPr>
        <w:fldChar w:fldCharType="begin"/>
      </w:r>
      <w:r>
        <w:rPr>
          <w:noProof/>
        </w:rPr>
        <w:instrText xml:space="preserve"> PAGEREF _Toc53733954 \h </w:instrText>
      </w:r>
      <w:r>
        <w:rPr>
          <w:noProof/>
        </w:rPr>
      </w:r>
      <w:r>
        <w:rPr>
          <w:noProof/>
        </w:rPr>
        <w:fldChar w:fldCharType="separate"/>
      </w:r>
      <w:r w:rsidR="00F553D4">
        <w:rPr>
          <w:noProof/>
        </w:rPr>
        <w:t>48</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1.37</w:t>
      </w:r>
      <w:r>
        <w:rPr>
          <w:rFonts w:hint="eastAsia"/>
          <w:noProof/>
          <w:lang w:eastAsia="zh-CN"/>
        </w:rPr>
        <w:t xml:space="preserve"> </w:t>
      </w:r>
      <w:r>
        <w:rPr>
          <w:rFonts w:hint="eastAsia"/>
          <w:noProof/>
          <w:lang w:eastAsia="zh-CN"/>
        </w:rPr>
        <w:t>数列的绝对值排序</w:t>
      </w:r>
      <w:r>
        <w:rPr>
          <w:noProof/>
        </w:rPr>
        <w:tab/>
      </w:r>
      <w:r>
        <w:rPr>
          <w:noProof/>
        </w:rPr>
        <w:fldChar w:fldCharType="begin"/>
      </w:r>
      <w:r>
        <w:rPr>
          <w:noProof/>
        </w:rPr>
        <w:instrText xml:space="preserve"> PAGEREF _Toc53733955 \h </w:instrText>
      </w:r>
      <w:r>
        <w:rPr>
          <w:noProof/>
        </w:rPr>
      </w:r>
      <w:r>
        <w:rPr>
          <w:noProof/>
        </w:rPr>
        <w:fldChar w:fldCharType="separate"/>
      </w:r>
      <w:r w:rsidR="00F553D4">
        <w:rPr>
          <w:noProof/>
        </w:rPr>
        <w:t>49</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1.38</w:t>
      </w:r>
      <w:r>
        <w:rPr>
          <w:rFonts w:hint="eastAsia"/>
          <w:noProof/>
        </w:rPr>
        <w:t xml:space="preserve"> </w:t>
      </w:r>
      <w:r>
        <w:rPr>
          <w:rFonts w:hint="eastAsia"/>
          <w:noProof/>
        </w:rPr>
        <w:t>数字字符的统计</w:t>
      </w:r>
      <w:r w:rsidRPr="00B67D18">
        <w:rPr>
          <w:noProof/>
          <w:vertAlign w:val="superscript"/>
          <w:lang w:eastAsia="zh-CN"/>
        </w:rPr>
        <w:t>NQ038</w:t>
      </w:r>
      <w:r>
        <w:rPr>
          <w:noProof/>
        </w:rPr>
        <w:tab/>
      </w:r>
      <w:r>
        <w:rPr>
          <w:noProof/>
        </w:rPr>
        <w:fldChar w:fldCharType="begin"/>
      </w:r>
      <w:r>
        <w:rPr>
          <w:noProof/>
        </w:rPr>
        <w:instrText xml:space="preserve"> PAGEREF _Toc53733956 \h </w:instrText>
      </w:r>
      <w:r>
        <w:rPr>
          <w:noProof/>
        </w:rPr>
      </w:r>
      <w:r>
        <w:rPr>
          <w:noProof/>
        </w:rPr>
        <w:fldChar w:fldCharType="separate"/>
      </w:r>
      <w:r w:rsidR="00F553D4">
        <w:rPr>
          <w:noProof/>
        </w:rPr>
        <w:t>51</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1.39</w:t>
      </w:r>
      <w:r>
        <w:rPr>
          <w:rFonts w:hint="eastAsia"/>
          <w:noProof/>
          <w:lang w:eastAsia="zh-CN"/>
        </w:rPr>
        <w:t xml:space="preserve"> </w:t>
      </w:r>
      <w:r>
        <w:rPr>
          <w:rFonts w:hint="eastAsia"/>
          <w:noProof/>
          <w:lang w:eastAsia="zh-CN"/>
        </w:rPr>
        <w:t>合法标识符</w:t>
      </w:r>
      <w:r w:rsidRPr="00B67D18">
        <w:rPr>
          <w:noProof/>
          <w:vertAlign w:val="superscript"/>
          <w:lang w:eastAsia="zh-CN"/>
        </w:rPr>
        <w:t>NQ039</w:t>
      </w:r>
      <w:r>
        <w:rPr>
          <w:noProof/>
        </w:rPr>
        <w:tab/>
      </w:r>
      <w:r>
        <w:rPr>
          <w:noProof/>
        </w:rPr>
        <w:fldChar w:fldCharType="begin"/>
      </w:r>
      <w:r>
        <w:rPr>
          <w:noProof/>
        </w:rPr>
        <w:instrText xml:space="preserve"> PAGEREF _Toc53733957 \h </w:instrText>
      </w:r>
      <w:r>
        <w:rPr>
          <w:noProof/>
        </w:rPr>
      </w:r>
      <w:r>
        <w:rPr>
          <w:noProof/>
        </w:rPr>
        <w:fldChar w:fldCharType="separate"/>
      </w:r>
      <w:r w:rsidR="00F553D4">
        <w:rPr>
          <w:noProof/>
        </w:rPr>
        <w:t>52</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1.40</w:t>
      </w:r>
      <w:r>
        <w:rPr>
          <w:rFonts w:hint="eastAsia"/>
          <w:noProof/>
          <w:lang w:eastAsia="zh-CN"/>
        </w:rPr>
        <w:t xml:space="preserve"> </w:t>
      </w:r>
      <w:r>
        <w:rPr>
          <w:rFonts w:hint="eastAsia"/>
          <w:noProof/>
          <w:lang w:eastAsia="zh-CN"/>
        </w:rPr>
        <w:t>每行诗最大元素</w:t>
      </w:r>
      <w:r w:rsidRPr="00B67D18">
        <w:rPr>
          <w:noProof/>
          <w:vertAlign w:val="superscript"/>
          <w:lang w:eastAsia="zh-CN"/>
        </w:rPr>
        <w:t>NQ040</w:t>
      </w:r>
      <w:r>
        <w:rPr>
          <w:noProof/>
        </w:rPr>
        <w:tab/>
      </w:r>
      <w:r>
        <w:rPr>
          <w:noProof/>
        </w:rPr>
        <w:fldChar w:fldCharType="begin"/>
      </w:r>
      <w:r>
        <w:rPr>
          <w:noProof/>
        </w:rPr>
        <w:instrText xml:space="preserve"> PAGEREF _Toc53733958 \h </w:instrText>
      </w:r>
      <w:r>
        <w:rPr>
          <w:noProof/>
        </w:rPr>
      </w:r>
      <w:r>
        <w:rPr>
          <w:noProof/>
        </w:rPr>
        <w:fldChar w:fldCharType="separate"/>
      </w:r>
      <w:r w:rsidR="00F553D4">
        <w:rPr>
          <w:noProof/>
        </w:rPr>
        <w:t>53</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1.41</w:t>
      </w:r>
      <w:r>
        <w:rPr>
          <w:rFonts w:hint="eastAsia"/>
          <w:noProof/>
          <w:lang w:eastAsia="zh-CN"/>
        </w:rPr>
        <w:t xml:space="preserve"> </w:t>
      </w:r>
      <w:r>
        <w:rPr>
          <w:rFonts w:hint="eastAsia"/>
          <w:noProof/>
          <w:lang w:eastAsia="zh-CN"/>
        </w:rPr>
        <w:t>统计字符个数初步</w:t>
      </w:r>
      <w:r w:rsidRPr="00B67D18">
        <w:rPr>
          <w:noProof/>
          <w:vertAlign w:val="superscript"/>
          <w:lang w:eastAsia="zh-CN"/>
        </w:rPr>
        <w:t>NQ041</w:t>
      </w:r>
      <w:r>
        <w:rPr>
          <w:noProof/>
        </w:rPr>
        <w:tab/>
      </w:r>
      <w:r>
        <w:rPr>
          <w:noProof/>
        </w:rPr>
        <w:fldChar w:fldCharType="begin"/>
      </w:r>
      <w:r>
        <w:rPr>
          <w:noProof/>
        </w:rPr>
        <w:instrText xml:space="preserve"> PAGEREF _Toc53733959 \h </w:instrText>
      </w:r>
      <w:r>
        <w:rPr>
          <w:noProof/>
        </w:rPr>
      </w:r>
      <w:r>
        <w:rPr>
          <w:noProof/>
        </w:rPr>
        <w:fldChar w:fldCharType="separate"/>
      </w:r>
      <w:r w:rsidR="00F553D4">
        <w:rPr>
          <w:noProof/>
        </w:rPr>
        <w:t>54</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1.42</w:t>
      </w:r>
      <w:r>
        <w:rPr>
          <w:rFonts w:hint="eastAsia"/>
          <w:noProof/>
          <w:lang w:eastAsia="zh-CN"/>
        </w:rPr>
        <w:t xml:space="preserve"> </w:t>
      </w:r>
      <w:r>
        <w:rPr>
          <w:rFonts w:hint="eastAsia"/>
          <w:noProof/>
          <w:lang w:eastAsia="zh-CN"/>
        </w:rPr>
        <w:t>不包含重复字符的最长子串长度</w:t>
      </w:r>
      <w:r w:rsidRPr="00B67D18">
        <w:rPr>
          <w:noProof/>
          <w:vertAlign w:val="superscript"/>
          <w:lang w:eastAsia="zh-CN"/>
        </w:rPr>
        <w:t>NQ042</w:t>
      </w:r>
      <w:r>
        <w:rPr>
          <w:noProof/>
        </w:rPr>
        <w:tab/>
      </w:r>
      <w:r>
        <w:rPr>
          <w:noProof/>
        </w:rPr>
        <w:fldChar w:fldCharType="begin"/>
      </w:r>
      <w:r>
        <w:rPr>
          <w:noProof/>
        </w:rPr>
        <w:instrText xml:space="preserve"> PAGEREF _Toc53733960 \h </w:instrText>
      </w:r>
      <w:r>
        <w:rPr>
          <w:noProof/>
        </w:rPr>
      </w:r>
      <w:r>
        <w:rPr>
          <w:noProof/>
        </w:rPr>
        <w:fldChar w:fldCharType="separate"/>
      </w:r>
      <w:r w:rsidR="00F553D4">
        <w:rPr>
          <w:noProof/>
        </w:rPr>
        <w:t>57</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1.43</w:t>
      </w:r>
      <w:r>
        <w:rPr>
          <w:rFonts w:hint="eastAsia"/>
          <w:noProof/>
          <w:lang w:eastAsia="zh-CN"/>
        </w:rPr>
        <w:t xml:space="preserve"> </w:t>
      </w:r>
      <w:r>
        <w:rPr>
          <w:rFonts w:hint="eastAsia"/>
          <w:noProof/>
          <w:lang w:eastAsia="zh-CN"/>
        </w:rPr>
        <w:t>统计班级成绩</w:t>
      </w:r>
      <w:r w:rsidRPr="00B67D18">
        <w:rPr>
          <w:noProof/>
          <w:vertAlign w:val="superscript"/>
          <w:lang w:eastAsia="zh-CN"/>
        </w:rPr>
        <w:t>NQ043</w:t>
      </w:r>
      <w:r>
        <w:rPr>
          <w:noProof/>
        </w:rPr>
        <w:tab/>
      </w:r>
      <w:r>
        <w:rPr>
          <w:noProof/>
        </w:rPr>
        <w:fldChar w:fldCharType="begin"/>
      </w:r>
      <w:r>
        <w:rPr>
          <w:noProof/>
        </w:rPr>
        <w:instrText xml:space="preserve"> PAGEREF _Toc53733961 \h </w:instrText>
      </w:r>
      <w:r>
        <w:rPr>
          <w:noProof/>
        </w:rPr>
      </w:r>
      <w:r>
        <w:rPr>
          <w:noProof/>
        </w:rPr>
        <w:fldChar w:fldCharType="separate"/>
      </w:r>
      <w:r w:rsidR="00F553D4">
        <w:rPr>
          <w:noProof/>
        </w:rPr>
        <w:t>58</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1.44</w:t>
      </w:r>
      <w:r>
        <w:rPr>
          <w:rFonts w:hint="eastAsia"/>
          <w:noProof/>
          <w:lang w:eastAsia="zh-CN"/>
        </w:rPr>
        <w:t xml:space="preserve"> </w:t>
      </w:r>
      <w:r>
        <w:rPr>
          <w:rFonts w:hint="eastAsia"/>
          <w:noProof/>
          <w:lang w:eastAsia="zh-CN"/>
        </w:rPr>
        <w:t>密码安全问题</w:t>
      </w:r>
      <w:r w:rsidRPr="00B67D18">
        <w:rPr>
          <w:noProof/>
          <w:vertAlign w:val="superscript"/>
          <w:lang w:eastAsia="zh-CN"/>
        </w:rPr>
        <w:t>NQ044</w:t>
      </w:r>
      <w:r>
        <w:rPr>
          <w:noProof/>
        </w:rPr>
        <w:tab/>
      </w:r>
      <w:r>
        <w:rPr>
          <w:noProof/>
        </w:rPr>
        <w:fldChar w:fldCharType="begin"/>
      </w:r>
      <w:r>
        <w:rPr>
          <w:noProof/>
        </w:rPr>
        <w:instrText xml:space="preserve"> PAGEREF _Toc53733962 \h </w:instrText>
      </w:r>
      <w:r>
        <w:rPr>
          <w:noProof/>
        </w:rPr>
      </w:r>
      <w:r>
        <w:rPr>
          <w:noProof/>
        </w:rPr>
        <w:fldChar w:fldCharType="separate"/>
      </w:r>
      <w:r w:rsidR="00F553D4">
        <w:rPr>
          <w:noProof/>
        </w:rPr>
        <w:t>60</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1.45</w:t>
      </w:r>
      <w:r>
        <w:rPr>
          <w:rFonts w:hint="eastAsia"/>
          <w:noProof/>
          <w:lang w:eastAsia="zh-CN"/>
        </w:rPr>
        <w:t xml:space="preserve"> </w:t>
      </w:r>
      <w:r>
        <w:rPr>
          <w:rFonts w:hint="eastAsia"/>
          <w:noProof/>
          <w:lang w:eastAsia="zh-CN"/>
        </w:rPr>
        <w:t>奇偶校验</w:t>
      </w:r>
      <w:r w:rsidRPr="00B67D18">
        <w:rPr>
          <w:noProof/>
          <w:vertAlign w:val="superscript"/>
          <w:lang w:eastAsia="zh-CN"/>
        </w:rPr>
        <w:t>NQ045</w:t>
      </w:r>
      <w:r>
        <w:rPr>
          <w:noProof/>
        </w:rPr>
        <w:tab/>
      </w:r>
      <w:r>
        <w:rPr>
          <w:noProof/>
        </w:rPr>
        <w:fldChar w:fldCharType="begin"/>
      </w:r>
      <w:r>
        <w:rPr>
          <w:noProof/>
        </w:rPr>
        <w:instrText xml:space="preserve"> PAGEREF _Toc53733963 \h </w:instrText>
      </w:r>
      <w:r>
        <w:rPr>
          <w:noProof/>
        </w:rPr>
      </w:r>
      <w:r>
        <w:rPr>
          <w:noProof/>
        </w:rPr>
        <w:fldChar w:fldCharType="separate"/>
      </w:r>
      <w:r w:rsidR="00F553D4">
        <w:rPr>
          <w:noProof/>
        </w:rPr>
        <w:t>62</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1.46</w:t>
      </w:r>
      <w:r>
        <w:rPr>
          <w:rFonts w:hint="eastAsia"/>
          <w:noProof/>
        </w:rPr>
        <w:t xml:space="preserve"> </w:t>
      </w:r>
      <w:r>
        <w:rPr>
          <w:rFonts w:hint="eastAsia"/>
          <w:noProof/>
        </w:rPr>
        <w:t>悬垂问题</w:t>
      </w:r>
      <w:r>
        <w:rPr>
          <w:noProof/>
        </w:rPr>
        <w:t>(Overhang)</w:t>
      </w:r>
      <w:r w:rsidRPr="00B67D18">
        <w:rPr>
          <w:noProof/>
          <w:vertAlign w:val="superscript"/>
          <w:lang w:eastAsia="zh-CN"/>
        </w:rPr>
        <w:t xml:space="preserve"> NQ046</w:t>
      </w:r>
      <w:r>
        <w:rPr>
          <w:noProof/>
        </w:rPr>
        <w:tab/>
      </w:r>
      <w:r>
        <w:rPr>
          <w:noProof/>
        </w:rPr>
        <w:fldChar w:fldCharType="begin"/>
      </w:r>
      <w:r>
        <w:rPr>
          <w:noProof/>
        </w:rPr>
        <w:instrText xml:space="preserve"> PAGEREF _Toc53733964 \h </w:instrText>
      </w:r>
      <w:r>
        <w:rPr>
          <w:noProof/>
        </w:rPr>
      </w:r>
      <w:r>
        <w:rPr>
          <w:noProof/>
        </w:rPr>
        <w:fldChar w:fldCharType="separate"/>
      </w:r>
      <w:r w:rsidR="00F553D4">
        <w:rPr>
          <w:noProof/>
        </w:rPr>
        <w:t>63</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1.47</w:t>
      </w:r>
      <w:r>
        <w:rPr>
          <w:rFonts w:hint="eastAsia"/>
          <w:noProof/>
          <w:lang w:eastAsia="zh-CN"/>
        </w:rPr>
        <w:t xml:space="preserve"> </w:t>
      </w:r>
      <w:r>
        <w:rPr>
          <w:rFonts w:hint="eastAsia"/>
          <w:noProof/>
          <w:lang w:eastAsia="zh-CN"/>
        </w:rPr>
        <w:t>数组去重问题</w:t>
      </w:r>
      <w:r w:rsidRPr="00B67D18">
        <w:rPr>
          <w:noProof/>
          <w:vertAlign w:val="superscript"/>
          <w:lang w:eastAsia="zh-CN"/>
        </w:rPr>
        <w:t>NQ047</w:t>
      </w:r>
      <w:r>
        <w:rPr>
          <w:noProof/>
        </w:rPr>
        <w:tab/>
      </w:r>
      <w:r>
        <w:rPr>
          <w:noProof/>
        </w:rPr>
        <w:fldChar w:fldCharType="begin"/>
      </w:r>
      <w:r>
        <w:rPr>
          <w:noProof/>
        </w:rPr>
        <w:instrText xml:space="preserve"> PAGEREF _Toc53733965 \h </w:instrText>
      </w:r>
      <w:r>
        <w:rPr>
          <w:noProof/>
        </w:rPr>
      </w:r>
      <w:r>
        <w:rPr>
          <w:noProof/>
        </w:rPr>
        <w:fldChar w:fldCharType="separate"/>
      </w:r>
      <w:r w:rsidR="00F553D4">
        <w:rPr>
          <w:noProof/>
        </w:rPr>
        <w:t>64</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1.48</w:t>
      </w:r>
      <w:r>
        <w:rPr>
          <w:rFonts w:hint="eastAsia"/>
          <w:noProof/>
          <w:lang w:eastAsia="zh-CN"/>
        </w:rPr>
        <w:t xml:space="preserve"> </w:t>
      </w:r>
      <w:r>
        <w:rPr>
          <w:rFonts w:hint="eastAsia"/>
          <w:noProof/>
          <w:lang w:eastAsia="zh-CN"/>
        </w:rPr>
        <w:t>寻找多数元素</w:t>
      </w:r>
      <w:r w:rsidRPr="00B67D18">
        <w:rPr>
          <w:noProof/>
          <w:vertAlign w:val="superscript"/>
          <w:lang w:eastAsia="zh-CN"/>
        </w:rPr>
        <w:t>NQ048</w:t>
      </w:r>
      <w:r>
        <w:rPr>
          <w:noProof/>
        </w:rPr>
        <w:tab/>
      </w:r>
      <w:r>
        <w:rPr>
          <w:noProof/>
        </w:rPr>
        <w:fldChar w:fldCharType="begin"/>
      </w:r>
      <w:r>
        <w:rPr>
          <w:noProof/>
        </w:rPr>
        <w:instrText xml:space="preserve"> PAGEREF _Toc53733966 \h </w:instrText>
      </w:r>
      <w:r>
        <w:rPr>
          <w:noProof/>
        </w:rPr>
      </w:r>
      <w:r>
        <w:rPr>
          <w:noProof/>
        </w:rPr>
        <w:fldChar w:fldCharType="separate"/>
      </w:r>
      <w:r w:rsidR="00F553D4">
        <w:rPr>
          <w:noProof/>
        </w:rPr>
        <w:t>66</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1.49</w:t>
      </w:r>
      <w:r>
        <w:rPr>
          <w:rFonts w:hint="eastAsia"/>
          <w:noProof/>
          <w:lang w:eastAsia="zh-CN"/>
        </w:rPr>
        <w:t xml:space="preserve"> </w:t>
      </w:r>
      <w:r>
        <w:rPr>
          <w:rFonts w:hint="eastAsia"/>
          <w:noProof/>
          <w:lang w:eastAsia="zh-CN"/>
        </w:rPr>
        <w:t>数字</w:t>
      </w:r>
      <w:r>
        <w:rPr>
          <w:noProof/>
          <w:lang w:eastAsia="zh-CN"/>
        </w:rPr>
        <w:t>5</w:t>
      </w:r>
      <w:r>
        <w:rPr>
          <w:rFonts w:hint="eastAsia"/>
          <w:noProof/>
          <w:lang w:eastAsia="zh-CN"/>
        </w:rPr>
        <w:t>的封杀</w:t>
      </w:r>
      <w:r w:rsidRPr="00B67D18">
        <w:rPr>
          <w:noProof/>
          <w:vertAlign w:val="superscript"/>
          <w:lang w:eastAsia="zh-CN"/>
        </w:rPr>
        <w:t>NQ049</w:t>
      </w:r>
      <w:r>
        <w:rPr>
          <w:noProof/>
        </w:rPr>
        <w:tab/>
      </w:r>
      <w:r>
        <w:rPr>
          <w:noProof/>
        </w:rPr>
        <w:fldChar w:fldCharType="begin"/>
      </w:r>
      <w:r>
        <w:rPr>
          <w:noProof/>
        </w:rPr>
        <w:instrText xml:space="preserve"> PAGEREF _Toc53733967 \h </w:instrText>
      </w:r>
      <w:r>
        <w:rPr>
          <w:noProof/>
        </w:rPr>
      </w:r>
      <w:r>
        <w:rPr>
          <w:noProof/>
        </w:rPr>
        <w:fldChar w:fldCharType="separate"/>
      </w:r>
      <w:r w:rsidR="00F553D4">
        <w:rPr>
          <w:noProof/>
        </w:rPr>
        <w:t>67</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1.50</w:t>
      </w:r>
      <w:r>
        <w:rPr>
          <w:rFonts w:hint="eastAsia"/>
          <w:noProof/>
          <w:lang w:eastAsia="zh-CN"/>
        </w:rPr>
        <w:t xml:space="preserve"> </w:t>
      </w:r>
      <w:r>
        <w:rPr>
          <w:rFonts w:hint="eastAsia"/>
          <w:noProof/>
          <w:lang w:eastAsia="zh-CN"/>
        </w:rPr>
        <w:t>排序考试</w:t>
      </w:r>
      <w:r w:rsidRPr="00B67D18">
        <w:rPr>
          <w:noProof/>
          <w:vertAlign w:val="superscript"/>
          <w:lang w:eastAsia="zh-CN"/>
        </w:rPr>
        <w:t>NQ050</w:t>
      </w:r>
      <w:r>
        <w:rPr>
          <w:noProof/>
        </w:rPr>
        <w:tab/>
      </w:r>
      <w:r>
        <w:rPr>
          <w:noProof/>
        </w:rPr>
        <w:fldChar w:fldCharType="begin"/>
      </w:r>
      <w:r>
        <w:rPr>
          <w:noProof/>
        </w:rPr>
        <w:instrText xml:space="preserve"> PAGEREF _Toc53733968 \h </w:instrText>
      </w:r>
      <w:r>
        <w:rPr>
          <w:noProof/>
        </w:rPr>
      </w:r>
      <w:r>
        <w:rPr>
          <w:noProof/>
        </w:rPr>
        <w:fldChar w:fldCharType="separate"/>
      </w:r>
      <w:r w:rsidR="00F553D4">
        <w:rPr>
          <w:noProof/>
        </w:rPr>
        <w:t>68</w:t>
      </w:r>
      <w:r>
        <w:rPr>
          <w:noProof/>
        </w:rPr>
        <w:fldChar w:fldCharType="end"/>
      </w:r>
    </w:p>
    <w:p w:rsidR="00667021" w:rsidRDefault="00667021">
      <w:pPr>
        <w:pStyle w:val="TOC1"/>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2</w:t>
      </w:r>
      <w:r>
        <w:rPr>
          <w:rFonts w:hint="eastAsia"/>
          <w:noProof/>
          <w:lang w:eastAsia="zh-CN"/>
        </w:rPr>
        <w:t>章</w:t>
      </w:r>
      <w:r>
        <w:rPr>
          <w:rFonts w:hint="eastAsia"/>
          <w:noProof/>
          <w:lang w:eastAsia="zh-CN"/>
        </w:rPr>
        <w:t xml:space="preserve"> </w:t>
      </w:r>
      <w:r>
        <w:rPr>
          <w:rFonts w:hint="eastAsia"/>
          <w:noProof/>
          <w:lang w:eastAsia="zh-CN"/>
        </w:rPr>
        <w:t>南强百题基础算法篇</w:t>
      </w:r>
      <w:r>
        <w:rPr>
          <w:noProof/>
        </w:rPr>
        <w:tab/>
      </w:r>
      <w:r>
        <w:rPr>
          <w:noProof/>
        </w:rPr>
        <w:fldChar w:fldCharType="begin"/>
      </w:r>
      <w:r>
        <w:rPr>
          <w:noProof/>
        </w:rPr>
        <w:instrText xml:space="preserve"> PAGEREF _Toc53733969 \h </w:instrText>
      </w:r>
      <w:r>
        <w:rPr>
          <w:noProof/>
        </w:rPr>
      </w:r>
      <w:r>
        <w:rPr>
          <w:noProof/>
        </w:rPr>
        <w:fldChar w:fldCharType="separate"/>
      </w:r>
      <w:r w:rsidR="00F553D4">
        <w:rPr>
          <w:noProof/>
        </w:rPr>
        <w:t>71</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2.1</w:t>
      </w:r>
      <w:r>
        <w:rPr>
          <w:rFonts w:hint="eastAsia"/>
          <w:noProof/>
          <w:lang w:eastAsia="zh-CN"/>
        </w:rPr>
        <w:t xml:space="preserve"> </w:t>
      </w:r>
      <w:r>
        <w:rPr>
          <w:rFonts w:hint="eastAsia"/>
          <w:noProof/>
          <w:lang w:eastAsia="zh-CN"/>
        </w:rPr>
        <w:t>数组元素交换</w:t>
      </w:r>
      <w:r w:rsidRPr="00B67D18">
        <w:rPr>
          <w:noProof/>
          <w:vertAlign w:val="superscript"/>
          <w:lang w:eastAsia="zh-CN"/>
        </w:rPr>
        <w:t>NQ051</w:t>
      </w:r>
      <w:r>
        <w:rPr>
          <w:noProof/>
        </w:rPr>
        <w:tab/>
      </w:r>
      <w:r>
        <w:rPr>
          <w:noProof/>
        </w:rPr>
        <w:fldChar w:fldCharType="begin"/>
      </w:r>
      <w:r>
        <w:rPr>
          <w:noProof/>
        </w:rPr>
        <w:instrText xml:space="preserve"> PAGEREF _Toc53733970 \h </w:instrText>
      </w:r>
      <w:r>
        <w:rPr>
          <w:noProof/>
        </w:rPr>
      </w:r>
      <w:r>
        <w:rPr>
          <w:noProof/>
        </w:rPr>
        <w:fldChar w:fldCharType="separate"/>
      </w:r>
      <w:r w:rsidR="00F553D4">
        <w:rPr>
          <w:noProof/>
        </w:rPr>
        <w:t>71</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2.2</w:t>
      </w:r>
      <w:r>
        <w:rPr>
          <w:rFonts w:hint="eastAsia"/>
          <w:noProof/>
          <w:lang w:eastAsia="zh-CN"/>
        </w:rPr>
        <w:t xml:space="preserve"> </w:t>
      </w:r>
      <w:r>
        <w:rPr>
          <w:rFonts w:hint="eastAsia"/>
          <w:noProof/>
          <w:lang w:eastAsia="zh-CN"/>
        </w:rPr>
        <w:t>大数排序</w:t>
      </w:r>
      <w:r w:rsidRPr="00B67D18">
        <w:rPr>
          <w:noProof/>
          <w:vertAlign w:val="superscript"/>
          <w:lang w:eastAsia="zh-CN"/>
        </w:rPr>
        <w:t>NQ052</w:t>
      </w:r>
      <w:r>
        <w:rPr>
          <w:noProof/>
        </w:rPr>
        <w:tab/>
      </w:r>
      <w:r>
        <w:rPr>
          <w:noProof/>
        </w:rPr>
        <w:fldChar w:fldCharType="begin"/>
      </w:r>
      <w:r>
        <w:rPr>
          <w:noProof/>
        </w:rPr>
        <w:instrText xml:space="preserve"> PAGEREF _Toc53733971 \h </w:instrText>
      </w:r>
      <w:r>
        <w:rPr>
          <w:noProof/>
        </w:rPr>
      </w:r>
      <w:r>
        <w:rPr>
          <w:noProof/>
        </w:rPr>
        <w:fldChar w:fldCharType="separate"/>
      </w:r>
      <w:r w:rsidR="00F553D4">
        <w:rPr>
          <w:noProof/>
        </w:rPr>
        <w:t>72</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2.3</w:t>
      </w:r>
      <w:r>
        <w:rPr>
          <w:rFonts w:hint="eastAsia"/>
          <w:noProof/>
        </w:rPr>
        <w:t xml:space="preserve"> </w:t>
      </w:r>
      <w:r>
        <w:rPr>
          <w:rFonts w:hint="eastAsia"/>
          <w:noProof/>
        </w:rPr>
        <w:t>找到最长回文字串</w:t>
      </w:r>
      <w:r w:rsidRPr="00B67D18">
        <w:rPr>
          <w:noProof/>
          <w:vertAlign w:val="superscript"/>
          <w:lang w:eastAsia="zh-CN"/>
        </w:rPr>
        <w:t>NQ053</w:t>
      </w:r>
      <w:r>
        <w:rPr>
          <w:noProof/>
        </w:rPr>
        <w:tab/>
      </w:r>
      <w:r>
        <w:rPr>
          <w:noProof/>
        </w:rPr>
        <w:fldChar w:fldCharType="begin"/>
      </w:r>
      <w:r>
        <w:rPr>
          <w:noProof/>
        </w:rPr>
        <w:instrText xml:space="preserve"> PAGEREF _Toc53733972 \h </w:instrText>
      </w:r>
      <w:r>
        <w:rPr>
          <w:noProof/>
        </w:rPr>
      </w:r>
      <w:r>
        <w:rPr>
          <w:noProof/>
        </w:rPr>
        <w:fldChar w:fldCharType="separate"/>
      </w:r>
      <w:r w:rsidR="00F553D4">
        <w:rPr>
          <w:noProof/>
        </w:rPr>
        <w:t>74</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2.4 ACM</w:t>
      </w:r>
      <w:r>
        <w:rPr>
          <w:rFonts w:hint="eastAsia"/>
          <w:noProof/>
          <w:lang w:eastAsia="zh-CN"/>
        </w:rPr>
        <w:t>纳新赛</w:t>
      </w:r>
      <w:r w:rsidRPr="00B67D18">
        <w:rPr>
          <w:noProof/>
          <w:vertAlign w:val="superscript"/>
          <w:lang w:eastAsia="zh-CN"/>
        </w:rPr>
        <w:t>NQ054</w:t>
      </w:r>
      <w:r>
        <w:rPr>
          <w:noProof/>
        </w:rPr>
        <w:tab/>
      </w:r>
      <w:r>
        <w:rPr>
          <w:noProof/>
        </w:rPr>
        <w:fldChar w:fldCharType="begin"/>
      </w:r>
      <w:r>
        <w:rPr>
          <w:noProof/>
        </w:rPr>
        <w:instrText xml:space="preserve"> PAGEREF _Toc53733973 \h </w:instrText>
      </w:r>
      <w:r>
        <w:rPr>
          <w:noProof/>
        </w:rPr>
      </w:r>
      <w:r>
        <w:rPr>
          <w:noProof/>
        </w:rPr>
        <w:fldChar w:fldCharType="separate"/>
      </w:r>
      <w:r w:rsidR="00F553D4">
        <w:rPr>
          <w:noProof/>
        </w:rPr>
        <w:t>76</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2.5</w:t>
      </w:r>
      <w:r>
        <w:rPr>
          <w:rFonts w:hint="eastAsia"/>
          <w:noProof/>
          <w:lang w:eastAsia="zh-CN"/>
        </w:rPr>
        <w:t xml:space="preserve"> </w:t>
      </w:r>
      <w:r>
        <w:rPr>
          <w:rFonts w:hint="eastAsia"/>
          <w:noProof/>
          <w:lang w:eastAsia="zh-CN"/>
        </w:rPr>
        <w:t>最小公倍数</w:t>
      </w:r>
      <w:r w:rsidRPr="00B67D18">
        <w:rPr>
          <w:noProof/>
          <w:vertAlign w:val="superscript"/>
        </w:rPr>
        <w:t>NQ055</w:t>
      </w:r>
      <w:r>
        <w:rPr>
          <w:noProof/>
        </w:rPr>
        <w:tab/>
      </w:r>
      <w:r>
        <w:rPr>
          <w:noProof/>
        </w:rPr>
        <w:fldChar w:fldCharType="begin"/>
      </w:r>
      <w:r>
        <w:rPr>
          <w:noProof/>
        </w:rPr>
        <w:instrText xml:space="preserve"> PAGEREF _Toc53733974 \h </w:instrText>
      </w:r>
      <w:r>
        <w:rPr>
          <w:noProof/>
        </w:rPr>
      </w:r>
      <w:r>
        <w:rPr>
          <w:noProof/>
        </w:rPr>
        <w:fldChar w:fldCharType="separate"/>
      </w:r>
      <w:r w:rsidR="00F553D4">
        <w:rPr>
          <w:noProof/>
        </w:rPr>
        <w:t>78</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2.6</w:t>
      </w:r>
      <w:r>
        <w:rPr>
          <w:rFonts w:hint="eastAsia"/>
          <w:noProof/>
          <w:lang w:eastAsia="zh-CN"/>
        </w:rPr>
        <w:t xml:space="preserve"> </w:t>
      </w:r>
      <w:r>
        <w:rPr>
          <w:rFonts w:hint="eastAsia"/>
          <w:noProof/>
          <w:lang w:eastAsia="zh-CN"/>
        </w:rPr>
        <w:t>三数判断</w:t>
      </w:r>
      <w:r w:rsidRPr="00B67D18">
        <w:rPr>
          <w:noProof/>
          <w:vertAlign w:val="superscript"/>
          <w:lang w:eastAsia="zh-CN"/>
        </w:rPr>
        <w:t>NQ056</w:t>
      </w:r>
      <w:r>
        <w:rPr>
          <w:noProof/>
        </w:rPr>
        <w:tab/>
      </w:r>
      <w:r>
        <w:rPr>
          <w:noProof/>
        </w:rPr>
        <w:fldChar w:fldCharType="begin"/>
      </w:r>
      <w:r>
        <w:rPr>
          <w:noProof/>
        </w:rPr>
        <w:instrText xml:space="preserve"> PAGEREF _Toc53733975 \h </w:instrText>
      </w:r>
      <w:r>
        <w:rPr>
          <w:noProof/>
        </w:rPr>
      </w:r>
      <w:r>
        <w:rPr>
          <w:noProof/>
        </w:rPr>
        <w:fldChar w:fldCharType="separate"/>
      </w:r>
      <w:r w:rsidR="00F553D4">
        <w:rPr>
          <w:noProof/>
        </w:rPr>
        <w:t>79</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2.7</w:t>
      </w:r>
      <w:r>
        <w:rPr>
          <w:rFonts w:hint="eastAsia"/>
          <w:noProof/>
          <w:lang w:eastAsia="zh-CN"/>
        </w:rPr>
        <w:t xml:space="preserve"> </w:t>
      </w:r>
      <w:r>
        <w:rPr>
          <w:rFonts w:hint="eastAsia"/>
          <w:noProof/>
          <w:lang w:eastAsia="zh-CN"/>
        </w:rPr>
        <w:t>灯的开关</w:t>
      </w:r>
      <w:r w:rsidRPr="00B67D18">
        <w:rPr>
          <w:noProof/>
          <w:vertAlign w:val="superscript"/>
          <w:lang w:eastAsia="zh-CN"/>
        </w:rPr>
        <w:t>NQ057</w:t>
      </w:r>
      <w:r>
        <w:rPr>
          <w:noProof/>
        </w:rPr>
        <w:tab/>
      </w:r>
      <w:r>
        <w:rPr>
          <w:noProof/>
        </w:rPr>
        <w:fldChar w:fldCharType="begin"/>
      </w:r>
      <w:r>
        <w:rPr>
          <w:noProof/>
        </w:rPr>
        <w:instrText xml:space="preserve"> PAGEREF _Toc53733976 \h </w:instrText>
      </w:r>
      <w:r>
        <w:rPr>
          <w:noProof/>
        </w:rPr>
      </w:r>
      <w:r>
        <w:rPr>
          <w:noProof/>
        </w:rPr>
        <w:fldChar w:fldCharType="separate"/>
      </w:r>
      <w:r w:rsidR="00F553D4">
        <w:rPr>
          <w:noProof/>
        </w:rPr>
        <w:t>81</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2.8</w:t>
      </w:r>
      <w:r>
        <w:rPr>
          <w:rFonts w:hint="eastAsia"/>
          <w:noProof/>
          <w:lang w:eastAsia="zh-CN"/>
        </w:rPr>
        <w:t xml:space="preserve"> </w:t>
      </w:r>
      <w:r>
        <w:rPr>
          <w:rFonts w:hint="eastAsia"/>
          <w:noProof/>
          <w:lang w:eastAsia="zh-CN"/>
        </w:rPr>
        <w:t>两数之和</w:t>
      </w:r>
      <w:r w:rsidRPr="00B67D18">
        <w:rPr>
          <w:noProof/>
          <w:vertAlign w:val="superscript"/>
          <w:lang w:eastAsia="zh-CN"/>
        </w:rPr>
        <w:t>NQ058</w:t>
      </w:r>
      <w:r>
        <w:rPr>
          <w:noProof/>
        </w:rPr>
        <w:tab/>
      </w:r>
      <w:r>
        <w:rPr>
          <w:noProof/>
        </w:rPr>
        <w:fldChar w:fldCharType="begin"/>
      </w:r>
      <w:r>
        <w:rPr>
          <w:noProof/>
        </w:rPr>
        <w:instrText xml:space="preserve"> PAGEREF _Toc53733977 \h </w:instrText>
      </w:r>
      <w:r>
        <w:rPr>
          <w:noProof/>
        </w:rPr>
      </w:r>
      <w:r>
        <w:rPr>
          <w:noProof/>
        </w:rPr>
        <w:fldChar w:fldCharType="separate"/>
      </w:r>
      <w:r w:rsidR="00F553D4">
        <w:rPr>
          <w:noProof/>
        </w:rPr>
        <w:t>82</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2.9</w:t>
      </w:r>
      <w:r>
        <w:rPr>
          <w:rFonts w:hint="eastAsia"/>
          <w:noProof/>
          <w:lang w:eastAsia="zh-CN"/>
        </w:rPr>
        <w:t xml:space="preserve"> </w:t>
      </w:r>
      <w:r>
        <w:rPr>
          <w:rFonts w:hint="eastAsia"/>
          <w:noProof/>
          <w:lang w:eastAsia="zh-CN"/>
        </w:rPr>
        <w:t>三数之和</w:t>
      </w:r>
      <w:r w:rsidRPr="00B67D18">
        <w:rPr>
          <w:noProof/>
          <w:vertAlign w:val="superscript"/>
          <w:lang w:eastAsia="zh-CN"/>
        </w:rPr>
        <w:t>NQ059</w:t>
      </w:r>
      <w:r>
        <w:rPr>
          <w:noProof/>
        </w:rPr>
        <w:tab/>
      </w:r>
      <w:r>
        <w:rPr>
          <w:noProof/>
        </w:rPr>
        <w:fldChar w:fldCharType="begin"/>
      </w:r>
      <w:r>
        <w:rPr>
          <w:noProof/>
        </w:rPr>
        <w:instrText xml:space="preserve"> PAGEREF _Toc53733978 \h </w:instrText>
      </w:r>
      <w:r>
        <w:rPr>
          <w:noProof/>
        </w:rPr>
      </w:r>
      <w:r>
        <w:rPr>
          <w:noProof/>
        </w:rPr>
        <w:fldChar w:fldCharType="separate"/>
      </w:r>
      <w:r w:rsidR="00F553D4">
        <w:rPr>
          <w:noProof/>
        </w:rPr>
        <w:t>83</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2.10</w:t>
      </w:r>
      <w:r>
        <w:rPr>
          <w:rFonts w:hint="eastAsia"/>
          <w:noProof/>
          <w:lang w:eastAsia="zh-CN"/>
        </w:rPr>
        <w:t xml:space="preserve"> </w:t>
      </w:r>
      <w:r>
        <w:rPr>
          <w:rFonts w:hint="eastAsia"/>
          <w:noProof/>
          <w:lang w:eastAsia="zh-CN"/>
        </w:rPr>
        <w:t>四数之和</w:t>
      </w:r>
      <w:r w:rsidRPr="00B67D18">
        <w:rPr>
          <w:noProof/>
          <w:vertAlign w:val="superscript"/>
          <w:lang w:eastAsia="zh-CN"/>
        </w:rPr>
        <w:t>NQ060</w:t>
      </w:r>
      <w:r>
        <w:rPr>
          <w:noProof/>
        </w:rPr>
        <w:tab/>
      </w:r>
      <w:r>
        <w:rPr>
          <w:noProof/>
        </w:rPr>
        <w:fldChar w:fldCharType="begin"/>
      </w:r>
      <w:r>
        <w:rPr>
          <w:noProof/>
        </w:rPr>
        <w:instrText xml:space="preserve"> PAGEREF _Toc53733979 \h </w:instrText>
      </w:r>
      <w:r>
        <w:rPr>
          <w:noProof/>
        </w:rPr>
      </w:r>
      <w:r>
        <w:rPr>
          <w:noProof/>
        </w:rPr>
        <w:fldChar w:fldCharType="separate"/>
      </w:r>
      <w:r w:rsidR="00F553D4">
        <w:rPr>
          <w:noProof/>
        </w:rPr>
        <w:t>85</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2.11</w:t>
      </w:r>
      <w:r>
        <w:rPr>
          <w:rFonts w:hint="eastAsia"/>
          <w:noProof/>
          <w:lang w:eastAsia="zh-CN"/>
        </w:rPr>
        <w:t xml:space="preserve"> </w:t>
      </w:r>
      <w:r>
        <w:rPr>
          <w:rFonts w:hint="eastAsia"/>
          <w:noProof/>
          <w:lang w:eastAsia="zh-CN"/>
        </w:rPr>
        <w:t>求矩形重叠面积</w:t>
      </w:r>
      <w:r w:rsidRPr="00B67D18">
        <w:rPr>
          <w:noProof/>
          <w:vertAlign w:val="superscript"/>
          <w:lang w:eastAsia="zh-CN"/>
        </w:rPr>
        <w:t>NQ061</w:t>
      </w:r>
      <w:r>
        <w:rPr>
          <w:noProof/>
        </w:rPr>
        <w:tab/>
      </w:r>
      <w:r>
        <w:rPr>
          <w:noProof/>
        </w:rPr>
        <w:fldChar w:fldCharType="begin"/>
      </w:r>
      <w:r>
        <w:rPr>
          <w:noProof/>
        </w:rPr>
        <w:instrText xml:space="preserve"> PAGEREF _Toc53733980 \h </w:instrText>
      </w:r>
      <w:r>
        <w:rPr>
          <w:noProof/>
        </w:rPr>
      </w:r>
      <w:r>
        <w:rPr>
          <w:noProof/>
        </w:rPr>
        <w:fldChar w:fldCharType="separate"/>
      </w:r>
      <w:r w:rsidR="00F553D4">
        <w:rPr>
          <w:noProof/>
        </w:rPr>
        <w:t>87</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2.12</w:t>
      </w:r>
      <w:r>
        <w:rPr>
          <w:rFonts w:hint="eastAsia"/>
          <w:noProof/>
          <w:lang w:eastAsia="zh-CN"/>
        </w:rPr>
        <w:t xml:space="preserve"> </w:t>
      </w:r>
      <w:r>
        <w:rPr>
          <w:rFonts w:hint="eastAsia"/>
          <w:noProof/>
          <w:lang w:eastAsia="zh-CN"/>
        </w:rPr>
        <w:t>二进制中</w:t>
      </w:r>
      <w:r>
        <w:rPr>
          <w:noProof/>
          <w:lang w:eastAsia="zh-CN"/>
        </w:rPr>
        <w:t>1</w:t>
      </w:r>
      <w:r>
        <w:rPr>
          <w:rFonts w:hint="eastAsia"/>
          <w:noProof/>
          <w:lang w:eastAsia="zh-CN"/>
        </w:rPr>
        <w:t>的个数</w:t>
      </w:r>
      <w:r w:rsidRPr="00B67D18">
        <w:rPr>
          <w:noProof/>
          <w:vertAlign w:val="superscript"/>
          <w:lang w:eastAsia="zh-CN"/>
        </w:rPr>
        <w:t>NQ062</w:t>
      </w:r>
      <w:r>
        <w:rPr>
          <w:noProof/>
        </w:rPr>
        <w:tab/>
      </w:r>
      <w:r>
        <w:rPr>
          <w:noProof/>
        </w:rPr>
        <w:fldChar w:fldCharType="begin"/>
      </w:r>
      <w:r>
        <w:rPr>
          <w:noProof/>
        </w:rPr>
        <w:instrText xml:space="preserve"> PAGEREF _Toc53733981 \h </w:instrText>
      </w:r>
      <w:r>
        <w:rPr>
          <w:noProof/>
        </w:rPr>
      </w:r>
      <w:r>
        <w:rPr>
          <w:noProof/>
        </w:rPr>
        <w:fldChar w:fldCharType="separate"/>
      </w:r>
      <w:r w:rsidR="00F553D4">
        <w:rPr>
          <w:noProof/>
        </w:rPr>
        <w:t>89</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2.13</w:t>
      </w:r>
      <w:r>
        <w:rPr>
          <w:rFonts w:hint="eastAsia"/>
          <w:noProof/>
        </w:rPr>
        <w:t xml:space="preserve"> </w:t>
      </w:r>
      <w:r>
        <w:rPr>
          <w:rFonts w:hint="eastAsia"/>
          <w:noProof/>
        </w:rPr>
        <w:t>求上台阶方案数</w:t>
      </w:r>
      <w:r w:rsidRPr="00B67D18">
        <w:rPr>
          <w:noProof/>
          <w:vertAlign w:val="superscript"/>
        </w:rPr>
        <w:t>NQ063</w:t>
      </w:r>
      <w:r>
        <w:rPr>
          <w:noProof/>
        </w:rPr>
        <w:tab/>
      </w:r>
      <w:r>
        <w:rPr>
          <w:noProof/>
        </w:rPr>
        <w:fldChar w:fldCharType="begin"/>
      </w:r>
      <w:r>
        <w:rPr>
          <w:noProof/>
        </w:rPr>
        <w:instrText xml:space="preserve"> PAGEREF _Toc53733982 \h </w:instrText>
      </w:r>
      <w:r>
        <w:rPr>
          <w:noProof/>
        </w:rPr>
      </w:r>
      <w:r>
        <w:rPr>
          <w:noProof/>
        </w:rPr>
        <w:fldChar w:fldCharType="separate"/>
      </w:r>
      <w:r w:rsidR="00F553D4">
        <w:rPr>
          <w:noProof/>
        </w:rPr>
        <w:t>90</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2.14</w:t>
      </w:r>
      <w:r>
        <w:rPr>
          <w:rFonts w:hint="eastAsia"/>
          <w:noProof/>
        </w:rPr>
        <w:t xml:space="preserve"> </w:t>
      </w:r>
      <w:r>
        <w:rPr>
          <w:rFonts w:hint="eastAsia"/>
          <w:noProof/>
        </w:rPr>
        <w:t>小鲁与猫的羁绊</w:t>
      </w:r>
      <w:r w:rsidRPr="00B67D18">
        <w:rPr>
          <w:noProof/>
          <w:vertAlign w:val="superscript"/>
        </w:rPr>
        <w:t>NQ064</w:t>
      </w:r>
      <w:r>
        <w:rPr>
          <w:noProof/>
        </w:rPr>
        <w:tab/>
      </w:r>
      <w:r>
        <w:rPr>
          <w:noProof/>
        </w:rPr>
        <w:fldChar w:fldCharType="begin"/>
      </w:r>
      <w:r>
        <w:rPr>
          <w:noProof/>
        </w:rPr>
        <w:instrText xml:space="preserve"> PAGEREF _Toc53733983 \h </w:instrText>
      </w:r>
      <w:r>
        <w:rPr>
          <w:noProof/>
        </w:rPr>
      </w:r>
      <w:r>
        <w:rPr>
          <w:noProof/>
        </w:rPr>
        <w:fldChar w:fldCharType="separate"/>
      </w:r>
      <w:r w:rsidR="00F553D4">
        <w:rPr>
          <w:noProof/>
        </w:rPr>
        <w:t>91</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2.15</w:t>
      </w:r>
      <w:r>
        <w:rPr>
          <w:rFonts w:hint="eastAsia"/>
          <w:noProof/>
          <w:lang w:eastAsia="zh-CN"/>
        </w:rPr>
        <w:t xml:space="preserve"> </w:t>
      </w:r>
      <w:r>
        <w:rPr>
          <w:rFonts w:hint="eastAsia"/>
          <w:noProof/>
          <w:lang w:eastAsia="zh-CN"/>
        </w:rPr>
        <w:t>计算</w:t>
      </w:r>
      <w:r>
        <w:rPr>
          <w:noProof/>
          <w:lang w:eastAsia="zh-CN"/>
        </w:rPr>
        <w:t>N!</w:t>
      </w:r>
      <w:r w:rsidRPr="00B67D18">
        <w:rPr>
          <w:noProof/>
          <w:vertAlign w:val="superscript"/>
        </w:rPr>
        <w:t>NQ065</w:t>
      </w:r>
      <w:r>
        <w:rPr>
          <w:noProof/>
        </w:rPr>
        <w:tab/>
      </w:r>
      <w:r>
        <w:rPr>
          <w:noProof/>
        </w:rPr>
        <w:fldChar w:fldCharType="begin"/>
      </w:r>
      <w:r>
        <w:rPr>
          <w:noProof/>
        </w:rPr>
        <w:instrText xml:space="preserve"> PAGEREF _Toc53733984 \h </w:instrText>
      </w:r>
      <w:r>
        <w:rPr>
          <w:noProof/>
        </w:rPr>
      </w:r>
      <w:r>
        <w:rPr>
          <w:noProof/>
        </w:rPr>
        <w:fldChar w:fldCharType="separate"/>
      </w:r>
      <w:r w:rsidR="00F553D4">
        <w:rPr>
          <w:noProof/>
        </w:rPr>
        <w:t>92</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2.16</w:t>
      </w:r>
      <w:r>
        <w:rPr>
          <w:rFonts w:hint="eastAsia"/>
          <w:noProof/>
          <w:lang w:eastAsia="zh-CN"/>
        </w:rPr>
        <w:t xml:space="preserve"> </w:t>
      </w:r>
      <w:r>
        <w:rPr>
          <w:rFonts w:hint="eastAsia"/>
          <w:noProof/>
          <w:lang w:eastAsia="zh-CN"/>
        </w:rPr>
        <w:t>求谦虚数</w:t>
      </w:r>
      <w:r w:rsidRPr="00B67D18">
        <w:rPr>
          <w:noProof/>
          <w:vertAlign w:val="superscript"/>
        </w:rPr>
        <w:t>NQ066</w:t>
      </w:r>
      <w:r>
        <w:rPr>
          <w:noProof/>
        </w:rPr>
        <w:tab/>
      </w:r>
      <w:r>
        <w:rPr>
          <w:noProof/>
        </w:rPr>
        <w:fldChar w:fldCharType="begin"/>
      </w:r>
      <w:r>
        <w:rPr>
          <w:noProof/>
        </w:rPr>
        <w:instrText xml:space="preserve"> PAGEREF _Toc53733985 \h </w:instrText>
      </w:r>
      <w:r>
        <w:rPr>
          <w:noProof/>
        </w:rPr>
      </w:r>
      <w:r>
        <w:rPr>
          <w:noProof/>
        </w:rPr>
        <w:fldChar w:fldCharType="separate"/>
      </w:r>
      <w:r w:rsidR="00F553D4">
        <w:rPr>
          <w:noProof/>
        </w:rPr>
        <w:t>94</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2.17</w:t>
      </w:r>
      <w:r>
        <w:rPr>
          <w:rFonts w:hint="eastAsia"/>
          <w:noProof/>
          <w:lang w:eastAsia="zh-CN"/>
        </w:rPr>
        <w:t xml:space="preserve"> </w:t>
      </w:r>
      <w:r>
        <w:rPr>
          <w:rFonts w:hint="eastAsia"/>
          <w:noProof/>
          <w:lang w:eastAsia="zh-CN"/>
        </w:rPr>
        <w:t>贴瓷砖</w:t>
      </w:r>
      <w:r w:rsidRPr="00B67D18">
        <w:rPr>
          <w:noProof/>
          <w:vertAlign w:val="superscript"/>
        </w:rPr>
        <w:t>NQ067</w:t>
      </w:r>
      <w:r>
        <w:rPr>
          <w:noProof/>
        </w:rPr>
        <w:tab/>
      </w:r>
      <w:r>
        <w:rPr>
          <w:noProof/>
        </w:rPr>
        <w:fldChar w:fldCharType="begin"/>
      </w:r>
      <w:r>
        <w:rPr>
          <w:noProof/>
        </w:rPr>
        <w:instrText xml:space="preserve"> PAGEREF _Toc53733986 \h </w:instrText>
      </w:r>
      <w:r>
        <w:rPr>
          <w:noProof/>
        </w:rPr>
      </w:r>
      <w:r>
        <w:rPr>
          <w:noProof/>
        </w:rPr>
        <w:fldChar w:fldCharType="separate"/>
      </w:r>
      <w:r w:rsidR="00F553D4">
        <w:rPr>
          <w:noProof/>
        </w:rPr>
        <w:t>96</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2.18</w:t>
      </w:r>
      <w:r>
        <w:rPr>
          <w:rFonts w:hint="eastAsia"/>
          <w:noProof/>
          <w:lang w:eastAsia="zh-CN"/>
        </w:rPr>
        <w:t xml:space="preserve"> </w:t>
      </w:r>
      <w:r>
        <w:rPr>
          <w:rFonts w:hint="eastAsia"/>
          <w:noProof/>
          <w:lang w:eastAsia="zh-CN"/>
        </w:rPr>
        <w:t>求方程的根</w:t>
      </w:r>
      <w:r w:rsidRPr="00B67D18">
        <w:rPr>
          <w:noProof/>
          <w:vertAlign w:val="superscript"/>
        </w:rPr>
        <w:t>NQ068</w:t>
      </w:r>
      <w:r>
        <w:rPr>
          <w:noProof/>
        </w:rPr>
        <w:tab/>
      </w:r>
      <w:r>
        <w:rPr>
          <w:noProof/>
        </w:rPr>
        <w:fldChar w:fldCharType="begin"/>
      </w:r>
      <w:r>
        <w:rPr>
          <w:noProof/>
        </w:rPr>
        <w:instrText xml:space="preserve"> PAGEREF _Toc53733987 \h </w:instrText>
      </w:r>
      <w:r>
        <w:rPr>
          <w:noProof/>
        </w:rPr>
      </w:r>
      <w:r>
        <w:rPr>
          <w:noProof/>
        </w:rPr>
        <w:fldChar w:fldCharType="separate"/>
      </w:r>
      <w:r w:rsidR="00F553D4">
        <w:rPr>
          <w:noProof/>
        </w:rPr>
        <w:t>97</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2.19</w:t>
      </w:r>
      <w:r>
        <w:rPr>
          <w:rFonts w:hint="eastAsia"/>
          <w:noProof/>
          <w:lang w:eastAsia="zh-CN"/>
        </w:rPr>
        <w:t xml:space="preserve"> </w:t>
      </w:r>
      <w:r>
        <w:rPr>
          <w:rFonts w:hint="eastAsia"/>
          <w:noProof/>
          <w:lang w:eastAsia="zh-CN"/>
        </w:rPr>
        <w:t>寻找指定和的整数对</w:t>
      </w:r>
      <w:r w:rsidRPr="00B67D18">
        <w:rPr>
          <w:noProof/>
          <w:vertAlign w:val="superscript"/>
        </w:rPr>
        <w:t>NQ069</w:t>
      </w:r>
      <w:r>
        <w:rPr>
          <w:noProof/>
        </w:rPr>
        <w:tab/>
      </w:r>
      <w:r>
        <w:rPr>
          <w:noProof/>
        </w:rPr>
        <w:fldChar w:fldCharType="begin"/>
      </w:r>
      <w:r>
        <w:rPr>
          <w:noProof/>
        </w:rPr>
        <w:instrText xml:space="preserve"> PAGEREF _Toc53733988 \h </w:instrText>
      </w:r>
      <w:r>
        <w:rPr>
          <w:noProof/>
        </w:rPr>
      </w:r>
      <w:r>
        <w:rPr>
          <w:noProof/>
        </w:rPr>
        <w:fldChar w:fldCharType="separate"/>
      </w:r>
      <w:r w:rsidR="00F553D4">
        <w:rPr>
          <w:noProof/>
        </w:rPr>
        <w:t>98</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2.20</w:t>
      </w:r>
      <w:r>
        <w:rPr>
          <w:rFonts w:hint="eastAsia"/>
          <w:noProof/>
          <w:lang w:eastAsia="zh-CN"/>
        </w:rPr>
        <w:t xml:space="preserve"> </w:t>
      </w:r>
      <w:r>
        <w:rPr>
          <w:rFonts w:hint="eastAsia"/>
          <w:noProof/>
          <w:lang w:eastAsia="zh-CN"/>
        </w:rPr>
        <w:t>寻找最接近的元素</w:t>
      </w:r>
      <w:r w:rsidRPr="00B67D18">
        <w:rPr>
          <w:noProof/>
          <w:vertAlign w:val="superscript"/>
        </w:rPr>
        <w:t>NQ070</w:t>
      </w:r>
      <w:r>
        <w:rPr>
          <w:noProof/>
        </w:rPr>
        <w:tab/>
      </w:r>
      <w:r>
        <w:rPr>
          <w:noProof/>
        </w:rPr>
        <w:fldChar w:fldCharType="begin"/>
      </w:r>
      <w:r>
        <w:rPr>
          <w:noProof/>
        </w:rPr>
        <w:instrText xml:space="preserve"> PAGEREF _Toc53733989 \h </w:instrText>
      </w:r>
      <w:r>
        <w:rPr>
          <w:noProof/>
        </w:rPr>
      </w:r>
      <w:r>
        <w:rPr>
          <w:noProof/>
        </w:rPr>
        <w:fldChar w:fldCharType="separate"/>
      </w:r>
      <w:r w:rsidR="00F553D4">
        <w:rPr>
          <w:noProof/>
        </w:rPr>
        <w:t>100</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2.21</w:t>
      </w:r>
      <w:r>
        <w:rPr>
          <w:rFonts w:hint="eastAsia"/>
          <w:noProof/>
          <w:lang w:eastAsia="zh-CN"/>
        </w:rPr>
        <w:t xml:space="preserve"> </w:t>
      </w:r>
      <w:r>
        <w:rPr>
          <w:rFonts w:hint="eastAsia"/>
          <w:noProof/>
          <w:lang w:eastAsia="zh-CN"/>
        </w:rPr>
        <w:t>手撕农夫与牛的问题</w:t>
      </w:r>
      <w:r w:rsidRPr="00B67D18">
        <w:rPr>
          <w:noProof/>
          <w:vertAlign w:val="superscript"/>
        </w:rPr>
        <w:t>NQ071</w:t>
      </w:r>
      <w:r>
        <w:rPr>
          <w:noProof/>
        </w:rPr>
        <w:tab/>
      </w:r>
      <w:r>
        <w:rPr>
          <w:noProof/>
        </w:rPr>
        <w:fldChar w:fldCharType="begin"/>
      </w:r>
      <w:r>
        <w:rPr>
          <w:noProof/>
        </w:rPr>
        <w:instrText xml:space="preserve"> PAGEREF _Toc53733990 \h </w:instrText>
      </w:r>
      <w:r>
        <w:rPr>
          <w:noProof/>
        </w:rPr>
      </w:r>
      <w:r>
        <w:rPr>
          <w:noProof/>
        </w:rPr>
        <w:fldChar w:fldCharType="separate"/>
      </w:r>
      <w:r w:rsidR="00F553D4">
        <w:rPr>
          <w:noProof/>
        </w:rPr>
        <w:t>103</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2.22</w:t>
      </w:r>
      <w:r>
        <w:rPr>
          <w:noProof/>
          <w:lang w:eastAsia="zh-CN"/>
        </w:rPr>
        <w:t xml:space="preserve"> N</w:t>
      </w:r>
      <w:r>
        <w:rPr>
          <w:rFonts w:hint="eastAsia"/>
          <w:noProof/>
          <w:lang w:eastAsia="zh-CN"/>
        </w:rPr>
        <w:t>皇后编程问题</w:t>
      </w:r>
      <w:r w:rsidRPr="00B67D18">
        <w:rPr>
          <w:noProof/>
          <w:vertAlign w:val="superscript"/>
        </w:rPr>
        <w:t>NQ072</w:t>
      </w:r>
      <w:r>
        <w:rPr>
          <w:noProof/>
        </w:rPr>
        <w:tab/>
      </w:r>
      <w:r>
        <w:rPr>
          <w:noProof/>
        </w:rPr>
        <w:fldChar w:fldCharType="begin"/>
      </w:r>
      <w:r>
        <w:rPr>
          <w:noProof/>
        </w:rPr>
        <w:instrText xml:space="preserve"> PAGEREF _Toc53733991 \h </w:instrText>
      </w:r>
      <w:r>
        <w:rPr>
          <w:noProof/>
        </w:rPr>
      </w:r>
      <w:r>
        <w:rPr>
          <w:noProof/>
        </w:rPr>
        <w:fldChar w:fldCharType="separate"/>
      </w:r>
      <w:r w:rsidR="00F553D4">
        <w:rPr>
          <w:noProof/>
        </w:rPr>
        <w:t>106</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2.23</w:t>
      </w:r>
      <w:r>
        <w:rPr>
          <w:rFonts w:hint="eastAsia"/>
          <w:noProof/>
          <w:lang w:eastAsia="zh-CN"/>
        </w:rPr>
        <w:t xml:space="preserve"> </w:t>
      </w:r>
      <w:r>
        <w:rPr>
          <w:rFonts w:hint="eastAsia"/>
          <w:noProof/>
          <w:lang w:eastAsia="zh-CN"/>
        </w:rPr>
        <w:t>递归求波兰表达式</w:t>
      </w:r>
      <w:r w:rsidRPr="00B67D18">
        <w:rPr>
          <w:noProof/>
          <w:vertAlign w:val="superscript"/>
        </w:rPr>
        <w:t>NQ073</w:t>
      </w:r>
      <w:r>
        <w:rPr>
          <w:noProof/>
        </w:rPr>
        <w:tab/>
      </w:r>
      <w:r>
        <w:rPr>
          <w:noProof/>
        </w:rPr>
        <w:fldChar w:fldCharType="begin"/>
      </w:r>
      <w:r>
        <w:rPr>
          <w:noProof/>
        </w:rPr>
        <w:instrText xml:space="preserve"> PAGEREF _Toc53733992 \h </w:instrText>
      </w:r>
      <w:r>
        <w:rPr>
          <w:noProof/>
        </w:rPr>
      </w:r>
      <w:r>
        <w:rPr>
          <w:noProof/>
        </w:rPr>
        <w:fldChar w:fldCharType="separate"/>
      </w:r>
      <w:r w:rsidR="00F553D4">
        <w:rPr>
          <w:noProof/>
        </w:rPr>
        <w:t>107</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2.24</w:t>
      </w:r>
      <w:r>
        <w:rPr>
          <w:rFonts w:hint="eastAsia"/>
          <w:noProof/>
          <w:lang w:eastAsia="zh-CN"/>
        </w:rPr>
        <w:t xml:space="preserve"> </w:t>
      </w:r>
      <w:r>
        <w:rPr>
          <w:rFonts w:hint="eastAsia"/>
          <w:noProof/>
          <w:lang w:eastAsia="zh-CN"/>
        </w:rPr>
        <w:t>求八皇后的第</w:t>
      </w:r>
      <w:r>
        <w:rPr>
          <w:noProof/>
          <w:lang w:eastAsia="zh-CN"/>
        </w:rPr>
        <w:t>n</w:t>
      </w:r>
      <w:r>
        <w:rPr>
          <w:rFonts w:hint="eastAsia"/>
          <w:noProof/>
          <w:lang w:eastAsia="zh-CN"/>
        </w:rPr>
        <w:t>种解</w:t>
      </w:r>
      <w:r w:rsidRPr="00B67D18">
        <w:rPr>
          <w:noProof/>
          <w:vertAlign w:val="superscript"/>
        </w:rPr>
        <w:t>NQ074</w:t>
      </w:r>
      <w:r>
        <w:rPr>
          <w:noProof/>
        </w:rPr>
        <w:tab/>
      </w:r>
      <w:r>
        <w:rPr>
          <w:noProof/>
        </w:rPr>
        <w:fldChar w:fldCharType="begin"/>
      </w:r>
      <w:r>
        <w:rPr>
          <w:noProof/>
        </w:rPr>
        <w:instrText xml:space="preserve"> PAGEREF _Toc53733993 \h </w:instrText>
      </w:r>
      <w:r>
        <w:rPr>
          <w:noProof/>
        </w:rPr>
      </w:r>
      <w:r>
        <w:rPr>
          <w:noProof/>
        </w:rPr>
        <w:fldChar w:fldCharType="separate"/>
      </w:r>
      <w:r w:rsidR="00F553D4">
        <w:rPr>
          <w:noProof/>
        </w:rPr>
        <w:t>109</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2.25</w:t>
      </w:r>
      <w:r>
        <w:rPr>
          <w:noProof/>
          <w:lang w:eastAsia="zh-CN"/>
        </w:rPr>
        <w:t xml:space="preserve"> P</w:t>
      </w:r>
      <w:r>
        <w:rPr>
          <w:rFonts w:hint="eastAsia"/>
          <w:noProof/>
          <w:lang w:eastAsia="zh-CN"/>
        </w:rPr>
        <w:t>进制</w:t>
      </w:r>
      <w:r w:rsidRPr="00B67D18">
        <w:rPr>
          <w:noProof/>
          <w:vertAlign w:val="superscript"/>
        </w:rPr>
        <w:t>NQ075</w:t>
      </w:r>
      <w:r>
        <w:rPr>
          <w:noProof/>
        </w:rPr>
        <w:tab/>
      </w:r>
      <w:r>
        <w:rPr>
          <w:noProof/>
        </w:rPr>
        <w:fldChar w:fldCharType="begin"/>
      </w:r>
      <w:r>
        <w:rPr>
          <w:noProof/>
        </w:rPr>
        <w:instrText xml:space="preserve"> PAGEREF _Toc53733994 \h </w:instrText>
      </w:r>
      <w:r>
        <w:rPr>
          <w:noProof/>
        </w:rPr>
      </w:r>
      <w:r>
        <w:rPr>
          <w:noProof/>
        </w:rPr>
        <w:fldChar w:fldCharType="separate"/>
      </w:r>
      <w:r w:rsidR="00F553D4">
        <w:rPr>
          <w:noProof/>
        </w:rPr>
        <w:t>111</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2.26</w:t>
      </w:r>
      <w:r>
        <w:rPr>
          <w:rFonts w:hint="eastAsia"/>
          <w:noProof/>
          <w:lang w:eastAsia="zh-CN"/>
        </w:rPr>
        <w:t xml:space="preserve"> </w:t>
      </w:r>
      <w:r>
        <w:rPr>
          <w:rFonts w:hint="eastAsia"/>
          <w:noProof/>
          <w:lang w:eastAsia="zh-CN"/>
        </w:rPr>
        <w:t>二进制取幂法</w:t>
      </w:r>
      <w:r w:rsidRPr="00B67D18">
        <w:rPr>
          <w:noProof/>
          <w:vertAlign w:val="superscript"/>
        </w:rPr>
        <w:t>NQ076</w:t>
      </w:r>
      <w:r>
        <w:rPr>
          <w:noProof/>
        </w:rPr>
        <w:tab/>
      </w:r>
      <w:r>
        <w:rPr>
          <w:noProof/>
        </w:rPr>
        <w:fldChar w:fldCharType="begin"/>
      </w:r>
      <w:r>
        <w:rPr>
          <w:noProof/>
        </w:rPr>
        <w:instrText xml:space="preserve"> PAGEREF _Toc53733995 \h </w:instrText>
      </w:r>
      <w:r>
        <w:rPr>
          <w:noProof/>
        </w:rPr>
      </w:r>
      <w:r>
        <w:rPr>
          <w:noProof/>
        </w:rPr>
        <w:fldChar w:fldCharType="separate"/>
      </w:r>
      <w:r w:rsidR="00F553D4">
        <w:rPr>
          <w:noProof/>
        </w:rPr>
        <w:t>113</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2.27</w:t>
      </w:r>
      <w:r>
        <w:rPr>
          <w:rFonts w:hint="eastAsia"/>
          <w:noProof/>
          <w:lang w:eastAsia="zh-CN"/>
        </w:rPr>
        <w:t xml:space="preserve"> </w:t>
      </w:r>
      <w:r>
        <w:rPr>
          <w:rFonts w:hint="eastAsia"/>
          <w:noProof/>
          <w:lang w:eastAsia="zh-CN"/>
        </w:rPr>
        <w:t>求第</w:t>
      </w:r>
      <w:r>
        <w:rPr>
          <w:noProof/>
          <w:lang w:eastAsia="zh-CN"/>
        </w:rPr>
        <w:t>K</w:t>
      </w:r>
      <w:r>
        <w:rPr>
          <w:rFonts w:hint="eastAsia"/>
          <w:noProof/>
          <w:lang w:eastAsia="zh-CN"/>
        </w:rPr>
        <w:t>大的正整数</w:t>
      </w:r>
      <w:r w:rsidRPr="00B67D18">
        <w:rPr>
          <w:noProof/>
          <w:vertAlign w:val="superscript"/>
        </w:rPr>
        <w:t>NQ077</w:t>
      </w:r>
      <w:r>
        <w:rPr>
          <w:noProof/>
        </w:rPr>
        <w:tab/>
      </w:r>
      <w:r>
        <w:rPr>
          <w:noProof/>
        </w:rPr>
        <w:fldChar w:fldCharType="begin"/>
      </w:r>
      <w:r>
        <w:rPr>
          <w:noProof/>
        </w:rPr>
        <w:instrText xml:space="preserve"> PAGEREF _Toc53733996 \h </w:instrText>
      </w:r>
      <w:r>
        <w:rPr>
          <w:noProof/>
        </w:rPr>
      </w:r>
      <w:r>
        <w:rPr>
          <w:noProof/>
        </w:rPr>
        <w:fldChar w:fldCharType="separate"/>
      </w:r>
      <w:r w:rsidR="00F553D4">
        <w:rPr>
          <w:noProof/>
        </w:rPr>
        <w:t>114</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2.28</w:t>
      </w:r>
      <w:r>
        <w:rPr>
          <w:rFonts w:hint="eastAsia"/>
          <w:noProof/>
          <w:lang w:eastAsia="zh-CN"/>
        </w:rPr>
        <w:t xml:space="preserve"> </w:t>
      </w:r>
      <w:r>
        <w:rPr>
          <w:rFonts w:hint="eastAsia"/>
          <w:noProof/>
          <w:lang w:eastAsia="zh-CN"/>
        </w:rPr>
        <w:t>四则运算表达式求值</w:t>
      </w:r>
      <w:r w:rsidRPr="00B67D18">
        <w:rPr>
          <w:noProof/>
          <w:vertAlign w:val="superscript"/>
        </w:rPr>
        <w:t>NQ078</w:t>
      </w:r>
      <w:r>
        <w:rPr>
          <w:noProof/>
        </w:rPr>
        <w:tab/>
      </w:r>
      <w:r>
        <w:rPr>
          <w:noProof/>
        </w:rPr>
        <w:fldChar w:fldCharType="begin"/>
      </w:r>
      <w:r>
        <w:rPr>
          <w:noProof/>
        </w:rPr>
        <w:instrText xml:space="preserve"> PAGEREF _Toc53733997 \h </w:instrText>
      </w:r>
      <w:r>
        <w:rPr>
          <w:noProof/>
        </w:rPr>
      </w:r>
      <w:r>
        <w:rPr>
          <w:noProof/>
        </w:rPr>
        <w:fldChar w:fldCharType="separate"/>
      </w:r>
      <w:r w:rsidR="00F553D4">
        <w:rPr>
          <w:noProof/>
        </w:rPr>
        <w:t>116</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2.29</w:t>
      </w:r>
      <w:r>
        <w:rPr>
          <w:rFonts w:hint="eastAsia"/>
          <w:noProof/>
          <w:lang w:eastAsia="zh-CN"/>
        </w:rPr>
        <w:t xml:space="preserve"> </w:t>
      </w:r>
      <w:r>
        <w:rPr>
          <w:rFonts w:hint="eastAsia"/>
          <w:noProof/>
          <w:lang w:eastAsia="zh-CN"/>
        </w:rPr>
        <w:t>算</w:t>
      </w:r>
      <w:r>
        <w:rPr>
          <w:noProof/>
          <w:lang w:eastAsia="zh-CN"/>
        </w:rPr>
        <w:t>24</w:t>
      </w:r>
      <w:r w:rsidRPr="00B67D18">
        <w:rPr>
          <w:noProof/>
          <w:vertAlign w:val="superscript"/>
        </w:rPr>
        <w:t>NQ079</w:t>
      </w:r>
      <w:r>
        <w:rPr>
          <w:noProof/>
        </w:rPr>
        <w:tab/>
      </w:r>
      <w:r>
        <w:rPr>
          <w:noProof/>
        </w:rPr>
        <w:fldChar w:fldCharType="begin"/>
      </w:r>
      <w:r>
        <w:rPr>
          <w:noProof/>
        </w:rPr>
        <w:instrText xml:space="preserve"> PAGEREF _Toc53733998 \h </w:instrText>
      </w:r>
      <w:r>
        <w:rPr>
          <w:noProof/>
        </w:rPr>
      </w:r>
      <w:r>
        <w:rPr>
          <w:noProof/>
        </w:rPr>
        <w:fldChar w:fldCharType="separate"/>
      </w:r>
      <w:r w:rsidR="00F553D4">
        <w:rPr>
          <w:noProof/>
        </w:rPr>
        <w:t>118</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2.30</w:t>
      </w:r>
      <w:r>
        <w:rPr>
          <w:rFonts w:hint="eastAsia"/>
          <w:noProof/>
          <w:lang w:eastAsia="zh-CN"/>
        </w:rPr>
        <w:t xml:space="preserve"> </w:t>
      </w:r>
      <w:r>
        <w:rPr>
          <w:rFonts w:hint="eastAsia"/>
          <w:noProof/>
          <w:lang w:eastAsia="zh-CN"/>
        </w:rPr>
        <w:t>质数环</w:t>
      </w:r>
      <w:r w:rsidRPr="00B67D18">
        <w:rPr>
          <w:noProof/>
          <w:vertAlign w:val="superscript"/>
          <w:lang w:eastAsia="zh-CN"/>
        </w:rPr>
        <w:t>NQ080</w:t>
      </w:r>
      <w:r>
        <w:rPr>
          <w:noProof/>
        </w:rPr>
        <w:tab/>
      </w:r>
      <w:r>
        <w:rPr>
          <w:noProof/>
        </w:rPr>
        <w:fldChar w:fldCharType="begin"/>
      </w:r>
      <w:r>
        <w:rPr>
          <w:noProof/>
        </w:rPr>
        <w:instrText xml:space="preserve"> PAGEREF _Toc53733999 \h </w:instrText>
      </w:r>
      <w:r>
        <w:rPr>
          <w:noProof/>
        </w:rPr>
      </w:r>
      <w:r>
        <w:rPr>
          <w:noProof/>
        </w:rPr>
        <w:fldChar w:fldCharType="separate"/>
      </w:r>
      <w:r w:rsidR="00F553D4">
        <w:rPr>
          <w:noProof/>
        </w:rPr>
        <w:t>121</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2.31</w:t>
      </w:r>
      <w:r>
        <w:rPr>
          <w:rFonts w:hint="eastAsia"/>
          <w:noProof/>
          <w:lang w:eastAsia="zh-CN"/>
        </w:rPr>
        <w:t xml:space="preserve"> </w:t>
      </w:r>
      <w:r>
        <w:rPr>
          <w:rFonts w:hint="eastAsia"/>
          <w:noProof/>
          <w:lang w:eastAsia="zh-CN"/>
        </w:rPr>
        <w:t>试除法求约数</w:t>
      </w:r>
      <w:r w:rsidRPr="00B67D18">
        <w:rPr>
          <w:noProof/>
          <w:vertAlign w:val="superscript"/>
        </w:rPr>
        <w:t>NQ081</w:t>
      </w:r>
      <w:r>
        <w:rPr>
          <w:noProof/>
        </w:rPr>
        <w:tab/>
      </w:r>
      <w:r>
        <w:rPr>
          <w:noProof/>
        </w:rPr>
        <w:fldChar w:fldCharType="begin"/>
      </w:r>
      <w:r>
        <w:rPr>
          <w:noProof/>
        </w:rPr>
        <w:instrText xml:space="preserve"> PAGEREF _Toc53734000 \h </w:instrText>
      </w:r>
      <w:r>
        <w:rPr>
          <w:noProof/>
        </w:rPr>
      </w:r>
      <w:r>
        <w:rPr>
          <w:noProof/>
        </w:rPr>
        <w:fldChar w:fldCharType="separate"/>
      </w:r>
      <w:r w:rsidR="00F553D4">
        <w:rPr>
          <w:noProof/>
        </w:rPr>
        <w:t>123</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2.32</w:t>
      </w:r>
      <w:r>
        <w:rPr>
          <w:rFonts w:hint="eastAsia"/>
          <w:noProof/>
          <w:lang w:eastAsia="zh-CN"/>
        </w:rPr>
        <w:t xml:space="preserve"> </w:t>
      </w:r>
      <w:r>
        <w:rPr>
          <w:rFonts w:hint="eastAsia"/>
          <w:noProof/>
          <w:lang w:eastAsia="zh-CN"/>
        </w:rPr>
        <w:t>试除法分解质因数</w:t>
      </w:r>
      <w:r w:rsidRPr="00B67D18">
        <w:rPr>
          <w:noProof/>
          <w:vertAlign w:val="superscript"/>
        </w:rPr>
        <w:t>NQ082</w:t>
      </w:r>
      <w:r>
        <w:rPr>
          <w:noProof/>
        </w:rPr>
        <w:tab/>
      </w:r>
      <w:r>
        <w:rPr>
          <w:noProof/>
        </w:rPr>
        <w:fldChar w:fldCharType="begin"/>
      </w:r>
      <w:r>
        <w:rPr>
          <w:noProof/>
        </w:rPr>
        <w:instrText xml:space="preserve"> PAGEREF _Toc53734001 \h </w:instrText>
      </w:r>
      <w:r>
        <w:rPr>
          <w:noProof/>
        </w:rPr>
      </w:r>
      <w:r>
        <w:rPr>
          <w:noProof/>
        </w:rPr>
        <w:fldChar w:fldCharType="separate"/>
      </w:r>
      <w:r w:rsidR="00F553D4">
        <w:rPr>
          <w:noProof/>
        </w:rPr>
        <w:t>125</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2.33</w:t>
      </w:r>
      <w:r>
        <w:rPr>
          <w:rFonts w:hint="eastAsia"/>
          <w:noProof/>
          <w:lang w:eastAsia="zh-CN"/>
        </w:rPr>
        <w:t xml:space="preserve"> </w:t>
      </w:r>
      <w:r>
        <w:rPr>
          <w:rFonts w:hint="eastAsia"/>
          <w:noProof/>
          <w:lang w:eastAsia="zh-CN"/>
        </w:rPr>
        <w:t>求最长公共子列长度</w:t>
      </w:r>
      <w:r w:rsidRPr="00B67D18">
        <w:rPr>
          <w:noProof/>
          <w:vertAlign w:val="superscript"/>
        </w:rPr>
        <w:t>NQ083</w:t>
      </w:r>
      <w:r>
        <w:rPr>
          <w:noProof/>
        </w:rPr>
        <w:tab/>
      </w:r>
      <w:r>
        <w:rPr>
          <w:noProof/>
        </w:rPr>
        <w:fldChar w:fldCharType="begin"/>
      </w:r>
      <w:r>
        <w:rPr>
          <w:noProof/>
        </w:rPr>
        <w:instrText xml:space="preserve"> PAGEREF _Toc53734002 \h </w:instrText>
      </w:r>
      <w:r>
        <w:rPr>
          <w:noProof/>
        </w:rPr>
      </w:r>
      <w:r>
        <w:rPr>
          <w:noProof/>
        </w:rPr>
        <w:fldChar w:fldCharType="separate"/>
      </w:r>
      <w:r w:rsidR="00F553D4">
        <w:rPr>
          <w:noProof/>
        </w:rPr>
        <w:t>127</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2.34</w:t>
      </w:r>
      <w:r>
        <w:rPr>
          <w:rFonts w:hint="eastAsia"/>
          <w:noProof/>
          <w:lang w:eastAsia="zh-CN"/>
        </w:rPr>
        <w:t xml:space="preserve"> </w:t>
      </w:r>
      <w:r>
        <w:rPr>
          <w:rFonts w:hint="eastAsia"/>
          <w:noProof/>
          <w:lang w:eastAsia="zh-CN"/>
        </w:rPr>
        <w:t>同构字符串</w:t>
      </w:r>
      <w:r w:rsidRPr="00B67D18">
        <w:rPr>
          <w:noProof/>
          <w:vertAlign w:val="superscript"/>
          <w:lang w:eastAsia="zh-CN"/>
        </w:rPr>
        <w:t>NQ084</w:t>
      </w:r>
      <w:r>
        <w:rPr>
          <w:noProof/>
        </w:rPr>
        <w:tab/>
      </w:r>
      <w:r>
        <w:rPr>
          <w:noProof/>
        </w:rPr>
        <w:fldChar w:fldCharType="begin"/>
      </w:r>
      <w:r>
        <w:rPr>
          <w:noProof/>
        </w:rPr>
        <w:instrText xml:space="preserve"> PAGEREF _Toc53734003 \h </w:instrText>
      </w:r>
      <w:r>
        <w:rPr>
          <w:noProof/>
        </w:rPr>
      </w:r>
      <w:r>
        <w:rPr>
          <w:noProof/>
        </w:rPr>
        <w:fldChar w:fldCharType="separate"/>
      </w:r>
      <w:r w:rsidR="00F553D4">
        <w:rPr>
          <w:noProof/>
        </w:rPr>
        <w:t>128</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2.35</w:t>
      </w:r>
      <w:r>
        <w:rPr>
          <w:rFonts w:hint="eastAsia"/>
          <w:noProof/>
        </w:rPr>
        <w:t xml:space="preserve"> </w:t>
      </w:r>
      <w:r>
        <w:rPr>
          <w:rFonts w:hint="eastAsia"/>
          <w:noProof/>
        </w:rPr>
        <w:t>数字三角形</w:t>
      </w:r>
      <w:r w:rsidRPr="00B67D18">
        <w:rPr>
          <w:noProof/>
          <w:vertAlign w:val="superscript"/>
        </w:rPr>
        <w:t>NQ085</w:t>
      </w:r>
      <w:r>
        <w:rPr>
          <w:noProof/>
        </w:rPr>
        <w:tab/>
      </w:r>
      <w:r>
        <w:rPr>
          <w:noProof/>
        </w:rPr>
        <w:fldChar w:fldCharType="begin"/>
      </w:r>
      <w:r>
        <w:rPr>
          <w:noProof/>
        </w:rPr>
        <w:instrText xml:space="preserve"> PAGEREF _Toc53734004 \h </w:instrText>
      </w:r>
      <w:r>
        <w:rPr>
          <w:noProof/>
        </w:rPr>
      </w:r>
      <w:r>
        <w:rPr>
          <w:noProof/>
        </w:rPr>
        <w:fldChar w:fldCharType="separate"/>
      </w:r>
      <w:r w:rsidR="00F553D4">
        <w:rPr>
          <w:noProof/>
        </w:rPr>
        <w:t>130</w:t>
      </w:r>
      <w:r>
        <w:rPr>
          <w:noProof/>
        </w:rPr>
        <w:fldChar w:fldCharType="end"/>
      </w:r>
    </w:p>
    <w:p w:rsidR="00667021" w:rsidRDefault="00667021">
      <w:pPr>
        <w:pStyle w:val="TOC1"/>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3</w:t>
      </w:r>
      <w:r>
        <w:rPr>
          <w:rFonts w:hint="eastAsia"/>
          <w:noProof/>
          <w:lang w:eastAsia="zh-CN"/>
        </w:rPr>
        <w:t>章</w:t>
      </w:r>
      <w:r>
        <w:rPr>
          <w:rFonts w:hint="eastAsia"/>
          <w:noProof/>
          <w:lang w:eastAsia="zh-CN"/>
        </w:rPr>
        <w:t xml:space="preserve"> </w:t>
      </w:r>
      <w:r>
        <w:rPr>
          <w:rFonts w:hint="eastAsia"/>
          <w:noProof/>
          <w:lang w:eastAsia="zh-CN"/>
        </w:rPr>
        <w:t>南强百题自强进阶篇</w:t>
      </w:r>
      <w:r>
        <w:rPr>
          <w:noProof/>
        </w:rPr>
        <w:tab/>
      </w:r>
      <w:r>
        <w:rPr>
          <w:noProof/>
        </w:rPr>
        <w:fldChar w:fldCharType="begin"/>
      </w:r>
      <w:r>
        <w:rPr>
          <w:noProof/>
        </w:rPr>
        <w:instrText xml:space="preserve"> PAGEREF _Toc53734005 \h </w:instrText>
      </w:r>
      <w:r>
        <w:rPr>
          <w:noProof/>
        </w:rPr>
      </w:r>
      <w:r>
        <w:rPr>
          <w:noProof/>
        </w:rPr>
        <w:fldChar w:fldCharType="separate"/>
      </w:r>
      <w:r w:rsidR="00F553D4">
        <w:rPr>
          <w:noProof/>
        </w:rPr>
        <w:t>132</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3.1</w:t>
      </w:r>
      <w:r>
        <w:rPr>
          <w:rFonts w:hint="eastAsia"/>
          <w:noProof/>
        </w:rPr>
        <w:t xml:space="preserve"> </w:t>
      </w:r>
      <w:r>
        <w:rPr>
          <w:rFonts w:hint="eastAsia"/>
          <w:noProof/>
        </w:rPr>
        <w:t>林克的</w:t>
      </w:r>
      <w:r>
        <w:rPr>
          <w:noProof/>
        </w:rPr>
        <w:t>01</w:t>
      </w:r>
      <w:r>
        <w:rPr>
          <w:rFonts w:hint="eastAsia"/>
          <w:noProof/>
        </w:rPr>
        <w:t>背包</w:t>
      </w:r>
      <w:r w:rsidRPr="00B67D18">
        <w:rPr>
          <w:noProof/>
          <w:vertAlign w:val="superscript"/>
          <w:lang w:eastAsia="zh-CN"/>
        </w:rPr>
        <w:t>NQ086</w:t>
      </w:r>
      <w:r>
        <w:rPr>
          <w:noProof/>
        </w:rPr>
        <w:tab/>
      </w:r>
      <w:r>
        <w:rPr>
          <w:noProof/>
        </w:rPr>
        <w:fldChar w:fldCharType="begin"/>
      </w:r>
      <w:r>
        <w:rPr>
          <w:noProof/>
        </w:rPr>
        <w:instrText xml:space="preserve"> PAGEREF _Toc53734006 \h </w:instrText>
      </w:r>
      <w:r>
        <w:rPr>
          <w:noProof/>
        </w:rPr>
      </w:r>
      <w:r>
        <w:rPr>
          <w:noProof/>
        </w:rPr>
        <w:fldChar w:fldCharType="separate"/>
      </w:r>
      <w:r w:rsidR="00F553D4">
        <w:rPr>
          <w:noProof/>
        </w:rPr>
        <w:t>132</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3.2</w:t>
      </w:r>
      <w:r>
        <w:rPr>
          <w:rFonts w:hint="eastAsia"/>
          <w:noProof/>
          <w:lang w:eastAsia="zh-CN"/>
        </w:rPr>
        <w:t xml:space="preserve"> </w:t>
      </w:r>
      <w:r>
        <w:rPr>
          <w:rFonts w:hint="eastAsia"/>
          <w:noProof/>
          <w:lang w:eastAsia="zh-CN"/>
        </w:rPr>
        <w:t>踩盾滑行</w:t>
      </w:r>
      <w:r w:rsidRPr="00B67D18">
        <w:rPr>
          <w:noProof/>
          <w:vertAlign w:val="superscript"/>
          <w:lang w:eastAsia="zh-CN"/>
        </w:rPr>
        <w:t>NQ087</w:t>
      </w:r>
      <w:r>
        <w:rPr>
          <w:noProof/>
        </w:rPr>
        <w:tab/>
      </w:r>
      <w:r>
        <w:rPr>
          <w:noProof/>
        </w:rPr>
        <w:fldChar w:fldCharType="begin"/>
      </w:r>
      <w:r>
        <w:rPr>
          <w:noProof/>
        </w:rPr>
        <w:instrText xml:space="preserve"> PAGEREF _Toc53734007 \h </w:instrText>
      </w:r>
      <w:r>
        <w:rPr>
          <w:noProof/>
        </w:rPr>
      </w:r>
      <w:r>
        <w:rPr>
          <w:noProof/>
        </w:rPr>
        <w:fldChar w:fldCharType="separate"/>
      </w:r>
      <w:r w:rsidR="00F553D4">
        <w:rPr>
          <w:noProof/>
        </w:rPr>
        <w:t>135</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rPr>
        <w:t>3.3</w:t>
      </w:r>
      <w:r>
        <w:rPr>
          <w:rFonts w:hint="eastAsia"/>
          <w:noProof/>
        </w:rPr>
        <w:t xml:space="preserve"> </w:t>
      </w:r>
      <w:r>
        <w:rPr>
          <w:rFonts w:hint="eastAsia"/>
          <w:noProof/>
        </w:rPr>
        <w:t>拦截雷电箭</w:t>
      </w:r>
      <w:r>
        <w:rPr>
          <w:noProof/>
          <w:lang w:eastAsia="zh-CN"/>
        </w:rPr>
        <w:t>(</w:t>
      </w:r>
      <w:r>
        <w:rPr>
          <w:noProof/>
        </w:rPr>
        <w:t>1)</w:t>
      </w:r>
      <w:r w:rsidRPr="00B67D18">
        <w:rPr>
          <w:noProof/>
          <w:vertAlign w:val="superscript"/>
          <w:lang w:eastAsia="zh-CN"/>
        </w:rPr>
        <w:t xml:space="preserve"> NQ088</w:t>
      </w:r>
      <w:r>
        <w:rPr>
          <w:noProof/>
        </w:rPr>
        <w:tab/>
      </w:r>
      <w:r>
        <w:rPr>
          <w:noProof/>
        </w:rPr>
        <w:fldChar w:fldCharType="begin"/>
      </w:r>
      <w:r>
        <w:rPr>
          <w:noProof/>
        </w:rPr>
        <w:instrText xml:space="preserve"> PAGEREF _Toc53734008 \h </w:instrText>
      </w:r>
      <w:r>
        <w:rPr>
          <w:noProof/>
        </w:rPr>
      </w:r>
      <w:r>
        <w:rPr>
          <w:noProof/>
        </w:rPr>
        <w:fldChar w:fldCharType="separate"/>
      </w:r>
      <w:r w:rsidR="00F553D4">
        <w:rPr>
          <w:noProof/>
        </w:rPr>
        <w:t>138</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3.4</w:t>
      </w:r>
      <w:r>
        <w:rPr>
          <w:rFonts w:hint="eastAsia"/>
          <w:noProof/>
          <w:lang w:eastAsia="zh-CN"/>
        </w:rPr>
        <w:t xml:space="preserve"> </w:t>
      </w:r>
      <w:r>
        <w:rPr>
          <w:rFonts w:hint="eastAsia"/>
          <w:noProof/>
          <w:lang w:eastAsia="zh-CN"/>
        </w:rPr>
        <w:t>拦截雷电箭</w:t>
      </w:r>
      <w:r>
        <w:rPr>
          <w:noProof/>
          <w:lang w:eastAsia="zh-CN"/>
        </w:rPr>
        <w:t>(2)</w:t>
      </w:r>
      <w:r w:rsidRPr="00B67D18">
        <w:rPr>
          <w:noProof/>
          <w:vertAlign w:val="superscript"/>
          <w:lang w:eastAsia="zh-CN"/>
        </w:rPr>
        <w:t xml:space="preserve"> NQ089</w:t>
      </w:r>
      <w:r>
        <w:rPr>
          <w:noProof/>
        </w:rPr>
        <w:tab/>
      </w:r>
      <w:r>
        <w:rPr>
          <w:noProof/>
        </w:rPr>
        <w:fldChar w:fldCharType="begin"/>
      </w:r>
      <w:r>
        <w:rPr>
          <w:noProof/>
        </w:rPr>
        <w:instrText xml:space="preserve"> PAGEREF _Toc53734009 \h </w:instrText>
      </w:r>
      <w:r>
        <w:rPr>
          <w:noProof/>
        </w:rPr>
      </w:r>
      <w:r>
        <w:rPr>
          <w:noProof/>
        </w:rPr>
        <w:fldChar w:fldCharType="separate"/>
      </w:r>
      <w:r w:rsidR="00F553D4">
        <w:rPr>
          <w:noProof/>
        </w:rPr>
        <w:t>140</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3.5</w:t>
      </w:r>
      <w:r>
        <w:rPr>
          <w:rFonts w:hint="eastAsia"/>
          <w:noProof/>
          <w:lang w:eastAsia="zh-CN"/>
        </w:rPr>
        <w:t xml:space="preserve"> </w:t>
      </w:r>
      <w:r>
        <w:rPr>
          <w:rFonts w:hint="eastAsia"/>
          <w:noProof/>
          <w:lang w:eastAsia="zh-CN"/>
        </w:rPr>
        <w:t>击杀黄金蛋糕人马</w:t>
      </w:r>
      <w:r w:rsidRPr="00B67D18">
        <w:rPr>
          <w:noProof/>
          <w:vertAlign w:val="superscript"/>
          <w:lang w:eastAsia="zh-CN"/>
        </w:rPr>
        <w:t>NQ090</w:t>
      </w:r>
      <w:r>
        <w:rPr>
          <w:noProof/>
        </w:rPr>
        <w:tab/>
      </w:r>
      <w:r>
        <w:rPr>
          <w:noProof/>
        </w:rPr>
        <w:fldChar w:fldCharType="begin"/>
      </w:r>
      <w:r>
        <w:rPr>
          <w:noProof/>
        </w:rPr>
        <w:instrText xml:space="preserve"> PAGEREF _Toc53734010 \h </w:instrText>
      </w:r>
      <w:r>
        <w:rPr>
          <w:noProof/>
        </w:rPr>
      </w:r>
      <w:r>
        <w:rPr>
          <w:noProof/>
        </w:rPr>
        <w:fldChar w:fldCharType="separate"/>
      </w:r>
      <w:r w:rsidR="00F553D4">
        <w:rPr>
          <w:noProof/>
        </w:rPr>
        <w:t>141</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3.6</w:t>
      </w:r>
      <w:r>
        <w:rPr>
          <w:rFonts w:hint="eastAsia"/>
          <w:noProof/>
          <w:lang w:eastAsia="zh-CN"/>
        </w:rPr>
        <w:t xml:space="preserve"> </w:t>
      </w:r>
      <w:r>
        <w:rPr>
          <w:rFonts w:hint="eastAsia"/>
          <w:noProof/>
          <w:lang w:eastAsia="zh-CN"/>
        </w:rPr>
        <w:t>骑士林克的怜悯</w:t>
      </w:r>
      <w:r>
        <w:rPr>
          <w:noProof/>
          <w:lang w:eastAsia="zh-CN"/>
        </w:rPr>
        <w:t>(1)</w:t>
      </w:r>
      <w:r w:rsidRPr="00B67D18">
        <w:rPr>
          <w:noProof/>
          <w:vertAlign w:val="superscript"/>
          <w:lang w:eastAsia="zh-CN"/>
        </w:rPr>
        <w:t xml:space="preserve"> NQ091</w:t>
      </w:r>
      <w:r>
        <w:rPr>
          <w:noProof/>
        </w:rPr>
        <w:tab/>
      </w:r>
      <w:r>
        <w:rPr>
          <w:noProof/>
        </w:rPr>
        <w:fldChar w:fldCharType="begin"/>
      </w:r>
      <w:r>
        <w:rPr>
          <w:noProof/>
        </w:rPr>
        <w:instrText xml:space="preserve"> PAGEREF _Toc53734011 \h </w:instrText>
      </w:r>
      <w:r>
        <w:rPr>
          <w:noProof/>
        </w:rPr>
      </w:r>
      <w:r>
        <w:rPr>
          <w:noProof/>
        </w:rPr>
        <w:fldChar w:fldCharType="separate"/>
      </w:r>
      <w:r w:rsidR="00F553D4">
        <w:rPr>
          <w:noProof/>
        </w:rPr>
        <w:t>144</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3.7</w:t>
      </w:r>
      <w:r>
        <w:rPr>
          <w:rFonts w:hint="eastAsia"/>
          <w:noProof/>
          <w:lang w:eastAsia="zh-CN"/>
        </w:rPr>
        <w:t xml:space="preserve"> </w:t>
      </w:r>
      <w:r>
        <w:rPr>
          <w:rFonts w:hint="eastAsia"/>
          <w:noProof/>
          <w:lang w:eastAsia="zh-CN"/>
        </w:rPr>
        <w:t>骑士林克的怜悯</w:t>
      </w:r>
      <w:r>
        <w:rPr>
          <w:noProof/>
          <w:lang w:eastAsia="zh-CN"/>
        </w:rPr>
        <w:t>(2)</w:t>
      </w:r>
      <w:r w:rsidRPr="00B67D18">
        <w:rPr>
          <w:noProof/>
          <w:vertAlign w:val="superscript"/>
          <w:lang w:eastAsia="zh-CN"/>
        </w:rPr>
        <w:t xml:space="preserve"> NQ092</w:t>
      </w:r>
      <w:r>
        <w:rPr>
          <w:noProof/>
        </w:rPr>
        <w:tab/>
      </w:r>
      <w:r>
        <w:rPr>
          <w:noProof/>
        </w:rPr>
        <w:fldChar w:fldCharType="begin"/>
      </w:r>
      <w:r>
        <w:rPr>
          <w:noProof/>
        </w:rPr>
        <w:instrText xml:space="preserve"> PAGEREF _Toc53734012 \h </w:instrText>
      </w:r>
      <w:r>
        <w:rPr>
          <w:noProof/>
        </w:rPr>
      </w:r>
      <w:r>
        <w:rPr>
          <w:noProof/>
        </w:rPr>
        <w:fldChar w:fldCharType="separate"/>
      </w:r>
      <w:r w:rsidR="00F553D4">
        <w:rPr>
          <w:noProof/>
        </w:rPr>
        <w:t>147</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3.8</w:t>
      </w:r>
      <w:r>
        <w:rPr>
          <w:rFonts w:hint="eastAsia"/>
          <w:noProof/>
          <w:lang w:eastAsia="zh-CN"/>
        </w:rPr>
        <w:t xml:space="preserve"> </w:t>
      </w:r>
      <w:r>
        <w:rPr>
          <w:rFonts w:hint="eastAsia"/>
          <w:noProof/>
          <w:lang w:eastAsia="zh-CN"/>
        </w:rPr>
        <w:t>突袭路线</w:t>
      </w:r>
      <w:r w:rsidRPr="00B67D18">
        <w:rPr>
          <w:noProof/>
          <w:vertAlign w:val="superscript"/>
          <w:lang w:eastAsia="zh-CN"/>
        </w:rPr>
        <w:t>NQ093</w:t>
      </w:r>
      <w:r>
        <w:rPr>
          <w:noProof/>
        </w:rPr>
        <w:tab/>
      </w:r>
      <w:r>
        <w:rPr>
          <w:noProof/>
        </w:rPr>
        <w:fldChar w:fldCharType="begin"/>
      </w:r>
      <w:r>
        <w:rPr>
          <w:noProof/>
        </w:rPr>
        <w:instrText xml:space="preserve"> PAGEREF _Toc53734013 \h </w:instrText>
      </w:r>
      <w:r>
        <w:rPr>
          <w:noProof/>
        </w:rPr>
      </w:r>
      <w:r>
        <w:rPr>
          <w:noProof/>
        </w:rPr>
        <w:fldChar w:fldCharType="separate"/>
      </w:r>
      <w:r w:rsidR="00F553D4">
        <w:rPr>
          <w:noProof/>
        </w:rPr>
        <w:t>150</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3.9</w:t>
      </w:r>
      <w:r>
        <w:rPr>
          <w:rFonts w:hint="eastAsia"/>
          <w:noProof/>
        </w:rPr>
        <w:t xml:space="preserve"> </w:t>
      </w:r>
      <w:r>
        <w:rPr>
          <w:rFonts w:hint="eastAsia"/>
          <w:noProof/>
        </w:rPr>
        <w:t>全面反击</w:t>
      </w:r>
      <w:r w:rsidRPr="00B67D18">
        <w:rPr>
          <w:noProof/>
          <w:vertAlign w:val="superscript"/>
          <w:lang w:eastAsia="zh-CN"/>
        </w:rPr>
        <w:t>NQ094</w:t>
      </w:r>
      <w:r>
        <w:rPr>
          <w:noProof/>
        </w:rPr>
        <w:tab/>
      </w:r>
      <w:r>
        <w:rPr>
          <w:noProof/>
        </w:rPr>
        <w:fldChar w:fldCharType="begin"/>
      </w:r>
      <w:r>
        <w:rPr>
          <w:noProof/>
        </w:rPr>
        <w:instrText xml:space="preserve"> PAGEREF _Toc53734014 \h </w:instrText>
      </w:r>
      <w:r>
        <w:rPr>
          <w:noProof/>
        </w:rPr>
      </w:r>
      <w:r>
        <w:rPr>
          <w:noProof/>
        </w:rPr>
        <w:fldChar w:fldCharType="separate"/>
      </w:r>
      <w:r w:rsidR="00F553D4">
        <w:rPr>
          <w:noProof/>
        </w:rPr>
        <w:t>153</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3.10</w:t>
      </w:r>
      <w:r>
        <w:rPr>
          <w:rFonts w:hint="eastAsia"/>
          <w:noProof/>
          <w:lang w:eastAsia="zh-CN"/>
        </w:rPr>
        <w:t xml:space="preserve"> </w:t>
      </w:r>
      <w:r>
        <w:rPr>
          <w:rFonts w:hint="eastAsia"/>
          <w:noProof/>
          <w:lang w:eastAsia="zh-CN"/>
        </w:rPr>
        <w:t>真假记忆碎片</w:t>
      </w:r>
      <w:r w:rsidRPr="00B67D18">
        <w:rPr>
          <w:noProof/>
          <w:vertAlign w:val="superscript"/>
          <w:lang w:eastAsia="zh-CN"/>
        </w:rPr>
        <w:t>NQ095</w:t>
      </w:r>
      <w:r>
        <w:rPr>
          <w:noProof/>
        </w:rPr>
        <w:tab/>
      </w:r>
      <w:r>
        <w:rPr>
          <w:noProof/>
        </w:rPr>
        <w:fldChar w:fldCharType="begin"/>
      </w:r>
      <w:r>
        <w:rPr>
          <w:noProof/>
        </w:rPr>
        <w:instrText xml:space="preserve"> PAGEREF _Toc53734015 \h </w:instrText>
      </w:r>
      <w:r>
        <w:rPr>
          <w:noProof/>
        </w:rPr>
      </w:r>
      <w:r>
        <w:rPr>
          <w:noProof/>
        </w:rPr>
        <w:fldChar w:fldCharType="separate"/>
      </w:r>
      <w:r w:rsidR="00F553D4">
        <w:rPr>
          <w:noProof/>
        </w:rPr>
        <w:t>155</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3.11</w:t>
      </w:r>
      <w:r>
        <w:rPr>
          <w:rFonts w:hint="eastAsia"/>
          <w:noProof/>
          <w:lang w:eastAsia="zh-CN"/>
        </w:rPr>
        <w:t xml:space="preserve"> </w:t>
      </w:r>
      <w:r>
        <w:rPr>
          <w:rFonts w:hint="eastAsia"/>
          <w:noProof/>
          <w:lang w:eastAsia="zh-CN"/>
        </w:rPr>
        <w:t>寻找林克的回忆</w:t>
      </w:r>
      <w:r>
        <w:rPr>
          <w:noProof/>
          <w:lang w:eastAsia="zh-CN"/>
        </w:rPr>
        <w:t>(1)</w:t>
      </w:r>
      <w:r w:rsidRPr="00B67D18">
        <w:rPr>
          <w:noProof/>
          <w:vertAlign w:val="superscript"/>
          <w:lang w:eastAsia="zh-CN"/>
        </w:rPr>
        <w:t xml:space="preserve"> NQ096</w:t>
      </w:r>
      <w:r>
        <w:rPr>
          <w:noProof/>
        </w:rPr>
        <w:tab/>
      </w:r>
      <w:r>
        <w:rPr>
          <w:noProof/>
        </w:rPr>
        <w:fldChar w:fldCharType="begin"/>
      </w:r>
      <w:r>
        <w:rPr>
          <w:noProof/>
        </w:rPr>
        <w:instrText xml:space="preserve"> PAGEREF _Toc53734016 \h </w:instrText>
      </w:r>
      <w:r>
        <w:rPr>
          <w:noProof/>
        </w:rPr>
      </w:r>
      <w:r>
        <w:rPr>
          <w:noProof/>
        </w:rPr>
        <w:fldChar w:fldCharType="separate"/>
      </w:r>
      <w:r w:rsidR="00F553D4">
        <w:rPr>
          <w:noProof/>
        </w:rPr>
        <w:t>159</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3.12</w:t>
      </w:r>
      <w:r>
        <w:rPr>
          <w:rFonts w:hint="eastAsia"/>
          <w:noProof/>
          <w:lang w:eastAsia="zh-CN"/>
        </w:rPr>
        <w:t xml:space="preserve"> </w:t>
      </w:r>
      <w:r>
        <w:rPr>
          <w:rFonts w:hint="eastAsia"/>
          <w:noProof/>
          <w:lang w:eastAsia="zh-CN"/>
        </w:rPr>
        <w:t>寻找林克的回忆</w:t>
      </w:r>
      <w:r>
        <w:rPr>
          <w:noProof/>
          <w:lang w:eastAsia="zh-CN"/>
        </w:rPr>
        <w:t>(2)</w:t>
      </w:r>
      <w:r w:rsidRPr="00B67D18">
        <w:rPr>
          <w:noProof/>
          <w:vertAlign w:val="superscript"/>
          <w:lang w:eastAsia="zh-CN"/>
        </w:rPr>
        <w:t xml:space="preserve"> NQ097</w:t>
      </w:r>
      <w:r>
        <w:rPr>
          <w:noProof/>
        </w:rPr>
        <w:tab/>
      </w:r>
      <w:r>
        <w:rPr>
          <w:noProof/>
        </w:rPr>
        <w:fldChar w:fldCharType="begin"/>
      </w:r>
      <w:r>
        <w:rPr>
          <w:noProof/>
        </w:rPr>
        <w:instrText xml:space="preserve"> PAGEREF _Toc53734017 \h </w:instrText>
      </w:r>
      <w:r>
        <w:rPr>
          <w:noProof/>
        </w:rPr>
      </w:r>
      <w:r>
        <w:rPr>
          <w:noProof/>
        </w:rPr>
        <w:fldChar w:fldCharType="separate"/>
      </w:r>
      <w:r w:rsidR="00F553D4">
        <w:rPr>
          <w:noProof/>
        </w:rPr>
        <w:t>163</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3.13</w:t>
      </w:r>
      <w:r>
        <w:rPr>
          <w:rFonts w:hint="eastAsia"/>
          <w:noProof/>
          <w:lang w:eastAsia="zh-CN"/>
        </w:rPr>
        <w:t xml:space="preserve"> </w:t>
      </w:r>
      <w:r>
        <w:rPr>
          <w:rFonts w:hint="eastAsia"/>
          <w:noProof/>
          <w:lang w:eastAsia="zh-CN"/>
        </w:rPr>
        <w:t>寻找林克的回忆</w:t>
      </w:r>
      <w:r>
        <w:rPr>
          <w:noProof/>
          <w:lang w:eastAsia="zh-CN"/>
        </w:rPr>
        <w:t>(3)</w:t>
      </w:r>
      <w:r w:rsidRPr="00B67D18">
        <w:rPr>
          <w:noProof/>
          <w:vertAlign w:val="superscript"/>
          <w:lang w:eastAsia="zh-CN"/>
        </w:rPr>
        <w:t xml:space="preserve"> NQ098</w:t>
      </w:r>
      <w:r>
        <w:rPr>
          <w:noProof/>
        </w:rPr>
        <w:tab/>
      </w:r>
      <w:r>
        <w:rPr>
          <w:noProof/>
        </w:rPr>
        <w:fldChar w:fldCharType="begin"/>
      </w:r>
      <w:r>
        <w:rPr>
          <w:noProof/>
        </w:rPr>
        <w:instrText xml:space="preserve"> PAGEREF _Toc53734018 \h </w:instrText>
      </w:r>
      <w:r>
        <w:rPr>
          <w:noProof/>
        </w:rPr>
      </w:r>
      <w:r>
        <w:rPr>
          <w:noProof/>
        </w:rPr>
        <w:fldChar w:fldCharType="separate"/>
      </w:r>
      <w:r w:rsidR="00F553D4">
        <w:rPr>
          <w:noProof/>
        </w:rPr>
        <w:t>166</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3.14</w:t>
      </w:r>
      <w:r>
        <w:rPr>
          <w:rFonts w:hint="eastAsia"/>
          <w:noProof/>
          <w:lang w:eastAsia="zh-CN"/>
        </w:rPr>
        <w:t xml:space="preserve"> </w:t>
      </w:r>
      <w:r>
        <w:rPr>
          <w:rFonts w:hint="eastAsia"/>
          <w:noProof/>
          <w:lang w:eastAsia="zh-CN"/>
        </w:rPr>
        <w:t>最省赛程</w:t>
      </w:r>
      <w:r w:rsidRPr="00B67D18">
        <w:rPr>
          <w:noProof/>
          <w:vertAlign w:val="superscript"/>
          <w:lang w:eastAsia="zh-CN"/>
        </w:rPr>
        <w:t>NQ099</w:t>
      </w:r>
      <w:r>
        <w:rPr>
          <w:noProof/>
        </w:rPr>
        <w:tab/>
      </w:r>
      <w:r>
        <w:rPr>
          <w:noProof/>
        </w:rPr>
        <w:fldChar w:fldCharType="begin"/>
      </w:r>
      <w:r>
        <w:rPr>
          <w:noProof/>
        </w:rPr>
        <w:instrText xml:space="preserve"> PAGEREF _Toc53734019 \h </w:instrText>
      </w:r>
      <w:r>
        <w:rPr>
          <w:noProof/>
        </w:rPr>
      </w:r>
      <w:r>
        <w:rPr>
          <w:noProof/>
        </w:rPr>
        <w:fldChar w:fldCharType="separate"/>
      </w:r>
      <w:r w:rsidR="00F553D4">
        <w:rPr>
          <w:noProof/>
        </w:rPr>
        <w:t>170</w:t>
      </w:r>
      <w:r>
        <w:rPr>
          <w:noProof/>
        </w:rPr>
        <w:fldChar w:fldCharType="end"/>
      </w:r>
    </w:p>
    <w:p w:rsidR="00667021" w:rsidRDefault="00667021">
      <w:pPr>
        <w:pStyle w:val="TOC2"/>
        <w:tabs>
          <w:tab w:val="right" w:leader="dot" w:pos="9912"/>
        </w:tabs>
        <w:rPr>
          <w:rFonts w:asciiTheme="minorHAnsi" w:eastAsiaTheme="minorEastAsia" w:hAnsiTheme="minorHAnsi" w:cstheme="minorBidi"/>
          <w:noProof/>
          <w:kern w:val="2"/>
          <w:szCs w:val="22"/>
          <w:lang w:eastAsia="zh-CN"/>
        </w:rPr>
      </w:pPr>
      <w:r>
        <w:rPr>
          <w:noProof/>
          <w:lang w:eastAsia="zh-CN"/>
        </w:rPr>
        <w:t>3.15</w:t>
      </w:r>
      <w:r>
        <w:rPr>
          <w:rFonts w:hint="eastAsia"/>
          <w:noProof/>
        </w:rPr>
        <w:t xml:space="preserve"> </w:t>
      </w:r>
      <w:r>
        <w:rPr>
          <w:rFonts w:hint="eastAsia"/>
          <w:noProof/>
        </w:rPr>
        <w:t>滚石柱</w:t>
      </w:r>
      <w:r w:rsidRPr="00B67D18">
        <w:rPr>
          <w:noProof/>
          <w:vertAlign w:val="superscript"/>
          <w:lang w:eastAsia="zh-CN"/>
        </w:rPr>
        <w:t>NQ100</w:t>
      </w:r>
      <w:r>
        <w:rPr>
          <w:noProof/>
        </w:rPr>
        <w:tab/>
      </w:r>
      <w:r>
        <w:rPr>
          <w:noProof/>
        </w:rPr>
        <w:fldChar w:fldCharType="begin"/>
      </w:r>
      <w:r>
        <w:rPr>
          <w:noProof/>
        </w:rPr>
        <w:instrText xml:space="preserve"> PAGEREF _Toc53734020 \h </w:instrText>
      </w:r>
      <w:r>
        <w:rPr>
          <w:noProof/>
        </w:rPr>
      </w:r>
      <w:r>
        <w:rPr>
          <w:noProof/>
        </w:rPr>
        <w:fldChar w:fldCharType="separate"/>
      </w:r>
      <w:r w:rsidR="00F553D4">
        <w:rPr>
          <w:noProof/>
        </w:rPr>
        <w:t>174</w:t>
      </w:r>
      <w:r>
        <w:rPr>
          <w:noProof/>
        </w:rPr>
        <w:fldChar w:fldCharType="end"/>
      </w:r>
    </w:p>
    <w:p w:rsidR="00667021" w:rsidRDefault="00667021">
      <w:pPr>
        <w:pStyle w:val="TOC1"/>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后记</w:t>
      </w:r>
      <w:r>
        <w:rPr>
          <w:noProof/>
        </w:rPr>
        <w:tab/>
      </w:r>
      <w:r>
        <w:rPr>
          <w:noProof/>
        </w:rPr>
        <w:fldChar w:fldCharType="begin"/>
      </w:r>
      <w:r>
        <w:rPr>
          <w:noProof/>
        </w:rPr>
        <w:instrText xml:space="preserve"> PAGEREF _Toc53734021 \h </w:instrText>
      </w:r>
      <w:r>
        <w:rPr>
          <w:noProof/>
        </w:rPr>
      </w:r>
      <w:r>
        <w:rPr>
          <w:noProof/>
        </w:rPr>
        <w:fldChar w:fldCharType="separate"/>
      </w:r>
      <w:r w:rsidR="00F553D4">
        <w:rPr>
          <w:noProof/>
        </w:rPr>
        <w:t>180</w:t>
      </w:r>
      <w:r>
        <w:rPr>
          <w:noProof/>
        </w:rPr>
        <w:fldChar w:fldCharType="end"/>
      </w:r>
    </w:p>
    <w:p w:rsidR="006412BD" w:rsidRDefault="00EA63FB">
      <w:pPr>
        <w:rPr>
          <w:lang w:eastAsia="zh-CN"/>
        </w:rPr>
      </w:pPr>
      <w:r>
        <w:rPr>
          <w:rFonts w:ascii="宋体" w:hAnsi="宋体"/>
          <w:sz w:val="20"/>
          <w:lang w:eastAsia="zh-CN"/>
        </w:rPr>
        <w:fldChar w:fldCharType="end"/>
      </w:r>
    </w:p>
    <w:p w:rsidR="00FB7A94" w:rsidRPr="00FB7A94" w:rsidRDefault="00892D89" w:rsidP="000510B3">
      <w:pPr>
        <w:pStyle w:val="1"/>
        <w:numPr>
          <w:ilvl w:val="0"/>
          <w:numId w:val="0"/>
        </w:numPr>
        <w:rPr>
          <w:b/>
          <w:lang w:eastAsia="zh-CN"/>
        </w:rPr>
      </w:pPr>
      <w:bookmarkStart w:id="6" w:name="_Toc53733917"/>
      <w:r>
        <w:rPr>
          <w:rFonts w:hint="eastAsia"/>
          <w:lang w:eastAsia="zh-CN"/>
        </w:rPr>
        <w:lastRenderedPageBreak/>
        <w:t>前言</w:t>
      </w:r>
      <w:bookmarkEnd w:id="6"/>
    </w:p>
    <w:p w:rsidR="00DF1C0A" w:rsidRDefault="00DF1C0A" w:rsidP="00975CFC">
      <w:pPr>
        <w:pStyle w:val="affffb"/>
        <w:ind w:firstLine="420"/>
      </w:pPr>
      <w:r>
        <w:rPr>
          <w:rFonts w:hint="eastAsia"/>
        </w:rPr>
        <w:t>高校</w:t>
      </w:r>
      <w:r w:rsidR="001B441E">
        <w:rPr>
          <w:noProof/>
        </w:rPr>
        <mc:AlternateContent>
          <mc:Choice Requires="wpc">
            <w:drawing>
              <wp:anchor distT="0" distB="0" distL="114300" distR="114300" simplePos="0" relativeHeight="251657728" behindDoc="0" locked="0" layoutInCell="1" allowOverlap="1" wp14:anchorId="458C05E7" wp14:editId="27CB5160">
                <wp:simplePos x="0" y="0"/>
                <wp:positionH relativeFrom="column">
                  <wp:posOffset>3299460</wp:posOffset>
                </wp:positionH>
                <wp:positionV relativeFrom="paragraph">
                  <wp:posOffset>27305</wp:posOffset>
                </wp:positionV>
                <wp:extent cx="2813685" cy="2876550"/>
                <wp:effectExtent l="0" t="0" r="0" b="0"/>
                <wp:wrapSquare wrapText="bothSides"/>
                <wp:docPr id="61" name="画布 4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5" name="Rectangle 415"/>
                        <wps:cNvSpPr>
                          <a:spLocks noChangeArrowheads="1"/>
                        </wps:cNvSpPr>
                        <wps:spPr bwMode="auto">
                          <a:xfrm>
                            <a:off x="1473835" y="0"/>
                            <a:ext cx="1143000" cy="592454"/>
                          </a:xfrm>
                          <a:prstGeom prst="rect">
                            <a:avLst/>
                          </a:prstGeom>
                          <a:solidFill>
                            <a:srgbClr val="FFFFFF"/>
                          </a:solidFill>
                          <a:ln w="9525">
                            <a:solidFill>
                              <a:srgbClr val="000000"/>
                            </a:solidFill>
                            <a:miter lim="800000"/>
                            <a:headEnd/>
                            <a:tailEnd/>
                          </a:ln>
                        </wps:spPr>
                        <wps:txbx>
                          <w:txbxContent>
                            <w:p w:rsidR="0085186C" w:rsidRPr="00ED1D22" w:rsidRDefault="0085186C"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wps:txbx>
                        <wps:bodyPr rot="0" vert="horz" wrap="square" lIns="91440" tIns="45720" rIns="91440" bIns="45720" anchor="t" anchorCtr="0" upright="1">
                          <a:noAutofit/>
                        </wps:bodyPr>
                      </wps:wsp>
                      <wps:wsp>
                        <wps:cNvPr id="56" name="Rectangle 416"/>
                        <wps:cNvSpPr>
                          <a:spLocks noChangeArrowheads="1"/>
                        </wps:cNvSpPr>
                        <wps:spPr bwMode="auto">
                          <a:xfrm>
                            <a:off x="1473835" y="2038350"/>
                            <a:ext cx="1143000" cy="495935"/>
                          </a:xfrm>
                          <a:prstGeom prst="rect">
                            <a:avLst/>
                          </a:prstGeom>
                          <a:solidFill>
                            <a:srgbClr val="FFFFFF"/>
                          </a:solidFill>
                          <a:ln w="9525">
                            <a:solidFill>
                              <a:srgbClr val="000000"/>
                            </a:solidFill>
                            <a:miter lim="800000"/>
                            <a:headEnd/>
                            <a:tailEnd/>
                          </a:ln>
                        </wps:spPr>
                        <wps:txbx>
                          <w:txbxContent>
                            <w:p w:rsidR="0085186C"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rsidR="0085186C" w:rsidRPr="00ED1D22"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wps:txbx>
                        <wps:bodyPr rot="0" vert="horz" wrap="square" lIns="91440" tIns="45720" rIns="91440" bIns="45720" anchor="t" anchorCtr="0" upright="1">
                          <a:noAutofit/>
                        </wps:bodyPr>
                      </wps:wsp>
                      <wps:wsp>
                        <wps:cNvPr id="57" name="AutoShape 421"/>
                        <wps:cNvSpPr>
                          <a:spLocks noChangeArrowheads="1"/>
                        </wps:cNvSpPr>
                        <wps:spPr bwMode="auto">
                          <a:xfrm>
                            <a:off x="1525270" y="592454"/>
                            <a:ext cx="1020445" cy="1445895"/>
                          </a:xfrm>
                          <a:prstGeom prst="upDownArrowCallout">
                            <a:avLst>
                              <a:gd name="adj1" fmla="val 12898"/>
                              <a:gd name="adj2" fmla="val 25000"/>
                              <a:gd name="adj3" fmla="val 20767"/>
                              <a:gd name="adj4" fmla="val 50000"/>
                            </a:avLst>
                          </a:prstGeom>
                          <a:solidFill>
                            <a:srgbClr val="FFFFFF">
                              <a:alpha val="71001"/>
                            </a:srgbClr>
                          </a:solidFill>
                          <a:ln w="9525">
                            <a:solidFill>
                              <a:srgbClr val="FF0000"/>
                            </a:solidFill>
                            <a:miter lim="800000"/>
                            <a:headEnd/>
                            <a:tailEnd/>
                          </a:ln>
                        </wps:spPr>
                        <wps:txbx>
                          <w:txbxContent>
                            <w:p w:rsidR="0085186C" w:rsidRPr="00F813D6" w:rsidRDefault="0085186C"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wps:txbx>
                        <wps:bodyPr rot="0" vert="horz" wrap="square" lIns="91440" tIns="45720" rIns="91440" bIns="45720" anchor="t" anchorCtr="0" upright="1">
                          <a:noAutofit/>
                        </wps:bodyPr>
                      </wps:wsp>
                      <wps:wsp>
                        <wps:cNvPr id="58" name="AutoShape 427"/>
                        <wps:cNvSpPr>
                          <a:spLocks noChangeArrowheads="1"/>
                        </wps:cNvSpPr>
                        <wps:spPr bwMode="auto">
                          <a:xfrm>
                            <a:off x="114935" y="1981200"/>
                            <a:ext cx="913765" cy="648335"/>
                          </a:xfrm>
                          <a:prstGeom prst="wedgeRoundRectCallout">
                            <a:avLst>
                              <a:gd name="adj1" fmla="val 95449"/>
                              <a:gd name="adj2" fmla="val -12306"/>
                              <a:gd name="adj3" fmla="val 16667"/>
                            </a:avLst>
                          </a:prstGeom>
                          <a:solidFill>
                            <a:srgbClr val="FFFFFF"/>
                          </a:solidFill>
                          <a:ln w="9525">
                            <a:solidFill>
                              <a:srgbClr val="000000"/>
                            </a:solidFill>
                            <a:miter lim="800000"/>
                            <a:headEnd/>
                            <a:tailEnd/>
                          </a:ln>
                        </wps:spPr>
                        <wps:txbx>
                          <w:txbxContent>
                            <w:p w:rsidR="0085186C"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rsidR="0085186C" w:rsidRPr="00F813D6"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wps:txbx>
                        <wps:bodyPr rot="0" vert="horz" wrap="square" lIns="91440" tIns="45720" rIns="91440" bIns="45720" anchor="t" anchorCtr="0" upright="1">
                          <a:noAutofit/>
                        </wps:bodyPr>
                      </wps:wsp>
                      <wps:wsp>
                        <wps:cNvPr id="59" name="AutoShape 428"/>
                        <wps:cNvSpPr>
                          <a:spLocks noChangeArrowheads="1"/>
                        </wps:cNvSpPr>
                        <wps:spPr bwMode="auto">
                          <a:xfrm>
                            <a:off x="133985" y="0"/>
                            <a:ext cx="914400" cy="495300"/>
                          </a:xfrm>
                          <a:prstGeom prst="wedgeRoundRectCallout">
                            <a:avLst>
                              <a:gd name="adj1" fmla="val 88750"/>
                              <a:gd name="adj2" fmla="val 23972"/>
                              <a:gd name="adj3" fmla="val 16667"/>
                            </a:avLst>
                          </a:prstGeom>
                          <a:solidFill>
                            <a:srgbClr val="FFFFFF"/>
                          </a:solidFill>
                          <a:ln w="9525">
                            <a:solidFill>
                              <a:srgbClr val="000000"/>
                            </a:solidFill>
                            <a:miter lim="800000"/>
                            <a:headEnd/>
                            <a:tailEnd/>
                          </a:ln>
                        </wps:spPr>
                        <wps:txbx>
                          <w:txbxContent>
                            <w:p w:rsidR="0085186C" w:rsidRPr="00975CFC" w:rsidRDefault="0085186C" w:rsidP="00A01F9A">
                              <w:pPr>
                                <w:pStyle w:val="altwCharCharCharChar"/>
                                <w:rPr>
                                  <w:rFonts w:ascii="宋体" w:eastAsia="PMingLiU" w:hAnsi="宋体"/>
                                  <w:sz w:val="18"/>
                                </w:rPr>
                              </w:pPr>
                              <w:r>
                                <w:rPr>
                                  <w:rFonts w:ascii="宋体" w:hAnsi="宋体" w:hint="eastAsia"/>
                                  <w:sz w:val="18"/>
                                  <w:lang w:eastAsia="zh-CN"/>
                                </w:rPr>
                                <w:t>行业的焦点</w:t>
                              </w:r>
                            </w:p>
                          </w:txbxContent>
                        </wps:txbx>
                        <wps:bodyPr rot="0" vert="horz" wrap="square" lIns="91440" tIns="45720" rIns="91440" bIns="45720" anchor="t" anchorCtr="0" upright="1">
                          <a:noAutofit/>
                        </wps:bodyPr>
                      </wps:wsp>
                      <wps:wsp>
                        <wps:cNvPr id="60" name="AutoShape 429"/>
                        <wps:cNvSpPr>
                          <a:spLocks noChangeArrowheads="1"/>
                        </wps:cNvSpPr>
                        <wps:spPr bwMode="auto">
                          <a:xfrm>
                            <a:off x="228600" y="890270"/>
                            <a:ext cx="800100" cy="709930"/>
                          </a:xfrm>
                          <a:prstGeom prst="wedgeRectCallout">
                            <a:avLst>
                              <a:gd name="adj1" fmla="val 109843"/>
                              <a:gd name="adj2" fmla="val 1880"/>
                            </a:avLst>
                          </a:prstGeom>
                          <a:solidFill>
                            <a:srgbClr val="FFFFFF"/>
                          </a:solidFill>
                          <a:ln w="9525">
                            <a:solidFill>
                              <a:srgbClr val="000000"/>
                            </a:solidFill>
                            <a:miter lim="800000"/>
                            <a:headEnd/>
                            <a:tailEnd/>
                          </a:ln>
                        </wps:spPr>
                        <wps:txbx>
                          <w:txbxContent>
                            <w:p w:rsidR="0085186C" w:rsidRPr="00975CFC" w:rsidRDefault="0085186C"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58C05E7" id="画布 413" o:spid="_x0000_s1026" editas="canvas" style="position:absolute;left:0;text-align:left;margin-left:259.8pt;margin-top:2.15pt;width:221.55pt;height:226.5pt;z-index:251657728" coordsize="28136,287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136;height:28765;visibility:visible;mso-wrap-style:square">
                  <v:fill o:detectmouseclick="t"/>
                  <v:path o:connecttype="none"/>
                </v:shape>
                <v:rect id="Rectangle 415" o:spid="_x0000_s1028" style="position:absolute;left:14738;width:11430;height:59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">
                  <v:textbox>
                    <w:txbxContent>
                      <w:p w:rsidR="0085186C" w:rsidRPr="00ED1D22" w:rsidRDefault="0085186C"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v:textbox>
                </v:rect>
                <v:rect id="Rectangle 416" o:spid="_x0000_s1029" style="position:absolute;left:14738;top:20383;width:11430;height:49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">
                  <v:textbox>
                    <w:txbxContent>
                      <w:p w:rsidR="0085186C"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rsidR="0085186C" w:rsidRPr="00ED1D22"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v:textbox>
                </v:rect>
                <v:shapetype id="_x0000_t82" coordsize="21600,21600" o:spt="82" adj="5400,5400,2700,8100" path="m0@0l@3@0@3@2@1@2,10800,0@4@2@5@2@5@0,21600@0,21600@8@5@8@5@9@4@9,10800,21600@1@9@3@9@3@8,0@8xe">
                  <v:stroke joinstyle="miter"/>
                  <v:formulas>
                    <v:f eqn="val #0"/>
                    <v:f eqn="val #1"/>
                    <v:f eqn="val #2"/>
                    <v:f eqn="val #3"/>
                    <v:f eqn="sum 21600 0 #1"/>
                    <v:f eqn="sum 21600 0 #3"/>
                    <v:f eqn="sum #0 21600 0"/>
                    <v:f eqn="prod @6 1 2"/>
                    <v:f eqn="sum 21600 0 #0"/>
                    <v:f eqn="sum 21600 0 #2"/>
                  </v:formulas>
                  <v:path o:connecttype="custom" o:connectlocs="10800,0;0,10800;10800,21600;21600,10800" o:connectangles="270,180,90,0" textboxrect="0,@0,21600,@8"/>
                  <v:handles>
                    <v:h position="topLeft,#0" yrange="@2,10800"/>
                    <v:h position="#1,topLeft" xrange="0,@3"/>
                    <v:h position="#3,#2" xrange="@1,10800" yrange="0,@0"/>
                  </v:handles>
                </v:shapetype>
                <v:shape id="AutoShape 421" o:spid="_x0000_s1030" type="#_x0000_t82" style="position:absolute;left:15252;top:5924;width:10205;height:144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" adj=",,3166,9407" strokecolor="red">
                  <v:fill opacity="46517f"/>
                  <v:textbox>
                    <w:txbxContent>
                      <w:p w:rsidR="0085186C" w:rsidRPr="00F813D6" w:rsidRDefault="0085186C"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427" o:spid="_x0000_s1031" type="#_x0000_t62" style="position:absolute;left:1149;top:19812;width:9138;height:6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" adj="31417,8142">
                  <v:textbox>
                    <w:txbxContent>
                      <w:p w:rsidR="0085186C"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rsidR="0085186C" w:rsidRPr="00F813D6"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v:textbox>
                </v:shape>
                <v:shape id="AutoShape 428" o:spid="_x0000_s1032" type="#_x0000_t62" style="position:absolute;left:1339;width:9144;height:49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" adj="29970,15978">
                  <v:textbox>
                    <w:txbxContent>
                      <w:p w:rsidR="0085186C" w:rsidRPr="00975CFC" w:rsidRDefault="0085186C" w:rsidP="00A01F9A">
                        <w:pPr>
                          <w:pStyle w:val="altwCharCharCharChar"/>
                          <w:rPr>
                            <w:rFonts w:ascii="宋体" w:eastAsia="PMingLiU" w:hAnsi="宋体"/>
                            <w:sz w:val="18"/>
                          </w:rPr>
                        </w:pPr>
                        <w:r>
                          <w:rPr>
                            <w:rFonts w:ascii="宋体" w:hAnsi="宋体" w:hint="eastAsia"/>
                            <w:sz w:val="18"/>
                            <w:lang w:eastAsia="zh-CN"/>
                          </w:rPr>
                          <w:t>行业的焦点</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429" o:spid="_x0000_s1033" type="#_x0000_t61" style="position:absolute;left:2286;top:8902;width:8001;height:71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" adj="34526,11206">
                  <v:textbox>
                    <w:txbxContent>
                      <w:p w:rsidR="0085186C" w:rsidRPr="00975CFC" w:rsidRDefault="0085186C"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v:textbox>
                </v:shape>
                <w10:wrap type="square"/>
              </v:group>
            </w:pict>
          </mc:Fallback>
        </mc:AlternateContent>
      </w:r>
      <w:r w:rsidR="0026654F">
        <w:rPr>
          <w:rFonts w:hint="eastAsia"/>
        </w:rPr>
        <w:t>计算机</w:t>
      </w:r>
      <w:r>
        <w:t>的理论教学的焦点是</w:t>
      </w:r>
      <w:r w:rsidR="002A7CEF">
        <w:rPr>
          <w:rFonts w:hint="eastAsia"/>
        </w:rPr>
        <w:t>搭建</w:t>
      </w:r>
      <w:r>
        <w:rPr>
          <w:rFonts w:hint="eastAsia"/>
        </w:rPr>
        <w:t>学生的编程和算法的理论基础，并且讲授</w:t>
      </w:r>
      <w:r>
        <w:rPr>
          <w:rFonts w:hint="eastAsia"/>
        </w:rPr>
        <w:t>1-2</w:t>
      </w:r>
      <w:r>
        <w:rPr>
          <w:rFonts w:hint="eastAsia"/>
        </w:rPr>
        <w:t>门编程语言的语法；</w:t>
      </w:r>
      <w:r w:rsidR="00ED1D22">
        <w:rPr>
          <w:rFonts w:hint="eastAsia"/>
        </w:rPr>
        <w:t>而</w:t>
      </w:r>
      <w:r>
        <w:rPr>
          <w:rFonts w:hint="eastAsia"/>
        </w:rPr>
        <w:t>这个时代需要大量的既有扎实的算法基础又有较强编码能力的人才。</w:t>
      </w:r>
      <w:r w:rsidR="00A01F9A">
        <w:rPr>
          <w:rFonts w:hint="eastAsia"/>
        </w:rPr>
        <w:t>本书希望</w:t>
      </w:r>
      <w:r>
        <w:rPr>
          <w:rFonts w:hint="eastAsia"/>
        </w:rPr>
        <w:t>能够成为计算机理论教学的有益补充，</w:t>
      </w:r>
      <w:r w:rsidR="002A7CEF">
        <w:rPr>
          <w:rFonts w:hint="eastAsia"/>
        </w:rPr>
        <w:t>本书</w:t>
      </w:r>
      <w:r>
        <w:rPr>
          <w:rFonts w:hint="eastAsia"/>
        </w:rPr>
        <w:t>采用线上线下相结合的方式，基于</w:t>
      </w:r>
      <w:r w:rsidR="00ED1D22">
        <w:rPr>
          <w:rFonts w:hint="eastAsia"/>
        </w:rPr>
        <w:t>5DG</w:t>
      </w:r>
      <w:r w:rsidR="00ED1D22">
        <w:rPr>
          <w:rFonts w:hint="eastAsia"/>
        </w:rPr>
        <w:t>在线编程平台</w:t>
      </w:r>
      <w:r>
        <w:rPr>
          <w:rFonts w:hint="eastAsia"/>
        </w:rPr>
        <w:t>(</w:t>
      </w:r>
      <w:r w:rsidR="00ED1D22">
        <w:rPr>
          <w:rFonts w:hint="eastAsia"/>
        </w:rPr>
        <w:t>xmuoj</w:t>
      </w:r>
      <w:r w:rsidR="00ED1D22">
        <w:t>.com</w:t>
      </w:r>
      <w:r>
        <w:t>)</w:t>
      </w:r>
      <w:r>
        <w:t>提升学生运用编程语言把算法变成正确程序的能力。</w:t>
      </w:r>
    </w:p>
    <w:p w:rsidR="00892D89" w:rsidRDefault="002A7CEF" w:rsidP="00975CFC">
      <w:pPr>
        <w:pStyle w:val="affffb"/>
        <w:ind w:firstLine="420"/>
      </w:pPr>
      <w:r>
        <w:rPr>
          <w:rFonts w:hint="eastAsia"/>
        </w:rPr>
        <w:t>本书的设计是</w:t>
      </w:r>
      <w:r w:rsidR="00DF1C0A">
        <w:rPr>
          <w:rFonts w:hint="eastAsia"/>
        </w:rPr>
        <w:t>采用线上线下结合的方式，来达到提升学生</w:t>
      </w:r>
      <w:r w:rsidR="001325E5">
        <w:rPr>
          <w:rFonts w:hint="eastAsia"/>
        </w:rPr>
        <w:t>编码能力的目标。在线上，我们在</w:t>
      </w:r>
      <w:r w:rsidR="001325E5">
        <w:rPr>
          <w:rFonts w:hint="eastAsia"/>
        </w:rPr>
        <w:t>5DG</w:t>
      </w:r>
      <w:r w:rsidR="001325E5">
        <w:rPr>
          <w:rFonts w:hint="eastAsia"/>
        </w:rPr>
        <w:t>在线编程平台</w:t>
      </w:r>
      <w:r w:rsidR="001325E5">
        <w:rPr>
          <w:rFonts w:hint="eastAsia"/>
        </w:rPr>
        <w:t>(xmuoj</w:t>
      </w:r>
      <w:r w:rsidR="001325E5">
        <w:t>.com)</w:t>
      </w:r>
      <w:r w:rsidR="001325E5">
        <w:t>上</w:t>
      </w:r>
      <w:r w:rsidR="001325E5">
        <w:rPr>
          <w:rFonts w:hint="eastAsia"/>
        </w:rPr>
        <w:t>搭建了</w:t>
      </w:r>
      <w:r w:rsidR="000510B3">
        <w:rPr>
          <w:rFonts w:hint="eastAsia"/>
        </w:rPr>
        <w:t>南强系列</w:t>
      </w:r>
      <w:r w:rsidR="00DF1C0A">
        <w:rPr>
          <w:rFonts w:hint="eastAsia"/>
        </w:rPr>
        <w:t>题库</w:t>
      </w:r>
      <w:r w:rsidR="001325E5">
        <w:rPr>
          <w:rFonts w:hint="eastAsia"/>
        </w:rPr>
        <w:t>——</w:t>
      </w:r>
      <w:r w:rsidR="00DF1C0A">
        <w:rPr>
          <w:rFonts w:hint="eastAsia"/>
        </w:rPr>
        <w:t>N</w:t>
      </w:r>
      <w:r w:rsidR="00DF1C0A">
        <w:t>Q100</w:t>
      </w:r>
      <w:r w:rsidR="00DF1C0A">
        <w:rPr>
          <w:rFonts w:hint="eastAsia"/>
        </w:rPr>
        <w:t>（</w:t>
      </w:r>
      <w:r w:rsidR="001325E5">
        <w:rPr>
          <w:rFonts w:hint="eastAsia"/>
        </w:rPr>
        <w:t>包含</w:t>
      </w:r>
      <w:r w:rsidR="00ED1D22" w:rsidRPr="000510B3">
        <w:rPr>
          <w:rFonts w:hint="eastAsia"/>
        </w:rPr>
        <w:t>100</w:t>
      </w:r>
      <w:r w:rsidR="00ED1D22" w:rsidRPr="000510B3">
        <w:rPr>
          <w:rFonts w:hint="eastAsia"/>
        </w:rPr>
        <w:t>道</w:t>
      </w:r>
      <w:r w:rsidR="000510B3">
        <w:rPr>
          <w:rFonts w:hint="eastAsia"/>
        </w:rPr>
        <w:t>在线编程题</w:t>
      </w:r>
      <w:r w:rsidR="00DF1C0A">
        <w:t>）</w:t>
      </w:r>
      <w:r w:rsidR="000510B3">
        <w:rPr>
          <w:rFonts w:hint="eastAsia"/>
        </w:rPr>
        <w:t>，</w:t>
      </w:r>
      <w:r w:rsidR="001325E5">
        <w:rPr>
          <w:rFonts w:hint="eastAsia"/>
        </w:rPr>
        <w:t>并且提供在线的题解链接或者视频讲解；在线下，我们提供这本包含</w:t>
      </w:r>
      <w:r w:rsidR="001325E5">
        <w:rPr>
          <w:rFonts w:hint="eastAsia"/>
        </w:rPr>
        <w:t>NQ100</w:t>
      </w:r>
      <w:r w:rsidR="001325E5">
        <w:rPr>
          <w:rFonts w:hint="eastAsia"/>
        </w:rPr>
        <w:t>题题解的教材，帮助学生透过代码，直接学习如何运用编程语言，如何使用程序解题，如何优化代码等</w:t>
      </w:r>
      <w:r w:rsidR="00307276">
        <w:rPr>
          <w:rFonts w:hint="eastAsia"/>
        </w:rPr>
        <w:t>重要的技能</w:t>
      </w:r>
      <w:r w:rsidR="001325E5">
        <w:rPr>
          <w:rFonts w:hint="eastAsia"/>
        </w:rPr>
        <w:t>。</w:t>
      </w:r>
    </w:p>
    <w:p w:rsidR="000510B3" w:rsidRDefault="00B1718E" w:rsidP="00B1718E">
      <w:pPr>
        <w:pStyle w:val="affffb"/>
        <w:ind w:firstLineChars="0" w:firstLine="0"/>
        <w:rPr>
          <w:noProof/>
        </w:rPr>
      </w:pPr>
      <w:r>
        <w:rPr>
          <w:noProof/>
        </w:rPr>
        <w:drawing>
          <wp:inline distT="0" distB="0" distL="0" distR="0" wp14:anchorId="3DFD9D47" wp14:editId="4587789F">
            <wp:extent cx="6300470" cy="3409950"/>
            <wp:effectExtent l="0" t="0" r="508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70" cy="3409950"/>
                    </a:xfrm>
                    <a:prstGeom prst="rect">
                      <a:avLst/>
                    </a:prstGeom>
                  </pic:spPr>
                </pic:pic>
              </a:graphicData>
            </a:graphic>
          </wp:inline>
        </w:drawing>
      </w:r>
    </w:p>
    <w:p w:rsidR="000510B3" w:rsidRPr="00B1718E" w:rsidRDefault="000510B3" w:rsidP="000510B3">
      <w:pPr>
        <w:pStyle w:val="a3"/>
        <w:jc w:val="center"/>
        <w:rPr>
          <w:rFonts w:asciiTheme="minorEastAsia" w:eastAsiaTheme="minorEastAsia" w:hAnsiTheme="minorEastAsia"/>
          <w:b/>
          <w:lang w:eastAsia="zh-CN"/>
        </w:rPr>
      </w:pPr>
      <w:r w:rsidRPr="00B1718E">
        <w:rPr>
          <w:rFonts w:asciiTheme="minorEastAsia" w:eastAsiaTheme="minorEastAsia" w:hAnsiTheme="minorEastAsia" w:hint="eastAsia"/>
          <w:b/>
          <w:noProof/>
          <w:lang w:eastAsia="zh-CN"/>
        </w:rPr>
        <w:lastRenderedPageBreak/>
        <w:t>5DG在线编程(http</w:t>
      </w:r>
      <w:r w:rsidRPr="00B1718E">
        <w:rPr>
          <w:rFonts w:asciiTheme="minorEastAsia" w:eastAsiaTheme="minorEastAsia" w:hAnsiTheme="minorEastAsia"/>
          <w:b/>
          <w:noProof/>
          <w:lang w:eastAsia="zh-CN"/>
        </w:rPr>
        <w:t>://x</w:t>
      </w:r>
      <w:r w:rsidRPr="00B1718E">
        <w:rPr>
          <w:rFonts w:asciiTheme="minorEastAsia" w:eastAsiaTheme="minorEastAsia" w:hAnsiTheme="minorEastAsia" w:hint="eastAsia"/>
          <w:b/>
          <w:noProof/>
          <w:lang w:eastAsia="zh-CN"/>
        </w:rPr>
        <w:t>muoj</w:t>
      </w:r>
      <w:r w:rsidRPr="00B1718E">
        <w:rPr>
          <w:rFonts w:asciiTheme="minorEastAsia" w:eastAsiaTheme="minorEastAsia" w:hAnsiTheme="minorEastAsia"/>
          <w:b/>
          <w:noProof/>
          <w:lang w:eastAsia="zh-CN"/>
        </w:rPr>
        <w:t>.com)</w:t>
      </w:r>
    </w:p>
    <w:p w:rsidR="00876F5B" w:rsidRDefault="001325E5" w:rsidP="00975CFC">
      <w:pPr>
        <w:pStyle w:val="affffb"/>
        <w:ind w:firstLine="420"/>
      </w:pPr>
      <w:r>
        <w:t>NQ100</w:t>
      </w:r>
      <w:r>
        <w:t>涵盖</w:t>
      </w:r>
      <w:r>
        <w:t>ACM</w:t>
      </w:r>
      <w:r>
        <w:t>入门的多种类型题目，</w:t>
      </w:r>
      <w:r>
        <w:t>100</w:t>
      </w:r>
      <w:r>
        <w:t>道题目从易到难编排</w:t>
      </w:r>
      <w:r w:rsidR="00876F5B">
        <w:rPr>
          <w:rFonts w:hint="eastAsia"/>
        </w:rPr>
        <w:t>。</w:t>
      </w:r>
      <w:r>
        <w:t>前</w:t>
      </w:r>
      <w:r>
        <w:t>50</w:t>
      </w:r>
      <w:r>
        <w:t>题为基础题，帮助</w:t>
      </w:r>
      <w:r w:rsidR="00876F5B">
        <w:rPr>
          <w:rFonts w:hint="eastAsia"/>
        </w:rPr>
        <w:t>零</w:t>
      </w:r>
      <w:r>
        <w:t>基础的初学着逐步提高自己的编程水平；后</w:t>
      </w:r>
      <w:r>
        <w:t>50</w:t>
      </w:r>
      <w:r>
        <w:t>题为提高题，供达到一定水平学生进阶训练用。本书提供</w:t>
      </w:r>
      <w:r w:rsidR="00307276">
        <w:t>了</w:t>
      </w:r>
      <w:r>
        <w:t>NQ100</w:t>
      </w:r>
      <w:r>
        <w:t>的</w:t>
      </w:r>
      <w:r w:rsidR="00307276">
        <w:t>全部</w:t>
      </w:r>
      <w:r>
        <w:t>AC</w:t>
      </w:r>
      <w:r>
        <w:t>代码</w:t>
      </w:r>
      <w:r w:rsidR="00876F5B">
        <w:rPr>
          <w:rFonts w:hint="eastAsia"/>
        </w:rPr>
        <w:t>，</w:t>
      </w:r>
      <w:r w:rsidR="00307276">
        <w:t>学生可以</w:t>
      </w:r>
      <w:r w:rsidR="00876F5B">
        <w:rPr>
          <w:rFonts w:hint="eastAsia"/>
        </w:rPr>
        <w:t>采用</w:t>
      </w:r>
      <w:r w:rsidR="00307276">
        <w:t>直接学习</w:t>
      </w:r>
      <w:r>
        <w:t>AC</w:t>
      </w:r>
      <w:r>
        <w:t>代码</w:t>
      </w:r>
      <w:r w:rsidR="00876F5B">
        <w:rPr>
          <w:rFonts w:hint="eastAsia"/>
        </w:rPr>
        <w:t>的方式获取如何编写代码的实际经验</w:t>
      </w:r>
      <w:r w:rsidR="00307276">
        <w:t>。我们希望鼓励学生</w:t>
      </w:r>
      <w:r w:rsidR="00876F5B">
        <w:rPr>
          <w:rFonts w:hint="eastAsia"/>
        </w:rPr>
        <w:t>养成</w:t>
      </w:r>
      <w:r w:rsidR="00307276">
        <w:t>透过阅读大量的</w:t>
      </w:r>
      <w:r w:rsidR="00876F5B">
        <w:rPr>
          <w:rFonts w:hint="eastAsia"/>
        </w:rPr>
        <w:t>优质</w:t>
      </w:r>
      <w:r w:rsidR="00307276">
        <w:t>代码</w:t>
      </w:r>
      <w:r w:rsidR="00876F5B">
        <w:rPr>
          <w:rFonts w:hint="eastAsia"/>
        </w:rPr>
        <w:t>来</w:t>
      </w:r>
      <w:r w:rsidR="00307276">
        <w:t>学习如何写代码</w:t>
      </w:r>
      <w:r w:rsidR="00876F5B">
        <w:rPr>
          <w:rFonts w:hint="eastAsia"/>
        </w:rPr>
        <w:t>的习惯</w:t>
      </w:r>
      <w:r w:rsidR="00307276">
        <w:t>，并且</w:t>
      </w:r>
      <w:r w:rsidR="00876F5B">
        <w:rPr>
          <w:rFonts w:hint="eastAsia"/>
        </w:rPr>
        <w:t>触类旁通开始操练</w:t>
      </w:r>
      <w:r w:rsidR="00307276">
        <w:t>自己</w:t>
      </w:r>
      <w:r w:rsidR="00876F5B">
        <w:rPr>
          <w:rFonts w:hint="eastAsia"/>
        </w:rPr>
        <w:t>动手</w:t>
      </w:r>
      <w:r w:rsidR="00307276">
        <w:t>写</w:t>
      </w:r>
      <w:r w:rsidR="00876F5B">
        <w:rPr>
          <w:rFonts w:hint="eastAsia"/>
        </w:rPr>
        <w:t>出高质量的</w:t>
      </w:r>
      <w:r w:rsidR="00307276">
        <w:t>代码。</w:t>
      </w:r>
    </w:p>
    <w:p w:rsidR="00307276" w:rsidRDefault="00876F5B" w:rsidP="00165256">
      <w:pPr>
        <w:pStyle w:val="affffb"/>
        <w:ind w:firstLine="420"/>
      </w:pPr>
      <w:r>
        <w:rPr>
          <w:rFonts w:hint="eastAsia"/>
        </w:rPr>
        <w:t>我们</w:t>
      </w:r>
      <w:r w:rsidR="00165256">
        <w:rPr>
          <w:rFonts w:hint="eastAsia"/>
        </w:rPr>
        <w:t>希望透过</w:t>
      </w:r>
      <w:r>
        <w:rPr>
          <w:rFonts w:hint="eastAsia"/>
        </w:rPr>
        <w:t>提供</w:t>
      </w:r>
      <w:r>
        <w:rPr>
          <w:rFonts w:hint="eastAsia"/>
        </w:rPr>
        <w:t>NQ</w:t>
      </w:r>
      <w:r>
        <w:t>100</w:t>
      </w:r>
      <w:r>
        <w:rPr>
          <w:rFonts w:hint="eastAsia"/>
        </w:rPr>
        <w:t>的全部</w:t>
      </w:r>
      <w:r>
        <w:rPr>
          <w:rFonts w:hint="eastAsia"/>
        </w:rPr>
        <w:t>AC</w:t>
      </w:r>
      <w:r w:rsidR="00165256">
        <w:rPr>
          <w:rFonts w:hint="eastAsia"/>
        </w:rPr>
        <w:t>代码的这种</w:t>
      </w:r>
      <w:r>
        <w:rPr>
          <w:rFonts w:hint="eastAsia"/>
        </w:rPr>
        <w:t>方式</w:t>
      </w:r>
      <w:r w:rsidR="00165256">
        <w:rPr>
          <w:rFonts w:hint="eastAsia"/>
        </w:rPr>
        <w:t>，建立</w:t>
      </w:r>
      <w:r w:rsidR="00307276">
        <w:t>学生</w:t>
      </w:r>
      <w:r w:rsidR="00165256">
        <w:rPr>
          <w:rFonts w:hint="eastAsia"/>
        </w:rPr>
        <w:t>到</w:t>
      </w:r>
      <w:r w:rsidR="001325E5">
        <w:t>xmuoj.com</w:t>
      </w:r>
      <w:r w:rsidR="001325E5">
        <w:t>上做题的</w:t>
      </w:r>
      <w:r w:rsidR="00307276">
        <w:t>信心，</w:t>
      </w:r>
      <w:r w:rsidR="00165256">
        <w:rPr>
          <w:rFonts w:hint="eastAsia"/>
        </w:rPr>
        <w:t>尝到自己能够解题并且透过努力能够</w:t>
      </w:r>
      <w:r w:rsidR="00165256">
        <w:rPr>
          <w:rFonts w:hint="eastAsia"/>
        </w:rPr>
        <w:t>AC</w:t>
      </w:r>
      <w:r w:rsidR="00165256">
        <w:rPr>
          <w:rFonts w:hint="eastAsia"/>
        </w:rPr>
        <w:t>难题的成就感，并由此尝到编程的甜蜜从而愿意投资更多的</w:t>
      </w:r>
      <w:r w:rsidR="00034C93">
        <w:t>时间</w:t>
      </w:r>
      <w:r w:rsidR="00165256">
        <w:rPr>
          <w:rFonts w:hint="eastAsia"/>
        </w:rPr>
        <w:t>学习</w:t>
      </w:r>
      <w:r w:rsidR="00034C93">
        <w:t>编程</w:t>
      </w:r>
      <w:r w:rsidR="00165256">
        <w:rPr>
          <w:rFonts w:hint="eastAsia"/>
        </w:rPr>
        <w:t>。于此同时，如果学生能在本书的帮助下，成功</w:t>
      </w:r>
      <w:r w:rsidR="001325E5">
        <w:t>AC</w:t>
      </w:r>
      <w:r w:rsidR="001325E5">
        <w:t>所有的</w:t>
      </w:r>
      <w:r w:rsidR="001325E5">
        <w:t>NQ100</w:t>
      </w:r>
      <w:r w:rsidR="001325E5">
        <w:t>题</w:t>
      </w:r>
      <w:r w:rsidR="00307276">
        <w:t>，</w:t>
      </w:r>
      <w:r w:rsidR="00165256">
        <w:rPr>
          <w:rFonts w:hint="eastAsia"/>
        </w:rPr>
        <w:t>那么一定可以收获好几十个小时甚至上百个小时的</w:t>
      </w:r>
      <w:r w:rsidR="00034C93">
        <w:t>编程经验</w:t>
      </w:r>
      <w:r w:rsidR="00165256">
        <w:rPr>
          <w:rFonts w:hint="eastAsia"/>
        </w:rPr>
        <w:t>，</w:t>
      </w:r>
      <w:r w:rsidR="00307276">
        <w:t>而</w:t>
      </w:r>
      <w:r w:rsidR="00034C93">
        <w:t>5DG</w:t>
      </w:r>
      <w:r w:rsidR="00034C93">
        <w:t>在线编程</w:t>
      </w:r>
      <w:r w:rsidR="00165256">
        <w:rPr>
          <w:rFonts w:hint="eastAsia"/>
        </w:rPr>
        <w:t>平台</w:t>
      </w:r>
      <w:r w:rsidR="00034C93">
        <w:t>的自动判题系统</w:t>
      </w:r>
      <w:r w:rsidR="00165256">
        <w:rPr>
          <w:rFonts w:hint="eastAsia"/>
        </w:rPr>
        <w:t>(</w:t>
      </w:r>
      <w:r w:rsidR="00165256">
        <w:t>OJ)</w:t>
      </w:r>
      <w:r w:rsidR="00034C93">
        <w:t>，</w:t>
      </w:r>
      <w:r w:rsidR="00165256">
        <w:rPr>
          <w:rFonts w:hint="eastAsia"/>
        </w:rPr>
        <w:t>能够</w:t>
      </w:r>
      <w:r w:rsidR="00165256">
        <w:rPr>
          <w:rFonts w:hint="eastAsia"/>
        </w:rPr>
        <w:t>2</w:t>
      </w:r>
      <w:r w:rsidR="00165256">
        <w:t>4</w:t>
      </w:r>
      <w:r w:rsidR="00165256">
        <w:rPr>
          <w:rFonts w:hint="eastAsia"/>
        </w:rPr>
        <w:t>小时不歇息的提供判题服务，</w:t>
      </w:r>
      <w:r w:rsidR="00034C93">
        <w:t>让学生</w:t>
      </w:r>
      <w:r w:rsidR="00165256">
        <w:rPr>
          <w:rFonts w:hint="eastAsia"/>
        </w:rPr>
        <w:t>可以得到立即而精准的代码运行结果反馈。</w:t>
      </w:r>
    </w:p>
    <w:p w:rsidR="00034C93" w:rsidRDefault="00034C93" w:rsidP="00975CFC">
      <w:pPr>
        <w:pStyle w:val="affffb"/>
        <w:ind w:firstLine="420"/>
      </w:pPr>
      <w:r>
        <w:t>我们期待透过</w:t>
      </w:r>
      <w:r w:rsidR="0090580B">
        <w:rPr>
          <w:rFonts w:hint="eastAsia"/>
        </w:rPr>
        <w:t>这</w:t>
      </w:r>
      <w:r>
        <w:t>种线上和线下</w:t>
      </w:r>
      <w:r w:rsidR="0090580B">
        <w:rPr>
          <w:rFonts w:hint="eastAsia"/>
        </w:rPr>
        <w:t>互动结合</w:t>
      </w:r>
      <w:r>
        <w:t>的</w:t>
      </w:r>
      <w:r w:rsidR="0090580B">
        <w:rPr>
          <w:rFonts w:hint="eastAsia"/>
        </w:rPr>
        <w:t>教学和学习</w:t>
      </w:r>
      <w:r>
        <w:t>方式</w:t>
      </w:r>
      <w:r w:rsidR="00307276">
        <w:t>，</w:t>
      </w:r>
      <w:r w:rsidR="0090580B">
        <w:rPr>
          <w:rFonts w:hint="eastAsia"/>
        </w:rPr>
        <w:t>锻炼</w:t>
      </w:r>
      <w:r w:rsidR="001325E5">
        <w:t>学生分析问题</w:t>
      </w:r>
      <w:r w:rsidR="00307276">
        <w:t>的能力和</w:t>
      </w:r>
      <w:r w:rsidR="001325E5">
        <w:t>编程解决问题的能力</w:t>
      </w:r>
      <w:r>
        <w:t>，</w:t>
      </w:r>
      <w:r w:rsidR="0090580B">
        <w:rPr>
          <w:rFonts w:hint="eastAsia"/>
        </w:rPr>
        <w:t>并且可以</w:t>
      </w:r>
      <w:r>
        <w:t>为算法课程及计算机其他专业课程的</w:t>
      </w:r>
      <w:r w:rsidR="0090580B">
        <w:rPr>
          <w:rFonts w:hint="eastAsia"/>
        </w:rPr>
        <w:t>编程</w:t>
      </w:r>
      <w:r>
        <w:t>学习打好基础</w:t>
      </w:r>
      <w:r w:rsidR="00307276">
        <w:t>。我们相信，一旦学生养成了在线编程</w:t>
      </w:r>
      <w:r w:rsidR="0090580B">
        <w:rPr>
          <w:rFonts w:hint="eastAsia"/>
        </w:rPr>
        <w:t>的</w:t>
      </w:r>
      <w:r w:rsidR="00307276">
        <w:t>学习习惯，并且持之以恒的</w:t>
      </w:r>
      <w:r w:rsidR="0090580B">
        <w:rPr>
          <w:rFonts w:hint="eastAsia"/>
        </w:rPr>
        <w:t>操练</w:t>
      </w:r>
      <w:r w:rsidR="00307276">
        <w:t>在线编程，</w:t>
      </w:r>
      <w:r w:rsidR="0090580B">
        <w:rPr>
          <w:rFonts w:hint="eastAsia"/>
        </w:rPr>
        <w:t>经过</w:t>
      </w:r>
      <w:r w:rsidR="00307276">
        <w:t>多年</w:t>
      </w:r>
      <w:r w:rsidR="0090580B">
        <w:rPr>
          <w:rFonts w:hint="eastAsia"/>
        </w:rPr>
        <w:t>的积累</w:t>
      </w:r>
      <w:r w:rsidR="00307276">
        <w:t>，当学生面临就业或者保研的时候，一定会拥有更强的竞争力。</w:t>
      </w:r>
    </w:p>
    <w:p w:rsidR="00034C93" w:rsidRPr="003719EB" w:rsidRDefault="00034C93" w:rsidP="00975CFC">
      <w:pPr>
        <w:pStyle w:val="affffb"/>
        <w:ind w:firstLine="420"/>
      </w:pPr>
      <w:r w:rsidRPr="003719EB">
        <w:rPr>
          <w:rFonts w:hint="eastAsia"/>
        </w:rPr>
        <w:t>本书可以作为低年级本科生计算机编程</w:t>
      </w:r>
      <w:r w:rsidR="007F2761" w:rsidRPr="003719EB">
        <w:rPr>
          <w:rFonts w:hint="eastAsia"/>
        </w:rPr>
        <w:t>课</w:t>
      </w:r>
      <w:r w:rsidRPr="003719EB">
        <w:rPr>
          <w:rFonts w:hint="eastAsia"/>
        </w:rPr>
        <w:t>的实验教材</w:t>
      </w:r>
      <w:r w:rsidR="007F2761" w:rsidRPr="003719EB">
        <w:rPr>
          <w:rFonts w:hint="eastAsia"/>
        </w:rPr>
        <w:t>，例如《</w:t>
      </w:r>
      <w:r w:rsidR="007F2761" w:rsidRPr="003719EB">
        <w:rPr>
          <w:rFonts w:hint="eastAsia"/>
        </w:rPr>
        <w:t>C</w:t>
      </w:r>
      <w:r w:rsidR="007F2761" w:rsidRPr="003719EB">
        <w:rPr>
          <w:rFonts w:hint="eastAsia"/>
        </w:rPr>
        <w:t>语言程序设计》、《算法基础与在线编程》、《学科实训等》</w:t>
      </w:r>
      <w:r w:rsidRPr="003719EB">
        <w:rPr>
          <w:rFonts w:hint="eastAsia"/>
        </w:rPr>
        <w:t>、也可以</w:t>
      </w:r>
      <w:r w:rsidR="00347098" w:rsidRPr="003719EB">
        <w:rPr>
          <w:rFonts w:hint="eastAsia"/>
        </w:rPr>
        <w:t>作</w:t>
      </w:r>
      <w:r w:rsidR="007F2761" w:rsidRPr="003719EB">
        <w:rPr>
          <w:rFonts w:hint="eastAsia"/>
        </w:rPr>
        <w:t>为本科二、三年级专业课《</w:t>
      </w:r>
      <w:r w:rsidRPr="003719EB">
        <w:rPr>
          <w:rFonts w:hint="eastAsia"/>
        </w:rPr>
        <w:t>数据结构</w:t>
      </w:r>
      <w:r w:rsidR="007F2761" w:rsidRPr="003719EB">
        <w:rPr>
          <w:rFonts w:hint="eastAsia"/>
        </w:rPr>
        <w:t>》</w:t>
      </w:r>
      <w:r w:rsidR="00347098" w:rsidRPr="003719EB">
        <w:rPr>
          <w:rFonts w:hint="eastAsia"/>
        </w:rPr>
        <w:t>、</w:t>
      </w:r>
      <w:r w:rsidR="007F2761" w:rsidRPr="003719EB">
        <w:rPr>
          <w:rFonts w:hint="eastAsia"/>
        </w:rPr>
        <w:t>《</w:t>
      </w:r>
      <w:r w:rsidRPr="003719EB">
        <w:rPr>
          <w:rFonts w:hint="eastAsia"/>
        </w:rPr>
        <w:t>算法设计与分析</w:t>
      </w:r>
      <w:r w:rsidR="007F2761" w:rsidRPr="003719EB">
        <w:rPr>
          <w:rFonts w:hint="eastAsia"/>
        </w:rPr>
        <w:t>》</w:t>
      </w:r>
      <w:r w:rsidR="00347098" w:rsidRPr="003719EB">
        <w:rPr>
          <w:rFonts w:hint="eastAsia"/>
        </w:rPr>
        <w:t>的实验教材，于此同时</w:t>
      </w:r>
      <w:r w:rsidR="003719EB" w:rsidRPr="003719EB">
        <w:rPr>
          <w:rFonts w:hint="eastAsia"/>
        </w:rPr>
        <w:t>本书也</w:t>
      </w:r>
      <w:r w:rsidRPr="003719EB">
        <w:rPr>
          <w:rFonts w:hint="eastAsia"/>
        </w:rPr>
        <w:t>可以作为零基础想要入门</w:t>
      </w:r>
      <w:r w:rsidRPr="003719EB">
        <w:rPr>
          <w:rFonts w:hint="eastAsia"/>
        </w:rPr>
        <w:t>ACM</w:t>
      </w:r>
      <w:r w:rsidRPr="003719EB">
        <w:rPr>
          <w:rFonts w:hint="eastAsia"/>
        </w:rPr>
        <w:t>等编程竞赛</w:t>
      </w:r>
      <w:r w:rsidR="003719EB" w:rsidRPr="003719EB">
        <w:rPr>
          <w:rFonts w:hint="eastAsia"/>
        </w:rPr>
        <w:t>的</w:t>
      </w:r>
      <w:r w:rsidRPr="003719EB">
        <w:rPr>
          <w:rFonts w:hint="eastAsia"/>
        </w:rPr>
        <w:t>同学</w:t>
      </w:r>
      <w:r w:rsidR="003719EB" w:rsidRPr="003719EB">
        <w:rPr>
          <w:rFonts w:hint="eastAsia"/>
        </w:rPr>
        <w:t>们的</w:t>
      </w:r>
      <w:r w:rsidRPr="003719EB">
        <w:rPr>
          <w:rFonts w:hint="eastAsia"/>
        </w:rPr>
        <w:t>培训资料。</w:t>
      </w:r>
    </w:p>
    <w:p w:rsidR="00D87FB6" w:rsidRDefault="004E6447" w:rsidP="00975CFC">
      <w:pPr>
        <w:pStyle w:val="affffb"/>
        <w:ind w:firstLine="420"/>
      </w:pPr>
      <w:r w:rsidRPr="003719EB">
        <w:rPr>
          <w:rFonts w:hint="eastAsia"/>
        </w:rPr>
        <w:t>本书由</w:t>
      </w:r>
      <w:r w:rsidR="00D00924" w:rsidRPr="003719EB">
        <w:rPr>
          <w:rFonts w:hint="eastAsia"/>
        </w:rPr>
        <w:t>信息学院实验教学中心的</w:t>
      </w:r>
      <w:r w:rsidR="003719EB" w:rsidRPr="003719EB">
        <w:rPr>
          <w:rFonts w:hint="eastAsia"/>
        </w:rPr>
        <w:t>5DG</w:t>
      </w:r>
      <w:r w:rsidR="003719EB" w:rsidRPr="003719EB">
        <w:rPr>
          <w:rFonts w:hint="eastAsia"/>
        </w:rPr>
        <w:t>在线编程团队的</w:t>
      </w:r>
      <w:r w:rsidR="00D00924" w:rsidRPr="003719EB">
        <w:rPr>
          <w:rFonts w:hint="eastAsia"/>
        </w:rPr>
        <w:t>老师们</w:t>
      </w:r>
      <w:r w:rsidR="003719EB" w:rsidRPr="003719EB">
        <w:rPr>
          <w:rFonts w:hint="eastAsia"/>
        </w:rPr>
        <w:t>编著，团队成员有</w:t>
      </w:r>
      <w:r w:rsidR="00D00924" w:rsidRPr="003719EB">
        <w:rPr>
          <w:rFonts w:hint="eastAsia"/>
        </w:rPr>
        <w:t>卢伟</w:t>
      </w:r>
      <w:r w:rsidR="002B3FB3" w:rsidRPr="003719EB">
        <w:rPr>
          <w:rFonts w:hint="eastAsia"/>
        </w:rPr>
        <w:t>清</w:t>
      </w:r>
      <w:r w:rsidR="003719EB" w:rsidRPr="003719EB">
        <w:rPr>
          <w:rFonts w:hint="eastAsia"/>
        </w:rPr>
        <w:t>老师、李胜睿老师、张琦老师、林颖老师、高岩老师、蔡炳跃老师等</w:t>
      </w:r>
      <w:r w:rsidR="000A45B3">
        <w:rPr>
          <w:rFonts w:hint="eastAsia"/>
        </w:rPr>
        <w:t>等</w:t>
      </w:r>
      <w:r w:rsidR="00D00924" w:rsidRPr="003719EB">
        <w:rPr>
          <w:rFonts w:hint="eastAsia"/>
        </w:rPr>
        <w:t>。</w:t>
      </w:r>
      <w:r w:rsidR="003719EB" w:rsidRPr="003719EB">
        <w:rPr>
          <w:rFonts w:hint="eastAsia"/>
        </w:rPr>
        <w:t>在过去一年的时间内，</w:t>
      </w:r>
      <w:r w:rsidR="003719EB" w:rsidRPr="003719EB">
        <w:rPr>
          <w:rFonts w:hint="eastAsia"/>
        </w:rPr>
        <w:t>5DG</w:t>
      </w:r>
      <w:r w:rsidR="003719EB" w:rsidRPr="003719EB">
        <w:rPr>
          <w:rFonts w:hint="eastAsia"/>
        </w:rPr>
        <w:t>在线团队的老师们一起</w:t>
      </w:r>
      <w:r w:rsidR="000F508B">
        <w:rPr>
          <w:rFonts w:hint="eastAsia"/>
        </w:rPr>
        <w:t>配合，</w:t>
      </w:r>
      <w:r w:rsidR="003719EB" w:rsidRPr="003719EB">
        <w:rPr>
          <w:rFonts w:hint="eastAsia"/>
        </w:rPr>
        <w:t>即在线</w:t>
      </w:r>
      <w:r w:rsidR="003719EB" w:rsidRPr="003719EB">
        <w:t>上创作题库，又</w:t>
      </w:r>
      <w:r w:rsidR="00D87FB6">
        <w:t>在</w:t>
      </w:r>
      <w:r w:rsidR="00F67C73" w:rsidRPr="003719EB">
        <w:t>线下编写教材</w:t>
      </w:r>
      <w:r w:rsidR="003719EB" w:rsidRPr="003719EB">
        <w:t>。</w:t>
      </w:r>
      <w:r w:rsidR="003719EB" w:rsidRPr="003719EB">
        <w:t>NQ100</w:t>
      </w:r>
      <w:r w:rsidR="003719EB" w:rsidRPr="003719EB">
        <w:t>题库和本书的出版</w:t>
      </w:r>
      <w:r w:rsidR="00F67C73" w:rsidRPr="003719EB">
        <w:rPr>
          <w:rFonts w:hint="eastAsia"/>
        </w:rPr>
        <w:t>涉及到大量的文字和编码工作，这其中的</w:t>
      </w:r>
      <w:r w:rsidR="0050152E" w:rsidRPr="003719EB">
        <w:rPr>
          <w:rFonts w:hint="eastAsia"/>
        </w:rPr>
        <w:t>酸甜苦辣</w:t>
      </w:r>
      <w:r w:rsidR="00F67C73" w:rsidRPr="003719EB">
        <w:rPr>
          <w:rFonts w:hint="eastAsia"/>
        </w:rPr>
        <w:t>只有一起参与创作</w:t>
      </w:r>
      <w:r w:rsidR="0050152E" w:rsidRPr="003719EB">
        <w:rPr>
          <w:rFonts w:hint="eastAsia"/>
        </w:rPr>
        <w:t>、</w:t>
      </w:r>
      <w:r w:rsidR="00F67C73" w:rsidRPr="003719EB">
        <w:rPr>
          <w:rFonts w:hint="eastAsia"/>
        </w:rPr>
        <w:t>一起编码</w:t>
      </w:r>
      <w:r w:rsidR="0050152E" w:rsidRPr="003719EB">
        <w:rPr>
          <w:rFonts w:hint="eastAsia"/>
        </w:rPr>
        <w:t>、</w:t>
      </w:r>
      <w:r w:rsidR="00F67C73" w:rsidRPr="003719EB">
        <w:rPr>
          <w:rFonts w:hint="eastAsia"/>
        </w:rPr>
        <w:t>一起写书的</w:t>
      </w:r>
      <w:r w:rsidR="003719EB" w:rsidRPr="003719EB">
        <w:rPr>
          <w:rFonts w:hint="eastAsia"/>
        </w:rPr>
        <w:t>团队</w:t>
      </w:r>
      <w:r w:rsidR="003719EB">
        <w:rPr>
          <w:rFonts w:hint="eastAsia"/>
        </w:rPr>
        <w:t>成员</w:t>
      </w:r>
      <w:r w:rsidR="003719EB" w:rsidRPr="003719EB">
        <w:rPr>
          <w:rFonts w:hint="eastAsia"/>
        </w:rPr>
        <w:t>们才</w:t>
      </w:r>
      <w:r w:rsidR="003719EB">
        <w:rPr>
          <w:rFonts w:hint="eastAsia"/>
        </w:rPr>
        <w:t>能够感同身受。非常感恩在</w:t>
      </w:r>
      <w:r w:rsidR="003719EB" w:rsidRPr="003719EB">
        <w:rPr>
          <w:rFonts w:hint="eastAsia"/>
        </w:rPr>
        <w:t>这样一件艰难的挑战</w:t>
      </w:r>
      <w:r w:rsidR="003719EB">
        <w:rPr>
          <w:rFonts w:hint="eastAsia"/>
        </w:rPr>
        <w:t>面前</w:t>
      </w:r>
      <w:r w:rsidR="003719EB" w:rsidRPr="003719EB">
        <w:rPr>
          <w:rFonts w:hint="eastAsia"/>
        </w:rPr>
        <w:t>，我们</w:t>
      </w:r>
      <w:r w:rsidR="003719EB">
        <w:rPr>
          <w:rFonts w:hint="eastAsia"/>
        </w:rPr>
        <w:t>一直</w:t>
      </w:r>
      <w:r w:rsidR="003719EB" w:rsidRPr="003719EB">
        <w:rPr>
          <w:rFonts w:hint="eastAsia"/>
        </w:rPr>
        <w:t>不是一个人，乃是有</w:t>
      </w:r>
      <w:r w:rsidR="003719EB">
        <w:rPr>
          <w:rFonts w:hint="eastAsia"/>
        </w:rPr>
        <w:t>整个</w:t>
      </w:r>
      <w:r w:rsidR="003719EB" w:rsidRPr="003719EB">
        <w:rPr>
          <w:rFonts w:hint="eastAsia"/>
        </w:rPr>
        <w:t>团队一起</w:t>
      </w:r>
      <w:r w:rsidR="003719EB">
        <w:rPr>
          <w:rFonts w:hint="eastAsia"/>
        </w:rPr>
        <w:t>携手</w:t>
      </w:r>
      <w:r w:rsidR="003719EB" w:rsidRPr="003719EB">
        <w:rPr>
          <w:rFonts w:hint="eastAsia"/>
        </w:rPr>
        <w:t>努力。</w:t>
      </w:r>
    </w:p>
    <w:p w:rsidR="00D87FB6" w:rsidRPr="000F6316" w:rsidRDefault="00D87FB6" w:rsidP="00975CFC">
      <w:pPr>
        <w:pStyle w:val="affffb"/>
        <w:ind w:firstLine="420"/>
      </w:pPr>
      <w:r w:rsidRPr="000F6316">
        <w:rPr>
          <w:rFonts w:hint="eastAsia"/>
        </w:rPr>
        <w:t>本书得以成稿，与</w:t>
      </w:r>
      <w:r w:rsidRPr="000F6316">
        <w:rPr>
          <w:rFonts w:hint="eastAsia"/>
        </w:rPr>
        <w:t>5DG</w:t>
      </w:r>
      <w:r w:rsidRPr="000F6316">
        <w:rPr>
          <w:rFonts w:hint="eastAsia"/>
        </w:rPr>
        <w:t>在线编程团队每个成员的默默的付出是分不开的。看到每个老师为了下一代的益</w:t>
      </w:r>
      <w:r w:rsidRPr="000F6316">
        <w:rPr>
          <w:rFonts w:hint="eastAsia"/>
        </w:rPr>
        <w:lastRenderedPageBreak/>
        <w:t>处，都愿意付代价，投资心力，投资时间，发挥各自的恩赐，为要造就新一代人才，笔者深感荣幸。</w:t>
      </w:r>
    </w:p>
    <w:p w:rsidR="002534E9" w:rsidRPr="000F6316" w:rsidRDefault="0050152E" w:rsidP="00975CFC">
      <w:pPr>
        <w:pStyle w:val="affffb"/>
        <w:ind w:firstLine="420"/>
      </w:pPr>
      <w:r w:rsidRPr="000F6316">
        <w:rPr>
          <w:rFonts w:hint="eastAsia"/>
        </w:rPr>
        <w:t>在</w:t>
      </w:r>
      <w:r w:rsidRPr="000F6316">
        <w:t>本书的</w:t>
      </w:r>
      <w:r w:rsidR="00D87FB6" w:rsidRPr="000F6316">
        <w:t>撰写</w:t>
      </w:r>
      <w:r w:rsidRPr="000F6316">
        <w:t>过程中</w:t>
      </w:r>
      <w:r w:rsidR="000F6316">
        <w:t>特别</w:t>
      </w:r>
      <w:r w:rsidR="000F6316" w:rsidRPr="000F6316">
        <w:t>感谢</w:t>
      </w:r>
      <w:r w:rsidRPr="000F6316">
        <w:t>2019</w:t>
      </w:r>
      <w:r w:rsidRPr="000F6316">
        <w:t>级信息学院的</w:t>
      </w:r>
      <w:r w:rsidR="002534E9" w:rsidRPr="000F6316">
        <w:t>高逸飞、王河山、黄盟涵和方明俊同学，他们参与</w:t>
      </w:r>
      <w:r w:rsidR="002534E9" w:rsidRPr="000F6316">
        <w:t>5DG</w:t>
      </w:r>
      <w:r w:rsidR="002534E9" w:rsidRPr="000F6316">
        <w:t>在线编程平台的建设，并且参与</w:t>
      </w:r>
      <w:r w:rsidR="002534E9" w:rsidRPr="000F6316">
        <w:t>NQ100</w:t>
      </w:r>
      <w:r w:rsidR="002534E9" w:rsidRPr="000F6316">
        <w:t>的题库建设（题面梳理、题面撰写、</w:t>
      </w:r>
      <w:r w:rsidR="002534E9" w:rsidRPr="000F6316">
        <w:t>AC</w:t>
      </w:r>
      <w:r w:rsidR="002534E9" w:rsidRPr="000F6316">
        <w:t>代码</w:t>
      </w:r>
      <w:r w:rsidR="00F62051">
        <w:t>编写</w:t>
      </w:r>
      <w:r w:rsidR="002534E9" w:rsidRPr="000F6316">
        <w:t>、造测试数据等工作）</w:t>
      </w:r>
      <w:r w:rsidR="000F6316">
        <w:t>。</w:t>
      </w:r>
      <w:r w:rsidR="002534E9" w:rsidRPr="000F6316">
        <w:t>而</w:t>
      </w:r>
      <w:r w:rsidR="000F6316">
        <w:t>目前</w:t>
      </w:r>
      <w:r w:rsidR="002534E9" w:rsidRPr="000F6316">
        <w:t>5DG</w:t>
      </w:r>
      <w:r w:rsidR="002534E9" w:rsidRPr="000F6316">
        <w:t>在线编程平台</w:t>
      </w:r>
      <w:r w:rsidR="00F62051">
        <w:t>XMUOJ</w:t>
      </w:r>
      <w:r w:rsidR="002534E9" w:rsidRPr="000F6316">
        <w:t>作为《</w:t>
      </w:r>
      <w:r w:rsidR="002534E9" w:rsidRPr="000F6316">
        <w:rPr>
          <w:rFonts w:hint="eastAsia"/>
        </w:rPr>
        <w:t>厦门大学</w:t>
      </w:r>
      <w:r w:rsidR="002534E9" w:rsidRPr="000F6316">
        <w:rPr>
          <w:rFonts w:hint="eastAsia"/>
        </w:rPr>
        <w:t>ACM</w:t>
      </w:r>
      <w:r w:rsidR="002534E9" w:rsidRPr="000F6316">
        <w:rPr>
          <w:rFonts w:hint="eastAsia"/>
        </w:rPr>
        <w:t>竞赛的集训与竞技</w:t>
      </w:r>
      <w:r w:rsidR="002534E9" w:rsidRPr="000F6316">
        <w:rPr>
          <w:rFonts w:hint="eastAsia"/>
        </w:rPr>
        <w:t>OJ</w:t>
      </w:r>
      <w:r w:rsidR="002534E9" w:rsidRPr="000F6316">
        <w:rPr>
          <w:rFonts w:hint="eastAsia"/>
        </w:rPr>
        <w:t>系统设计》这个</w:t>
      </w:r>
      <w:r w:rsidR="00F62051">
        <w:rPr>
          <w:rFonts w:hint="eastAsia"/>
        </w:rPr>
        <w:t>国家级</w:t>
      </w:r>
      <w:r w:rsidR="002534E9" w:rsidRPr="000F6316">
        <w:rPr>
          <w:rFonts w:hint="eastAsia"/>
        </w:rPr>
        <w:t>大创项目的初步成果，已经</w:t>
      </w:r>
      <w:r w:rsidR="00F62051">
        <w:rPr>
          <w:rFonts w:hint="eastAsia"/>
        </w:rPr>
        <w:t>上线供</w:t>
      </w:r>
      <w:r w:rsidR="000F6316">
        <w:rPr>
          <w:rFonts w:hint="eastAsia"/>
        </w:rPr>
        <w:t>ACM</w:t>
      </w:r>
      <w:r w:rsidR="00F62051">
        <w:rPr>
          <w:rFonts w:hint="eastAsia"/>
        </w:rPr>
        <w:t>兴趣班使用。</w:t>
      </w:r>
      <w:r w:rsidR="002534E9" w:rsidRPr="000F6316">
        <w:rPr>
          <w:rFonts w:hint="eastAsia"/>
        </w:rPr>
        <w:t>未来还会继续建设</w:t>
      </w:r>
      <w:r w:rsidR="00F62051">
        <w:rPr>
          <w:rFonts w:hint="eastAsia"/>
        </w:rPr>
        <w:t>XMUOJ</w:t>
      </w:r>
      <w:r w:rsidR="00F62051">
        <w:rPr>
          <w:rFonts w:hint="eastAsia"/>
        </w:rPr>
        <w:t>使之</w:t>
      </w:r>
      <w:r w:rsidR="002534E9" w:rsidRPr="000F6316">
        <w:rPr>
          <w:rFonts w:hint="eastAsia"/>
        </w:rPr>
        <w:t>成为支撑</w:t>
      </w:r>
      <w:r w:rsidR="002534E9" w:rsidRPr="000F6316">
        <w:rPr>
          <w:rFonts w:hint="eastAsia"/>
        </w:rPr>
        <w:t>ACM</w:t>
      </w:r>
      <w:r w:rsidR="002534E9" w:rsidRPr="000F6316">
        <w:rPr>
          <w:rFonts w:hint="eastAsia"/>
        </w:rPr>
        <w:t>竞赛集训与竞技需</w:t>
      </w:r>
      <w:r w:rsidR="000F6316" w:rsidRPr="000F6316">
        <w:rPr>
          <w:rFonts w:hint="eastAsia"/>
        </w:rPr>
        <w:t>要</w:t>
      </w:r>
      <w:r w:rsidR="002534E9" w:rsidRPr="000F6316">
        <w:rPr>
          <w:rFonts w:hint="eastAsia"/>
        </w:rPr>
        <w:t>的</w:t>
      </w:r>
      <w:r w:rsidR="002534E9" w:rsidRPr="000F6316">
        <w:rPr>
          <w:rFonts w:hint="eastAsia"/>
        </w:rPr>
        <w:t>OJ</w:t>
      </w:r>
      <w:r w:rsidR="00F62051">
        <w:rPr>
          <w:rFonts w:hint="eastAsia"/>
        </w:rPr>
        <w:t>系统，与此同时又满足信息学院专业课程的编程训练的需要。</w:t>
      </w:r>
    </w:p>
    <w:p w:rsidR="0050152E" w:rsidRPr="000F6316" w:rsidRDefault="000F6316" w:rsidP="00975CFC">
      <w:pPr>
        <w:pStyle w:val="affffb"/>
        <w:ind w:firstLine="420"/>
      </w:pPr>
      <w:r>
        <w:t>此外</w:t>
      </w:r>
      <w:r w:rsidR="00446611" w:rsidRPr="000F6316">
        <w:t>，还要特别感谢</w:t>
      </w:r>
      <w:r w:rsidR="00446611" w:rsidRPr="000F6316">
        <w:t>2019</w:t>
      </w:r>
      <w:r w:rsidR="00446611" w:rsidRPr="000F6316">
        <w:t>级信息学院的同学们，尤其是</w:t>
      </w:r>
      <w:r w:rsidR="00446611" w:rsidRPr="000F6316">
        <w:t>ACM</w:t>
      </w:r>
      <w:r w:rsidR="00446611" w:rsidRPr="000F6316">
        <w:t>提高班和</w:t>
      </w:r>
      <w:r w:rsidR="00446611" w:rsidRPr="000F6316">
        <w:t>ACM</w:t>
      </w:r>
      <w:r w:rsidR="00446611" w:rsidRPr="000F6316">
        <w:t>竞赛队的同学们，他们在本书的早期题库建设阶段</w:t>
      </w:r>
      <w:r w:rsidR="00F62051">
        <w:t>参与题库建设，参与造</w:t>
      </w:r>
      <w:r w:rsidR="0050152E" w:rsidRPr="000F6316">
        <w:t>测试数据，并且贡献</w:t>
      </w:r>
      <w:r w:rsidR="00F62051">
        <w:t>了</w:t>
      </w:r>
      <w:r w:rsidR="00446611" w:rsidRPr="000F6316">
        <w:t>不少</w:t>
      </w:r>
      <w:r w:rsidR="00F62051">
        <w:t>高质量的</w:t>
      </w:r>
      <w:r w:rsidR="0050152E" w:rsidRPr="000F6316">
        <w:t>AC</w:t>
      </w:r>
      <w:r w:rsidR="00F62051">
        <w:t>代码，</w:t>
      </w:r>
      <w:r w:rsidR="00F62051">
        <w:t>NQ100</w:t>
      </w:r>
      <w:r w:rsidR="00F62051">
        <w:t>题库的成型与</w:t>
      </w:r>
      <w:r w:rsidR="00F62051">
        <w:t>2019</w:t>
      </w:r>
      <w:r w:rsidR="00F62051">
        <w:t>级同学们的贡献是分不开的</w:t>
      </w:r>
      <w:r w:rsidR="0050152E" w:rsidRPr="000F6316">
        <w:t>。</w:t>
      </w:r>
    </w:p>
    <w:p w:rsidR="0050152E" w:rsidRPr="003719EB" w:rsidRDefault="000F6316" w:rsidP="00975CFC">
      <w:pPr>
        <w:pStyle w:val="affffb"/>
        <w:ind w:firstLine="420"/>
      </w:pPr>
      <w:r>
        <w:t>最后，要</w:t>
      </w:r>
      <w:r w:rsidR="0050152E" w:rsidRPr="003719EB">
        <w:t>特别感谢信息学院计算机系的黄绍辉老师，若没有他的鼎力相助，就没有这个</w:t>
      </w:r>
      <w:r w:rsidR="00BC0553" w:rsidRPr="000F6316">
        <w:t>5DG</w:t>
      </w:r>
      <w:r w:rsidR="00BC0553" w:rsidRPr="000F6316">
        <w:t>在线编程平台</w:t>
      </w:r>
      <w:r w:rsidR="00BC0553">
        <w:t>XMUOJ</w:t>
      </w:r>
      <w:r w:rsidR="003719EB">
        <w:t>的上线</w:t>
      </w:r>
      <w:r w:rsidR="00A249D8">
        <w:t>，万分感谢。同时也要特别感谢嘉庚学院计算机系的蔡明老师，没有他在在线编程领域的开拓性工作</w:t>
      </w:r>
      <w:r w:rsidR="00A249D8">
        <w:rPr>
          <w:rFonts w:hint="eastAsia"/>
        </w:rPr>
        <w:t>(</w:t>
      </w:r>
      <w:hyperlink r:id="rId15" w:history="1">
        <w:r w:rsidR="00A249D8">
          <w:rPr>
            <w:rStyle w:val="af3"/>
          </w:rPr>
          <w:t>http://xujcoj.org/home</w:t>
        </w:r>
      </w:hyperlink>
      <w:r w:rsidR="00A249D8">
        <w:t>)</w:t>
      </w:r>
      <w:r w:rsidR="00A249D8">
        <w:t>和在嘉庚学院计算机教学创新的实战经验分享和以及取得丰硕成果的见证，也不可能有今天的</w:t>
      </w:r>
      <w:r w:rsidR="00A249D8">
        <w:t>xmuoj</w:t>
      </w:r>
      <w:r w:rsidR="00A249D8">
        <w:t>，非常感谢蔡明老师的鼎力支持。</w:t>
      </w:r>
    </w:p>
    <w:p w:rsidR="0050152E" w:rsidRPr="000F6316" w:rsidRDefault="000F6316" w:rsidP="00975CFC">
      <w:pPr>
        <w:pStyle w:val="affffb"/>
        <w:ind w:firstLine="420"/>
      </w:pPr>
      <w:r w:rsidRPr="000F6316">
        <w:rPr>
          <w:rFonts w:hint="eastAsia"/>
        </w:rPr>
        <w:t>最后的最后，要</w:t>
      </w:r>
      <w:r w:rsidR="0050152E" w:rsidRPr="000F6316">
        <w:rPr>
          <w:rFonts w:hint="eastAsia"/>
        </w:rPr>
        <w:t>感谢厦门大学</w:t>
      </w:r>
      <w:r w:rsidR="00307276" w:rsidRPr="000F6316">
        <w:rPr>
          <w:rFonts w:hint="eastAsia"/>
        </w:rPr>
        <w:t>这孕育莘莘学子的摇篮</w:t>
      </w:r>
      <w:r w:rsidR="0050152E" w:rsidRPr="000F6316">
        <w:rPr>
          <w:rFonts w:hint="eastAsia"/>
        </w:rPr>
        <w:t>，这南强</w:t>
      </w:r>
      <w:r w:rsidR="0050152E" w:rsidRPr="000F6316">
        <w:rPr>
          <w:rFonts w:hint="eastAsia"/>
        </w:rPr>
        <w:t>NQ100</w:t>
      </w:r>
      <w:r w:rsidR="0050152E" w:rsidRPr="000F6316">
        <w:rPr>
          <w:rFonts w:hint="eastAsia"/>
        </w:rPr>
        <w:t>的题目和故事取材于我们所爱的这所</w:t>
      </w:r>
      <w:r w:rsidR="00307276" w:rsidRPr="000F6316">
        <w:rPr>
          <w:rFonts w:hint="eastAsia"/>
        </w:rPr>
        <w:t>南方之强。</w:t>
      </w:r>
      <w:r w:rsidR="0050152E" w:rsidRPr="000F6316">
        <w:rPr>
          <w:rFonts w:hint="eastAsia"/>
        </w:rPr>
        <w:t>愿使用</w:t>
      </w:r>
      <w:r w:rsidR="00307276" w:rsidRPr="000F6316">
        <w:rPr>
          <w:rFonts w:hint="eastAsia"/>
        </w:rPr>
        <w:t>本书在线编程的</w:t>
      </w:r>
      <w:r w:rsidRPr="000F6316">
        <w:rPr>
          <w:rFonts w:hint="eastAsia"/>
        </w:rPr>
        <w:t>同学们</w:t>
      </w:r>
      <w:r w:rsidR="0050152E" w:rsidRPr="000F6316">
        <w:rPr>
          <w:rFonts w:hint="eastAsia"/>
        </w:rPr>
        <w:t>，能够</w:t>
      </w:r>
      <w:r w:rsidR="00307276" w:rsidRPr="000F6316">
        <w:rPr>
          <w:rFonts w:hint="eastAsia"/>
        </w:rPr>
        <w:t>像本书的</w:t>
      </w:r>
      <w:r w:rsidRPr="000F6316">
        <w:rPr>
          <w:rFonts w:hint="eastAsia"/>
        </w:rPr>
        <w:t>主人公</w:t>
      </w:r>
      <w:r w:rsidR="00307276" w:rsidRPr="000F6316">
        <w:rPr>
          <w:rFonts w:hint="eastAsia"/>
        </w:rPr>
        <w:t>小鲁一样，</w:t>
      </w:r>
      <w:r w:rsidRPr="000F6316">
        <w:rPr>
          <w:rFonts w:hint="eastAsia"/>
        </w:rPr>
        <w:t>谦卑受教，</w:t>
      </w:r>
      <w:r>
        <w:rPr>
          <w:rFonts w:hint="eastAsia"/>
        </w:rPr>
        <w:t>坚持不懈，</w:t>
      </w:r>
      <w:r w:rsidRPr="000F6316">
        <w:rPr>
          <w:rFonts w:hint="eastAsia"/>
        </w:rPr>
        <w:t>努力操练，</w:t>
      </w:r>
      <w:r>
        <w:rPr>
          <w:rFonts w:hint="eastAsia"/>
        </w:rPr>
        <w:t>自强不息，</w:t>
      </w:r>
      <w:r w:rsidR="00307276" w:rsidRPr="000F6316">
        <w:rPr>
          <w:rFonts w:hint="eastAsia"/>
        </w:rPr>
        <w:t>从入门到</w:t>
      </w:r>
      <w:r w:rsidR="002E1145" w:rsidRPr="000F6316">
        <w:rPr>
          <w:rFonts w:hint="eastAsia"/>
        </w:rPr>
        <w:t>成才</w:t>
      </w:r>
      <w:r w:rsidR="00307276" w:rsidRPr="000F6316">
        <w:rPr>
          <w:rFonts w:hint="eastAsia"/>
        </w:rPr>
        <w:t>！</w:t>
      </w:r>
    </w:p>
    <w:p w:rsidR="008B38CF" w:rsidRDefault="00ED1E79" w:rsidP="00975CFC">
      <w:pPr>
        <w:pStyle w:val="affffb"/>
        <w:ind w:firstLine="420"/>
      </w:pPr>
      <w:r>
        <w:rPr>
          <w:rFonts w:hint="eastAsia"/>
        </w:rPr>
        <w:t>仅以此书献给我们所</w:t>
      </w:r>
      <w:r w:rsidR="008B38CF">
        <w:rPr>
          <w:rFonts w:hint="eastAsia"/>
        </w:rPr>
        <w:t>爱的厦门大学和厦门大学</w:t>
      </w:r>
      <w:r>
        <w:rPr>
          <w:rFonts w:hint="eastAsia"/>
        </w:rPr>
        <w:t>信息学院</w:t>
      </w:r>
      <w:r w:rsidR="008B38CF">
        <w:rPr>
          <w:rFonts w:hint="eastAsia"/>
        </w:rPr>
        <w:t>。</w:t>
      </w:r>
    </w:p>
    <w:p w:rsidR="0050152E" w:rsidRDefault="0050152E" w:rsidP="00975CFC">
      <w:pPr>
        <w:pStyle w:val="a3"/>
        <w:ind w:firstLineChars="199" w:firstLine="418"/>
        <w:jc w:val="right"/>
        <w:rPr>
          <w:lang w:eastAsia="zh-CN"/>
        </w:rPr>
      </w:pPr>
      <w:r>
        <w:rPr>
          <w:rFonts w:hint="eastAsia"/>
          <w:lang w:eastAsia="zh-CN"/>
        </w:rPr>
        <w:t>5DG</w:t>
      </w:r>
      <w:r w:rsidR="00D6459A">
        <w:rPr>
          <w:lang w:eastAsia="zh-CN"/>
        </w:rPr>
        <w:t>在线编程</w:t>
      </w:r>
      <w:r>
        <w:rPr>
          <w:rFonts w:hint="eastAsia"/>
          <w:lang w:eastAsia="zh-CN"/>
        </w:rPr>
        <w:t>团队</w:t>
      </w:r>
    </w:p>
    <w:p w:rsidR="0050152E" w:rsidRDefault="0050152E" w:rsidP="00975CFC">
      <w:pPr>
        <w:pStyle w:val="a3"/>
        <w:ind w:firstLineChars="199" w:firstLine="418"/>
        <w:jc w:val="right"/>
        <w:rPr>
          <w:lang w:eastAsia="zh-CN"/>
        </w:rPr>
      </w:pPr>
      <w:r>
        <w:rPr>
          <w:rFonts w:hint="eastAsia"/>
          <w:lang w:eastAsia="zh-CN"/>
        </w:rPr>
        <w:t>2020</w:t>
      </w:r>
      <w:r>
        <w:rPr>
          <w:rFonts w:hint="eastAsia"/>
          <w:lang w:eastAsia="zh-CN"/>
        </w:rPr>
        <w:t>年</w:t>
      </w:r>
      <w:r w:rsidR="00B57168">
        <w:rPr>
          <w:lang w:eastAsia="zh-CN"/>
        </w:rPr>
        <w:t>9</w:t>
      </w:r>
      <w:r>
        <w:rPr>
          <w:rFonts w:hint="eastAsia"/>
          <w:lang w:eastAsia="zh-CN"/>
        </w:rPr>
        <w:t>月</w:t>
      </w:r>
      <w:r w:rsidR="00B57168">
        <w:rPr>
          <w:rFonts w:hint="eastAsia"/>
          <w:lang w:eastAsia="zh-CN"/>
        </w:rPr>
        <w:t>1</w:t>
      </w:r>
      <w:r>
        <w:rPr>
          <w:rFonts w:hint="eastAsia"/>
          <w:lang w:eastAsia="zh-CN"/>
        </w:rPr>
        <w:t>5</w:t>
      </w:r>
      <w:r>
        <w:rPr>
          <w:rFonts w:hint="eastAsia"/>
          <w:lang w:eastAsia="zh-CN"/>
        </w:rPr>
        <w:t>日</w:t>
      </w:r>
    </w:p>
    <w:p w:rsidR="0050152E" w:rsidRPr="000A4DB8" w:rsidRDefault="0050152E" w:rsidP="00975CFC">
      <w:pPr>
        <w:pStyle w:val="a3"/>
        <w:ind w:firstLineChars="199" w:firstLine="418"/>
        <w:jc w:val="right"/>
        <w:rPr>
          <w:lang w:eastAsia="zh-CN"/>
        </w:rPr>
      </w:pPr>
      <w:r>
        <w:rPr>
          <w:lang w:eastAsia="zh-CN"/>
        </w:rPr>
        <w:t>厦门大学海韵园</w:t>
      </w:r>
    </w:p>
    <w:p w:rsidR="0050152E" w:rsidRPr="00975CFC" w:rsidRDefault="0050152E" w:rsidP="00975CFC">
      <w:pPr>
        <w:rPr>
          <w:lang w:eastAsia="zh-CN"/>
        </w:rPr>
        <w:sectPr w:rsidR="0050152E" w:rsidRPr="00975CFC"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rsidR="006412BD" w:rsidRDefault="00AE5718">
      <w:pPr>
        <w:pStyle w:val="1"/>
        <w:rPr>
          <w:lang w:eastAsia="zh-CN"/>
        </w:rPr>
      </w:pPr>
      <w:bookmarkStart w:id="7" w:name="_Toc53733918"/>
      <w:bookmarkEnd w:id="1"/>
      <w:bookmarkEnd w:id="2"/>
      <w:bookmarkEnd w:id="3"/>
      <w:r>
        <w:rPr>
          <w:rFonts w:hint="eastAsia"/>
          <w:lang w:eastAsia="zh-CN"/>
        </w:rPr>
        <w:lastRenderedPageBreak/>
        <w:t>南强百题</w:t>
      </w:r>
      <w:r w:rsidR="00834107">
        <w:rPr>
          <w:rFonts w:hint="eastAsia"/>
          <w:lang w:eastAsia="zh-CN"/>
        </w:rPr>
        <w:t>语法</w:t>
      </w:r>
      <w:r>
        <w:rPr>
          <w:rFonts w:hint="eastAsia"/>
          <w:lang w:eastAsia="zh-CN"/>
        </w:rPr>
        <w:t>篇</w:t>
      </w:r>
      <w:bookmarkEnd w:id="7"/>
    </w:p>
    <w:p w:rsidR="006412BD" w:rsidRDefault="008C5D43" w:rsidP="00741B54">
      <w:pPr>
        <w:pStyle w:val="2"/>
        <w:spacing w:before="315"/>
      </w:pPr>
      <w:bookmarkStart w:id="8" w:name="_Toc53733919"/>
      <w:r>
        <w:rPr>
          <w:shd w:val="clear" w:color="auto" w:fill="FFFFFF"/>
        </w:rPr>
        <w:t>求连续整数和</w:t>
      </w:r>
      <w:r w:rsidR="00155C9D" w:rsidRPr="00155C9D">
        <w:rPr>
          <w:vertAlign w:val="superscript"/>
        </w:rPr>
        <w:t>NQ001</w:t>
      </w:r>
      <w:bookmarkEnd w:id="8"/>
    </w:p>
    <w:p w:rsidR="008C5D43" w:rsidRPr="008C5D43" w:rsidRDefault="008C5D43" w:rsidP="009A2F9D">
      <w:pPr>
        <w:pStyle w:val="4"/>
        <w:rPr>
          <w:lang w:eastAsia="zh-CN"/>
        </w:rPr>
      </w:pPr>
      <w:r w:rsidRPr="008C5D43">
        <w:rPr>
          <w:lang w:eastAsia="zh-CN"/>
        </w:rPr>
        <w:t>描述</w:t>
      </w:r>
    </w:p>
    <w:p w:rsidR="008C5D43" w:rsidRPr="008C5D43" w:rsidRDefault="008C5D43" w:rsidP="008246B8">
      <w:pPr>
        <w:pStyle w:val="affffb"/>
        <w:ind w:firstLine="420"/>
      </w:pPr>
      <w:r w:rsidRPr="008C5D43">
        <w:t>小华立志想要成为未来的数学家，迅速的从数字中找到需要的数字，并且迅速的完成计算是他的必备能力。小华给自己设计了一个算数测试，想要超越高斯一年级的水平。一年级的高斯计算的是从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rsidR="008C5D43" w:rsidRPr="008C5D43" w:rsidRDefault="008C5D43" w:rsidP="008246B8">
      <w:pPr>
        <w:pStyle w:val="affffb"/>
        <w:ind w:firstLine="420"/>
      </w:pPr>
      <w:r w:rsidRPr="008C5D43">
        <w:t>请计算从</w:t>
      </w:r>
      <w:r w:rsidRPr="008C5D43">
        <w:t>a</w:t>
      </w:r>
      <w:r w:rsidRPr="008C5D43">
        <w:t>开始</w:t>
      </w:r>
      <w:r w:rsidRPr="008C5D43">
        <w:t>n</w:t>
      </w:r>
      <w:r w:rsidRPr="008C5D43">
        <w:t>个</w:t>
      </w:r>
      <w:r w:rsidRPr="008C5D43">
        <w:rPr>
          <w:color w:val="333333"/>
        </w:rPr>
        <w:t>连续</w:t>
      </w:r>
      <w:r w:rsidRPr="008C5D43">
        <w:t>整数的和。</w:t>
      </w:r>
    </w:p>
    <w:p w:rsidR="008C5D43" w:rsidRPr="008C5D43" w:rsidRDefault="008C5D43" w:rsidP="009A2F9D">
      <w:pPr>
        <w:pStyle w:val="4"/>
        <w:rPr>
          <w:lang w:eastAsia="zh-CN"/>
        </w:rPr>
      </w:pPr>
      <w:r w:rsidRPr="008C5D43">
        <w:rPr>
          <w:lang w:eastAsia="zh-CN"/>
        </w:rPr>
        <w:t>数据范围</w:t>
      </w:r>
      <w:r w:rsidRPr="008C5D43">
        <w:rPr>
          <w:lang w:eastAsia="zh-CN"/>
        </w:rPr>
        <w:t>:</w:t>
      </w:r>
    </w:p>
    <w:p w:rsidR="008C5D43" w:rsidRPr="008C5D43" w:rsidRDefault="008C5D43" w:rsidP="0026648D">
      <w:pPr>
        <w:pStyle w:val="affffb"/>
        <w:ind w:firstLine="420"/>
      </w:pPr>
      <w:r w:rsidRPr="008C5D43">
        <w:t>1&lt;=a&lt;=10000</w:t>
      </w:r>
    </w:p>
    <w:p w:rsidR="008C5D43" w:rsidRPr="008C5D43" w:rsidRDefault="008C5D43" w:rsidP="0026648D">
      <w:pPr>
        <w:pStyle w:val="affffb"/>
        <w:ind w:firstLine="420"/>
      </w:pPr>
      <w:r w:rsidRPr="008C5D43">
        <w:t>1&lt;=n&lt;=10000</w:t>
      </w:r>
    </w:p>
    <w:p w:rsidR="008C5D43" w:rsidRPr="008C5D43" w:rsidRDefault="008C5D43" w:rsidP="009A2F9D">
      <w:pPr>
        <w:pStyle w:val="4"/>
        <w:rPr>
          <w:lang w:eastAsia="zh-CN"/>
        </w:rPr>
      </w:pPr>
      <w:r w:rsidRPr="008C5D43">
        <w:rPr>
          <w:lang w:eastAsia="zh-CN"/>
        </w:rPr>
        <w:t>输入</w:t>
      </w:r>
    </w:p>
    <w:p w:rsidR="008C5D43" w:rsidRPr="008C5D43" w:rsidRDefault="008C5D43" w:rsidP="0026648D">
      <w:pPr>
        <w:pStyle w:val="affffb"/>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rsidR="008C5D43" w:rsidRPr="008C5D43" w:rsidRDefault="008C5D43" w:rsidP="009A2F9D">
      <w:pPr>
        <w:pStyle w:val="4"/>
        <w:rPr>
          <w:lang w:eastAsia="zh-CN"/>
        </w:rPr>
      </w:pPr>
      <w:r w:rsidRPr="008C5D43">
        <w:rPr>
          <w:lang w:eastAsia="zh-CN"/>
        </w:rPr>
        <w:t>输出</w:t>
      </w:r>
    </w:p>
    <w:p w:rsidR="008C5D43" w:rsidRPr="008C5D43" w:rsidRDefault="008C5D43" w:rsidP="0026648D">
      <w:pPr>
        <w:pStyle w:val="affffb"/>
        <w:ind w:firstLine="420"/>
      </w:pPr>
      <w:r w:rsidRPr="008C5D43">
        <w:t>输出一个整数，即从</w:t>
      </w:r>
      <w:r w:rsidRPr="008C5D43">
        <w:t>a</w:t>
      </w:r>
      <w:r w:rsidRPr="008C5D43">
        <w:t>开始</w:t>
      </w:r>
      <w:r w:rsidRPr="008C5D43">
        <w:t>n</w:t>
      </w:r>
      <w:r w:rsidRPr="008C5D43">
        <w:t>个连续整数的和。</w:t>
      </w:r>
    </w:p>
    <w:p w:rsidR="008C5D43" w:rsidRPr="008C5D43" w:rsidRDefault="008C5D43" w:rsidP="009A2F9D">
      <w:pPr>
        <w:pStyle w:val="4"/>
        <w:rPr>
          <w:lang w:eastAsia="zh-CN"/>
        </w:rPr>
      </w:pPr>
      <w:r w:rsidRPr="008C5D43">
        <w:rPr>
          <w:lang w:eastAsia="zh-CN"/>
        </w:rPr>
        <w:t>输入样例</w:t>
      </w:r>
    </w:p>
    <w:p w:rsidR="008C5D43" w:rsidRPr="0026648D" w:rsidRDefault="008C5D43" w:rsidP="0026648D">
      <w:pPr>
        <w:pStyle w:val="affffc"/>
        <w:ind w:left="420"/>
      </w:pPr>
      <w:r w:rsidRPr="0026648D">
        <w:t>1</w:t>
      </w:r>
    </w:p>
    <w:p w:rsidR="008C5D43" w:rsidRPr="0026648D" w:rsidRDefault="008C5D43" w:rsidP="0026648D">
      <w:pPr>
        <w:pStyle w:val="affffc"/>
        <w:ind w:left="420"/>
      </w:pPr>
      <w:r w:rsidRPr="0026648D">
        <w:t>-3 -4 -13 0 -7 100 208 12 -9</w:t>
      </w:r>
    </w:p>
    <w:p w:rsidR="008C5D43" w:rsidRPr="008C5D43" w:rsidRDefault="008C5D43" w:rsidP="009A2F9D">
      <w:pPr>
        <w:pStyle w:val="4"/>
        <w:rPr>
          <w:lang w:eastAsia="zh-CN"/>
        </w:rPr>
      </w:pPr>
      <w:r w:rsidRPr="008C5D43">
        <w:rPr>
          <w:lang w:eastAsia="zh-CN"/>
        </w:rPr>
        <w:t>输出样例</w:t>
      </w:r>
    </w:p>
    <w:p w:rsidR="008C5D43" w:rsidRPr="008C5D43" w:rsidRDefault="008C5D43" w:rsidP="0026648D">
      <w:pPr>
        <w:pStyle w:val="affffc"/>
        <w:ind w:left="420"/>
      </w:pPr>
      <w:r w:rsidRPr="008C5D43">
        <w:t>5050</w:t>
      </w:r>
    </w:p>
    <w:p w:rsidR="00210421" w:rsidRDefault="00CF7ED0">
      <w:r>
        <w:rPr>
          <w:b/>
        </w:rPr>
        <w:t>解题思路</w:t>
      </w:r>
    </w:p>
    <w:p w:rsidR="00210421" w:rsidRDefault="00CF7ED0">
      <w:pPr>
        <w:ind w:firstLine="420"/>
      </w:pPr>
      <w:r>
        <w:t>本题要求计算从</w:t>
      </w:r>
      <w:r>
        <w:t>a</w:t>
      </w:r>
      <w:r>
        <w:t>开始的</w:t>
      </w:r>
      <w:r>
        <w:t>n</w:t>
      </w:r>
      <w:r>
        <w:t>个连续整数之和。根据题目描述，输入分为两行：第一行是起始整数</w:t>
      </w:r>
      <w:r>
        <w:t>a</w:t>
      </w:r>
      <w:r>
        <w:t>，第二行包含若干整数，其中第一个大于</w:t>
      </w:r>
      <w:r>
        <w:t>0</w:t>
      </w:r>
      <w:r>
        <w:t>的数才是有效的</w:t>
      </w:r>
      <w:r>
        <w:t>n</w:t>
      </w:r>
      <w:r>
        <w:t>（需要跳过非正数）。程序使用</w:t>
      </w:r>
      <w:r>
        <w:t>while</w:t>
      </w:r>
      <w:r>
        <w:t>循环读取第二行，通过逗号表达式跳过小于等于</w:t>
      </w:r>
      <w:r>
        <w:t>0</w:t>
      </w:r>
      <w:r>
        <w:t>的数，直到找到第一个大于</w:t>
      </w:r>
      <w:r>
        <w:t>0</w:t>
      </w:r>
      <w:r>
        <w:t>的</w:t>
      </w:r>
      <w:r>
        <w:t>n</w:t>
      </w:r>
      <w:r>
        <w:t>。然后使用</w:t>
      </w:r>
      <w:r>
        <w:t>for</w:t>
      </w:r>
      <w:r>
        <w:t>循环进行累加计</w:t>
      </w:r>
      <w:r>
        <w:lastRenderedPageBreak/>
        <w:t>算，每次将当前</w:t>
      </w:r>
      <w:r>
        <w:t>a</w:t>
      </w:r>
      <w:r>
        <w:t>值加入总和，同时</w:t>
      </w:r>
      <w:r>
        <w:t>a</w:t>
      </w:r>
      <w:r>
        <w:t>自增</w:t>
      </w:r>
      <w:r>
        <w:t>1</w:t>
      </w:r>
      <w:r>
        <w:t>，循环</w:t>
      </w:r>
      <w:r>
        <w:t>n</w:t>
      </w:r>
      <w:r>
        <w:t>次后输出结果。</w:t>
      </w:r>
    </w:p>
    <w:p w:rsidR="006807C8" w:rsidRDefault="006807C8" w:rsidP="009A2F9D">
      <w:pPr>
        <w:pStyle w:val="4"/>
        <w:rPr>
          <w:lang w:eastAsia="zh-CN"/>
        </w:rPr>
      </w:pPr>
      <w:r>
        <w:rPr>
          <w:lang w:eastAsia="zh-CN"/>
        </w:rPr>
        <w:t>参考代码</w:t>
      </w:r>
      <w:r>
        <w:rPr>
          <w:rFonts w:hint="eastAsia"/>
          <w:lang w:eastAsia="zh-CN"/>
        </w:rPr>
        <w:t>(C++</w:t>
      </w:r>
      <w:r>
        <w:rPr>
          <w:lang w:eastAsia="zh-CN"/>
        </w:rPr>
        <w:t>版</w:t>
      </w:r>
      <w:r>
        <w:rPr>
          <w:lang w:eastAsia="zh-CN"/>
        </w:rPr>
        <w:t>)</w:t>
      </w:r>
    </w:p>
    <w:p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8200"/>
          <w:sz w:val="18"/>
          <w:szCs w:val="18"/>
          <w:bdr w:val="none" w:sz="0" w:space="0" w:color="auto" w:frame="1"/>
          <w:lang w:eastAsia="zh-CN"/>
        </w:rPr>
        <w:t>// NQ001 </w:t>
      </w:r>
      <w:r w:rsidRPr="00675D9D">
        <w:rPr>
          <w:rFonts w:ascii="Consolas" w:hAnsi="Consolas" w:cs="宋体"/>
          <w:color w:val="008200"/>
          <w:sz w:val="18"/>
          <w:szCs w:val="18"/>
          <w:bdr w:val="none" w:sz="0" w:space="0" w:color="auto" w:frame="1"/>
          <w:lang w:eastAsia="zh-CN"/>
        </w:rPr>
        <w:t>求连续整数和</w:t>
      </w:r>
      <w:r w:rsidRPr="00675D9D">
        <w:rPr>
          <w:rFonts w:ascii="Consolas" w:hAnsi="Consolas" w:cs="宋体"/>
          <w:color w:val="000000"/>
          <w:sz w:val="18"/>
          <w:szCs w:val="18"/>
          <w:bdr w:val="none" w:sz="0" w:space="0" w:color="auto" w:frame="1"/>
          <w:lang w:eastAsia="zh-CN"/>
        </w:rPr>
        <w:t>  </w:t>
      </w:r>
    </w:p>
    <w:p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808080"/>
          <w:sz w:val="18"/>
          <w:szCs w:val="18"/>
          <w:bdr w:val="none" w:sz="0" w:space="0" w:color="auto" w:frame="1"/>
          <w:lang w:eastAsia="zh-CN"/>
        </w:rPr>
        <w:t>#include &lt;iostream&gt;</w:t>
      </w:r>
      <w:r w:rsidRPr="00675D9D">
        <w:rPr>
          <w:rFonts w:ascii="Consolas" w:hAnsi="Consolas" w:cs="宋体"/>
          <w:color w:val="000000"/>
          <w:sz w:val="18"/>
          <w:szCs w:val="18"/>
          <w:bdr w:val="none" w:sz="0" w:space="0" w:color="auto" w:frame="1"/>
          <w:lang w:eastAsia="zh-CN"/>
        </w:rPr>
        <w:t>  </w:t>
      </w:r>
    </w:p>
    <w:p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b/>
          <w:bCs/>
          <w:color w:val="006699"/>
          <w:sz w:val="18"/>
          <w:szCs w:val="18"/>
          <w:bdr w:val="none" w:sz="0" w:space="0" w:color="auto" w:frame="1"/>
          <w:lang w:eastAsia="zh-CN"/>
        </w:rPr>
        <w:t>using</w:t>
      </w: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namespace</w:t>
      </w:r>
      <w:r w:rsidRPr="00675D9D">
        <w:rPr>
          <w:rFonts w:ascii="Consolas" w:hAnsi="Consolas" w:cs="宋体"/>
          <w:color w:val="000000"/>
          <w:sz w:val="18"/>
          <w:szCs w:val="18"/>
          <w:bdr w:val="none" w:sz="0" w:space="0" w:color="auto" w:frame="1"/>
          <w:lang w:eastAsia="zh-CN"/>
        </w:rPr>
        <w:t> std;  </w:t>
      </w:r>
    </w:p>
    <w:p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main() {  </w:t>
      </w:r>
    </w:p>
    <w:p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a, n;  </w:t>
      </w:r>
    </w:p>
    <w:p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cin &gt;&gt; a;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读入</w:t>
      </w:r>
      <w:r w:rsidRPr="00675D9D">
        <w:rPr>
          <w:rFonts w:ascii="Consolas" w:hAnsi="Consolas" w:cs="宋体"/>
          <w:color w:val="008200"/>
          <w:sz w:val="18"/>
          <w:szCs w:val="18"/>
          <w:bdr w:val="none" w:sz="0" w:space="0" w:color="auto" w:frame="1"/>
          <w:lang w:eastAsia="zh-CN"/>
        </w:rPr>
        <w:t>a</w:t>
      </w:r>
      <w:r w:rsidRPr="00675D9D">
        <w:rPr>
          <w:rFonts w:ascii="Consolas" w:hAnsi="Consolas" w:cs="宋体"/>
          <w:color w:val="000000"/>
          <w:sz w:val="18"/>
          <w:szCs w:val="18"/>
          <w:bdr w:val="none" w:sz="0" w:space="0" w:color="auto" w:frame="1"/>
          <w:lang w:eastAsia="zh-CN"/>
        </w:rPr>
        <w:t>  </w:t>
      </w:r>
    </w:p>
    <w:p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过滤负数和</w:t>
      </w:r>
      <w:r w:rsidRPr="00675D9D">
        <w:rPr>
          <w:rFonts w:ascii="Consolas" w:hAnsi="Consolas" w:cs="宋体"/>
          <w:color w:val="008200"/>
          <w:sz w:val="18"/>
          <w:szCs w:val="18"/>
          <w:bdr w:val="none" w:sz="0" w:space="0" w:color="auto" w:frame="1"/>
          <w:lang w:eastAsia="zh-CN"/>
        </w:rPr>
        <w:t>0</w:t>
      </w:r>
      <w:r w:rsidRPr="00675D9D">
        <w:rPr>
          <w:rFonts w:ascii="Consolas" w:hAnsi="Consolas" w:cs="宋体"/>
          <w:color w:val="008200"/>
          <w:sz w:val="18"/>
          <w:szCs w:val="18"/>
          <w:bdr w:val="none" w:sz="0" w:space="0" w:color="auto" w:frame="1"/>
          <w:lang w:eastAsia="zh-CN"/>
        </w:rPr>
        <w:t>的空循环</w:t>
      </w:r>
      <w:r w:rsidRPr="00675D9D">
        <w:rPr>
          <w:rFonts w:ascii="Consolas" w:hAnsi="Consolas" w:cs="宋体"/>
          <w:color w:val="000000"/>
          <w:sz w:val="18"/>
          <w:szCs w:val="18"/>
          <w:bdr w:val="none" w:sz="0" w:space="0" w:color="auto" w:frame="1"/>
          <w:lang w:eastAsia="zh-CN"/>
        </w:rPr>
        <w:t>  </w:t>
      </w:r>
    </w:p>
    <w:p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while</w:t>
      </w:r>
      <w:r w:rsidRPr="00675D9D">
        <w:rPr>
          <w:rFonts w:ascii="Consolas" w:hAnsi="Consolas" w:cs="宋体"/>
          <w:color w:val="000000"/>
          <w:sz w:val="18"/>
          <w:szCs w:val="18"/>
          <w:bdr w:val="none" w:sz="0" w:space="0" w:color="auto" w:frame="1"/>
          <w:lang w:eastAsia="zh-CN"/>
        </w:rPr>
        <w:t> (cin &gt;&gt; n, n &lt;= 0)  ;  </w:t>
      </w:r>
      <w:r w:rsidRPr="00B90625">
        <w:rPr>
          <w:rFonts w:ascii="Consolas" w:hAnsi="Consolas" w:cs="宋体"/>
          <w:color w:val="008200"/>
          <w:sz w:val="18"/>
          <w:szCs w:val="18"/>
          <w:bdr w:val="none" w:sz="0" w:space="0" w:color="auto" w:frame="1"/>
          <w:lang w:eastAsia="zh-CN"/>
        </w:rPr>
        <w:t>// cin</w:t>
      </w:r>
      <w:r w:rsidRPr="00B90625">
        <w:rPr>
          <w:rFonts w:ascii="Consolas" w:hAnsi="Consolas" w:cs="宋体"/>
          <w:color w:val="008200"/>
          <w:sz w:val="18"/>
          <w:szCs w:val="18"/>
          <w:bdr w:val="none" w:sz="0" w:space="0" w:color="auto" w:frame="1"/>
          <w:lang w:eastAsia="zh-CN"/>
        </w:rPr>
        <w:t>每次读写都会越过空格和换行符</w:t>
      </w:r>
      <w:r w:rsidRPr="00675D9D">
        <w:rPr>
          <w:rFonts w:ascii="Consolas" w:hAnsi="Consolas" w:cs="宋体"/>
          <w:color w:val="000000"/>
          <w:sz w:val="18"/>
          <w:szCs w:val="18"/>
          <w:bdr w:val="none" w:sz="0" w:space="0" w:color="auto" w:frame="1"/>
          <w:lang w:eastAsia="zh-CN"/>
        </w:rPr>
        <w:t>  </w:t>
      </w:r>
    </w:p>
    <w:p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res = 0;                             </w:t>
      </w:r>
      <w:r w:rsidRPr="00675D9D">
        <w:rPr>
          <w:rFonts w:ascii="Consolas" w:hAnsi="Consolas" w:cs="宋体"/>
          <w:color w:val="008200"/>
          <w:sz w:val="18"/>
          <w:szCs w:val="18"/>
          <w:bdr w:val="none" w:sz="0" w:space="0" w:color="auto" w:frame="1"/>
          <w:lang w:eastAsia="zh-CN"/>
        </w:rPr>
        <w:t>// res</w:t>
      </w:r>
      <w:r w:rsidRPr="00675D9D">
        <w:rPr>
          <w:rFonts w:ascii="Consolas" w:hAnsi="Consolas" w:cs="宋体"/>
          <w:color w:val="008200"/>
          <w:sz w:val="18"/>
          <w:szCs w:val="18"/>
          <w:bdr w:val="none" w:sz="0" w:space="0" w:color="auto" w:frame="1"/>
          <w:lang w:eastAsia="zh-CN"/>
        </w:rPr>
        <w:t>存储结果值</w:t>
      </w:r>
      <w:r w:rsidRPr="00675D9D">
        <w:rPr>
          <w:rFonts w:ascii="Consolas" w:hAnsi="Consolas" w:cs="宋体"/>
          <w:color w:val="000000"/>
          <w:sz w:val="18"/>
          <w:szCs w:val="18"/>
          <w:bdr w:val="none" w:sz="0" w:space="0" w:color="auto" w:frame="1"/>
          <w:lang w:eastAsia="zh-CN"/>
        </w:rPr>
        <w:t>  </w:t>
      </w:r>
    </w:p>
    <w:p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for</w:t>
      </w: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i = 0; i &lt; n; i++) res += a++;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从</w:t>
      </w:r>
      <w:r w:rsidRPr="00675D9D">
        <w:rPr>
          <w:rFonts w:ascii="Consolas" w:hAnsi="Consolas" w:cs="宋体"/>
          <w:color w:val="008200"/>
          <w:sz w:val="18"/>
          <w:szCs w:val="18"/>
          <w:bdr w:val="none" w:sz="0" w:space="0" w:color="auto" w:frame="1"/>
          <w:lang w:eastAsia="zh-CN"/>
        </w:rPr>
        <w:t>a</w:t>
      </w:r>
      <w:r w:rsidRPr="00675D9D">
        <w:rPr>
          <w:rFonts w:ascii="Consolas" w:hAnsi="Consolas" w:cs="宋体"/>
          <w:color w:val="008200"/>
          <w:sz w:val="18"/>
          <w:szCs w:val="18"/>
          <w:bdr w:val="none" w:sz="0" w:space="0" w:color="auto" w:frame="1"/>
          <w:lang w:eastAsia="zh-CN"/>
        </w:rPr>
        <w:t>开始连续</w:t>
      </w:r>
      <w:r w:rsidRPr="00675D9D">
        <w:rPr>
          <w:rFonts w:ascii="Consolas" w:hAnsi="Consolas" w:cs="宋体"/>
          <w:color w:val="008200"/>
          <w:sz w:val="18"/>
          <w:szCs w:val="18"/>
          <w:bdr w:val="none" w:sz="0" w:space="0" w:color="auto" w:frame="1"/>
          <w:lang w:eastAsia="zh-CN"/>
        </w:rPr>
        <w:t>n</w:t>
      </w:r>
      <w:r w:rsidRPr="00675D9D">
        <w:rPr>
          <w:rFonts w:ascii="Consolas" w:hAnsi="Consolas" w:cs="宋体"/>
          <w:color w:val="008200"/>
          <w:sz w:val="18"/>
          <w:szCs w:val="18"/>
          <w:bdr w:val="none" w:sz="0" w:space="0" w:color="auto" w:frame="1"/>
          <w:lang w:eastAsia="zh-CN"/>
        </w:rPr>
        <w:t>个数累计</w:t>
      </w:r>
      <w:r w:rsidRPr="00675D9D">
        <w:rPr>
          <w:rFonts w:ascii="Consolas" w:hAnsi="Consolas" w:cs="宋体"/>
          <w:color w:val="000000"/>
          <w:sz w:val="18"/>
          <w:szCs w:val="18"/>
          <w:bdr w:val="none" w:sz="0" w:space="0" w:color="auto" w:frame="1"/>
          <w:lang w:eastAsia="zh-CN"/>
        </w:rPr>
        <w:t>  </w:t>
      </w:r>
    </w:p>
    <w:p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cout &lt;&lt; res &lt;&lt; endl;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输出结果</w:t>
      </w:r>
      <w:r w:rsidRPr="00675D9D">
        <w:rPr>
          <w:rFonts w:ascii="Consolas" w:hAnsi="Consolas" w:cs="宋体"/>
          <w:color w:val="000000"/>
          <w:sz w:val="18"/>
          <w:szCs w:val="18"/>
          <w:bdr w:val="none" w:sz="0" w:space="0" w:color="auto" w:frame="1"/>
          <w:lang w:eastAsia="zh-CN"/>
        </w:rPr>
        <w:t>  </w:t>
      </w:r>
    </w:p>
    <w:p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return</w:t>
      </w:r>
      <w:r w:rsidRPr="00675D9D">
        <w:rPr>
          <w:rFonts w:ascii="Consolas" w:hAnsi="Consolas" w:cs="宋体"/>
          <w:color w:val="000000"/>
          <w:sz w:val="18"/>
          <w:szCs w:val="18"/>
          <w:bdr w:val="none" w:sz="0" w:space="0" w:color="auto" w:frame="1"/>
          <w:lang w:eastAsia="zh-CN"/>
        </w:rPr>
        <w:t> 0;  </w:t>
      </w:r>
    </w:p>
    <w:p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p>
    <w:p w:rsidR="00796681" w:rsidRPr="00796681" w:rsidRDefault="00796681" w:rsidP="00741B54">
      <w:pPr>
        <w:pStyle w:val="2"/>
        <w:spacing w:before="315"/>
        <w:rPr>
          <w:lang w:eastAsia="zh-CN"/>
        </w:rPr>
      </w:pPr>
      <w:bookmarkStart w:id="9" w:name="_Toc53733920"/>
      <w:r w:rsidRPr="00796681">
        <w:rPr>
          <w:lang w:eastAsia="zh-CN"/>
        </w:rPr>
        <w:t>字符比大小</w:t>
      </w:r>
      <w:r w:rsidR="00155C9D" w:rsidRPr="00155C9D">
        <w:rPr>
          <w:rFonts w:hint="eastAsia"/>
          <w:vertAlign w:val="superscript"/>
          <w:lang w:eastAsia="zh-CN"/>
        </w:rPr>
        <w:t>N</w:t>
      </w:r>
      <w:r w:rsidR="00155C9D" w:rsidRPr="00155C9D">
        <w:rPr>
          <w:vertAlign w:val="superscript"/>
          <w:lang w:eastAsia="zh-CN"/>
        </w:rPr>
        <w:t>Q002</w:t>
      </w:r>
      <w:bookmarkEnd w:id="9"/>
    </w:p>
    <w:p w:rsidR="00796681" w:rsidRPr="00796681" w:rsidRDefault="00796681" w:rsidP="009A2F9D">
      <w:pPr>
        <w:pStyle w:val="4"/>
      </w:pPr>
      <w:r w:rsidRPr="00796681">
        <w:t>描述</w:t>
      </w:r>
    </w:p>
    <w:p w:rsidR="00796681" w:rsidRPr="00796681" w:rsidRDefault="00796681" w:rsidP="00796681">
      <w:pPr>
        <w:pStyle w:val="affffb"/>
        <w:ind w:firstLine="420"/>
      </w:pPr>
      <w:r w:rsidRPr="00796681">
        <w:t>小鲁刚接触编程不久，但他一直不明白计算机中存储的字符跟数值一样是有大小关系的，但是谁大谁小，他一直搞不清楚。你能帮他解除这个疑惑吗？</w:t>
      </w:r>
    </w:p>
    <w:p w:rsidR="00796681" w:rsidRPr="00796681" w:rsidRDefault="00796681" w:rsidP="00796681">
      <w:pPr>
        <w:pStyle w:val="affffb"/>
        <w:ind w:firstLine="420"/>
      </w:pPr>
      <w:r w:rsidRPr="00796681">
        <w:t>请输入</w:t>
      </w:r>
      <w:r w:rsidRPr="00796681">
        <w:t>N</w:t>
      </w:r>
      <w:r w:rsidRPr="00796681">
        <w:t>组数据，每组数据包含三个字符，然后按从小到大的顺序输出这三个字符。</w:t>
      </w:r>
    </w:p>
    <w:p w:rsidR="00796681" w:rsidRPr="00796681" w:rsidRDefault="00796681" w:rsidP="009A2F9D">
      <w:pPr>
        <w:pStyle w:val="4"/>
      </w:pPr>
      <w:r w:rsidRPr="00796681">
        <w:t>输入</w:t>
      </w:r>
    </w:p>
    <w:p w:rsidR="00796681" w:rsidRPr="00796681" w:rsidRDefault="00796681" w:rsidP="00796681">
      <w:pPr>
        <w:pStyle w:val="affffb"/>
        <w:ind w:firstLine="420"/>
      </w:pPr>
      <w:r w:rsidRPr="00796681">
        <w:t>第一行输入数值</w:t>
      </w:r>
      <w:r w:rsidRPr="00796681">
        <w:t>N</w:t>
      </w:r>
    </w:p>
    <w:p w:rsidR="00796681" w:rsidRPr="00796681" w:rsidRDefault="00796681" w:rsidP="00796681">
      <w:pPr>
        <w:pStyle w:val="affffb"/>
        <w:ind w:firstLine="420"/>
      </w:pPr>
      <w:r w:rsidRPr="00796681">
        <w:t>输入</w:t>
      </w:r>
      <w:r w:rsidRPr="00796681">
        <w:t>N</w:t>
      </w:r>
      <w:r w:rsidRPr="00796681">
        <w:t>行，每行</w:t>
      </w:r>
      <w:r w:rsidRPr="00796681">
        <w:t>3</w:t>
      </w:r>
      <w:r w:rsidRPr="00796681">
        <w:t>个字符。</w:t>
      </w:r>
    </w:p>
    <w:p w:rsidR="00796681" w:rsidRPr="00796681" w:rsidRDefault="00796681" w:rsidP="009A2F9D">
      <w:pPr>
        <w:pStyle w:val="4"/>
      </w:pPr>
      <w:r w:rsidRPr="00796681">
        <w:t>输出</w:t>
      </w:r>
    </w:p>
    <w:p w:rsidR="00796681" w:rsidRPr="00796681" w:rsidRDefault="00796681" w:rsidP="00F675DC">
      <w:pPr>
        <w:pStyle w:val="affffb"/>
        <w:ind w:firstLine="420"/>
      </w:pPr>
      <w:r w:rsidRPr="00796681">
        <w:t>输出有</w:t>
      </w:r>
      <w:r w:rsidRPr="00796681">
        <w:t>N</w:t>
      </w:r>
      <w:r w:rsidRPr="00796681">
        <w:t>行，每行是排序后的</w:t>
      </w:r>
      <w:r w:rsidRPr="00796681">
        <w:t>3</w:t>
      </w:r>
      <w:r w:rsidRPr="00796681">
        <w:t>个字符，用空格隔开。</w:t>
      </w:r>
    </w:p>
    <w:p w:rsidR="00796681" w:rsidRPr="00796681" w:rsidRDefault="00796681" w:rsidP="009A2F9D">
      <w:pPr>
        <w:pStyle w:val="4"/>
        <w:rPr>
          <w:lang w:eastAsia="zh-CN"/>
        </w:rPr>
      </w:pPr>
      <w:r w:rsidRPr="00796681">
        <w:rPr>
          <w:lang w:eastAsia="zh-CN"/>
        </w:rPr>
        <w:t>输入样例</w:t>
      </w:r>
    </w:p>
    <w:p w:rsidR="00796681" w:rsidRPr="00796681" w:rsidRDefault="00796681" w:rsidP="00796681">
      <w:pPr>
        <w:pStyle w:val="affffc"/>
        <w:ind w:left="420"/>
      </w:pPr>
      <w:r w:rsidRPr="00796681">
        <w:t>3</w:t>
      </w:r>
    </w:p>
    <w:p w:rsidR="00796681" w:rsidRPr="00796681" w:rsidRDefault="00796681" w:rsidP="00796681">
      <w:pPr>
        <w:pStyle w:val="affffc"/>
        <w:ind w:left="420"/>
      </w:pPr>
      <w:r w:rsidRPr="00796681">
        <w:t>awe</w:t>
      </w:r>
    </w:p>
    <w:p w:rsidR="00796681" w:rsidRPr="00796681" w:rsidRDefault="00796681" w:rsidP="00796681">
      <w:pPr>
        <w:pStyle w:val="affffc"/>
        <w:ind w:left="420"/>
        <w:rPr>
          <w:rFonts w:ascii="Consolas" w:hAnsi="Consolas" w:cs="宋体"/>
          <w:color w:val="495060"/>
        </w:rPr>
      </w:pPr>
      <w:r w:rsidRPr="00796681">
        <w:rPr>
          <w:rFonts w:ascii="Consolas" w:hAnsi="Consolas" w:cs="宋体"/>
          <w:color w:val="495060"/>
        </w:rPr>
        <w:t>bsd</w:t>
      </w:r>
    </w:p>
    <w:p w:rsidR="00796681" w:rsidRPr="00796681" w:rsidRDefault="00796681" w:rsidP="00796681">
      <w:pPr>
        <w:pStyle w:val="affffc"/>
        <w:ind w:left="420"/>
        <w:rPr>
          <w:rFonts w:ascii="Consolas" w:hAnsi="Consolas" w:cs="宋体"/>
          <w:color w:val="495060"/>
        </w:rPr>
      </w:pPr>
      <w:r w:rsidRPr="00796681">
        <w:rPr>
          <w:rFonts w:ascii="Consolas" w:hAnsi="Consolas" w:cs="宋体"/>
          <w:color w:val="495060"/>
        </w:rPr>
        <w:t>aZt</w:t>
      </w:r>
    </w:p>
    <w:p w:rsidR="00796681" w:rsidRPr="00796681" w:rsidRDefault="00796681" w:rsidP="009A2F9D">
      <w:pPr>
        <w:pStyle w:val="4"/>
      </w:pPr>
      <w:r w:rsidRPr="00796681">
        <w:lastRenderedPageBreak/>
        <w:t>输出样例</w:t>
      </w:r>
    </w:p>
    <w:p w:rsidR="00796681" w:rsidRPr="00796681" w:rsidRDefault="00796681" w:rsidP="00F675DC">
      <w:pPr>
        <w:pStyle w:val="affffc"/>
        <w:ind w:left="420"/>
      </w:pPr>
      <w:r w:rsidRPr="00796681">
        <w:t>a e w</w:t>
      </w:r>
    </w:p>
    <w:p w:rsidR="00796681" w:rsidRPr="00796681" w:rsidRDefault="00796681" w:rsidP="00F675DC">
      <w:pPr>
        <w:pStyle w:val="affffc"/>
        <w:ind w:left="420"/>
      </w:pPr>
      <w:r w:rsidRPr="00796681">
        <w:t>b d s</w:t>
      </w:r>
    </w:p>
    <w:p w:rsidR="00796681" w:rsidRPr="00796681" w:rsidRDefault="00796681" w:rsidP="00F675DC">
      <w:pPr>
        <w:pStyle w:val="affffc"/>
        <w:ind w:left="420"/>
      </w:pPr>
      <w:r w:rsidRPr="00796681">
        <w:t>Z a t</w:t>
      </w:r>
    </w:p>
    <w:p w:rsidR="00796681" w:rsidRPr="00796681" w:rsidRDefault="00F675DC" w:rsidP="009A2F9D">
      <w:pPr>
        <w:pStyle w:val="4"/>
        <w:rPr>
          <w:lang w:eastAsia="zh-CN"/>
        </w:rPr>
      </w:pPr>
      <w:r>
        <w:rPr>
          <w:rFonts w:hint="eastAsia"/>
          <w:lang w:eastAsia="zh-CN"/>
        </w:rPr>
        <w:t>思路：</w:t>
      </w:r>
    </w:p>
    <w:p w:rsidR="00796681" w:rsidRDefault="00796681" w:rsidP="00F675DC">
      <w:pPr>
        <w:pStyle w:val="affffb"/>
        <w:ind w:firstLine="420"/>
      </w:pPr>
      <w:r w:rsidRPr="00796681">
        <w:t>利用</w:t>
      </w:r>
      <w:r w:rsidRPr="00796681">
        <w:t>ASC</w:t>
      </w:r>
      <w:r w:rsidRPr="00796681">
        <w:rPr>
          <w:rFonts w:ascii="宋体" w:eastAsia="宋体" w:hAnsi="宋体" w:cs="宋体" w:hint="eastAsia"/>
        </w:rPr>
        <w:t>Ⅱ</w:t>
      </w:r>
      <w:r w:rsidRPr="00796681">
        <w:t>码值比较大小</w:t>
      </w:r>
      <w:r w:rsidR="00F675DC">
        <w:t>。</w:t>
      </w:r>
    </w:p>
    <w:p w:rsidR="00210421" w:rsidRDefault="00CF7ED0">
      <w:r>
        <w:rPr>
          <w:b/>
        </w:rPr>
        <w:t>解题思路</w:t>
      </w:r>
    </w:p>
    <w:p w:rsidR="00210421" w:rsidRDefault="00CF7ED0">
      <w:pPr>
        <w:ind w:firstLine="420"/>
      </w:pPr>
      <w:r>
        <w:t>本题要求比较两个字符串的大小（字典序）。程序读入</w:t>
      </w:r>
      <w:r>
        <w:t>n</w:t>
      </w:r>
      <w:r>
        <w:t>对字符串，对每对字符串使用</w:t>
      </w:r>
      <w:r>
        <w:t>strcmp</w:t>
      </w:r>
      <w:r>
        <w:t>函数进行比较。</w:t>
      </w:r>
      <w:r>
        <w:t>strcmp</w:t>
      </w:r>
      <w:r>
        <w:t>按</w:t>
      </w:r>
      <w:r>
        <w:t>ASCII</w:t>
      </w:r>
      <w:r>
        <w:t>码逐字符比较，若第一个不同字符的</w:t>
      </w:r>
      <w:r>
        <w:t>ASCII</w:t>
      </w:r>
      <w:r>
        <w:t>码较小，则该字符串较小；若一个字符串是另一个的前缀，则较短的字符串较小。根据比较结果输出</w:t>
      </w:r>
      <w:r>
        <w:t>YES</w:t>
      </w:r>
      <w:r>
        <w:t>（第一个字符串较小或相等）或</w:t>
      </w:r>
      <w:r>
        <w:t>NO</w:t>
      </w:r>
      <w:r>
        <w:t>（第一个字符串较大）。</w:t>
      </w:r>
    </w:p>
    <w:p w:rsidR="006807C8" w:rsidRDefault="006807C8" w:rsidP="009A2F9D">
      <w:pPr>
        <w:pStyle w:val="4"/>
        <w:rPr>
          <w:lang w:eastAsia="zh-CN"/>
        </w:rPr>
      </w:pPr>
      <w:r>
        <w:rPr>
          <w:lang w:eastAsia="zh-CN"/>
        </w:rPr>
        <w:t>参考代码</w:t>
      </w:r>
      <w:r>
        <w:rPr>
          <w:rFonts w:hint="eastAsia"/>
          <w:lang w:eastAsia="zh-CN"/>
        </w:rPr>
        <w:t>(C++</w:t>
      </w:r>
      <w:r>
        <w:rPr>
          <w:lang w:eastAsia="zh-CN"/>
        </w:rPr>
        <w:t>版</w:t>
      </w:r>
      <w:r>
        <w:rPr>
          <w:lang w:eastAsia="zh-CN"/>
        </w:rPr>
        <w:t>)</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8200"/>
          <w:sz w:val="18"/>
          <w:szCs w:val="18"/>
          <w:bdr w:val="none" w:sz="0" w:space="0" w:color="auto" w:frame="1"/>
          <w:lang w:eastAsia="zh-CN"/>
        </w:rPr>
        <w:t>//NQ002 </w:t>
      </w:r>
      <w:r w:rsidRPr="00773342">
        <w:rPr>
          <w:rFonts w:ascii="Consolas" w:hAnsi="Consolas" w:cs="宋体"/>
          <w:color w:val="008200"/>
          <w:sz w:val="18"/>
          <w:szCs w:val="18"/>
          <w:bdr w:val="none" w:sz="0" w:space="0" w:color="auto" w:frame="1"/>
          <w:lang w:eastAsia="zh-CN"/>
        </w:rPr>
        <w:t>字符比大小</w:t>
      </w:r>
      <w:r w:rsidRPr="00773342">
        <w:rPr>
          <w:rFonts w:ascii="Consolas" w:hAnsi="Consolas" w:cs="宋体"/>
          <w:color w:val="000000"/>
          <w:sz w:val="18"/>
          <w:szCs w:val="18"/>
          <w:bdr w:val="none" w:sz="0" w:space="0" w:color="auto" w:frame="1"/>
          <w:lang w:eastAsia="zh-CN"/>
        </w:rPr>
        <w:t>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808080"/>
          <w:sz w:val="18"/>
          <w:szCs w:val="18"/>
          <w:bdr w:val="none" w:sz="0" w:space="0" w:color="auto" w:frame="1"/>
          <w:lang w:eastAsia="zh-CN"/>
        </w:rPr>
        <w:t>#include &lt;iostream&gt;</w:t>
      </w:r>
      <w:r w:rsidRPr="00773342">
        <w:rPr>
          <w:rFonts w:ascii="Consolas" w:hAnsi="Consolas" w:cs="宋体"/>
          <w:color w:val="000000"/>
          <w:sz w:val="18"/>
          <w:szCs w:val="18"/>
          <w:bdr w:val="none" w:sz="0" w:space="0" w:color="auto" w:frame="1"/>
          <w:lang w:eastAsia="zh-CN"/>
        </w:rPr>
        <w:t>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808080"/>
          <w:sz w:val="18"/>
          <w:szCs w:val="18"/>
          <w:bdr w:val="none" w:sz="0" w:space="0" w:color="auto" w:frame="1"/>
          <w:lang w:eastAsia="zh-CN"/>
        </w:rPr>
        <w:t>#include &lt;cstring&gt;</w:t>
      </w:r>
      <w:r w:rsidRPr="00773342">
        <w:rPr>
          <w:rFonts w:ascii="Consolas" w:hAnsi="Consolas" w:cs="宋体"/>
          <w:color w:val="000000"/>
          <w:sz w:val="18"/>
          <w:szCs w:val="18"/>
          <w:bdr w:val="none" w:sz="0" w:space="0" w:color="auto" w:frame="1"/>
          <w:lang w:eastAsia="zh-CN"/>
        </w:rPr>
        <w:t>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808080"/>
          <w:sz w:val="18"/>
          <w:szCs w:val="18"/>
          <w:bdr w:val="none" w:sz="0" w:space="0" w:color="auto" w:frame="1"/>
          <w:lang w:eastAsia="zh-CN"/>
        </w:rPr>
        <w:t>#include &lt;algorithm&gt;</w:t>
      </w:r>
      <w:r w:rsidRPr="00773342">
        <w:rPr>
          <w:rFonts w:ascii="Consolas" w:hAnsi="Consolas" w:cs="宋体"/>
          <w:color w:val="000000"/>
          <w:sz w:val="18"/>
          <w:szCs w:val="18"/>
          <w:bdr w:val="none" w:sz="0" w:space="0" w:color="auto" w:frame="1"/>
          <w:lang w:eastAsia="zh-CN"/>
        </w:rPr>
        <w:t>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b/>
          <w:bCs/>
          <w:color w:val="006699"/>
          <w:sz w:val="18"/>
          <w:szCs w:val="18"/>
          <w:bdr w:val="none" w:sz="0" w:space="0" w:color="auto" w:frame="1"/>
          <w:lang w:eastAsia="zh-CN"/>
        </w:rPr>
        <w:t>using</w:t>
      </w: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006699"/>
          <w:sz w:val="18"/>
          <w:szCs w:val="18"/>
          <w:bdr w:val="none" w:sz="0" w:space="0" w:color="auto" w:frame="1"/>
          <w:lang w:eastAsia="zh-CN"/>
        </w:rPr>
        <w:t>namespace</w:t>
      </w:r>
      <w:r w:rsidRPr="00773342">
        <w:rPr>
          <w:rFonts w:ascii="Consolas" w:hAnsi="Consolas" w:cs="宋体"/>
          <w:color w:val="000000"/>
          <w:sz w:val="18"/>
          <w:szCs w:val="18"/>
          <w:bdr w:val="none" w:sz="0" w:space="0" w:color="auto" w:frame="1"/>
          <w:lang w:eastAsia="zh-CN"/>
        </w:rPr>
        <w:t> std;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b/>
          <w:bCs/>
          <w:color w:val="2E8B57"/>
          <w:sz w:val="18"/>
          <w:szCs w:val="18"/>
          <w:bdr w:val="none" w:sz="0" w:space="0" w:color="auto" w:frame="1"/>
          <w:lang w:eastAsia="zh-CN"/>
        </w:rPr>
        <w:t>int</w:t>
      </w:r>
      <w:r w:rsidRPr="00773342">
        <w:rPr>
          <w:rFonts w:ascii="Consolas" w:hAnsi="Consolas" w:cs="宋体"/>
          <w:color w:val="000000"/>
          <w:sz w:val="18"/>
          <w:szCs w:val="18"/>
          <w:bdr w:val="none" w:sz="0" w:space="0" w:color="auto" w:frame="1"/>
          <w:lang w:eastAsia="zh-CN"/>
        </w:rPr>
        <w:t> main()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2E8B57"/>
          <w:sz w:val="18"/>
          <w:szCs w:val="18"/>
          <w:bdr w:val="none" w:sz="0" w:space="0" w:color="auto" w:frame="1"/>
          <w:lang w:eastAsia="zh-CN"/>
        </w:rPr>
        <w:t>int</w:t>
      </w:r>
      <w:r w:rsidRPr="00773342">
        <w:rPr>
          <w:rFonts w:ascii="Consolas" w:hAnsi="Consolas" w:cs="宋体"/>
          <w:color w:val="000000"/>
          <w:sz w:val="18"/>
          <w:szCs w:val="18"/>
          <w:bdr w:val="none" w:sz="0" w:space="0" w:color="auto" w:frame="1"/>
          <w:lang w:eastAsia="zh-CN"/>
        </w:rPr>
        <w:t> n;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cin &gt;&gt; n;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string line;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006699"/>
          <w:sz w:val="18"/>
          <w:szCs w:val="18"/>
          <w:bdr w:val="none" w:sz="0" w:space="0" w:color="auto" w:frame="1"/>
          <w:lang w:eastAsia="zh-CN"/>
        </w:rPr>
        <w:t>for</w:t>
      </w: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2E8B57"/>
          <w:sz w:val="18"/>
          <w:szCs w:val="18"/>
          <w:bdr w:val="none" w:sz="0" w:space="0" w:color="auto" w:frame="1"/>
          <w:lang w:eastAsia="zh-CN"/>
        </w:rPr>
        <w:t>int</w:t>
      </w:r>
      <w:r w:rsidRPr="00773342">
        <w:rPr>
          <w:rFonts w:ascii="Consolas" w:hAnsi="Consolas" w:cs="宋体"/>
          <w:color w:val="000000"/>
          <w:sz w:val="18"/>
          <w:szCs w:val="18"/>
          <w:bdr w:val="none" w:sz="0" w:space="0" w:color="auto" w:frame="1"/>
          <w:lang w:eastAsia="zh-CN"/>
        </w:rPr>
        <w:t> i = 0; i &lt; n; i++)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cin &gt;&gt; line;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sort(line.begin(), line.end());</w:t>
      </w:r>
      <w:r w:rsidRPr="00773342">
        <w:rPr>
          <w:rFonts w:ascii="Consolas" w:hAnsi="Consolas" w:cs="宋体"/>
          <w:color w:val="008200"/>
          <w:sz w:val="18"/>
          <w:szCs w:val="18"/>
          <w:bdr w:val="none" w:sz="0" w:space="0" w:color="auto" w:frame="1"/>
          <w:lang w:eastAsia="zh-CN"/>
        </w:rPr>
        <w:t>//</w:t>
      </w:r>
      <w:r w:rsidRPr="00773342">
        <w:rPr>
          <w:rFonts w:ascii="Consolas" w:hAnsi="Consolas" w:cs="宋体"/>
          <w:color w:val="008200"/>
          <w:sz w:val="18"/>
          <w:szCs w:val="18"/>
          <w:bdr w:val="none" w:sz="0" w:space="0" w:color="auto" w:frame="1"/>
          <w:lang w:eastAsia="zh-CN"/>
        </w:rPr>
        <w:t>使用算法</w:t>
      </w:r>
      <w:r w:rsidRPr="00773342">
        <w:rPr>
          <w:rFonts w:ascii="Consolas" w:hAnsi="Consolas" w:cs="宋体"/>
          <w:color w:val="008200"/>
          <w:sz w:val="18"/>
          <w:szCs w:val="18"/>
          <w:bdr w:val="none" w:sz="0" w:space="0" w:color="auto" w:frame="1"/>
          <w:lang w:eastAsia="zh-CN"/>
        </w:rPr>
        <w:t>sort</w:t>
      </w:r>
      <w:r w:rsidRPr="00773342">
        <w:rPr>
          <w:rFonts w:ascii="Consolas" w:hAnsi="Consolas" w:cs="宋体"/>
          <w:color w:val="008200"/>
          <w:sz w:val="18"/>
          <w:szCs w:val="18"/>
          <w:bdr w:val="none" w:sz="0" w:space="0" w:color="auto" w:frame="1"/>
          <w:lang w:eastAsia="zh-CN"/>
        </w:rPr>
        <w:t>排序</w:t>
      </w:r>
      <w:r w:rsidRPr="00773342">
        <w:rPr>
          <w:rFonts w:ascii="Consolas" w:hAnsi="Consolas" w:cs="宋体"/>
          <w:color w:val="000000"/>
          <w:sz w:val="18"/>
          <w:szCs w:val="18"/>
          <w:bdr w:val="none" w:sz="0" w:space="0" w:color="auto" w:frame="1"/>
          <w:lang w:eastAsia="zh-CN"/>
        </w:rPr>
        <w:t>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cout &lt;&lt; line[0] &lt;&lt; </w:t>
      </w:r>
      <w:r w:rsidRPr="00773342">
        <w:rPr>
          <w:rFonts w:ascii="Consolas" w:hAnsi="Consolas" w:cs="宋体"/>
          <w:color w:val="0000FF"/>
          <w:sz w:val="18"/>
          <w:szCs w:val="18"/>
          <w:bdr w:val="none" w:sz="0" w:space="0" w:color="auto" w:frame="1"/>
          <w:lang w:eastAsia="zh-CN"/>
        </w:rPr>
        <w:t>' '</w:t>
      </w:r>
      <w:r w:rsidRPr="00773342">
        <w:rPr>
          <w:rFonts w:ascii="Consolas" w:hAnsi="Consolas" w:cs="宋体"/>
          <w:color w:val="000000"/>
          <w:sz w:val="18"/>
          <w:szCs w:val="18"/>
          <w:bdr w:val="none" w:sz="0" w:space="0" w:color="auto" w:frame="1"/>
          <w:lang w:eastAsia="zh-CN"/>
        </w:rPr>
        <w:t> &lt;&lt; line[1] &lt;&lt; </w:t>
      </w:r>
      <w:r w:rsidRPr="00773342">
        <w:rPr>
          <w:rFonts w:ascii="Consolas" w:hAnsi="Consolas" w:cs="宋体"/>
          <w:color w:val="0000FF"/>
          <w:sz w:val="18"/>
          <w:szCs w:val="18"/>
          <w:bdr w:val="none" w:sz="0" w:space="0" w:color="auto" w:frame="1"/>
          <w:lang w:eastAsia="zh-CN"/>
        </w:rPr>
        <w:t>' '</w:t>
      </w:r>
      <w:r w:rsidRPr="00773342">
        <w:rPr>
          <w:rFonts w:ascii="Consolas" w:hAnsi="Consolas" w:cs="宋体"/>
          <w:color w:val="000000"/>
          <w:sz w:val="18"/>
          <w:szCs w:val="18"/>
          <w:bdr w:val="none" w:sz="0" w:space="0" w:color="auto" w:frame="1"/>
          <w:lang w:eastAsia="zh-CN"/>
        </w:rPr>
        <w:t> &lt;&lt; line[2] &lt;&lt; endl;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006699"/>
          <w:sz w:val="18"/>
          <w:szCs w:val="18"/>
          <w:bdr w:val="none" w:sz="0" w:space="0" w:color="auto" w:frame="1"/>
          <w:lang w:eastAsia="zh-CN"/>
        </w:rPr>
        <w:t>return</w:t>
      </w:r>
      <w:r w:rsidRPr="00773342">
        <w:rPr>
          <w:rFonts w:ascii="Consolas" w:hAnsi="Consolas" w:cs="宋体"/>
          <w:color w:val="000000"/>
          <w:sz w:val="18"/>
          <w:szCs w:val="18"/>
          <w:bdr w:val="none" w:sz="0" w:space="0" w:color="auto" w:frame="1"/>
          <w:lang w:eastAsia="zh-CN"/>
        </w:rPr>
        <w:t> 0;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p>
    <w:p w:rsidR="00785C7B" w:rsidRPr="00785C7B" w:rsidRDefault="00785C7B" w:rsidP="00785C7B">
      <w:pPr>
        <w:widowControl/>
        <w:shd w:val="clear" w:color="auto" w:fill="FFFFFF"/>
        <w:autoSpaceDE/>
        <w:autoSpaceDN/>
        <w:adjustRightInd/>
        <w:spacing w:before="0" w:after="0" w:line="285" w:lineRule="atLeast"/>
        <w:ind w:firstLine="0"/>
        <w:textAlignment w:val="auto"/>
        <w:rPr>
          <w:rFonts w:ascii="Consolas" w:hAnsi="Consolas" w:cs="宋体"/>
          <w:color w:val="000000"/>
          <w:lang w:eastAsia="zh-CN"/>
        </w:rPr>
      </w:pPr>
    </w:p>
    <w:p w:rsidR="00E8200E" w:rsidRPr="00E8200E" w:rsidRDefault="00E8200E" w:rsidP="00741B54">
      <w:pPr>
        <w:pStyle w:val="2"/>
        <w:spacing w:before="315"/>
        <w:rPr>
          <w:lang w:eastAsia="zh-CN"/>
        </w:rPr>
      </w:pPr>
      <w:bookmarkStart w:id="10" w:name="_Toc53733921"/>
      <w:r w:rsidRPr="00E8200E">
        <w:rPr>
          <w:lang w:eastAsia="zh-CN"/>
        </w:rPr>
        <w:t>计算线段长度</w:t>
      </w:r>
      <w:r w:rsidR="00155C9D" w:rsidRPr="00155C9D">
        <w:rPr>
          <w:rFonts w:hint="eastAsia"/>
          <w:vertAlign w:val="superscript"/>
          <w:lang w:eastAsia="zh-CN"/>
        </w:rPr>
        <w:t>N</w:t>
      </w:r>
      <w:r w:rsidR="00155C9D" w:rsidRPr="00155C9D">
        <w:rPr>
          <w:vertAlign w:val="superscript"/>
          <w:lang w:eastAsia="zh-CN"/>
        </w:rPr>
        <w:t>Q003</w:t>
      </w:r>
      <w:bookmarkEnd w:id="10"/>
    </w:p>
    <w:p w:rsidR="00E8200E" w:rsidRPr="00E8200E" w:rsidRDefault="00E8200E" w:rsidP="009A2F9D">
      <w:pPr>
        <w:pStyle w:val="4"/>
        <w:rPr>
          <w:lang w:eastAsia="zh-CN"/>
        </w:rPr>
      </w:pPr>
      <w:r w:rsidRPr="00E8200E">
        <w:rPr>
          <w:lang w:eastAsia="zh-CN"/>
        </w:rPr>
        <w:t>描述</w:t>
      </w:r>
    </w:p>
    <w:p w:rsidR="00E8200E" w:rsidRPr="00E8200E" w:rsidRDefault="00E8200E" w:rsidP="00975CFC">
      <w:pPr>
        <w:pStyle w:val="affffb"/>
        <w:ind w:firstLine="420"/>
      </w:pPr>
      <w:r w:rsidRPr="00975CFC">
        <w:rPr>
          <w:rFonts w:hint="eastAsia"/>
        </w:rPr>
        <w:t>文学青年</w:t>
      </w:r>
      <w:r w:rsidRPr="00E8200E">
        <w:rPr>
          <w:rFonts w:hint="eastAsia"/>
        </w:rPr>
        <w:t>小鲁想学习编程，他去请教小华自己该如何入门。</w:t>
      </w:r>
    </w:p>
    <w:p w:rsidR="00E8200E" w:rsidRPr="00E8200E" w:rsidRDefault="00E8200E" w:rsidP="00E8200E">
      <w:pPr>
        <w:pStyle w:val="affffb"/>
        <w:ind w:firstLine="420"/>
      </w:pPr>
      <w:r w:rsidRPr="00E8200E">
        <w:lastRenderedPageBreak/>
        <w:t>小华说：想学编程，得从基础开始！这样吧，先给你出道简单题：</w:t>
      </w:r>
    </w:p>
    <w:p w:rsidR="00E8200E" w:rsidRPr="00E8200E" w:rsidRDefault="00E8200E" w:rsidP="00E8200E">
      <w:pPr>
        <w:pStyle w:val="affffb"/>
        <w:ind w:firstLine="420"/>
      </w:pPr>
      <w:r w:rsidRPr="00E8200E">
        <w:t>计算一下直角坐标系中以两点</w:t>
      </w:r>
      <w:r w:rsidRPr="00E8200E">
        <w:t>M(mx,my), N(nx,ny)</w:t>
      </w:r>
      <w:r w:rsidRPr="00E8200E">
        <w:t>为端点的线段长度。</w:t>
      </w:r>
    </w:p>
    <w:p w:rsidR="00E8200E" w:rsidRPr="00E8200E" w:rsidRDefault="00E8200E" w:rsidP="009A2F9D">
      <w:pPr>
        <w:pStyle w:val="4"/>
        <w:rPr>
          <w:lang w:eastAsia="zh-CN"/>
        </w:rPr>
      </w:pPr>
      <w:r w:rsidRPr="00E8200E">
        <w:rPr>
          <w:lang w:eastAsia="zh-CN"/>
        </w:rPr>
        <w:t>输入</w:t>
      </w:r>
    </w:p>
    <w:p w:rsidR="00E8200E" w:rsidRPr="00E8200E" w:rsidRDefault="00E8200E" w:rsidP="00E8200E">
      <w:pPr>
        <w:pStyle w:val="affffb"/>
        <w:ind w:firstLine="420"/>
      </w:pPr>
      <w:r w:rsidRPr="00E8200E">
        <w:t>第一行输入正整数</w:t>
      </w:r>
      <w:r w:rsidRPr="00E8200E">
        <w:t>n,</w:t>
      </w:r>
      <w:r w:rsidRPr="00E8200E">
        <w:t>代表有</w:t>
      </w:r>
      <w:r w:rsidRPr="00E8200E">
        <w:t>n</w:t>
      </w:r>
      <w:r w:rsidRPr="00E8200E">
        <w:t>个测试实例。</w:t>
      </w:r>
    </w:p>
    <w:p w:rsidR="00E8200E" w:rsidRPr="00E8200E" w:rsidRDefault="00E8200E" w:rsidP="00E8200E">
      <w:pPr>
        <w:pStyle w:val="affffb"/>
        <w:ind w:firstLine="420"/>
      </w:pPr>
      <w:r w:rsidRPr="00E8200E">
        <w:t>第二行开始输入</w:t>
      </w:r>
      <w:r w:rsidRPr="00E8200E">
        <w:t>n</w:t>
      </w:r>
      <w:r w:rsidRPr="00E8200E">
        <w:t>行，每行代表一个</w:t>
      </w:r>
      <w:r w:rsidRPr="00E8200E">
        <w:rPr>
          <w:color w:val="333333"/>
        </w:rPr>
        <w:t>测试实例。</w:t>
      </w:r>
      <w:r w:rsidRPr="00E8200E">
        <w:t>包含由空格分开的</w:t>
      </w:r>
      <w:r w:rsidRPr="00E8200E">
        <w:t>4</w:t>
      </w:r>
      <w:r w:rsidRPr="00E8200E">
        <w:t>个实数，分别表示</w:t>
      </w:r>
      <w:r w:rsidRPr="00E8200E">
        <w:t>mx,my,nx,ny</w:t>
      </w:r>
      <w:r w:rsidRPr="00E8200E">
        <w:t>。</w:t>
      </w:r>
    </w:p>
    <w:p w:rsidR="00E8200E" w:rsidRPr="00E8200E" w:rsidRDefault="00E8200E" w:rsidP="009A2F9D">
      <w:pPr>
        <w:pStyle w:val="4"/>
        <w:rPr>
          <w:lang w:eastAsia="zh-CN"/>
        </w:rPr>
      </w:pPr>
      <w:r w:rsidRPr="00E8200E">
        <w:rPr>
          <w:lang w:eastAsia="zh-CN"/>
        </w:rPr>
        <w:t>输出</w:t>
      </w:r>
    </w:p>
    <w:p w:rsidR="00E8200E" w:rsidRPr="00E8200E" w:rsidRDefault="00E8200E" w:rsidP="00E8200E">
      <w:pPr>
        <w:pStyle w:val="affffb"/>
        <w:ind w:firstLine="420"/>
      </w:pPr>
      <w:r w:rsidRPr="00E8200E">
        <w:t>对于每组输入数据，输出一行，结果保留两位小数。</w:t>
      </w:r>
    </w:p>
    <w:p w:rsidR="00E8200E" w:rsidRPr="00E8200E" w:rsidRDefault="00E8200E" w:rsidP="009A2F9D">
      <w:pPr>
        <w:pStyle w:val="4"/>
        <w:rPr>
          <w:lang w:eastAsia="zh-CN"/>
        </w:rPr>
      </w:pPr>
      <w:r w:rsidRPr="00E8200E">
        <w:rPr>
          <w:lang w:eastAsia="zh-CN"/>
        </w:rPr>
        <w:t>输入样例</w:t>
      </w:r>
    </w:p>
    <w:p w:rsidR="00E8200E" w:rsidRPr="00E8200E" w:rsidRDefault="00E8200E" w:rsidP="00E8200E">
      <w:pPr>
        <w:pStyle w:val="affffc"/>
        <w:ind w:left="420"/>
      </w:pPr>
      <w:r w:rsidRPr="00E8200E">
        <w:t>2</w:t>
      </w:r>
    </w:p>
    <w:p w:rsidR="00E8200E" w:rsidRPr="00E8200E" w:rsidRDefault="00E8200E" w:rsidP="00E8200E">
      <w:pPr>
        <w:pStyle w:val="affffc"/>
        <w:ind w:left="420"/>
      </w:pPr>
      <w:r w:rsidRPr="00E8200E">
        <w:t>0 0 0 1</w:t>
      </w:r>
    </w:p>
    <w:p w:rsidR="00E8200E" w:rsidRPr="00E8200E" w:rsidRDefault="00E8200E" w:rsidP="00E8200E">
      <w:pPr>
        <w:pStyle w:val="affffc"/>
        <w:ind w:left="420"/>
      </w:pPr>
      <w:r w:rsidRPr="00E8200E">
        <w:t>0 3 6 4</w:t>
      </w:r>
    </w:p>
    <w:p w:rsidR="00E8200E" w:rsidRPr="00E8200E" w:rsidRDefault="00E8200E" w:rsidP="009A2F9D">
      <w:pPr>
        <w:pStyle w:val="4"/>
        <w:rPr>
          <w:lang w:eastAsia="zh-CN"/>
        </w:rPr>
      </w:pPr>
      <w:r w:rsidRPr="00E8200E">
        <w:rPr>
          <w:lang w:eastAsia="zh-CN"/>
        </w:rPr>
        <w:t>输出样例</w:t>
      </w:r>
    </w:p>
    <w:p w:rsidR="00E8200E" w:rsidRPr="00E8200E" w:rsidRDefault="00E8200E" w:rsidP="00E8200E">
      <w:pPr>
        <w:pStyle w:val="affffc"/>
        <w:ind w:left="420"/>
      </w:pPr>
      <w:r w:rsidRPr="00E8200E">
        <w:t>1.00</w:t>
      </w:r>
    </w:p>
    <w:p w:rsidR="00E8200E" w:rsidRPr="00E8200E" w:rsidRDefault="00E8200E" w:rsidP="00E8200E">
      <w:pPr>
        <w:pStyle w:val="affffc"/>
        <w:ind w:left="420"/>
      </w:pPr>
      <w:r w:rsidRPr="00E8200E">
        <w:t>6.08</w:t>
      </w:r>
    </w:p>
    <w:p w:rsidR="00210421" w:rsidRDefault="00CF7ED0">
      <w:r>
        <w:rPr>
          <w:b/>
        </w:rPr>
        <w:t>解题思路</w:t>
      </w:r>
    </w:p>
    <w:p w:rsidR="00210421" w:rsidRDefault="00CF7ED0">
      <w:pPr>
        <w:ind w:firstLine="420"/>
      </w:pPr>
      <w:r>
        <w:t>本题要求计算平面直角坐标系中线段</w:t>
      </w:r>
      <w:r>
        <w:t>AB</w:t>
      </w:r>
      <w:r>
        <w:t>的长度。根据两点间距离公式，线段长度等于</w:t>
      </w:r>
      <w:r>
        <w:t>√[(x1-x2)²+(y1-y2)²]</w:t>
      </w:r>
      <w:r>
        <w:t>。程序读入测试组数</w:t>
      </w:r>
      <w:r>
        <w:t>n</w:t>
      </w:r>
      <w:r>
        <w:t>，然后对每组数据读入四个浮点数（</w:t>
      </w:r>
      <w:r>
        <w:t>A</w:t>
      </w:r>
      <w:r>
        <w:t>点和</w:t>
      </w:r>
      <w:r>
        <w:t>B</w:t>
      </w:r>
      <w:r>
        <w:t>点的坐标），使用</w:t>
      </w:r>
      <w:r>
        <w:t>sqrt</w:t>
      </w:r>
      <w:r>
        <w:t>函数计算平方根，配合</w:t>
      </w:r>
      <w:r>
        <w:t>pow</w:t>
      </w:r>
      <w:r>
        <w:t>或直接乘法计算坐标差的平方和。使用</w:t>
      </w:r>
      <w:r>
        <w:t>setprecision(2)</w:t>
      </w:r>
      <w:r>
        <w:t>和</w:t>
      </w:r>
      <w:r>
        <w:t>fixed</w:t>
      </w:r>
      <w:r>
        <w:t>控制输出保</w:t>
      </w:r>
      <w:r>
        <w:t>留两位小数。</w:t>
      </w:r>
    </w:p>
    <w:p w:rsidR="00DD06BB" w:rsidRDefault="00DD06BB" w:rsidP="009A2F9D">
      <w:pPr>
        <w:pStyle w:val="4"/>
        <w:rPr>
          <w:lang w:eastAsia="zh-CN"/>
        </w:rPr>
      </w:pPr>
      <w:r>
        <w:rPr>
          <w:lang w:eastAsia="zh-CN"/>
        </w:rPr>
        <w:t>参考代码</w:t>
      </w:r>
      <w:r>
        <w:rPr>
          <w:rFonts w:hint="eastAsia"/>
          <w:lang w:eastAsia="zh-CN"/>
        </w:rPr>
        <w:t>(C++</w:t>
      </w:r>
      <w:r>
        <w:rPr>
          <w:lang w:eastAsia="zh-CN"/>
        </w:rPr>
        <w:t>版</w:t>
      </w:r>
      <w:r>
        <w:rPr>
          <w:lang w:eastAsia="zh-CN"/>
        </w:rPr>
        <w:t>)</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8200"/>
          <w:sz w:val="18"/>
          <w:szCs w:val="18"/>
          <w:bdr w:val="none" w:sz="0" w:space="0" w:color="auto" w:frame="1"/>
          <w:lang w:eastAsia="zh-CN"/>
        </w:rPr>
        <w:t>//NQ003 </w:t>
      </w:r>
      <w:r w:rsidRPr="00714461">
        <w:rPr>
          <w:rFonts w:ascii="Consolas" w:hAnsi="Consolas" w:cs="宋体"/>
          <w:color w:val="008200"/>
          <w:sz w:val="18"/>
          <w:szCs w:val="18"/>
          <w:bdr w:val="none" w:sz="0" w:space="0" w:color="auto" w:frame="1"/>
          <w:lang w:eastAsia="zh-CN"/>
        </w:rPr>
        <w:t>计算线段长度</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&lt;iostream&gt;</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&lt;cmath&gt;</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&lt;iomanip&gt;</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006699"/>
          <w:sz w:val="18"/>
          <w:szCs w:val="18"/>
          <w:bdr w:val="none" w:sz="0" w:space="0" w:color="auto" w:frame="1"/>
          <w:lang w:eastAsia="zh-CN"/>
        </w:rPr>
        <w:t>using</w:t>
      </w: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namespace</w:t>
      </w:r>
      <w:r w:rsidRPr="00714461">
        <w:rPr>
          <w:rFonts w:ascii="Consolas" w:hAnsi="Consolas" w:cs="宋体"/>
          <w:color w:val="000000"/>
          <w:sz w:val="18"/>
          <w:szCs w:val="18"/>
          <w:bdr w:val="none" w:sz="0" w:space="0" w:color="auto" w:frame="1"/>
          <w:lang w:eastAsia="zh-CN"/>
        </w:rPr>
        <w:t> std;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main()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n;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n; </w:t>
      </w:r>
      <w:r w:rsidRPr="00714461">
        <w:rPr>
          <w:rFonts w:ascii="Consolas" w:hAnsi="Consolas" w:cs="宋体"/>
          <w:color w:val="008200"/>
          <w:sz w:val="18"/>
          <w:szCs w:val="18"/>
          <w:bdr w:val="none" w:sz="0" w:space="0" w:color="auto" w:frame="1"/>
          <w:lang w:eastAsia="zh-CN"/>
        </w:rPr>
        <w:t>//n</w:t>
      </w:r>
      <w:r w:rsidRPr="00714461">
        <w:rPr>
          <w:rFonts w:ascii="Consolas" w:hAnsi="Consolas" w:cs="宋体"/>
          <w:color w:val="008200"/>
          <w:sz w:val="18"/>
          <w:szCs w:val="18"/>
          <w:bdr w:val="none" w:sz="0" w:space="0" w:color="auto" w:frame="1"/>
          <w:lang w:eastAsia="zh-CN"/>
        </w:rPr>
        <w:t>组数</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double</w:t>
      </w:r>
      <w:r w:rsidRPr="00714461">
        <w:rPr>
          <w:rFonts w:ascii="Consolas" w:hAnsi="Consolas" w:cs="宋体"/>
          <w:color w:val="000000"/>
          <w:sz w:val="18"/>
          <w:szCs w:val="18"/>
          <w:bdr w:val="none" w:sz="0" w:space="0" w:color="auto" w:frame="1"/>
          <w:lang w:eastAsia="zh-CN"/>
        </w:rPr>
        <w:t> a, b, c, d;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while</w:t>
      </w:r>
      <w:r w:rsidRPr="00714461">
        <w:rPr>
          <w:rFonts w:ascii="Consolas" w:hAnsi="Consolas" w:cs="宋体"/>
          <w:color w:val="000000"/>
          <w:sz w:val="18"/>
          <w:szCs w:val="18"/>
          <w:bdr w:val="none" w:sz="0" w:space="0" w:color="auto" w:frame="1"/>
          <w:lang w:eastAsia="zh-CN"/>
        </w:rPr>
        <w:t> (n--)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lastRenderedPageBreak/>
        <w:t>  {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读入</w:t>
      </w:r>
      <w:r w:rsidRPr="00714461">
        <w:rPr>
          <w:rFonts w:ascii="Consolas" w:hAnsi="Consolas" w:cs="宋体"/>
          <w:color w:val="008200"/>
          <w:sz w:val="18"/>
          <w:szCs w:val="18"/>
          <w:bdr w:val="none" w:sz="0" w:space="0" w:color="auto" w:frame="1"/>
          <w:lang w:eastAsia="zh-CN"/>
        </w:rPr>
        <w:t>4</w:t>
      </w:r>
      <w:r w:rsidRPr="00714461">
        <w:rPr>
          <w:rFonts w:ascii="Consolas" w:hAnsi="Consolas" w:cs="宋体"/>
          <w:color w:val="008200"/>
          <w:sz w:val="18"/>
          <w:szCs w:val="18"/>
          <w:bdr w:val="none" w:sz="0" w:space="0" w:color="auto" w:frame="1"/>
          <w:lang w:eastAsia="zh-CN"/>
        </w:rPr>
        <w:t>个数</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a &gt;&gt; b &gt;&gt; c &gt;&gt; d;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固定小数位数</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 &lt;&lt; setiosflags(ios::fixed);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结果保留</w:t>
      </w:r>
      <w:r w:rsidRPr="00714461">
        <w:rPr>
          <w:rFonts w:ascii="Consolas" w:hAnsi="Consolas" w:cs="宋体"/>
          <w:color w:val="008200"/>
          <w:sz w:val="18"/>
          <w:szCs w:val="18"/>
          <w:bdr w:val="none" w:sz="0" w:space="0" w:color="auto" w:frame="1"/>
          <w:lang w:eastAsia="zh-CN"/>
        </w:rPr>
        <w:t>2</w:t>
      </w:r>
      <w:r w:rsidRPr="00714461">
        <w:rPr>
          <w:rFonts w:ascii="Consolas" w:hAnsi="Consolas" w:cs="宋体"/>
          <w:color w:val="008200"/>
          <w:sz w:val="18"/>
          <w:szCs w:val="18"/>
          <w:bdr w:val="none" w:sz="0" w:space="0" w:color="auto" w:frame="1"/>
          <w:lang w:eastAsia="zh-CN"/>
        </w:rPr>
        <w:t>位小数</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cout&lt;&lt;setprecision(2)&lt;&lt;sqrt((a-c)*(a-c)+(b-d)*(b-d))&lt;&lt;endl;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return</w:t>
      </w:r>
      <w:r w:rsidRPr="00714461">
        <w:rPr>
          <w:rFonts w:ascii="Consolas" w:hAnsi="Consolas" w:cs="宋体"/>
          <w:color w:val="000000"/>
          <w:sz w:val="18"/>
          <w:szCs w:val="18"/>
          <w:bdr w:val="none" w:sz="0" w:space="0" w:color="auto" w:frame="1"/>
          <w:lang w:eastAsia="zh-CN"/>
        </w:rPr>
        <w:t> 0;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rsidR="00EF2318" w:rsidRPr="00EF2318" w:rsidRDefault="00EF2318" w:rsidP="00741B54">
      <w:pPr>
        <w:pStyle w:val="2"/>
        <w:spacing w:before="315"/>
        <w:rPr>
          <w:lang w:eastAsia="zh-CN"/>
        </w:rPr>
      </w:pPr>
      <w:bookmarkStart w:id="11" w:name="_Toc53733922"/>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1"/>
    </w:p>
    <w:p w:rsidR="00EF2318" w:rsidRPr="00EF2318" w:rsidRDefault="00EF2318" w:rsidP="009A2F9D">
      <w:pPr>
        <w:pStyle w:val="4"/>
        <w:rPr>
          <w:lang w:eastAsia="zh-CN"/>
        </w:rPr>
      </w:pPr>
      <w:r w:rsidRPr="00EF2318">
        <w:rPr>
          <w:lang w:eastAsia="zh-CN"/>
        </w:rPr>
        <w:t>描述</w:t>
      </w:r>
    </w:p>
    <w:p w:rsidR="00EF2318" w:rsidRPr="00EF2318" w:rsidRDefault="00EF2318" w:rsidP="00EF2318">
      <w:pPr>
        <w:pStyle w:val="affffb"/>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rsidR="00EF2318" w:rsidRPr="00EF2318" w:rsidRDefault="00EF2318" w:rsidP="00EF2318">
      <w:pPr>
        <w:pStyle w:val="affffb"/>
        <w:ind w:firstLine="420"/>
      </w:pPr>
      <w:r w:rsidRPr="00EF2318">
        <w:t>第二道题题目如下：</w:t>
      </w:r>
    </w:p>
    <w:p w:rsidR="00EF2318" w:rsidRPr="00EF2318" w:rsidRDefault="00EF2318" w:rsidP="00EF2318">
      <w:pPr>
        <w:pStyle w:val="affffb"/>
        <w:ind w:firstLine="420"/>
      </w:pPr>
      <w:r w:rsidRPr="00EF2318">
        <w:t>给出一组圆球的半径，请计算出不同半径的圆球体积。</w:t>
      </w:r>
    </w:p>
    <w:p w:rsidR="00EF2318" w:rsidRPr="00EF2318" w:rsidRDefault="00EF2318" w:rsidP="009A2F9D">
      <w:pPr>
        <w:pStyle w:val="4"/>
        <w:rPr>
          <w:lang w:eastAsia="zh-CN"/>
        </w:rPr>
      </w:pPr>
      <w:r w:rsidRPr="00EF2318">
        <w:rPr>
          <w:lang w:eastAsia="zh-CN"/>
        </w:rPr>
        <w:t>输入</w:t>
      </w:r>
    </w:p>
    <w:p w:rsidR="00EF2318" w:rsidRPr="00EF2318" w:rsidRDefault="00EF2318" w:rsidP="00EF2318">
      <w:pPr>
        <w:pStyle w:val="affffb"/>
        <w:ind w:firstLine="420"/>
      </w:pPr>
      <w:r w:rsidRPr="00EF2318">
        <w:t>首先输入整数</w:t>
      </w:r>
      <w:r w:rsidRPr="00EF2318">
        <w:t>N</w:t>
      </w:r>
      <w:r w:rsidRPr="00EF2318">
        <w:t>，表示有</w:t>
      </w:r>
      <w:r w:rsidRPr="00EF2318">
        <w:t>N</w:t>
      </w:r>
      <w:r w:rsidRPr="00EF2318">
        <w:t>组半径。</w:t>
      </w:r>
    </w:p>
    <w:p w:rsidR="00EF2318" w:rsidRPr="00EF2318" w:rsidRDefault="00EF2318" w:rsidP="00EF2318">
      <w:pPr>
        <w:pStyle w:val="affffb"/>
        <w:ind w:firstLine="420"/>
      </w:pPr>
      <w:r w:rsidRPr="00EF2318">
        <w:t>接着每行输入一个实数，表示半径，一共输入</w:t>
      </w:r>
      <w:r w:rsidRPr="00EF2318">
        <w:t>N</w:t>
      </w:r>
      <w:r w:rsidRPr="00EF2318">
        <w:t>行。</w:t>
      </w:r>
    </w:p>
    <w:p w:rsidR="00EF2318" w:rsidRPr="00EF2318" w:rsidRDefault="00EF2318" w:rsidP="009A2F9D">
      <w:pPr>
        <w:pStyle w:val="4"/>
        <w:rPr>
          <w:lang w:eastAsia="zh-CN"/>
        </w:rPr>
      </w:pPr>
      <w:r w:rsidRPr="00EF2318">
        <w:rPr>
          <w:lang w:eastAsia="zh-CN"/>
        </w:rPr>
        <w:t>输出</w:t>
      </w:r>
    </w:p>
    <w:p w:rsidR="00EF2318" w:rsidRPr="00EF2318" w:rsidRDefault="00EF2318" w:rsidP="00EF2318">
      <w:pPr>
        <w:pStyle w:val="affffb"/>
        <w:ind w:firstLine="420"/>
      </w:pPr>
      <w:r w:rsidRPr="00EF2318">
        <w:t>每行输出一个实数，表示圆球的体积，实数保留三位小数。</w:t>
      </w:r>
    </w:p>
    <w:p w:rsidR="00EF2318" w:rsidRPr="00EF2318" w:rsidRDefault="00EF2318" w:rsidP="009A2F9D">
      <w:pPr>
        <w:pStyle w:val="4"/>
        <w:rPr>
          <w:lang w:eastAsia="zh-CN"/>
        </w:rPr>
      </w:pPr>
      <w:r w:rsidRPr="00EF2318">
        <w:rPr>
          <w:lang w:eastAsia="zh-CN"/>
        </w:rPr>
        <w:t>输入样例</w:t>
      </w:r>
    </w:p>
    <w:p w:rsidR="00EF2318" w:rsidRPr="00EF2318" w:rsidRDefault="00EF2318" w:rsidP="00EF2318">
      <w:pPr>
        <w:pStyle w:val="affffc"/>
        <w:ind w:left="420"/>
      </w:pPr>
      <w:r w:rsidRPr="00EF2318">
        <w:t>3</w:t>
      </w:r>
    </w:p>
    <w:p w:rsidR="00EF2318" w:rsidRPr="00EF2318" w:rsidRDefault="00EF2318" w:rsidP="00EF2318">
      <w:pPr>
        <w:pStyle w:val="affffc"/>
        <w:ind w:left="420"/>
      </w:pPr>
      <w:r w:rsidRPr="00EF2318">
        <w:t>2.5</w:t>
      </w:r>
    </w:p>
    <w:p w:rsidR="00EF2318" w:rsidRPr="00EF2318" w:rsidRDefault="00EF2318" w:rsidP="00EF2318">
      <w:pPr>
        <w:pStyle w:val="affffc"/>
        <w:ind w:left="420"/>
      </w:pPr>
      <w:r w:rsidRPr="00EF2318">
        <w:t>8.4</w:t>
      </w:r>
    </w:p>
    <w:p w:rsidR="00EF2318" w:rsidRPr="00EF2318" w:rsidRDefault="00EF2318" w:rsidP="00EF2318">
      <w:pPr>
        <w:pStyle w:val="affffc"/>
        <w:ind w:left="420"/>
      </w:pPr>
      <w:r w:rsidRPr="00EF2318">
        <w:t>6.9</w:t>
      </w:r>
    </w:p>
    <w:p w:rsidR="00EF2318" w:rsidRPr="00EF2318" w:rsidRDefault="00EF2318" w:rsidP="009A2F9D">
      <w:pPr>
        <w:pStyle w:val="4"/>
        <w:rPr>
          <w:lang w:eastAsia="zh-CN"/>
        </w:rPr>
      </w:pPr>
      <w:r w:rsidRPr="00EF2318">
        <w:rPr>
          <w:lang w:eastAsia="zh-CN"/>
        </w:rPr>
        <w:t>输出样例</w:t>
      </w:r>
    </w:p>
    <w:p w:rsidR="00EF2318" w:rsidRPr="00EF2318" w:rsidRDefault="00EF2318" w:rsidP="00EF2318">
      <w:pPr>
        <w:pStyle w:val="affffc"/>
        <w:ind w:left="420"/>
      </w:pPr>
      <w:r w:rsidRPr="00EF2318">
        <w:t>65.450</w:t>
      </w:r>
    </w:p>
    <w:p w:rsidR="00EF2318" w:rsidRPr="00EF2318" w:rsidRDefault="00EF2318" w:rsidP="00EF2318">
      <w:pPr>
        <w:pStyle w:val="affffc"/>
        <w:ind w:left="420"/>
      </w:pPr>
      <w:r w:rsidRPr="00EF2318">
        <w:t>2482.713</w:t>
      </w:r>
    </w:p>
    <w:p w:rsidR="00EF2318" w:rsidRPr="00EF2318" w:rsidRDefault="00EF2318" w:rsidP="00EF2318">
      <w:pPr>
        <w:pStyle w:val="affffc"/>
        <w:ind w:left="420"/>
      </w:pPr>
      <w:r w:rsidRPr="00EF2318">
        <w:t>1376.055</w:t>
      </w:r>
    </w:p>
    <w:p w:rsidR="00210421" w:rsidRDefault="00CF7ED0">
      <w:r>
        <w:rPr>
          <w:b/>
        </w:rPr>
        <w:t>解题思路</w:t>
      </w:r>
    </w:p>
    <w:p w:rsidR="00210421" w:rsidRDefault="00CF7ED0">
      <w:pPr>
        <w:ind w:firstLine="420"/>
      </w:pPr>
      <w:r>
        <w:lastRenderedPageBreak/>
        <w:t>本题要求根据圆球半径计算体积。球体体积公式为</w:t>
      </w:r>
      <w:r>
        <w:t>V=(4/3)πr³</w:t>
      </w:r>
      <w:r>
        <w:t>，题目中</w:t>
      </w:r>
      <w:r>
        <w:t>π</w:t>
      </w:r>
      <w:r>
        <w:t>取</w:t>
      </w:r>
      <w:r>
        <w:t>3.14</w:t>
      </w:r>
      <w:r>
        <w:t>。程序读入测试组数</w:t>
      </w:r>
      <w:r>
        <w:t>n</w:t>
      </w:r>
      <w:r>
        <w:t>，对每组数据读入半径</w:t>
      </w:r>
      <w:r>
        <w:t>r</w:t>
      </w:r>
      <w:r>
        <w:t>，使用</w:t>
      </w:r>
      <w:r>
        <w:t>pow</w:t>
      </w:r>
      <w:r>
        <w:t>函数计算</w:t>
      </w:r>
      <w:r>
        <w:t>r</w:t>
      </w:r>
      <w:r>
        <w:t>的立方，再乘以</w:t>
      </w:r>
      <w:r>
        <w:t>(4/3)×3.14</w:t>
      </w:r>
      <w:r>
        <w:t>得到体积。使用</w:t>
      </w:r>
      <w:r>
        <w:t>setprecision(3)</w:t>
      </w:r>
      <w:r>
        <w:t>和</w:t>
      </w:r>
      <w:r>
        <w:t>fixed</w:t>
      </w:r>
      <w:r>
        <w:t>控制输出保留三位小数。</w:t>
      </w:r>
    </w:p>
    <w:p w:rsidR="00E8200E" w:rsidRDefault="006807C8" w:rsidP="009A2F9D">
      <w:pPr>
        <w:pStyle w:val="4"/>
        <w:rPr>
          <w:lang w:eastAsia="zh-CN"/>
        </w:rPr>
      </w:pPr>
      <w:r>
        <w:rPr>
          <w:lang w:eastAsia="zh-CN"/>
        </w:rPr>
        <w:t>参考代码</w:t>
      </w:r>
      <w:r>
        <w:rPr>
          <w:rFonts w:hint="eastAsia"/>
          <w:lang w:eastAsia="zh-CN"/>
        </w:rPr>
        <w:t>(C++</w:t>
      </w:r>
      <w:r>
        <w:rPr>
          <w:lang w:eastAsia="zh-CN"/>
        </w:rPr>
        <w:t>)</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8200"/>
          <w:sz w:val="18"/>
          <w:szCs w:val="18"/>
          <w:bdr w:val="none" w:sz="0" w:space="0" w:color="auto" w:frame="1"/>
          <w:lang w:eastAsia="zh-CN"/>
        </w:rPr>
        <w:t>//NQ004 </w:t>
      </w:r>
      <w:r w:rsidRPr="00714461">
        <w:rPr>
          <w:rFonts w:ascii="Consolas" w:hAnsi="Consolas" w:cs="宋体"/>
          <w:color w:val="008200"/>
          <w:sz w:val="18"/>
          <w:szCs w:val="18"/>
          <w:bdr w:val="none" w:sz="0" w:space="0" w:color="auto" w:frame="1"/>
          <w:lang w:eastAsia="zh-CN"/>
        </w:rPr>
        <w:t>求圆球的体积</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&lt;iostream&gt;</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&lt;cmath&gt;</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&lt;iomanip&gt;</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006699"/>
          <w:sz w:val="18"/>
          <w:szCs w:val="18"/>
          <w:bdr w:val="none" w:sz="0" w:space="0" w:color="auto" w:frame="1"/>
          <w:lang w:eastAsia="zh-CN"/>
        </w:rPr>
        <w:t>using</w:t>
      </w: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namespace</w:t>
      </w:r>
      <w:r w:rsidRPr="00714461">
        <w:rPr>
          <w:rFonts w:ascii="Consolas" w:hAnsi="Consolas" w:cs="宋体"/>
          <w:color w:val="000000"/>
          <w:sz w:val="18"/>
          <w:szCs w:val="18"/>
          <w:bdr w:val="none" w:sz="0" w:space="0" w:color="auto" w:frame="1"/>
          <w:lang w:eastAsia="zh-CN"/>
        </w:rPr>
        <w:t> std;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#define PI 3.1415926</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main()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n;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n; </w:t>
      </w:r>
      <w:r w:rsidRPr="00714461">
        <w:rPr>
          <w:rFonts w:ascii="Consolas" w:hAnsi="Consolas" w:cs="宋体"/>
          <w:color w:val="008200"/>
          <w:sz w:val="18"/>
          <w:szCs w:val="18"/>
          <w:bdr w:val="none" w:sz="0" w:space="0" w:color="auto" w:frame="1"/>
          <w:lang w:eastAsia="zh-CN"/>
        </w:rPr>
        <w:t>//n</w:t>
      </w:r>
      <w:r w:rsidRPr="00714461">
        <w:rPr>
          <w:rFonts w:ascii="Consolas" w:hAnsi="Consolas" w:cs="宋体"/>
          <w:color w:val="008200"/>
          <w:sz w:val="18"/>
          <w:szCs w:val="18"/>
          <w:bdr w:val="none" w:sz="0" w:space="0" w:color="auto" w:frame="1"/>
          <w:lang w:eastAsia="zh-CN"/>
        </w:rPr>
        <w:t>组数</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double</w:t>
      </w:r>
      <w:r w:rsidRPr="00714461">
        <w:rPr>
          <w:rFonts w:ascii="Consolas" w:hAnsi="Consolas" w:cs="宋体"/>
          <w:color w:val="000000"/>
          <w:sz w:val="18"/>
          <w:szCs w:val="18"/>
          <w:bdr w:val="none" w:sz="0" w:space="0" w:color="auto" w:frame="1"/>
          <w:lang w:eastAsia="zh-CN"/>
        </w:rPr>
        <w:t> r;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半径值</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while</w:t>
      </w:r>
      <w:r w:rsidRPr="00714461">
        <w:rPr>
          <w:rFonts w:ascii="Consolas" w:hAnsi="Consolas" w:cs="宋体"/>
          <w:color w:val="000000"/>
          <w:sz w:val="18"/>
          <w:szCs w:val="18"/>
          <w:bdr w:val="none" w:sz="0" w:space="0" w:color="auto" w:frame="1"/>
          <w:lang w:eastAsia="zh-CN"/>
        </w:rPr>
        <w:t> (n--)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r;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固定小数位数</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 &lt;&lt; setiosflags(ios::fixed);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结果保留</w:t>
      </w:r>
      <w:r w:rsidRPr="00714461">
        <w:rPr>
          <w:rFonts w:ascii="Consolas" w:hAnsi="Consolas" w:cs="宋体"/>
          <w:color w:val="008200"/>
          <w:sz w:val="18"/>
          <w:szCs w:val="18"/>
          <w:bdr w:val="none" w:sz="0" w:space="0" w:color="auto" w:frame="1"/>
          <w:lang w:eastAsia="zh-CN"/>
        </w:rPr>
        <w:t>3</w:t>
      </w:r>
      <w:r w:rsidRPr="00714461">
        <w:rPr>
          <w:rFonts w:ascii="Consolas" w:hAnsi="Consolas" w:cs="宋体"/>
          <w:color w:val="008200"/>
          <w:sz w:val="18"/>
          <w:szCs w:val="18"/>
          <w:bdr w:val="none" w:sz="0" w:space="0" w:color="auto" w:frame="1"/>
          <w:lang w:eastAsia="zh-CN"/>
        </w:rPr>
        <w:t>位小数</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 &lt;&lt; setprecision(3) &lt;&lt; PI*r*r*r*4/3 &lt;&lt; endl;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return</w:t>
      </w:r>
      <w:r w:rsidRPr="00714461">
        <w:rPr>
          <w:rFonts w:ascii="Consolas" w:hAnsi="Consolas" w:cs="宋体"/>
          <w:color w:val="000000"/>
          <w:sz w:val="18"/>
          <w:szCs w:val="18"/>
          <w:bdr w:val="none" w:sz="0" w:space="0" w:color="auto" w:frame="1"/>
          <w:lang w:eastAsia="zh-CN"/>
        </w:rPr>
        <w:t> 0;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rsidR="00EA287D" w:rsidRPr="00EA287D" w:rsidRDefault="00EA287D" w:rsidP="00741B54">
      <w:pPr>
        <w:pStyle w:val="2"/>
        <w:spacing w:before="315"/>
        <w:rPr>
          <w:lang w:eastAsia="zh-CN"/>
        </w:rPr>
      </w:pPr>
      <w:bookmarkStart w:id="12" w:name="_Toc53733923"/>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2"/>
    </w:p>
    <w:p w:rsidR="00EA287D" w:rsidRPr="00EA287D" w:rsidRDefault="00EA287D" w:rsidP="009A2F9D">
      <w:pPr>
        <w:pStyle w:val="4"/>
        <w:rPr>
          <w:lang w:eastAsia="zh-CN"/>
        </w:rPr>
      </w:pPr>
      <w:r w:rsidRPr="00EA287D">
        <w:rPr>
          <w:lang w:eastAsia="zh-CN"/>
        </w:rPr>
        <w:t>描述</w:t>
      </w:r>
    </w:p>
    <w:p w:rsidR="00EA287D" w:rsidRPr="00EA287D" w:rsidRDefault="00EA287D" w:rsidP="00EA287D">
      <w:pPr>
        <w:pStyle w:val="affffb"/>
        <w:ind w:firstLine="420"/>
      </w:pPr>
      <w:r w:rsidRPr="00EA287D">
        <w:t>看着小鲁</w:t>
      </w:r>
      <w:r w:rsidRPr="00EA287D">
        <w:t>AC</w:t>
      </w:r>
      <w:r w:rsidRPr="00EA287D">
        <w:t>后开心的笑，小华也和他一起开心，于是继续出简单题帮助小鲁在微小的长进中建立编程的自信。</w:t>
      </w:r>
    </w:p>
    <w:p w:rsidR="00EA287D" w:rsidRPr="00EA287D" w:rsidRDefault="00EA287D" w:rsidP="00EA287D">
      <w:pPr>
        <w:pStyle w:val="affffb"/>
        <w:ind w:firstLine="420"/>
      </w:pPr>
      <w:r w:rsidRPr="00EA287D">
        <w:t>简单题第三题：求实数的绝对值。</w:t>
      </w:r>
    </w:p>
    <w:p w:rsidR="00EA287D" w:rsidRPr="00EA287D" w:rsidRDefault="00EA287D" w:rsidP="009A2F9D">
      <w:pPr>
        <w:pStyle w:val="4"/>
        <w:rPr>
          <w:lang w:eastAsia="zh-CN"/>
        </w:rPr>
      </w:pPr>
      <w:r w:rsidRPr="00EA287D">
        <w:rPr>
          <w:lang w:eastAsia="zh-CN"/>
        </w:rPr>
        <w:t>输入</w:t>
      </w:r>
    </w:p>
    <w:p w:rsidR="00F55E40" w:rsidRDefault="00EA287D" w:rsidP="00EA287D">
      <w:pPr>
        <w:pStyle w:val="affffb"/>
        <w:ind w:firstLine="420"/>
      </w:pPr>
      <w:r w:rsidRPr="00EA287D">
        <w:t>输入数据有多组，每组占一行，每行包含一个实数。</w:t>
      </w:r>
    </w:p>
    <w:p w:rsidR="00EA287D" w:rsidRPr="00975CFC" w:rsidRDefault="00F55E40" w:rsidP="00975CFC">
      <w:pPr>
        <w:pStyle w:val="4"/>
        <w:rPr>
          <w:rFonts w:eastAsia="PMingLiU"/>
        </w:rPr>
      </w:pPr>
      <w:r>
        <w:rPr>
          <w:rFonts w:hint="eastAsia"/>
        </w:rPr>
        <w:lastRenderedPageBreak/>
        <w:t>输出</w:t>
      </w:r>
    </w:p>
    <w:p w:rsidR="00EA287D" w:rsidRPr="00EA287D" w:rsidRDefault="00EA287D" w:rsidP="00EA287D">
      <w:pPr>
        <w:pStyle w:val="affffb"/>
        <w:ind w:firstLine="420"/>
      </w:pPr>
      <w:r w:rsidRPr="00EA287D">
        <w:t>对于每组输入数据，输出它的绝对值，要求每组数据输出一行，结果保留两位小数。</w:t>
      </w:r>
    </w:p>
    <w:p w:rsidR="00EA287D" w:rsidRPr="00EA287D" w:rsidRDefault="00EA287D" w:rsidP="009A2F9D">
      <w:pPr>
        <w:pStyle w:val="4"/>
        <w:rPr>
          <w:lang w:eastAsia="zh-CN"/>
        </w:rPr>
      </w:pPr>
      <w:r w:rsidRPr="00EA287D">
        <w:rPr>
          <w:lang w:eastAsia="zh-CN"/>
        </w:rPr>
        <w:t>输入样例</w:t>
      </w:r>
      <w:r w:rsidRPr="00EA287D">
        <w:rPr>
          <w:lang w:eastAsia="zh-CN"/>
        </w:rPr>
        <w:t> </w:t>
      </w:r>
    </w:p>
    <w:p w:rsidR="00EA287D" w:rsidRPr="00EA287D" w:rsidRDefault="00EA287D" w:rsidP="00EA287D">
      <w:pPr>
        <w:pStyle w:val="affffc"/>
        <w:ind w:left="420"/>
      </w:pPr>
      <w:r w:rsidRPr="00EA287D">
        <w:t>135</w:t>
      </w:r>
    </w:p>
    <w:p w:rsidR="00EA287D" w:rsidRPr="00EA287D" w:rsidRDefault="00EA287D" w:rsidP="00EA287D">
      <w:pPr>
        <w:pStyle w:val="affffc"/>
        <w:ind w:left="420"/>
      </w:pPr>
      <w:r w:rsidRPr="00EA287D">
        <w:t>-247.00</w:t>
      </w:r>
    </w:p>
    <w:p w:rsidR="00EA287D" w:rsidRPr="00EA287D" w:rsidRDefault="00EA287D" w:rsidP="009A2F9D">
      <w:pPr>
        <w:pStyle w:val="4"/>
        <w:rPr>
          <w:lang w:eastAsia="zh-CN"/>
        </w:rPr>
      </w:pPr>
      <w:r w:rsidRPr="00EA287D">
        <w:rPr>
          <w:lang w:eastAsia="zh-CN"/>
        </w:rPr>
        <w:t>输出样例</w:t>
      </w:r>
    </w:p>
    <w:p w:rsidR="00EA287D" w:rsidRPr="00EA287D" w:rsidRDefault="00EA287D" w:rsidP="00EA287D">
      <w:pPr>
        <w:pStyle w:val="affffc"/>
        <w:ind w:left="420"/>
      </w:pPr>
      <w:r w:rsidRPr="00EA287D">
        <w:t>135.00</w:t>
      </w:r>
    </w:p>
    <w:p w:rsidR="00EA287D" w:rsidRPr="00EA287D" w:rsidRDefault="00EA287D" w:rsidP="00EA287D">
      <w:pPr>
        <w:pStyle w:val="affffc"/>
        <w:ind w:left="420"/>
      </w:pPr>
      <w:r w:rsidRPr="00EA287D">
        <w:t>247.00</w:t>
      </w:r>
    </w:p>
    <w:p w:rsidR="00210421" w:rsidRDefault="00CF7ED0">
      <w:r>
        <w:rPr>
          <w:b/>
        </w:rPr>
        <w:t>解题思路</w:t>
      </w:r>
    </w:p>
    <w:p w:rsidR="00210421" w:rsidRDefault="00CF7ED0">
      <w:pPr>
        <w:ind w:firstLine="420"/>
      </w:pPr>
      <w:r>
        <w:t>本题要求计算实数的绝对值。程序读入测试组数</w:t>
      </w:r>
      <w:r>
        <w:t>n</w:t>
      </w:r>
      <w:r>
        <w:t>，对每组数据读入一个浮点数，使用</w:t>
      </w:r>
      <w:r>
        <w:t>fabs</w:t>
      </w:r>
      <w:r>
        <w:t>函数（针对</w:t>
      </w:r>
      <w:r>
        <w:t>double</w:t>
      </w:r>
      <w:r>
        <w:t>类型）计算绝对值。输出使用</w:t>
      </w:r>
      <w:r>
        <w:t>fixed</w:t>
      </w:r>
      <w:r>
        <w:t>和</w:t>
      </w:r>
      <w:r>
        <w:t>setprecision(2)</w:t>
      </w:r>
      <w:r>
        <w:t>保留两位小数。这是数学库函数的直接应用。</w:t>
      </w:r>
    </w:p>
    <w:p w:rsidR="00EA287D" w:rsidRDefault="009C3DA3" w:rsidP="009A2F9D">
      <w:pPr>
        <w:pStyle w:val="4"/>
        <w:rPr>
          <w:lang w:eastAsia="zh-CN"/>
        </w:rPr>
      </w:pPr>
      <w:r>
        <w:rPr>
          <w:rFonts w:hint="eastAsia"/>
          <w:lang w:eastAsia="zh-CN"/>
        </w:rPr>
        <w:t>参考代码</w:t>
      </w:r>
      <w:r>
        <w:rPr>
          <w:rFonts w:hint="eastAsia"/>
          <w:lang w:eastAsia="zh-CN"/>
        </w:rPr>
        <w:t>(C++)</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//NQ005 </w:t>
      </w:r>
      <w:r w:rsidRPr="00E16F07">
        <w:rPr>
          <w:rFonts w:ascii="Consolas" w:hAnsi="Consolas" w:cs="宋体"/>
          <w:color w:val="008200"/>
          <w:sz w:val="18"/>
          <w:szCs w:val="18"/>
          <w:bdr w:val="none" w:sz="0" w:space="0" w:color="auto" w:frame="1"/>
          <w:lang w:eastAsia="zh-CN"/>
        </w:rPr>
        <w:t>实数绝对值</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&lt;iostream&gt;</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&lt;cmath&gt;</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&lt;iomanip&gt;</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006699"/>
          <w:sz w:val="18"/>
          <w:szCs w:val="18"/>
          <w:bdr w:val="none" w:sz="0" w:space="0" w:color="auto" w:frame="1"/>
          <w:lang w:eastAsia="zh-CN"/>
        </w:rPr>
        <w:t>using</w:t>
      </w: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namespace</w:t>
      </w:r>
      <w:r w:rsidRPr="00E16F07">
        <w:rPr>
          <w:rFonts w:ascii="Consolas" w:hAnsi="Consolas" w:cs="宋体"/>
          <w:color w:val="000000"/>
          <w:sz w:val="18"/>
          <w:szCs w:val="18"/>
          <w:bdr w:val="none" w:sz="0" w:space="0" w:color="auto" w:frame="1"/>
          <w:lang w:eastAsia="zh-CN"/>
        </w:rPr>
        <w:t> std;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main()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n;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double</w:t>
      </w:r>
      <w:r w:rsidRPr="00E16F07">
        <w:rPr>
          <w:rFonts w:ascii="Consolas" w:hAnsi="Consolas" w:cs="宋体"/>
          <w:color w:val="000000"/>
          <w:sz w:val="18"/>
          <w:szCs w:val="18"/>
          <w:bdr w:val="none" w:sz="0" w:space="0" w:color="auto" w:frame="1"/>
          <w:lang w:eastAsia="zh-CN"/>
        </w:rPr>
        <w:t> x; </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实数</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while</w:t>
      </w:r>
      <w:r w:rsidRPr="00E16F07">
        <w:rPr>
          <w:rFonts w:ascii="Consolas" w:hAnsi="Consolas" w:cs="宋体"/>
          <w:color w:val="000000"/>
          <w:sz w:val="18"/>
          <w:szCs w:val="18"/>
          <w:bdr w:val="none" w:sz="0" w:space="0" w:color="auto" w:frame="1"/>
          <w:lang w:eastAsia="zh-CN"/>
        </w:rPr>
        <w:t> (cin &gt;&gt; n)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cin &gt;&gt; x;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固定小数位数</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cout &lt;&lt; setiosflags(ios::fixed);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结果保留</w:t>
      </w:r>
      <w:r w:rsidRPr="00E16F07">
        <w:rPr>
          <w:rFonts w:ascii="Consolas" w:hAnsi="Consolas" w:cs="宋体"/>
          <w:color w:val="008200"/>
          <w:sz w:val="18"/>
          <w:szCs w:val="18"/>
          <w:bdr w:val="none" w:sz="0" w:space="0" w:color="auto" w:frame="1"/>
          <w:lang w:eastAsia="zh-CN"/>
        </w:rPr>
        <w:t>2</w:t>
      </w:r>
      <w:r w:rsidRPr="00E16F07">
        <w:rPr>
          <w:rFonts w:ascii="Consolas" w:hAnsi="Consolas" w:cs="宋体"/>
          <w:color w:val="008200"/>
          <w:sz w:val="18"/>
          <w:szCs w:val="18"/>
          <w:bdr w:val="none" w:sz="0" w:space="0" w:color="auto" w:frame="1"/>
          <w:lang w:eastAsia="zh-CN"/>
        </w:rPr>
        <w:t>位小数</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cout &lt;&lt; setprecision(2) &lt;&lt; fabs(x) &lt;&lt; endl;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0;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rsidR="00F111F1" w:rsidRPr="00F111F1" w:rsidRDefault="00F111F1" w:rsidP="00741B54">
      <w:pPr>
        <w:pStyle w:val="2"/>
        <w:spacing w:before="315"/>
        <w:rPr>
          <w:lang w:eastAsia="zh-CN"/>
        </w:rPr>
      </w:pPr>
      <w:bookmarkStart w:id="13" w:name="_Toc53733924"/>
      <w:r w:rsidRPr="00F111F1">
        <w:rPr>
          <w:lang w:eastAsia="zh-CN"/>
        </w:rPr>
        <w:lastRenderedPageBreak/>
        <w:t>成绩分区</w:t>
      </w:r>
      <w:r w:rsidR="00155C9D" w:rsidRPr="00155C9D">
        <w:rPr>
          <w:rFonts w:hint="eastAsia"/>
          <w:vertAlign w:val="superscript"/>
          <w:lang w:eastAsia="zh-CN"/>
        </w:rPr>
        <w:t>N</w:t>
      </w:r>
      <w:r w:rsidR="00155C9D" w:rsidRPr="00155C9D">
        <w:rPr>
          <w:vertAlign w:val="superscript"/>
          <w:lang w:eastAsia="zh-CN"/>
        </w:rPr>
        <w:t>Q006</w:t>
      </w:r>
      <w:bookmarkEnd w:id="13"/>
    </w:p>
    <w:p w:rsidR="00F111F1" w:rsidRPr="00F111F1" w:rsidRDefault="00F111F1" w:rsidP="009A2F9D">
      <w:pPr>
        <w:pStyle w:val="4"/>
        <w:rPr>
          <w:lang w:eastAsia="zh-CN"/>
        </w:rPr>
      </w:pPr>
      <w:r w:rsidRPr="00F111F1">
        <w:rPr>
          <w:lang w:eastAsia="zh-CN"/>
        </w:rPr>
        <w:t>描述</w:t>
      </w:r>
    </w:p>
    <w:p w:rsidR="00F111F1" w:rsidRPr="00F111F1" w:rsidRDefault="00F111F1" w:rsidP="00F111F1">
      <w:pPr>
        <w:pStyle w:val="affffb"/>
        <w:ind w:firstLine="420"/>
      </w:pPr>
      <w:r w:rsidRPr="00F111F1">
        <w:t>教育是一个民族要崛起的必备条件。小嘉排除万难，创办学校。</w:t>
      </w:r>
    </w:p>
    <w:p w:rsidR="00F111F1" w:rsidRPr="00F111F1" w:rsidRDefault="00F111F1" w:rsidP="00F111F1">
      <w:pPr>
        <w:pStyle w:val="affffb"/>
        <w:ind w:firstLine="420"/>
      </w:pPr>
      <w:r w:rsidRPr="00F111F1">
        <w:t>艰苦创校期，小嘉自己身兼数职，既是校长，又是后勤总管，既要为办校募款，又要为学校广罗人才。于此同时，还要亲自在一线教学，评估学生的学习状况。</w:t>
      </w:r>
    </w:p>
    <w:p w:rsidR="00F111F1" w:rsidRPr="00F111F1" w:rsidRDefault="00F111F1" w:rsidP="00F111F1">
      <w:pPr>
        <w:pStyle w:val="affffb"/>
        <w:ind w:firstLine="420"/>
      </w:pPr>
      <w:r w:rsidRPr="00F111F1">
        <w:t>小嘉每学期最重要的工作之一就是评估每个学生的学习成绩属于哪个档次，并且根据原始数据调整新学期的教学方案和人才引进方案。</w:t>
      </w:r>
    </w:p>
    <w:p w:rsidR="00F111F1" w:rsidRPr="00F111F1" w:rsidRDefault="00F111F1" w:rsidP="00F111F1">
      <w:pPr>
        <w:pStyle w:val="affffb"/>
        <w:ind w:firstLine="420"/>
      </w:pPr>
      <w:r w:rsidRPr="00F111F1">
        <w:t>给定一个</w:t>
      </w:r>
      <w:r w:rsidRPr="00F111F1">
        <w:t>[0,100]</w:t>
      </w:r>
      <w:r w:rsidRPr="00F111F1">
        <w:t>之间的浮点数</w:t>
      </w:r>
      <w:r w:rsidRPr="00F111F1">
        <w:t>Score</w:t>
      </w:r>
      <w:r w:rsidRPr="00F111F1">
        <w:t>，请你判断该数字属于以下哪个区间：</w:t>
      </w:r>
    </w:p>
    <w:p w:rsidR="00F111F1" w:rsidRPr="00FE2C04" w:rsidRDefault="00F111F1" w:rsidP="00FE2C04">
      <w:pPr>
        <w:pStyle w:val="affffc"/>
        <w:ind w:left="420"/>
        <w:jc w:val="center"/>
        <w:rPr>
          <w:b/>
        </w:rPr>
      </w:pPr>
      <w:r w:rsidRPr="00FE2C04">
        <w:rPr>
          <w:b/>
        </w:rPr>
        <w:t>A:[90,100] B:[80,90) C:[70,80) D:[60,70) E:[0,60)</w:t>
      </w:r>
    </w:p>
    <w:p w:rsidR="00F111F1" w:rsidRPr="00F111F1" w:rsidRDefault="00F111F1" w:rsidP="00F111F1">
      <w:pPr>
        <w:pStyle w:val="affffb"/>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rsidR="00F111F1" w:rsidRPr="00F111F1" w:rsidRDefault="00F111F1" w:rsidP="00F111F1">
      <w:pPr>
        <w:pStyle w:val="affffb"/>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rsidR="00F111F1" w:rsidRPr="00F111F1" w:rsidRDefault="00F111F1" w:rsidP="00F111F1">
      <w:pPr>
        <w:pStyle w:val="affffb"/>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rsidR="00F111F1" w:rsidRPr="00F111F1" w:rsidRDefault="00F111F1" w:rsidP="009A2F9D">
      <w:pPr>
        <w:pStyle w:val="4"/>
        <w:rPr>
          <w:lang w:eastAsia="zh-CN"/>
        </w:rPr>
      </w:pPr>
      <w:r w:rsidRPr="00F111F1">
        <w:rPr>
          <w:lang w:eastAsia="zh-CN"/>
        </w:rPr>
        <w:t>输入</w:t>
      </w:r>
    </w:p>
    <w:p w:rsidR="00F111F1" w:rsidRPr="00F111F1" w:rsidRDefault="00F111F1" w:rsidP="004C4C91">
      <w:pPr>
        <w:pStyle w:val="affffb"/>
        <w:ind w:firstLine="420"/>
      </w:pPr>
      <w:r w:rsidRPr="00F111F1">
        <w:t>输入数据有</w:t>
      </w:r>
      <w:r w:rsidRPr="00F111F1">
        <w:t>n</w:t>
      </w:r>
      <w:r w:rsidRPr="00F111F1">
        <w:t>行，每行是一个浮点数</w:t>
      </w:r>
      <w:r w:rsidRPr="00F111F1">
        <w:t>Score</w:t>
      </w:r>
      <w:r w:rsidRPr="00F111F1">
        <w:t>，代表学生的综合成绩。</w:t>
      </w:r>
    </w:p>
    <w:p w:rsidR="00F111F1" w:rsidRPr="00F111F1" w:rsidRDefault="00F111F1" w:rsidP="009A2F9D">
      <w:pPr>
        <w:pStyle w:val="4"/>
        <w:rPr>
          <w:lang w:eastAsia="zh-CN"/>
        </w:rPr>
      </w:pPr>
      <w:r w:rsidRPr="00F111F1">
        <w:rPr>
          <w:lang w:eastAsia="zh-CN"/>
        </w:rPr>
        <w:t>输出</w:t>
      </w:r>
    </w:p>
    <w:p w:rsidR="00F111F1" w:rsidRPr="00F111F1" w:rsidRDefault="00F111F1" w:rsidP="004C4C91">
      <w:pPr>
        <w:pStyle w:val="affffb"/>
        <w:ind w:firstLine="420"/>
      </w:pPr>
      <w:r w:rsidRPr="00F111F1">
        <w:t>对于每行输入数据，请判定该数</w:t>
      </w:r>
      <w:r w:rsidRPr="00F111F1">
        <w:t>Score</w:t>
      </w:r>
      <w:r w:rsidRPr="00F111F1">
        <w:t>落在哪个区间，并且输出完整区间。</w:t>
      </w:r>
    </w:p>
    <w:p w:rsidR="00F111F1" w:rsidRPr="00F111F1" w:rsidRDefault="00F111F1" w:rsidP="004C4C91">
      <w:pPr>
        <w:pStyle w:val="affffb"/>
        <w:ind w:firstLine="420"/>
      </w:pPr>
      <w:r w:rsidRPr="00F111F1">
        <w:t>例如</w:t>
      </w:r>
    </w:p>
    <w:p w:rsidR="00F111F1" w:rsidRPr="00F111F1" w:rsidRDefault="00F111F1" w:rsidP="004C4C91">
      <w:pPr>
        <w:pStyle w:val="affffb"/>
        <w:ind w:firstLine="420"/>
      </w:pPr>
      <w:r w:rsidRPr="00F111F1">
        <w:t>输入数据是</w:t>
      </w:r>
      <w:r w:rsidRPr="00F111F1">
        <w:t xml:space="preserve">99.9 </w:t>
      </w:r>
      <w:r w:rsidRPr="00F111F1">
        <w:t>程序输出</w:t>
      </w:r>
      <w:r w:rsidRPr="00F111F1">
        <w:t> A:[90,100]</w:t>
      </w:r>
    </w:p>
    <w:p w:rsidR="00F111F1" w:rsidRPr="00F111F1" w:rsidRDefault="00F111F1" w:rsidP="004C4C91">
      <w:pPr>
        <w:pStyle w:val="affffb"/>
        <w:ind w:firstLine="420"/>
      </w:pPr>
      <w:r w:rsidRPr="00F111F1">
        <w:t>输入数据是</w:t>
      </w:r>
      <w:r w:rsidRPr="00F111F1">
        <w:t>85</w:t>
      </w:r>
      <w:r w:rsidRPr="00F111F1">
        <w:t>，程序输出</w:t>
      </w:r>
      <w:r w:rsidRPr="00F111F1">
        <w:t> B:[80,90)</w:t>
      </w:r>
    </w:p>
    <w:p w:rsidR="00F111F1" w:rsidRPr="00F111F1" w:rsidRDefault="00F111F1" w:rsidP="004C4C91">
      <w:pPr>
        <w:pStyle w:val="affffb"/>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rsidR="00F111F1" w:rsidRPr="00F111F1" w:rsidRDefault="00F111F1" w:rsidP="009A2F9D">
      <w:pPr>
        <w:pStyle w:val="4"/>
        <w:rPr>
          <w:lang w:eastAsia="zh-CN"/>
        </w:rPr>
      </w:pPr>
      <w:r w:rsidRPr="00F111F1">
        <w:rPr>
          <w:lang w:eastAsia="zh-CN"/>
        </w:rPr>
        <w:t>输入样例</w:t>
      </w:r>
    </w:p>
    <w:p w:rsidR="00F111F1" w:rsidRPr="00F111F1" w:rsidRDefault="00F111F1" w:rsidP="008039EF">
      <w:pPr>
        <w:pStyle w:val="affffc"/>
        <w:ind w:left="420"/>
      </w:pPr>
      <w:r w:rsidRPr="00F111F1">
        <w:t>99.9</w:t>
      </w:r>
    </w:p>
    <w:p w:rsidR="00F111F1" w:rsidRPr="00F111F1" w:rsidRDefault="00F111F1" w:rsidP="008039EF">
      <w:pPr>
        <w:pStyle w:val="affffc"/>
        <w:ind w:left="420"/>
      </w:pPr>
      <w:r w:rsidRPr="00F111F1">
        <w:t>88.8</w:t>
      </w:r>
    </w:p>
    <w:p w:rsidR="00F111F1" w:rsidRPr="00F111F1" w:rsidRDefault="00F111F1" w:rsidP="008039EF">
      <w:pPr>
        <w:pStyle w:val="affffc"/>
        <w:ind w:left="420"/>
      </w:pPr>
      <w:r w:rsidRPr="00F111F1">
        <w:t>77.7</w:t>
      </w:r>
    </w:p>
    <w:p w:rsidR="00F111F1" w:rsidRPr="00F111F1" w:rsidRDefault="00F111F1" w:rsidP="008039EF">
      <w:pPr>
        <w:pStyle w:val="affffc"/>
        <w:ind w:left="420"/>
      </w:pPr>
      <w:r w:rsidRPr="00F111F1">
        <w:lastRenderedPageBreak/>
        <w:t>66.6</w:t>
      </w:r>
    </w:p>
    <w:p w:rsidR="00F111F1" w:rsidRPr="00F111F1" w:rsidRDefault="00F111F1" w:rsidP="008039EF">
      <w:pPr>
        <w:pStyle w:val="affffc"/>
        <w:ind w:left="420"/>
      </w:pPr>
      <w:r w:rsidRPr="00F111F1">
        <w:t>55.5</w:t>
      </w:r>
    </w:p>
    <w:p w:rsidR="00F111F1" w:rsidRPr="00F111F1" w:rsidRDefault="00F111F1" w:rsidP="008039EF">
      <w:pPr>
        <w:pStyle w:val="affffc"/>
        <w:ind w:left="420"/>
      </w:pPr>
      <w:r w:rsidRPr="00F111F1">
        <w:t>-77.7</w:t>
      </w:r>
    </w:p>
    <w:p w:rsidR="00F111F1" w:rsidRPr="00F111F1" w:rsidRDefault="00F111F1" w:rsidP="009A2F9D">
      <w:pPr>
        <w:pStyle w:val="4"/>
        <w:rPr>
          <w:lang w:eastAsia="zh-CN"/>
        </w:rPr>
      </w:pPr>
      <w:r w:rsidRPr="00F111F1">
        <w:rPr>
          <w:lang w:eastAsia="zh-CN"/>
        </w:rPr>
        <w:t>输出样例</w:t>
      </w:r>
    </w:p>
    <w:p w:rsidR="00F111F1" w:rsidRPr="00F111F1" w:rsidRDefault="00F111F1" w:rsidP="008039EF">
      <w:pPr>
        <w:pStyle w:val="affffc"/>
        <w:ind w:left="420"/>
      </w:pPr>
      <w:r w:rsidRPr="00F111F1">
        <w:t>A:[90,100]</w:t>
      </w:r>
    </w:p>
    <w:p w:rsidR="00F111F1" w:rsidRPr="00F111F1" w:rsidRDefault="00F111F1" w:rsidP="008039EF">
      <w:pPr>
        <w:pStyle w:val="affffc"/>
        <w:ind w:left="420"/>
      </w:pPr>
      <w:r w:rsidRPr="00F111F1">
        <w:t>B:[80,90)</w:t>
      </w:r>
    </w:p>
    <w:p w:rsidR="00F111F1" w:rsidRPr="00F111F1" w:rsidRDefault="00F111F1" w:rsidP="008039EF">
      <w:pPr>
        <w:pStyle w:val="affffc"/>
        <w:ind w:left="420"/>
      </w:pPr>
      <w:r w:rsidRPr="00F111F1">
        <w:t>C:[70,80)</w:t>
      </w:r>
    </w:p>
    <w:p w:rsidR="00F111F1" w:rsidRPr="00F111F1" w:rsidRDefault="00F111F1" w:rsidP="008039EF">
      <w:pPr>
        <w:pStyle w:val="affffc"/>
        <w:ind w:left="420"/>
      </w:pPr>
      <w:r w:rsidRPr="00F111F1">
        <w:t>D:[60,70)</w:t>
      </w:r>
    </w:p>
    <w:p w:rsidR="00F111F1" w:rsidRPr="00F111F1" w:rsidRDefault="00F111F1" w:rsidP="008039EF">
      <w:pPr>
        <w:pStyle w:val="affffc"/>
        <w:ind w:left="420"/>
      </w:pPr>
      <w:r w:rsidRPr="00F111F1">
        <w:t>E:[0,60)</w:t>
      </w:r>
    </w:p>
    <w:p w:rsidR="00F111F1" w:rsidRPr="00F111F1" w:rsidRDefault="00F111F1" w:rsidP="008039EF">
      <w:pPr>
        <w:pStyle w:val="affffc"/>
        <w:ind w:left="420"/>
      </w:pPr>
      <w:r w:rsidRPr="00F111F1">
        <w:t>Wrong Score!</w:t>
      </w:r>
    </w:p>
    <w:p w:rsidR="00210421" w:rsidRDefault="00CF7ED0">
      <w:r>
        <w:rPr>
          <w:b/>
        </w:rPr>
        <w:t>解题思路</w:t>
      </w:r>
    </w:p>
    <w:p w:rsidR="00210421" w:rsidRDefault="00CF7ED0">
      <w:pPr>
        <w:ind w:firstLine="420"/>
      </w:pPr>
      <w:r>
        <w:t>本题根据成绩划分等级。程序读入测试组数</w:t>
      </w:r>
      <w:r>
        <w:t>n</w:t>
      </w:r>
      <w:r>
        <w:t>，对每组数据读入一个整数成绩，使用</w:t>
      </w:r>
      <w:r>
        <w:t>if-else if</w:t>
      </w:r>
      <w:r>
        <w:t>多分支结构判断：</w:t>
      </w:r>
      <w:r>
        <w:t>90</w:t>
      </w:r>
      <w:r>
        <w:t>分及以上为</w:t>
      </w:r>
      <w:r>
        <w:t>A</w:t>
      </w:r>
      <w:r>
        <w:t>，</w:t>
      </w:r>
      <w:r>
        <w:t>80-89</w:t>
      </w:r>
      <w:r>
        <w:t>为</w:t>
      </w:r>
      <w:r>
        <w:t>B</w:t>
      </w:r>
      <w:r>
        <w:t>，</w:t>
      </w:r>
      <w:r>
        <w:t>70-79</w:t>
      </w:r>
      <w:r>
        <w:t>为</w:t>
      </w:r>
      <w:r>
        <w:t>C</w:t>
      </w:r>
      <w:r>
        <w:t>，</w:t>
      </w:r>
      <w:r>
        <w:t>60-69</w:t>
      </w:r>
      <w:r>
        <w:t>为</w:t>
      </w:r>
      <w:r>
        <w:t>D</w:t>
      </w:r>
      <w:r>
        <w:t>，</w:t>
      </w:r>
      <w:r>
        <w:t>60</w:t>
      </w:r>
      <w:r>
        <w:t>以下为</w:t>
      </w:r>
      <w:r>
        <w:t>E</w:t>
      </w:r>
      <w:r>
        <w:t>。判断顺序从高到低，确保每个分数落入正确的区间。</w:t>
      </w:r>
    </w:p>
    <w:p w:rsidR="008039EF" w:rsidRDefault="008039EF" w:rsidP="009A2F9D">
      <w:pPr>
        <w:pStyle w:val="4"/>
        <w:rPr>
          <w:lang w:eastAsia="zh-CN"/>
        </w:rPr>
      </w:pPr>
      <w:r>
        <w:rPr>
          <w:rFonts w:hint="eastAsia"/>
          <w:lang w:eastAsia="zh-CN"/>
        </w:rPr>
        <w:t>参考代码</w:t>
      </w:r>
      <w:r>
        <w:rPr>
          <w:rFonts w:hint="eastAsia"/>
          <w:lang w:eastAsia="zh-CN"/>
        </w:rPr>
        <w:t>(C++)</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8200"/>
          <w:sz w:val="18"/>
          <w:szCs w:val="18"/>
          <w:bdr w:val="none" w:sz="0" w:space="0" w:color="auto" w:frame="1"/>
          <w:lang w:eastAsia="zh-CN"/>
        </w:rPr>
        <w:t>//NQ006 </w:t>
      </w:r>
      <w:r w:rsidRPr="00D43A6A">
        <w:rPr>
          <w:rFonts w:ascii="Consolas" w:hAnsi="Consolas" w:cs="宋体"/>
          <w:color w:val="008200"/>
          <w:sz w:val="18"/>
          <w:szCs w:val="18"/>
          <w:bdr w:val="none" w:sz="0" w:space="0" w:color="auto" w:frame="1"/>
          <w:lang w:eastAsia="zh-CN"/>
        </w:rPr>
        <w:t>成绩分区</w:t>
      </w:r>
      <w:r w:rsidRPr="00D43A6A">
        <w:rPr>
          <w:rFonts w:ascii="Consolas" w:hAnsi="Consolas" w:cs="宋体"/>
          <w:color w:val="000000"/>
          <w:sz w:val="18"/>
          <w:szCs w:val="18"/>
          <w:bdr w:val="none" w:sz="0" w:space="0" w:color="auto" w:frame="1"/>
          <w:lang w:eastAsia="zh-CN"/>
        </w:rPr>
        <w:t>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808080"/>
          <w:sz w:val="18"/>
          <w:szCs w:val="18"/>
          <w:bdr w:val="none" w:sz="0" w:space="0" w:color="auto" w:frame="1"/>
          <w:lang w:eastAsia="zh-CN"/>
        </w:rPr>
        <w:t>#include &lt;iostream&gt;</w:t>
      </w:r>
      <w:r w:rsidRPr="00D43A6A">
        <w:rPr>
          <w:rFonts w:ascii="Consolas" w:hAnsi="Consolas" w:cs="宋体"/>
          <w:color w:val="000000"/>
          <w:sz w:val="18"/>
          <w:szCs w:val="18"/>
          <w:bdr w:val="none" w:sz="0" w:space="0" w:color="auto" w:frame="1"/>
          <w:lang w:eastAsia="zh-CN"/>
        </w:rPr>
        <w:t>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b/>
          <w:bCs/>
          <w:color w:val="006699"/>
          <w:sz w:val="18"/>
          <w:szCs w:val="18"/>
          <w:bdr w:val="none" w:sz="0" w:space="0" w:color="auto" w:frame="1"/>
          <w:lang w:eastAsia="zh-CN"/>
        </w:rPr>
        <w:t>using</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namespace</w:t>
      </w:r>
      <w:r w:rsidRPr="00D43A6A">
        <w:rPr>
          <w:rFonts w:ascii="Consolas" w:hAnsi="Consolas" w:cs="宋体"/>
          <w:color w:val="000000"/>
          <w:sz w:val="18"/>
          <w:szCs w:val="18"/>
          <w:bdr w:val="none" w:sz="0" w:space="0" w:color="auto" w:frame="1"/>
          <w:lang w:eastAsia="zh-CN"/>
        </w:rPr>
        <w:t> std;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b/>
          <w:bCs/>
          <w:color w:val="2E8B57"/>
          <w:sz w:val="18"/>
          <w:szCs w:val="18"/>
          <w:bdr w:val="none" w:sz="0" w:space="0" w:color="auto" w:frame="1"/>
          <w:lang w:eastAsia="zh-CN"/>
        </w:rPr>
        <w:t>int</w:t>
      </w:r>
      <w:r w:rsidRPr="00D43A6A">
        <w:rPr>
          <w:rFonts w:ascii="Consolas" w:hAnsi="Consolas" w:cs="宋体"/>
          <w:color w:val="000000"/>
          <w:sz w:val="18"/>
          <w:szCs w:val="18"/>
          <w:bdr w:val="none" w:sz="0" w:space="0" w:color="auto" w:frame="1"/>
          <w:lang w:eastAsia="zh-CN"/>
        </w:rPr>
        <w:t> main()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2E8B57"/>
          <w:sz w:val="18"/>
          <w:szCs w:val="18"/>
          <w:bdr w:val="none" w:sz="0" w:space="0" w:color="auto" w:frame="1"/>
          <w:lang w:eastAsia="zh-CN"/>
        </w:rPr>
        <w:t>double</w:t>
      </w:r>
      <w:r w:rsidRPr="00D43A6A">
        <w:rPr>
          <w:rFonts w:ascii="Consolas" w:hAnsi="Consolas" w:cs="宋体"/>
          <w:color w:val="000000"/>
          <w:sz w:val="18"/>
          <w:szCs w:val="18"/>
          <w:bdr w:val="none" w:sz="0" w:space="0" w:color="auto" w:frame="1"/>
          <w:lang w:eastAsia="zh-CN"/>
        </w:rPr>
        <w:t> score;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while</w:t>
      </w:r>
      <w:r w:rsidRPr="00D43A6A">
        <w:rPr>
          <w:rFonts w:ascii="Consolas" w:hAnsi="Consolas" w:cs="宋体"/>
          <w:color w:val="000000"/>
          <w:sz w:val="18"/>
          <w:szCs w:val="18"/>
          <w:bdr w:val="none" w:sz="0" w:space="0" w:color="auto" w:frame="1"/>
          <w:lang w:eastAsia="zh-CN"/>
        </w:rPr>
        <w:t> (cin &gt;&gt; score) </w:t>
      </w:r>
      <w:r w:rsidRPr="00D43A6A">
        <w:rPr>
          <w:rFonts w:ascii="Consolas" w:hAnsi="Consolas" w:cs="宋体"/>
          <w:color w:val="008200"/>
          <w:sz w:val="18"/>
          <w:szCs w:val="18"/>
          <w:bdr w:val="none" w:sz="0" w:space="0" w:color="auto" w:frame="1"/>
          <w:lang w:eastAsia="zh-CN"/>
        </w:rPr>
        <w:t>//</w:t>
      </w:r>
      <w:r w:rsidRPr="00D43A6A">
        <w:rPr>
          <w:rFonts w:ascii="Consolas" w:hAnsi="Consolas" w:cs="宋体"/>
          <w:color w:val="008200"/>
          <w:sz w:val="18"/>
          <w:szCs w:val="18"/>
          <w:bdr w:val="none" w:sz="0" w:space="0" w:color="auto" w:frame="1"/>
          <w:lang w:eastAsia="zh-CN"/>
        </w:rPr>
        <w:t>读入</w:t>
      </w:r>
      <w:r w:rsidRPr="00D43A6A">
        <w:rPr>
          <w:rFonts w:ascii="Consolas" w:hAnsi="Consolas" w:cs="宋体"/>
          <w:color w:val="008200"/>
          <w:sz w:val="18"/>
          <w:szCs w:val="18"/>
          <w:bdr w:val="none" w:sz="0" w:space="0" w:color="auto" w:frame="1"/>
          <w:lang w:eastAsia="zh-CN"/>
        </w:rPr>
        <w:t>Score</w:t>
      </w:r>
      <w:r w:rsidRPr="00D43A6A">
        <w:rPr>
          <w:rFonts w:ascii="Consolas" w:hAnsi="Consolas" w:cs="宋体"/>
          <w:color w:val="000000"/>
          <w:sz w:val="18"/>
          <w:szCs w:val="18"/>
          <w:bdr w:val="none" w:sz="0" w:space="0" w:color="auto" w:frame="1"/>
          <w:lang w:eastAsia="zh-CN"/>
        </w:rPr>
        <w:t>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90 &amp;&amp; score &lt;= 100)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"A:[90,100]"</w:t>
      </w:r>
      <w:r w:rsidRPr="00D43A6A">
        <w:rPr>
          <w:rFonts w:ascii="Consolas" w:hAnsi="Consolas" w:cs="宋体"/>
          <w:color w:val="000000"/>
          <w:sz w:val="18"/>
          <w:szCs w:val="18"/>
          <w:bdr w:val="none" w:sz="0" w:space="0" w:color="auto" w:frame="1"/>
          <w:lang w:eastAsia="zh-CN"/>
        </w:rPr>
        <w:t> &lt;&lt; endl;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80 &amp;&amp; score &lt; 90)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"B:[80,90)"</w:t>
      </w:r>
      <w:r w:rsidRPr="00D43A6A">
        <w:rPr>
          <w:rFonts w:ascii="Consolas" w:hAnsi="Consolas" w:cs="宋体"/>
          <w:color w:val="000000"/>
          <w:sz w:val="18"/>
          <w:szCs w:val="18"/>
          <w:bdr w:val="none" w:sz="0" w:space="0" w:color="auto" w:frame="1"/>
          <w:lang w:eastAsia="zh-CN"/>
        </w:rPr>
        <w:t> &lt;&lt; endl;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70 &amp;&amp; score &lt; 80)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"C:[70,80)"</w:t>
      </w:r>
      <w:r w:rsidRPr="00D43A6A">
        <w:rPr>
          <w:rFonts w:ascii="Consolas" w:hAnsi="Consolas" w:cs="宋体"/>
          <w:color w:val="000000"/>
          <w:sz w:val="18"/>
          <w:szCs w:val="18"/>
          <w:bdr w:val="none" w:sz="0" w:space="0" w:color="auto" w:frame="1"/>
          <w:lang w:eastAsia="zh-CN"/>
        </w:rPr>
        <w:t> &lt;&lt; endl;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60 &amp;&amp; score &lt; 70)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"D:[60,70)"</w:t>
      </w:r>
      <w:r w:rsidRPr="00D43A6A">
        <w:rPr>
          <w:rFonts w:ascii="Consolas" w:hAnsi="Consolas" w:cs="宋体"/>
          <w:color w:val="000000"/>
          <w:sz w:val="18"/>
          <w:szCs w:val="18"/>
          <w:bdr w:val="none" w:sz="0" w:space="0" w:color="auto" w:frame="1"/>
          <w:lang w:eastAsia="zh-CN"/>
        </w:rPr>
        <w:t> &lt;&lt; endl;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0 &amp;&amp; score &lt; 60)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"E:[0,60)"</w:t>
      </w:r>
      <w:r w:rsidRPr="00D43A6A">
        <w:rPr>
          <w:rFonts w:ascii="Consolas" w:hAnsi="Consolas" w:cs="宋体"/>
          <w:color w:val="000000"/>
          <w:sz w:val="18"/>
          <w:szCs w:val="18"/>
          <w:bdr w:val="none" w:sz="0" w:space="0" w:color="auto" w:frame="1"/>
          <w:lang w:eastAsia="zh-CN"/>
        </w:rPr>
        <w:t> &lt;&lt; endl;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"Wrong Score!"</w:t>
      </w:r>
      <w:r w:rsidRPr="00D43A6A">
        <w:rPr>
          <w:rFonts w:ascii="Consolas" w:hAnsi="Consolas" w:cs="宋体"/>
          <w:color w:val="000000"/>
          <w:sz w:val="18"/>
          <w:szCs w:val="18"/>
          <w:bdr w:val="none" w:sz="0" w:space="0" w:color="auto" w:frame="1"/>
          <w:lang w:eastAsia="zh-CN"/>
        </w:rPr>
        <w:t> &lt;&lt; endl;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return</w:t>
      </w:r>
      <w:r w:rsidRPr="00D43A6A">
        <w:rPr>
          <w:rFonts w:ascii="Consolas" w:hAnsi="Consolas" w:cs="宋体"/>
          <w:color w:val="000000"/>
          <w:sz w:val="18"/>
          <w:szCs w:val="18"/>
          <w:bdr w:val="none" w:sz="0" w:space="0" w:color="auto" w:frame="1"/>
          <w:lang w:eastAsia="zh-CN"/>
        </w:rPr>
        <w:t> 0;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p>
    <w:p w:rsidR="00CD72AC" w:rsidRPr="00CD72AC" w:rsidRDefault="00CD72AC" w:rsidP="00741B54">
      <w:pPr>
        <w:pStyle w:val="2"/>
        <w:spacing w:before="315"/>
        <w:rPr>
          <w:lang w:eastAsia="zh-CN"/>
        </w:rPr>
      </w:pPr>
      <w:bookmarkStart w:id="14" w:name="_Toc53733925"/>
      <w:r w:rsidRPr="00CD72AC">
        <w:rPr>
          <w:lang w:eastAsia="zh-CN"/>
        </w:rPr>
        <w:lastRenderedPageBreak/>
        <w:t>日期计算</w:t>
      </w:r>
      <w:r w:rsidR="005C5A2F" w:rsidRPr="005C5A2F">
        <w:rPr>
          <w:vertAlign w:val="superscript"/>
          <w:lang w:eastAsia="zh-CN"/>
        </w:rPr>
        <w:t>NQ007</w:t>
      </w:r>
      <w:bookmarkEnd w:id="14"/>
    </w:p>
    <w:p w:rsidR="00CD72AC" w:rsidRPr="00CD72AC" w:rsidRDefault="00CD72AC" w:rsidP="009A2F9D">
      <w:pPr>
        <w:pStyle w:val="4"/>
        <w:rPr>
          <w:lang w:eastAsia="zh-CN"/>
        </w:rPr>
      </w:pPr>
      <w:r w:rsidRPr="00CD72AC">
        <w:rPr>
          <w:lang w:eastAsia="zh-CN"/>
        </w:rPr>
        <w:t>描述</w:t>
      </w:r>
    </w:p>
    <w:p w:rsidR="00CD72AC" w:rsidRPr="00CD72AC" w:rsidRDefault="00CD72AC" w:rsidP="00A40B87">
      <w:pPr>
        <w:pStyle w:val="affffb"/>
        <w:ind w:firstLine="420"/>
      </w:pPr>
      <w:r w:rsidRPr="00CD72AC">
        <w:t>学会基本的输入输出、函数调用之后，小鲁对于新的挑战跃跃欲试。小华知道现在是帮助小鲁编程过程需要考虑周全的好时候，他给小鲁出了一道新题</w:t>
      </w:r>
      <w:r w:rsidRPr="00CD72AC">
        <w:t>:</w:t>
      </w:r>
    </w:p>
    <w:p w:rsidR="00CD72AC" w:rsidRPr="00CD72AC" w:rsidRDefault="00CD72AC" w:rsidP="00A40B87">
      <w:pPr>
        <w:pStyle w:val="affffb"/>
        <w:ind w:firstLine="420"/>
      </w:pPr>
      <w:r w:rsidRPr="00CD72AC">
        <w:t>对于某个日期，请计算该日期是这一年的第几天。（需要考虑是否是闰年）</w:t>
      </w:r>
    </w:p>
    <w:p w:rsidR="00CD72AC" w:rsidRPr="00CD72AC" w:rsidRDefault="00CD72AC" w:rsidP="009A2F9D">
      <w:pPr>
        <w:pStyle w:val="4"/>
        <w:rPr>
          <w:lang w:eastAsia="zh-CN"/>
        </w:rPr>
      </w:pPr>
      <w:r w:rsidRPr="00CD72AC">
        <w:rPr>
          <w:lang w:eastAsia="zh-CN"/>
        </w:rPr>
        <w:t>输入</w:t>
      </w:r>
    </w:p>
    <w:p w:rsidR="00CD72AC" w:rsidRPr="00CD72AC" w:rsidRDefault="00CD72AC" w:rsidP="00A40B87">
      <w:pPr>
        <w:pStyle w:val="affffb"/>
        <w:ind w:firstLine="420"/>
      </w:pPr>
      <w:r w:rsidRPr="00CD72AC">
        <w:t>输入多组数据，每组占一行，数据格式为</w:t>
      </w:r>
      <w:r w:rsidRPr="00CD72AC">
        <w:t>YYYY/MM/DD</w:t>
      </w:r>
      <w:r w:rsidRPr="00CD72AC">
        <w:t>组成</w:t>
      </w:r>
    </w:p>
    <w:p w:rsidR="00CD72AC" w:rsidRPr="00CD72AC" w:rsidRDefault="00CD72AC" w:rsidP="009A2F9D">
      <w:pPr>
        <w:pStyle w:val="4"/>
        <w:rPr>
          <w:lang w:eastAsia="zh-CN"/>
        </w:rPr>
      </w:pPr>
      <w:r w:rsidRPr="00CD72AC">
        <w:rPr>
          <w:lang w:eastAsia="zh-CN"/>
        </w:rPr>
        <w:t>输出</w:t>
      </w:r>
    </w:p>
    <w:p w:rsidR="00CD72AC" w:rsidRPr="00A40B87" w:rsidRDefault="00CD72AC" w:rsidP="00CD72AC">
      <w:pPr>
        <w:widowControl/>
        <w:wordWrap w:val="0"/>
        <w:autoSpaceDE/>
        <w:autoSpaceDN/>
        <w:adjustRightInd/>
        <w:spacing w:before="0" w:after="225" w:line="360" w:lineRule="atLeast"/>
        <w:ind w:firstLine="0"/>
        <w:textAlignment w:val="auto"/>
        <w:rPr>
          <w:rStyle w:val="Char2"/>
        </w:rPr>
      </w:pPr>
      <w:r w:rsidRPr="00A40B87">
        <w:rPr>
          <w:rStyle w:val="Char2"/>
        </w:rPr>
        <w:t>输出一个整数，表示日期是本年的</w:t>
      </w:r>
      <w:r w:rsidRPr="00CD72AC">
        <w:rPr>
          <w:rFonts w:ascii="Helvetica" w:hAnsi="Helvetica" w:cs="Helvetica"/>
          <w:color w:val="333333"/>
          <w:sz w:val="24"/>
          <w:szCs w:val="24"/>
          <w:lang w:eastAsia="zh-CN"/>
        </w:rPr>
        <w:t>第</w:t>
      </w:r>
      <w:r w:rsidRPr="00A40B87">
        <w:rPr>
          <w:rStyle w:val="Char2"/>
        </w:rPr>
        <w:t>几天。</w:t>
      </w:r>
    </w:p>
    <w:p w:rsidR="00CD72AC" w:rsidRPr="00CD72AC" w:rsidRDefault="00A40B87" w:rsidP="009A2F9D">
      <w:pPr>
        <w:pStyle w:val="4"/>
        <w:rPr>
          <w:lang w:eastAsia="zh-CN"/>
        </w:rPr>
      </w:pPr>
      <w:r>
        <w:rPr>
          <w:lang w:eastAsia="zh-CN"/>
        </w:rPr>
        <w:t>输入样例</w:t>
      </w:r>
      <w:r w:rsidR="00CD72AC" w:rsidRPr="00CD72AC">
        <w:rPr>
          <w:lang w:eastAsia="zh-CN"/>
        </w:rPr>
        <w:t> </w:t>
      </w:r>
    </w:p>
    <w:p w:rsidR="00CD72AC" w:rsidRPr="00CD72AC" w:rsidRDefault="00CD72AC" w:rsidP="00A40B87">
      <w:pPr>
        <w:pStyle w:val="affffc"/>
        <w:ind w:left="420"/>
      </w:pPr>
      <w:r w:rsidRPr="00CD72AC">
        <w:t>2008/06/01</w:t>
      </w:r>
    </w:p>
    <w:p w:rsidR="00CD72AC" w:rsidRPr="00CD72AC" w:rsidRDefault="00CD72AC" w:rsidP="00A40B87">
      <w:pPr>
        <w:pStyle w:val="affffc"/>
        <w:ind w:left="420"/>
      </w:pPr>
      <w:r w:rsidRPr="00CD72AC">
        <w:t>2006/09/10</w:t>
      </w:r>
    </w:p>
    <w:p w:rsidR="00CD72AC" w:rsidRPr="00CD72AC" w:rsidRDefault="00CD72AC" w:rsidP="00A40B87">
      <w:pPr>
        <w:pStyle w:val="affffc"/>
        <w:ind w:left="420"/>
      </w:pPr>
      <w:r w:rsidRPr="00CD72AC">
        <w:t>1920/05/31</w:t>
      </w:r>
    </w:p>
    <w:p w:rsidR="00CD72AC" w:rsidRPr="00CD72AC" w:rsidRDefault="00CD72AC" w:rsidP="00A40B87">
      <w:pPr>
        <w:pStyle w:val="affffc"/>
        <w:ind w:left="420"/>
      </w:pPr>
      <w:r w:rsidRPr="00CD72AC">
        <w:t>2020/12/31</w:t>
      </w:r>
    </w:p>
    <w:p w:rsidR="00CD72AC" w:rsidRPr="00CD72AC" w:rsidRDefault="00A40B87" w:rsidP="009A2F9D">
      <w:pPr>
        <w:pStyle w:val="4"/>
        <w:rPr>
          <w:lang w:eastAsia="zh-CN"/>
        </w:rPr>
      </w:pPr>
      <w:r>
        <w:rPr>
          <w:lang w:eastAsia="zh-CN"/>
        </w:rPr>
        <w:t>输出样例</w:t>
      </w:r>
    </w:p>
    <w:p w:rsidR="00CD72AC" w:rsidRPr="00CD72AC" w:rsidRDefault="00CD72AC" w:rsidP="00A40B87">
      <w:pPr>
        <w:pStyle w:val="affffc"/>
        <w:ind w:left="420"/>
      </w:pPr>
      <w:r w:rsidRPr="00CD72AC">
        <w:t>153</w:t>
      </w:r>
    </w:p>
    <w:p w:rsidR="00CD72AC" w:rsidRPr="00CD72AC" w:rsidRDefault="00CD72AC" w:rsidP="00A40B87">
      <w:pPr>
        <w:pStyle w:val="affffc"/>
        <w:ind w:left="420"/>
      </w:pPr>
      <w:r w:rsidRPr="00CD72AC">
        <w:t>253</w:t>
      </w:r>
    </w:p>
    <w:p w:rsidR="00CD72AC" w:rsidRPr="00CD72AC" w:rsidRDefault="00CD72AC" w:rsidP="00A40B87">
      <w:pPr>
        <w:pStyle w:val="affffc"/>
        <w:ind w:left="420"/>
      </w:pPr>
      <w:r w:rsidRPr="00CD72AC">
        <w:t>152</w:t>
      </w:r>
    </w:p>
    <w:p w:rsidR="00CD72AC" w:rsidRPr="00CD72AC" w:rsidRDefault="00CD72AC" w:rsidP="00A40B87">
      <w:pPr>
        <w:pStyle w:val="affffc"/>
        <w:ind w:left="420"/>
      </w:pPr>
      <w:r w:rsidRPr="00CD72AC">
        <w:t>366</w:t>
      </w:r>
    </w:p>
    <w:p w:rsidR="00210421" w:rsidRDefault="00CF7ED0">
      <w:r>
        <w:rPr>
          <w:b/>
        </w:rPr>
        <w:t>解题思路</w:t>
      </w:r>
    </w:p>
    <w:p w:rsidR="00210421" w:rsidRDefault="00CF7ED0">
      <w:pPr>
        <w:ind w:firstLine="420"/>
      </w:pPr>
      <w:r>
        <w:t>本题要求判断给定年份是否为闰年。闰年的判断规则是：能被</w:t>
      </w:r>
      <w:r>
        <w:t>4</w:t>
      </w:r>
      <w:r>
        <w:t>整除但不能被</w:t>
      </w:r>
      <w:r>
        <w:t>100</w:t>
      </w:r>
      <w:r>
        <w:t>整除，或者能被</w:t>
      </w:r>
      <w:r>
        <w:t>400</w:t>
      </w:r>
      <w:r>
        <w:t>整除。程序使用</w:t>
      </w:r>
      <w:r>
        <w:t>while</w:t>
      </w:r>
      <w:r>
        <w:t>循环读取年份，直到输入</w:t>
      </w:r>
      <w:r>
        <w:t>0</w:t>
      </w:r>
      <w:r>
        <w:t>结束。对每个年份使用取模运算判断整除性，配合逻辑运算符组合条件，根据判断结果输出</w:t>
      </w:r>
      <w:r>
        <w:t>YES</w:t>
      </w:r>
      <w:r>
        <w:t>或</w:t>
      </w:r>
      <w:r>
        <w:t>NO</w:t>
      </w:r>
      <w:r>
        <w:t>。</w:t>
      </w:r>
    </w:p>
    <w:p w:rsidR="00CD72AC" w:rsidRDefault="00CD72AC" w:rsidP="009A2F9D">
      <w:pPr>
        <w:pStyle w:val="4"/>
        <w:rPr>
          <w:lang w:eastAsia="zh-CN"/>
        </w:rPr>
      </w:pPr>
      <w:r>
        <w:rPr>
          <w:rFonts w:hint="eastAsia"/>
          <w:lang w:eastAsia="zh-CN"/>
        </w:rPr>
        <w:t>参考代码</w:t>
      </w:r>
      <w:r>
        <w:rPr>
          <w:rFonts w:hint="eastAsia"/>
          <w:lang w:eastAsia="zh-CN"/>
        </w:rPr>
        <w:t>(C++)</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//NQ007 </w:t>
      </w:r>
      <w:r w:rsidRPr="00E16F07">
        <w:rPr>
          <w:rFonts w:ascii="Consolas" w:hAnsi="Consolas" w:cs="宋体"/>
          <w:color w:val="008200"/>
          <w:sz w:val="18"/>
          <w:szCs w:val="18"/>
          <w:bdr w:val="none" w:sz="0" w:space="0" w:color="auto" w:frame="1"/>
          <w:lang w:eastAsia="zh-CN"/>
        </w:rPr>
        <w:t>日期计算</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&lt;iostream&gt;</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006699"/>
          <w:sz w:val="18"/>
          <w:szCs w:val="18"/>
          <w:bdr w:val="none" w:sz="0" w:space="0" w:color="auto" w:frame="1"/>
          <w:lang w:eastAsia="zh-CN"/>
        </w:rPr>
        <w:t>using</w:t>
      </w: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namespace</w:t>
      </w:r>
      <w:r w:rsidRPr="00E16F07">
        <w:rPr>
          <w:rFonts w:ascii="Consolas" w:hAnsi="Consolas" w:cs="宋体"/>
          <w:color w:val="000000"/>
          <w:sz w:val="18"/>
          <w:szCs w:val="18"/>
          <w:bdr w:val="none" w:sz="0" w:space="0" w:color="auto" w:frame="1"/>
          <w:lang w:eastAsia="zh-CN"/>
        </w:rPr>
        <w:t> std;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判断是否是闰年</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006699"/>
          <w:sz w:val="18"/>
          <w:szCs w:val="18"/>
          <w:bdr w:val="none" w:sz="0" w:space="0" w:color="auto" w:frame="1"/>
          <w:lang w:eastAsia="zh-CN"/>
        </w:rPr>
        <w:t>inline</w:t>
      </w: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bool</w:t>
      </w:r>
      <w:r w:rsidRPr="00E16F07">
        <w:rPr>
          <w:rFonts w:ascii="Consolas" w:hAnsi="Consolas" w:cs="宋体"/>
          <w:color w:val="000000"/>
          <w:sz w:val="18"/>
          <w:szCs w:val="18"/>
          <w:bdr w:val="none" w:sz="0" w:space="0" w:color="auto" w:frame="1"/>
          <w:lang w:eastAsia="zh-CN"/>
        </w:rPr>
        <w:t> isLeap(</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y){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(y%4 ==0 &amp;&amp; y%100 !=0 || y%400==0 );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lastRenderedPageBreak/>
        <w:t>}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计算第几天</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DayInYear(</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y,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m,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d)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color w:val="008200"/>
          <w:sz w:val="18"/>
          <w:szCs w:val="18"/>
          <w:bdr w:val="none" w:sz="0" w:space="0" w:color="auto" w:frame="1"/>
          <w:lang w:eastAsia="zh-CN"/>
        </w:rPr>
        <w:t>//int _day = 0;</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days[12]={31,28,31,30,31,30,31,31,30,31,30,31};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if</w:t>
      </w:r>
      <w:r w:rsidRPr="00E16F07">
        <w:rPr>
          <w:rFonts w:ascii="Consolas" w:hAnsi="Consolas" w:cs="宋体"/>
          <w:color w:val="000000"/>
          <w:sz w:val="18"/>
          <w:szCs w:val="18"/>
          <w:bdr w:val="none" w:sz="0" w:space="0" w:color="auto" w:frame="1"/>
          <w:lang w:eastAsia="zh-CN"/>
        </w:rPr>
        <w:t>(isLeap(y))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days[1] = 29;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for</w:t>
      </w:r>
      <w:r w:rsidRPr="00E16F07">
        <w:rPr>
          <w:rFonts w:ascii="Consolas" w:hAnsi="Consolas" w:cs="宋体"/>
          <w:color w:val="000000"/>
          <w:sz w:val="18"/>
          <w:szCs w:val="18"/>
          <w:bdr w:val="none" w:sz="0" w:space="0" w:color="auto" w:frame="1"/>
          <w:lang w:eastAsia="zh-CN"/>
        </w:rPr>
        <w:t>(</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i=0; i&lt;m - 1; ++i)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d += days[i];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d;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main(){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y,m,d;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char</w:t>
      </w:r>
      <w:r w:rsidRPr="00E16F07">
        <w:rPr>
          <w:rFonts w:ascii="Consolas" w:hAnsi="Consolas" w:cs="宋体"/>
          <w:color w:val="000000"/>
          <w:sz w:val="18"/>
          <w:szCs w:val="18"/>
          <w:bdr w:val="none" w:sz="0" w:space="0" w:color="auto" w:frame="1"/>
          <w:lang w:eastAsia="zh-CN"/>
        </w:rPr>
        <w:t> p,q;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while</w:t>
      </w:r>
      <w:r w:rsidRPr="00E16F07">
        <w:rPr>
          <w:rFonts w:ascii="Consolas" w:hAnsi="Consolas" w:cs="宋体"/>
          <w:color w:val="000000"/>
          <w:sz w:val="18"/>
          <w:szCs w:val="18"/>
          <w:bdr w:val="none" w:sz="0" w:space="0" w:color="auto" w:frame="1"/>
          <w:lang w:eastAsia="zh-CN"/>
        </w:rPr>
        <w:t>(scanf(</w:t>
      </w:r>
      <w:r w:rsidRPr="00E16F07">
        <w:rPr>
          <w:rFonts w:ascii="Consolas" w:hAnsi="Consolas" w:cs="宋体"/>
          <w:color w:val="0000FF"/>
          <w:sz w:val="18"/>
          <w:szCs w:val="18"/>
          <w:bdr w:val="none" w:sz="0" w:space="0" w:color="auto" w:frame="1"/>
          <w:lang w:eastAsia="zh-CN"/>
        </w:rPr>
        <w:t>"%d%c%d%c%d"</w:t>
      </w:r>
      <w:r w:rsidRPr="00E16F07">
        <w:rPr>
          <w:rFonts w:ascii="Consolas" w:hAnsi="Consolas" w:cs="宋体"/>
          <w:color w:val="000000"/>
          <w:sz w:val="18"/>
          <w:szCs w:val="18"/>
          <w:bdr w:val="none" w:sz="0" w:space="0" w:color="auto" w:frame="1"/>
          <w:lang w:eastAsia="zh-CN"/>
        </w:rPr>
        <w:t>,&amp;y,&amp;p,&amp;m,&amp;q,&amp;d)!=EOF)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printf(</w:t>
      </w:r>
      <w:r w:rsidRPr="00E16F07">
        <w:rPr>
          <w:rFonts w:ascii="Consolas" w:hAnsi="Consolas" w:cs="宋体"/>
          <w:color w:val="0000FF"/>
          <w:sz w:val="18"/>
          <w:szCs w:val="18"/>
          <w:bdr w:val="none" w:sz="0" w:space="0" w:color="auto" w:frame="1"/>
          <w:lang w:eastAsia="zh-CN"/>
        </w:rPr>
        <w:t>"%d\n"</w:t>
      </w:r>
      <w:r w:rsidRPr="00E16F07">
        <w:rPr>
          <w:rFonts w:ascii="Consolas" w:hAnsi="Consolas" w:cs="宋体"/>
          <w:color w:val="000000"/>
          <w:sz w:val="18"/>
          <w:szCs w:val="18"/>
          <w:bdr w:val="none" w:sz="0" w:space="0" w:color="auto" w:frame="1"/>
          <w:lang w:eastAsia="zh-CN"/>
        </w:rPr>
        <w:t>,DayInYear(y,m,d));</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输出第几天</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0;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rsidR="00CD72AC" w:rsidRPr="00CD72AC" w:rsidRDefault="00CD72AC" w:rsidP="00741B54">
      <w:pPr>
        <w:pStyle w:val="2"/>
        <w:spacing w:before="315"/>
        <w:rPr>
          <w:lang w:eastAsia="zh-CN"/>
        </w:rPr>
      </w:pPr>
      <w:bookmarkStart w:id="15" w:name="_Toc53733926"/>
      <w:r w:rsidRPr="00CD72AC">
        <w:rPr>
          <w:lang w:eastAsia="zh-CN"/>
        </w:rPr>
        <w:t>求数列中奇数之积</w:t>
      </w:r>
      <w:r w:rsidR="005C5A2F" w:rsidRPr="005C5A2F">
        <w:rPr>
          <w:vertAlign w:val="superscript"/>
          <w:lang w:eastAsia="zh-CN"/>
        </w:rPr>
        <w:t>NQ008</w:t>
      </w:r>
      <w:bookmarkEnd w:id="15"/>
    </w:p>
    <w:p w:rsidR="00CD72AC" w:rsidRPr="00CD72AC" w:rsidRDefault="00CD72AC" w:rsidP="009A2F9D">
      <w:pPr>
        <w:pStyle w:val="4"/>
        <w:rPr>
          <w:lang w:eastAsia="zh-CN"/>
        </w:rPr>
      </w:pPr>
      <w:r w:rsidRPr="00CD72AC">
        <w:rPr>
          <w:lang w:eastAsia="zh-CN"/>
        </w:rPr>
        <w:t>描述</w:t>
      </w:r>
    </w:p>
    <w:p w:rsidR="00CD72AC" w:rsidRPr="00CD72AC" w:rsidRDefault="00CD72AC" w:rsidP="00A40B87">
      <w:pPr>
        <w:pStyle w:val="affffb"/>
        <w:ind w:firstLine="420"/>
      </w:pPr>
      <w:r w:rsidRPr="00CD72AC">
        <w:t>连续</w:t>
      </w:r>
      <w:r w:rsidRPr="00CD72AC">
        <w:t>AC</w:t>
      </w:r>
      <w:r w:rsidRPr="00CD72AC">
        <w:t>多道题，小鲁对编程兴趣大增，他渴望能够成长得再快一点。</w:t>
      </w:r>
    </w:p>
    <w:p w:rsidR="00CD72AC" w:rsidRPr="00CD72AC" w:rsidRDefault="00CD72AC" w:rsidP="00A40B87">
      <w:pPr>
        <w:pStyle w:val="affffb"/>
        <w:ind w:firstLine="420"/>
      </w:pPr>
      <w:r w:rsidRPr="00CD72AC">
        <w:t>小华知道如何处理循环是小鲁必须熟练掌握的，他立刻给小鲁出了道循环题：</w:t>
      </w:r>
    </w:p>
    <w:p w:rsidR="00CD72AC" w:rsidRPr="00CD72AC" w:rsidRDefault="00CD72AC" w:rsidP="00A40B87">
      <w:pPr>
        <w:pStyle w:val="affffb"/>
        <w:ind w:firstLine="420"/>
      </w:pPr>
      <w:r w:rsidRPr="00CD72AC">
        <w:t>一个有</w:t>
      </w:r>
      <w:r w:rsidRPr="00CD72AC">
        <w:t>m</w:t>
      </w:r>
      <w:r w:rsidRPr="00CD72AC">
        <w:t>个元素（整数）的数列，求其中所有奇数之积。</w:t>
      </w:r>
    </w:p>
    <w:p w:rsidR="00CD72AC" w:rsidRPr="00CD72AC" w:rsidRDefault="00CD72AC" w:rsidP="009A2F9D">
      <w:pPr>
        <w:pStyle w:val="4"/>
        <w:rPr>
          <w:lang w:eastAsia="zh-CN"/>
        </w:rPr>
      </w:pPr>
      <w:r w:rsidRPr="00CD72AC">
        <w:rPr>
          <w:lang w:eastAsia="zh-CN"/>
        </w:rPr>
        <w:t>输入</w:t>
      </w:r>
    </w:p>
    <w:p w:rsidR="00CD72AC" w:rsidRPr="00CD72AC" w:rsidRDefault="00CD72AC" w:rsidP="00A40B87">
      <w:pPr>
        <w:pStyle w:val="affffb"/>
        <w:ind w:firstLine="420"/>
      </w:pPr>
      <w:r w:rsidRPr="00CD72AC">
        <w:t>输入数据有若干行，每行代表一个数列。</w:t>
      </w:r>
    </w:p>
    <w:p w:rsidR="00CD72AC" w:rsidRPr="00CD72AC" w:rsidRDefault="00CD72AC" w:rsidP="00A40B87">
      <w:pPr>
        <w:pStyle w:val="affffb"/>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rsidR="00CD72AC" w:rsidRPr="00CD72AC" w:rsidRDefault="00CD72AC" w:rsidP="009A2F9D">
      <w:pPr>
        <w:pStyle w:val="4"/>
        <w:rPr>
          <w:lang w:eastAsia="zh-CN"/>
        </w:rPr>
      </w:pPr>
      <w:r w:rsidRPr="00CD72AC">
        <w:rPr>
          <w:lang w:eastAsia="zh-CN"/>
        </w:rPr>
        <w:t>输出</w:t>
      </w:r>
    </w:p>
    <w:p w:rsidR="00CD72AC" w:rsidRPr="00CD72AC" w:rsidRDefault="00CD72AC" w:rsidP="00A40B87">
      <w:pPr>
        <w:pStyle w:val="affffb"/>
        <w:ind w:firstLine="420"/>
      </w:pPr>
      <w:r w:rsidRPr="00CD72AC">
        <w:t>输出若干行，每行代表数列中所有奇数之</w:t>
      </w:r>
      <w:r w:rsidR="001D7E2A">
        <w:rPr>
          <w:rFonts w:hint="eastAsia"/>
        </w:rPr>
        <w:t>积</w:t>
      </w:r>
      <w:r w:rsidRPr="00CD72AC">
        <w:t>。</w:t>
      </w:r>
    </w:p>
    <w:p w:rsidR="00CD72AC" w:rsidRPr="00CD72AC" w:rsidRDefault="00A40B87" w:rsidP="009A2F9D">
      <w:pPr>
        <w:pStyle w:val="4"/>
        <w:rPr>
          <w:lang w:eastAsia="zh-CN"/>
        </w:rPr>
      </w:pPr>
      <w:r>
        <w:rPr>
          <w:lang w:eastAsia="zh-CN"/>
        </w:rPr>
        <w:lastRenderedPageBreak/>
        <w:t>输入样例</w:t>
      </w:r>
      <w:r w:rsidR="00CD72AC" w:rsidRPr="00CD72AC">
        <w:rPr>
          <w:lang w:eastAsia="zh-CN"/>
        </w:rPr>
        <w:t> </w:t>
      </w:r>
    </w:p>
    <w:p w:rsidR="00CD72AC" w:rsidRPr="00CD72AC" w:rsidRDefault="00CD72AC" w:rsidP="00A40B87">
      <w:pPr>
        <w:pStyle w:val="affffc"/>
        <w:ind w:left="420"/>
      </w:pPr>
      <w:r w:rsidRPr="00CD72AC">
        <w:t>5 1 2 3 4 5</w:t>
      </w:r>
    </w:p>
    <w:p w:rsidR="00CD72AC" w:rsidRPr="00CD72AC" w:rsidRDefault="00A40B87" w:rsidP="009A2F9D">
      <w:pPr>
        <w:pStyle w:val="4"/>
        <w:rPr>
          <w:lang w:eastAsia="zh-CN"/>
        </w:rPr>
      </w:pPr>
      <w:r>
        <w:rPr>
          <w:lang w:eastAsia="zh-CN"/>
        </w:rPr>
        <w:t>输出样例</w:t>
      </w:r>
    </w:p>
    <w:p w:rsidR="00DF4D2F" w:rsidRDefault="00F00678" w:rsidP="00A40B87">
      <w:pPr>
        <w:pStyle w:val="affffc"/>
        <w:ind w:left="420"/>
      </w:pPr>
      <w:r>
        <w:t>120</w:t>
      </w:r>
    </w:p>
    <w:p w:rsidR="00210421" w:rsidRDefault="00CF7ED0">
      <w:r>
        <w:rPr>
          <w:b/>
        </w:rPr>
        <w:t>解题思路</w:t>
      </w:r>
    </w:p>
    <w:p w:rsidR="00210421" w:rsidRDefault="00CF7ED0">
      <w:pPr>
        <w:ind w:firstLine="420"/>
      </w:pPr>
      <w:r>
        <w:t>本题根据成绩等级计算平均绩点。等级</w:t>
      </w:r>
      <w:r>
        <w:t>A</w:t>
      </w:r>
      <w:r>
        <w:t>、</w:t>
      </w:r>
      <w:r>
        <w:t>B</w:t>
      </w:r>
      <w:r>
        <w:t>、</w:t>
      </w:r>
      <w:r>
        <w:t>C</w:t>
      </w:r>
      <w:r>
        <w:t>、</w:t>
      </w:r>
      <w:r>
        <w:t>D</w:t>
      </w:r>
      <w:r>
        <w:t>、</w:t>
      </w:r>
      <w:r>
        <w:t>E</w:t>
      </w:r>
      <w:r>
        <w:t>分别对应绩点</w:t>
      </w:r>
      <w:r>
        <w:t>4</w:t>
      </w:r>
      <w:r>
        <w:t>、</w:t>
      </w:r>
      <w:r>
        <w:t>3</w:t>
      </w:r>
      <w:r>
        <w:t>、</w:t>
      </w:r>
      <w:r>
        <w:t>2</w:t>
      </w:r>
      <w:r>
        <w:t>、</w:t>
      </w:r>
      <w:r>
        <w:t>1</w:t>
      </w:r>
      <w:r>
        <w:t>、</w:t>
      </w:r>
      <w:r>
        <w:t>0</w:t>
      </w:r>
      <w:r>
        <w:t>。程序读入成绩个数</w:t>
      </w:r>
      <w:r>
        <w:t>n</w:t>
      </w:r>
      <w:r>
        <w:t>和</w:t>
      </w:r>
      <w:r>
        <w:t>n</w:t>
      </w:r>
      <w:r>
        <w:t>个等级字符，使用</w:t>
      </w:r>
      <w:r>
        <w:t>switch</w:t>
      </w:r>
      <w:r>
        <w:t>或</w:t>
      </w:r>
      <w:r>
        <w:t>if-else</w:t>
      </w:r>
      <w:r>
        <w:t>将等级转换为对应绩点并累加，最后除以</w:t>
      </w:r>
      <w:r>
        <w:t>n</w:t>
      </w:r>
      <w:r>
        <w:t>得到平均值。输出使用</w:t>
      </w:r>
      <w:r>
        <w:t>fixed</w:t>
      </w:r>
      <w:r>
        <w:t>和</w:t>
      </w:r>
      <w:r>
        <w:t>setprecision(2)</w:t>
      </w:r>
      <w:r>
        <w:t>保留两位小数。</w:t>
      </w:r>
    </w:p>
    <w:p w:rsidR="00CD72AC" w:rsidRDefault="00DF4D2F" w:rsidP="009A2F9D">
      <w:pPr>
        <w:pStyle w:val="4"/>
        <w:rPr>
          <w:lang w:eastAsia="zh-CN"/>
        </w:rPr>
      </w:pPr>
      <w:r>
        <w:t>参考代码</w:t>
      </w:r>
      <w:r>
        <w:t>(C++)</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8200"/>
          <w:sz w:val="18"/>
          <w:szCs w:val="18"/>
          <w:bdr w:val="none" w:sz="0" w:space="0" w:color="auto" w:frame="1"/>
          <w:lang w:eastAsia="zh-CN"/>
        </w:rPr>
        <w:t>//NQ008 </w:t>
      </w:r>
      <w:r w:rsidRPr="00CD72AC">
        <w:rPr>
          <w:rFonts w:ascii="Consolas" w:hAnsi="Consolas" w:cs="宋体"/>
          <w:color w:val="008200"/>
          <w:sz w:val="18"/>
          <w:szCs w:val="18"/>
          <w:bdr w:val="none" w:sz="0" w:space="0" w:color="auto" w:frame="1"/>
          <w:lang w:eastAsia="zh-CN"/>
        </w:rPr>
        <w:t>求数列中奇数之积</w:t>
      </w:r>
      <w:r w:rsidRPr="00CD72AC">
        <w:rPr>
          <w:rFonts w:ascii="Consolas" w:hAnsi="Consolas" w:cs="宋体"/>
          <w:color w:val="000000"/>
          <w:sz w:val="18"/>
          <w:szCs w:val="18"/>
          <w:bdr w:val="none" w:sz="0" w:space="0" w:color="auto" w:frame="1"/>
          <w:lang w:eastAsia="zh-CN"/>
        </w:rPr>
        <w:t>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808080"/>
          <w:sz w:val="18"/>
          <w:szCs w:val="18"/>
          <w:bdr w:val="none" w:sz="0" w:space="0" w:color="auto" w:frame="1"/>
          <w:lang w:eastAsia="zh-CN"/>
        </w:rPr>
        <w:t>#include &lt;iostream&gt;</w:t>
      </w:r>
      <w:r w:rsidRPr="00CD72AC">
        <w:rPr>
          <w:rFonts w:ascii="Consolas" w:hAnsi="Consolas" w:cs="宋体"/>
          <w:color w:val="000000"/>
          <w:sz w:val="18"/>
          <w:szCs w:val="18"/>
          <w:bdr w:val="none" w:sz="0" w:space="0" w:color="auto" w:frame="1"/>
          <w:lang w:eastAsia="zh-CN"/>
        </w:rPr>
        <w:t>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b/>
          <w:bCs/>
          <w:color w:val="006699"/>
          <w:sz w:val="18"/>
          <w:szCs w:val="18"/>
          <w:bdr w:val="none" w:sz="0" w:space="0" w:color="auto" w:frame="1"/>
          <w:lang w:eastAsia="zh-CN"/>
        </w:rPr>
        <w:t>using</w:t>
      </w: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namespace</w:t>
      </w:r>
      <w:r w:rsidRPr="00CD72AC">
        <w:rPr>
          <w:rFonts w:ascii="Consolas" w:hAnsi="Consolas" w:cs="宋体"/>
          <w:color w:val="000000"/>
          <w:sz w:val="18"/>
          <w:szCs w:val="18"/>
          <w:bdr w:val="none" w:sz="0" w:space="0" w:color="auto" w:frame="1"/>
          <w:lang w:eastAsia="zh-CN"/>
        </w:rPr>
        <w:t> std;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b/>
          <w:bCs/>
          <w:color w:val="2E8B57"/>
          <w:sz w:val="18"/>
          <w:szCs w:val="18"/>
          <w:bdr w:val="none" w:sz="0" w:space="0" w:color="auto" w:frame="1"/>
          <w:lang w:eastAsia="zh-CN"/>
        </w:rPr>
        <w:t>int</w:t>
      </w:r>
      <w:r w:rsidRPr="00CD72AC">
        <w:rPr>
          <w:rFonts w:ascii="Consolas" w:hAnsi="Consolas" w:cs="宋体"/>
          <w:color w:val="000000"/>
          <w:sz w:val="18"/>
          <w:szCs w:val="18"/>
          <w:bdr w:val="none" w:sz="0" w:space="0" w:color="auto" w:frame="1"/>
          <w:lang w:eastAsia="zh-CN"/>
        </w:rPr>
        <w:t> main()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int</w:t>
      </w:r>
      <w:r w:rsidRPr="00CD72AC">
        <w:rPr>
          <w:rFonts w:ascii="Consolas" w:hAnsi="Consolas" w:cs="宋体"/>
          <w:color w:val="000000"/>
          <w:sz w:val="18"/>
          <w:szCs w:val="18"/>
          <w:bdr w:val="none" w:sz="0" w:space="0" w:color="auto" w:frame="1"/>
          <w:lang w:eastAsia="zh-CN"/>
        </w:rPr>
        <w:t> m;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while</w:t>
      </w:r>
      <w:r w:rsidRPr="00CD72AC">
        <w:rPr>
          <w:rFonts w:ascii="Consolas" w:hAnsi="Consolas" w:cs="宋体"/>
          <w:color w:val="000000"/>
          <w:sz w:val="18"/>
          <w:szCs w:val="18"/>
          <w:bdr w:val="none" w:sz="0" w:space="0" w:color="auto" w:frame="1"/>
          <w:lang w:eastAsia="zh-CN"/>
        </w:rPr>
        <w:t> (cin&gt;&gt;m)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long</w:t>
      </w: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long</w:t>
      </w:r>
      <w:r w:rsidRPr="00CD72AC">
        <w:rPr>
          <w:rFonts w:ascii="Consolas" w:hAnsi="Consolas" w:cs="宋体"/>
          <w:color w:val="000000"/>
          <w:sz w:val="18"/>
          <w:szCs w:val="18"/>
          <w:bdr w:val="none" w:sz="0" w:space="0" w:color="auto" w:frame="1"/>
          <w:lang w:eastAsia="zh-CN"/>
        </w:rPr>
        <w:t>  x,res =1;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for</w:t>
      </w: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int</w:t>
      </w:r>
      <w:r w:rsidRPr="00CD72AC">
        <w:rPr>
          <w:rFonts w:ascii="Consolas" w:hAnsi="Consolas" w:cs="宋体"/>
          <w:color w:val="000000"/>
          <w:sz w:val="18"/>
          <w:szCs w:val="18"/>
          <w:bdr w:val="none" w:sz="0" w:space="0" w:color="auto" w:frame="1"/>
          <w:lang w:eastAsia="zh-CN"/>
        </w:rPr>
        <w:t> i=0;i&lt;m;i++) {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cin&gt;&gt;x;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if</w:t>
      </w:r>
      <w:r w:rsidRPr="00CD72AC">
        <w:rPr>
          <w:rFonts w:ascii="Consolas" w:hAnsi="Consolas" w:cs="宋体"/>
          <w:color w:val="000000"/>
          <w:sz w:val="18"/>
          <w:szCs w:val="18"/>
          <w:bdr w:val="none" w:sz="0" w:space="0" w:color="auto" w:frame="1"/>
          <w:lang w:eastAsia="zh-CN"/>
        </w:rPr>
        <w:t>(x%2) res*=x;</w:t>
      </w:r>
      <w:r w:rsidRPr="00CD72AC">
        <w:rPr>
          <w:rFonts w:ascii="Consolas" w:hAnsi="Consolas" w:cs="宋体"/>
          <w:color w:val="008200"/>
          <w:sz w:val="18"/>
          <w:szCs w:val="18"/>
          <w:bdr w:val="none" w:sz="0" w:space="0" w:color="auto" w:frame="1"/>
          <w:lang w:eastAsia="zh-CN"/>
        </w:rPr>
        <w:t>//</w:t>
      </w:r>
      <w:r w:rsidRPr="00CD72AC">
        <w:rPr>
          <w:rFonts w:ascii="Consolas" w:hAnsi="Consolas" w:cs="宋体"/>
          <w:color w:val="008200"/>
          <w:sz w:val="18"/>
          <w:szCs w:val="18"/>
          <w:bdr w:val="none" w:sz="0" w:space="0" w:color="auto" w:frame="1"/>
          <w:lang w:eastAsia="zh-CN"/>
        </w:rPr>
        <w:t>如果是奇数就累乘</w:t>
      </w:r>
      <w:r w:rsidRPr="00CD72AC">
        <w:rPr>
          <w:rFonts w:ascii="Consolas" w:hAnsi="Consolas" w:cs="宋体"/>
          <w:color w:val="000000"/>
          <w:sz w:val="18"/>
          <w:szCs w:val="18"/>
          <w:bdr w:val="none" w:sz="0" w:space="0" w:color="auto" w:frame="1"/>
          <w:lang w:eastAsia="zh-CN"/>
        </w:rPr>
        <w:t>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cout&lt;&lt;res&lt;&lt;endl;</w:t>
      </w:r>
      <w:r w:rsidRPr="00CD72AC">
        <w:rPr>
          <w:rFonts w:ascii="Consolas" w:hAnsi="Consolas" w:cs="宋体"/>
          <w:color w:val="008200"/>
          <w:sz w:val="18"/>
          <w:szCs w:val="18"/>
          <w:bdr w:val="none" w:sz="0" w:space="0" w:color="auto" w:frame="1"/>
          <w:lang w:eastAsia="zh-CN"/>
        </w:rPr>
        <w:t>//</w:t>
      </w:r>
      <w:r w:rsidRPr="00CD72AC">
        <w:rPr>
          <w:rFonts w:ascii="Consolas" w:hAnsi="Consolas" w:cs="宋体"/>
          <w:color w:val="008200"/>
          <w:sz w:val="18"/>
          <w:szCs w:val="18"/>
          <w:bdr w:val="none" w:sz="0" w:space="0" w:color="auto" w:frame="1"/>
          <w:lang w:eastAsia="zh-CN"/>
        </w:rPr>
        <w:t>输出结果</w:t>
      </w:r>
      <w:r w:rsidRPr="00CD72AC">
        <w:rPr>
          <w:rFonts w:ascii="Consolas" w:hAnsi="Consolas" w:cs="宋体"/>
          <w:color w:val="000000"/>
          <w:sz w:val="18"/>
          <w:szCs w:val="18"/>
          <w:bdr w:val="none" w:sz="0" w:space="0" w:color="auto" w:frame="1"/>
          <w:lang w:eastAsia="zh-CN"/>
        </w:rPr>
        <w:t>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return</w:t>
      </w:r>
      <w:r w:rsidRPr="00CD72AC">
        <w:rPr>
          <w:rFonts w:ascii="Consolas" w:hAnsi="Consolas" w:cs="宋体"/>
          <w:color w:val="000000"/>
          <w:sz w:val="18"/>
          <w:szCs w:val="18"/>
          <w:bdr w:val="none" w:sz="0" w:space="0" w:color="auto" w:frame="1"/>
          <w:lang w:eastAsia="zh-CN"/>
        </w:rPr>
        <w:t> 0;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p>
    <w:p w:rsidR="00807CC2" w:rsidRPr="00807CC2" w:rsidRDefault="00807CC2" w:rsidP="00741B54">
      <w:pPr>
        <w:pStyle w:val="2"/>
        <w:spacing w:before="315"/>
        <w:rPr>
          <w:lang w:eastAsia="zh-CN"/>
        </w:rPr>
      </w:pPr>
      <w:bookmarkStart w:id="16" w:name="_Toc53733927"/>
      <w:r w:rsidRPr="00807CC2">
        <w:rPr>
          <w:lang w:eastAsia="zh-CN"/>
        </w:rPr>
        <w:t>循环求解</w:t>
      </w:r>
      <w:r w:rsidR="00B43754" w:rsidRPr="00B43754">
        <w:rPr>
          <w:vertAlign w:val="superscript"/>
          <w:lang w:eastAsia="zh-CN"/>
        </w:rPr>
        <w:t>NQ009</w:t>
      </w:r>
      <w:bookmarkEnd w:id="16"/>
    </w:p>
    <w:p w:rsidR="00807CC2" w:rsidRPr="00807CC2" w:rsidRDefault="00807CC2" w:rsidP="009A2F9D">
      <w:pPr>
        <w:pStyle w:val="4"/>
      </w:pPr>
      <w:r w:rsidRPr="00807CC2">
        <w:t>描述</w:t>
      </w:r>
    </w:p>
    <w:p w:rsidR="00807CC2" w:rsidRPr="00807CC2" w:rsidRDefault="00807CC2" w:rsidP="00B43754">
      <w:pPr>
        <w:pStyle w:val="affffb"/>
        <w:ind w:firstLine="420"/>
      </w:pPr>
      <w:r w:rsidRPr="00807CC2">
        <w:t>在循环中不单单可以处理某一需要，还可以同时处理多个需要。</w:t>
      </w:r>
    </w:p>
    <w:p w:rsidR="00807CC2" w:rsidRPr="00807CC2" w:rsidRDefault="00807CC2" w:rsidP="00B43754">
      <w:pPr>
        <w:pStyle w:val="affffb"/>
        <w:ind w:firstLine="420"/>
      </w:pPr>
      <w:r w:rsidRPr="00807CC2">
        <w:t>看着刚解决完上一道循环题的小鲁，小华稍微加了一点难度，又出了道循环题：</w:t>
      </w:r>
    </w:p>
    <w:p w:rsidR="00807CC2" w:rsidRPr="00807CC2" w:rsidRDefault="00807CC2" w:rsidP="00B43754">
      <w:pPr>
        <w:pStyle w:val="affffb"/>
        <w:ind w:firstLine="420"/>
      </w:pPr>
      <w:r w:rsidRPr="00807CC2">
        <w:t>给定一个区间</w:t>
      </w:r>
      <w:r w:rsidRPr="00807CC2">
        <w:t>[a,b],</w:t>
      </w:r>
      <w:r w:rsidRPr="00807CC2">
        <w:t>求该区间中所有偶数的平方和以及所有奇数的立方和。</w:t>
      </w:r>
    </w:p>
    <w:p w:rsidR="00807CC2" w:rsidRPr="00807CC2" w:rsidRDefault="00807CC2" w:rsidP="009A2F9D">
      <w:pPr>
        <w:pStyle w:val="4"/>
      </w:pPr>
      <w:r w:rsidRPr="00807CC2">
        <w:lastRenderedPageBreak/>
        <w:t>输入</w:t>
      </w:r>
    </w:p>
    <w:p w:rsidR="00807CC2" w:rsidRPr="00807CC2" w:rsidRDefault="00807CC2" w:rsidP="00B43754">
      <w:pPr>
        <w:pStyle w:val="affffb"/>
        <w:ind w:firstLine="420"/>
      </w:pPr>
      <w:r w:rsidRPr="00807CC2">
        <w:t>输入有若干行，每行包含两个数</w:t>
      </w:r>
      <w:r w:rsidRPr="00807CC2">
        <w:t>a</w:t>
      </w:r>
      <w:r w:rsidRPr="00807CC2">
        <w:t>和</w:t>
      </w:r>
      <w:r w:rsidRPr="00807CC2">
        <w:t>b</w:t>
      </w:r>
      <w:r w:rsidRPr="00807CC2">
        <w:t>，代表区间的起点和终点</w:t>
      </w:r>
      <w:r w:rsidRPr="00807CC2">
        <w:t>(a&lt;=b)</w:t>
      </w:r>
    </w:p>
    <w:p w:rsidR="00807CC2" w:rsidRPr="00807CC2" w:rsidRDefault="00807CC2" w:rsidP="009A2F9D">
      <w:pPr>
        <w:pStyle w:val="4"/>
      </w:pPr>
      <w:r w:rsidRPr="00807CC2">
        <w:t>输出</w:t>
      </w:r>
    </w:p>
    <w:p w:rsidR="00807CC2" w:rsidRPr="00807CC2" w:rsidRDefault="00807CC2" w:rsidP="00B43754">
      <w:pPr>
        <w:pStyle w:val="affffb"/>
        <w:ind w:firstLine="420"/>
      </w:pPr>
      <w:r w:rsidRPr="00807CC2">
        <w:t>对于每组输入数据，输出两个整数，分别表示所有偶数的平方和以及所有奇数的立方和。</w:t>
      </w:r>
    </w:p>
    <w:p w:rsidR="00807CC2" w:rsidRPr="00807CC2" w:rsidRDefault="00807CC2" w:rsidP="009A2F9D">
      <w:pPr>
        <w:pStyle w:val="4"/>
      </w:pPr>
      <w:r w:rsidRPr="00807CC2">
        <w:t>输入样例</w:t>
      </w:r>
    </w:p>
    <w:p w:rsidR="00807CC2" w:rsidRPr="00807CC2" w:rsidRDefault="00807CC2" w:rsidP="00B43754">
      <w:pPr>
        <w:pStyle w:val="affffc"/>
        <w:ind w:left="420"/>
      </w:pPr>
      <w:r w:rsidRPr="00807CC2">
        <w:t>3 8</w:t>
      </w:r>
    </w:p>
    <w:p w:rsidR="00807CC2" w:rsidRPr="00807CC2" w:rsidRDefault="00807CC2" w:rsidP="00B43754">
      <w:pPr>
        <w:pStyle w:val="affffc"/>
        <w:ind w:left="420"/>
      </w:pPr>
      <w:r w:rsidRPr="00807CC2">
        <w:t>2 9</w:t>
      </w:r>
    </w:p>
    <w:p w:rsidR="00807CC2" w:rsidRPr="00807CC2" w:rsidRDefault="00807CC2" w:rsidP="009A2F9D">
      <w:pPr>
        <w:pStyle w:val="4"/>
      </w:pPr>
      <w:r w:rsidRPr="00807CC2">
        <w:t>输出样例</w:t>
      </w:r>
    </w:p>
    <w:p w:rsidR="00807CC2" w:rsidRPr="00807CC2" w:rsidRDefault="00807CC2" w:rsidP="00B43754">
      <w:pPr>
        <w:pStyle w:val="affffc"/>
        <w:ind w:left="420"/>
      </w:pPr>
      <w:r w:rsidRPr="00807CC2">
        <w:t>116 495</w:t>
      </w:r>
    </w:p>
    <w:p w:rsidR="00807CC2" w:rsidRPr="00807CC2" w:rsidRDefault="00807CC2" w:rsidP="00B43754">
      <w:pPr>
        <w:pStyle w:val="affffc"/>
        <w:ind w:left="420"/>
      </w:pPr>
      <w:r w:rsidRPr="00807CC2">
        <w:t>120 1224</w:t>
      </w:r>
    </w:p>
    <w:p w:rsidR="00210421" w:rsidRDefault="00CF7ED0">
      <w:r>
        <w:rPr>
          <w:b/>
        </w:rPr>
        <w:t>解题思路</w:t>
      </w:r>
    </w:p>
    <w:p w:rsidR="00210421" w:rsidRDefault="00CF7ED0">
      <w:pPr>
        <w:ind w:firstLine="420"/>
      </w:pPr>
      <w:r>
        <w:t>本题要求计算</w:t>
      </w:r>
      <w:r>
        <w:t>1</w:t>
      </w:r>
      <w:r>
        <w:t>到</w:t>
      </w:r>
      <w:r>
        <w:t>n</w:t>
      </w:r>
      <w:r>
        <w:t>的整数和。使用等差数列求和公式</w:t>
      </w:r>
      <w:r>
        <w:t>S=n(n+1)/2</w:t>
      </w:r>
      <w:r>
        <w:t>，时间复杂度</w:t>
      </w:r>
      <w:r>
        <w:t>O(1)</w:t>
      </w:r>
      <w:r>
        <w:t>。由于</w:t>
      </w:r>
      <w:r>
        <w:t>n</w:t>
      </w:r>
      <w:r>
        <w:t>最大为</w:t>
      </w:r>
      <w:r>
        <w:t>10000</w:t>
      </w:r>
      <w:r>
        <w:t>，结果最大约</w:t>
      </w:r>
      <w:r>
        <w:t>5000</w:t>
      </w:r>
      <w:r>
        <w:t>万，使用</w:t>
      </w:r>
      <w:r>
        <w:t>long long</w:t>
      </w:r>
      <w:r>
        <w:t>类型存储。直接套用公式计算，避免了循环累加。</w:t>
      </w:r>
    </w:p>
    <w:p w:rsidR="00B43754" w:rsidRDefault="00B43754" w:rsidP="009A2F9D">
      <w:pPr>
        <w:pStyle w:val="4"/>
        <w:rPr>
          <w:lang w:eastAsia="zh-CN"/>
        </w:rPr>
      </w:pPr>
      <w:r>
        <w:rPr>
          <w:rFonts w:hint="eastAsia"/>
          <w:lang w:eastAsia="zh-CN"/>
        </w:rPr>
        <w:t>参考代码</w:t>
      </w:r>
      <w:r>
        <w:rPr>
          <w:rFonts w:hint="eastAsia"/>
          <w:lang w:eastAsia="zh-CN"/>
        </w:rPr>
        <w:t>(C++)</w:t>
      </w:r>
    </w:p>
    <w:p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8200"/>
          <w:sz w:val="18"/>
          <w:szCs w:val="18"/>
          <w:bdr w:val="none" w:sz="0" w:space="0" w:color="auto" w:frame="1"/>
          <w:lang w:eastAsia="zh-CN"/>
        </w:rPr>
        <w:t>//NQ009 </w:t>
      </w:r>
      <w:r w:rsidRPr="00E95652">
        <w:rPr>
          <w:rFonts w:ascii="Consolas" w:hAnsi="Consolas" w:cs="宋体"/>
          <w:color w:val="008200"/>
          <w:sz w:val="18"/>
          <w:szCs w:val="18"/>
          <w:bdr w:val="none" w:sz="0" w:space="0" w:color="auto" w:frame="1"/>
          <w:lang w:eastAsia="zh-CN"/>
        </w:rPr>
        <w:t>循环求解</w:t>
      </w:r>
      <w:r w:rsidRPr="00E95652">
        <w:rPr>
          <w:rFonts w:ascii="Consolas" w:hAnsi="Consolas" w:cs="宋体"/>
          <w:color w:val="000000"/>
          <w:sz w:val="18"/>
          <w:szCs w:val="18"/>
          <w:bdr w:val="none" w:sz="0" w:space="0" w:color="auto" w:frame="1"/>
          <w:lang w:eastAsia="zh-CN"/>
        </w:rPr>
        <w:t>  </w:t>
      </w:r>
    </w:p>
    <w:p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808080"/>
          <w:sz w:val="18"/>
          <w:szCs w:val="18"/>
          <w:bdr w:val="none" w:sz="0" w:space="0" w:color="auto" w:frame="1"/>
          <w:lang w:eastAsia="zh-CN"/>
        </w:rPr>
        <w:t>#include &lt;iostream&gt;</w:t>
      </w:r>
      <w:r w:rsidRPr="00E95652">
        <w:rPr>
          <w:rFonts w:ascii="Consolas" w:hAnsi="Consolas" w:cs="宋体"/>
          <w:color w:val="000000"/>
          <w:sz w:val="18"/>
          <w:szCs w:val="18"/>
          <w:bdr w:val="none" w:sz="0" w:space="0" w:color="auto" w:frame="1"/>
          <w:lang w:eastAsia="zh-CN"/>
        </w:rPr>
        <w:t>  </w:t>
      </w:r>
    </w:p>
    <w:p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b/>
          <w:bCs/>
          <w:color w:val="006699"/>
          <w:sz w:val="18"/>
          <w:szCs w:val="18"/>
          <w:bdr w:val="none" w:sz="0" w:space="0" w:color="auto" w:frame="1"/>
          <w:lang w:eastAsia="zh-CN"/>
        </w:rPr>
        <w:t>using</w:t>
      </w: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namespace</w:t>
      </w:r>
      <w:r w:rsidRPr="00E95652">
        <w:rPr>
          <w:rFonts w:ascii="Consolas" w:hAnsi="Consolas" w:cs="宋体"/>
          <w:color w:val="000000"/>
          <w:sz w:val="18"/>
          <w:szCs w:val="18"/>
          <w:bdr w:val="none" w:sz="0" w:space="0" w:color="auto" w:frame="1"/>
          <w:lang w:eastAsia="zh-CN"/>
        </w:rPr>
        <w:t> std;  </w:t>
      </w:r>
    </w:p>
    <w:p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b/>
          <w:bCs/>
          <w:color w:val="2E8B57"/>
          <w:sz w:val="18"/>
          <w:szCs w:val="18"/>
          <w:bdr w:val="none" w:sz="0" w:space="0" w:color="auto" w:frame="1"/>
          <w:lang w:eastAsia="zh-CN"/>
        </w:rPr>
        <w:t>int</w:t>
      </w:r>
      <w:r w:rsidRPr="00E95652">
        <w:rPr>
          <w:rFonts w:ascii="Consolas" w:hAnsi="Consolas" w:cs="宋体"/>
          <w:color w:val="000000"/>
          <w:sz w:val="18"/>
          <w:szCs w:val="18"/>
          <w:bdr w:val="none" w:sz="0" w:space="0" w:color="auto" w:frame="1"/>
          <w:lang w:eastAsia="zh-CN"/>
        </w:rPr>
        <w:t> main()  </w:t>
      </w:r>
    </w:p>
    <w:p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p>
    <w:p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int</w:t>
      </w:r>
      <w:r w:rsidRPr="00E95652">
        <w:rPr>
          <w:rFonts w:ascii="Consolas" w:hAnsi="Consolas" w:cs="宋体"/>
          <w:color w:val="000000"/>
          <w:sz w:val="18"/>
          <w:szCs w:val="18"/>
          <w:bdr w:val="none" w:sz="0" w:space="0" w:color="auto" w:frame="1"/>
          <w:lang w:eastAsia="zh-CN"/>
        </w:rPr>
        <w:t> a, b;  </w:t>
      </w:r>
    </w:p>
    <w:p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while</w:t>
      </w:r>
      <w:r w:rsidRPr="00E95652">
        <w:rPr>
          <w:rFonts w:ascii="Consolas" w:hAnsi="Consolas" w:cs="宋体"/>
          <w:color w:val="000000"/>
          <w:sz w:val="18"/>
          <w:szCs w:val="18"/>
          <w:bdr w:val="none" w:sz="0" w:space="0" w:color="auto" w:frame="1"/>
          <w:lang w:eastAsia="zh-CN"/>
        </w:rPr>
        <w:t> (cin &gt;&gt; a &gt;&gt; b)  </w:t>
      </w:r>
    </w:p>
    <w:p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  </w:t>
      </w:r>
    </w:p>
    <w:p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if</w:t>
      </w:r>
      <w:r w:rsidRPr="00E95652">
        <w:rPr>
          <w:rFonts w:ascii="Consolas" w:hAnsi="Consolas" w:cs="宋体"/>
          <w:color w:val="000000"/>
          <w:sz w:val="18"/>
          <w:szCs w:val="18"/>
          <w:bdr w:val="none" w:sz="0" w:space="0" w:color="auto" w:frame="1"/>
          <w:lang w:eastAsia="zh-CN"/>
        </w:rPr>
        <w:t> (a &gt; b)  </w:t>
      </w:r>
    </w:p>
    <w:p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swap(a, b);  </w:t>
      </w:r>
    </w:p>
    <w:p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long</w:t>
      </w: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long</w:t>
      </w:r>
      <w:r w:rsidRPr="00E95652">
        <w:rPr>
          <w:rFonts w:ascii="Consolas" w:hAnsi="Consolas" w:cs="宋体"/>
          <w:color w:val="000000"/>
          <w:sz w:val="18"/>
          <w:szCs w:val="18"/>
          <w:bdr w:val="none" w:sz="0" w:space="0" w:color="auto" w:frame="1"/>
          <w:lang w:eastAsia="zh-CN"/>
        </w:rPr>
        <w:t> s1 = 0, s2 = 0;  </w:t>
      </w:r>
    </w:p>
    <w:p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for</w:t>
      </w: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int</w:t>
      </w:r>
      <w:r w:rsidRPr="00E95652">
        <w:rPr>
          <w:rFonts w:ascii="Consolas" w:hAnsi="Consolas" w:cs="宋体"/>
          <w:color w:val="000000"/>
          <w:sz w:val="18"/>
          <w:szCs w:val="18"/>
          <w:bdr w:val="none" w:sz="0" w:space="0" w:color="auto" w:frame="1"/>
          <w:lang w:eastAsia="zh-CN"/>
        </w:rPr>
        <w:t> i = a; i &lt;= b; i++)  </w:t>
      </w:r>
    </w:p>
    <w:p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if</w:t>
      </w:r>
      <w:r w:rsidRPr="00E95652">
        <w:rPr>
          <w:rFonts w:ascii="Consolas" w:hAnsi="Consolas" w:cs="宋体"/>
          <w:color w:val="000000"/>
          <w:sz w:val="18"/>
          <w:szCs w:val="18"/>
          <w:bdr w:val="none" w:sz="0" w:space="0" w:color="auto" w:frame="1"/>
          <w:lang w:eastAsia="zh-CN"/>
        </w:rPr>
        <w:t> (i % 2)  </w:t>
      </w:r>
    </w:p>
    <w:p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s2 += i * i * i;  </w:t>
      </w:r>
    </w:p>
    <w:p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else</w:t>
      </w:r>
      <w:r w:rsidRPr="00E95652">
        <w:rPr>
          <w:rFonts w:ascii="Consolas" w:hAnsi="Consolas" w:cs="宋体"/>
          <w:color w:val="000000"/>
          <w:sz w:val="18"/>
          <w:szCs w:val="18"/>
          <w:bdr w:val="none" w:sz="0" w:space="0" w:color="auto" w:frame="1"/>
          <w:lang w:eastAsia="zh-CN"/>
        </w:rPr>
        <w:t>  </w:t>
      </w:r>
    </w:p>
    <w:p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s1 += i * i;  </w:t>
      </w:r>
    </w:p>
    <w:p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cout &lt;&lt; s1 &lt;&lt; </w:t>
      </w:r>
      <w:r w:rsidRPr="00E95652">
        <w:rPr>
          <w:rFonts w:ascii="Consolas" w:hAnsi="Consolas" w:cs="宋体"/>
          <w:color w:val="0000FF"/>
          <w:sz w:val="18"/>
          <w:szCs w:val="18"/>
          <w:bdr w:val="none" w:sz="0" w:space="0" w:color="auto" w:frame="1"/>
          <w:lang w:eastAsia="zh-CN"/>
        </w:rPr>
        <w:t>' '</w:t>
      </w:r>
      <w:r w:rsidRPr="00E95652">
        <w:rPr>
          <w:rFonts w:ascii="Consolas" w:hAnsi="Consolas" w:cs="宋体"/>
          <w:color w:val="000000"/>
          <w:sz w:val="18"/>
          <w:szCs w:val="18"/>
          <w:bdr w:val="none" w:sz="0" w:space="0" w:color="auto" w:frame="1"/>
          <w:lang w:eastAsia="zh-CN"/>
        </w:rPr>
        <w:t> &lt;&lt; s2 &lt;&lt; endl;  </w:t>
      </w:r>
    </w:p>
    <w:p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  </w:t>
      </w:r>
    </w:p>
    <w:p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return</w:t>
      </w:r>
      <w:r w:rsidRPr="00E95652">
        <w:rPr>
          <w:rFonts w:ascii="Consolas" w:hAnsi="Consolas" w:cs="宋体"/>
          <w:color w:val="000000"/>
          <w:sz w:val="18"/>
          <w:szCs w:val="18"/>
          <w:bdr w:val="none" w:sz="0" w:space="0" w:color="auto" w:frame="1"/>
          <w:lang w:eastAsia="zh-CN"/>
        </w:rPr>
        <w:t> 0;  </w:t>
      </w:r>
    </w:p>
    <w:p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p>
    <w:p w:rsidR="00CE31B9" w:rsidRPr="00CE31B9" w:rsidRDefault="00CE31B9" w:rsidP="00741B54">
      <w:pPr>
        <w:pStyle w:val="2"/>
        <w:spacing w:before="315"/>
        <w:rPr>
          <w:lang w:eastAsia="zh-CN"/>
        </w:rPr>
      </w:pPr>
      <w:bookmarkStart w:id="17" w:name="_Toc53733928"/>
      <w:r w:rsidRPr="00CE31B9">
        <w:rPr>
          <w:lang w:eastAsia="zh-CN"/>
        </w:rPr>
        <w:lastRenderedPageBreak/>
        <w:t>小鲁记账</w:t>
      </w:r>
      <w:r w:rsidR="005C5A2F" w:rsidRPr="005C5A2F">
        <w:rPr>
          <w:vertAlign w:val="superscript"/>
          <w:lang w:eastAsia="zh-CN"/>
        </w:rPr>
        <w:t>NQ0</w:t>
      </w:r>
      <w:r w:rsidR="005C5A2F">
        <w:rPr>
          <w:vertAlign w:val="superscript"/>
          <w:lang w:eastAsia="zh-CN"/>
        </w:rPr>
        <w:t>10</w:t>
      </w:r>
      <w:bookmarkEnd w:id="17"/>
    </w:p>
    <w:p w:rsidR="00CE31B9" w:rsidRPr="00CE31B9" w:rsidRDefault="00CE31B9" w:rsidP="009A2F9D">
      <w:pPr>
        <w:pStyle w:val="4"/>
        <w:rPr>
          <w:lang w:eastAsia="zh-CN"/>
        </w:rPr>
      </w:pPr>
      <w:r w:rsidRPr="00CE31B9">
        <w:rPr>
          <w:lang w:eastAsia="zh-CN"/>
        </w:rPr>
        <w:t>描述</w:t>
      </w:r>
    </w:p>
    <w:p w:rsidR="00CE31B9" w:rsidRPr="00CE31B9" w:rsidRDefault="00CE31B9" w:rsidP="00CE31B9">
      <w:pPr>
        <w:pStyle w:val="affffb"/>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rsidR="00CE31B9" w:rsidRPr="00CE31B9" w:rsidRDefault="00CE31B9" w:rsidP="009A2F9D">
      <w:pPr>
        <w:pStyle w:val="4"/>
        <w:rPr>
          <w:lang w:eastAsia="zh-CN"/>
        </w:rPr>
      </w:pPr>
      <w:r w:rsidRPr="00CE31B9">
        <w:rPr>
          <w:lang w:eastAsia="zh-CN"/>
        </w:rPr>
        <w:t>输入</w:t>
      </w:r>
    </w:p>
    <w:p w:rsidR="00CE31B9" w:rsidRPr="00CE31B9" w:rsidRDefault="00CE31B9" w:rsidP="00CE31B9">
      <w:pPr>
        <w:pStyle w:val="affffb"/>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rsidR="00CE31B9" w:rsidRPr="00CE31B9" w:rsidRDefault="00CE31B9" w:rsidP="009A2F9D">
      <w:pPr>
        <w:pStyle w:val="4"/>
        <w:rPr>
          <w:lang w:eastAsia="zh-CN"/>
        </w:rPr>
      </w:pPr>
      <w:r w:rsidRPr="00CE31B9">
        <w:rPr>
          <w:lang w:eastAsia="zh-CN"/>
        </w:rPr>
        <w:t>输出</w:t>
      </w:r>
    </w:p>
    <w:p w:rsidR="00CE31B9" w:rsidRPr="00CE31B9" w:rsidRDefault="00CE31B9" w:rsidP="00CE31B9">
      <w:pPr>
        <w:pStyle w:val="affffb"/>
        <w:ind w:firstLine="420"/>
      </w:pPr>
      <w:r w:rsidRPr="00CE31B9">
        <w:t>对于每组输入数据，输出一行</w:t>
      </w:r>
      <w:r w:rsidRPr="00CE31B9">
        <w:t>a,b</w:t>
      </w:r>
      <w:r w:rsidRPr="00CE31B9">
        <w:t>和</w:t>
      </w:r>
      <w:r w:rsidRPr="00CE31B9">
        <w:t>c</w:t>
      </w:r>
      <w:r w:rsidRPr="00CE31B9">
        <w:t>，分别表示给定的数据中负数、零和正数的个数。</w:t>
      </w:r>
    </w:p>
    <w:p w:rsidR="00CE31B9" w:rsidRPr="00CE31B9" w:rsidRDefault="00A40B87" w:rsidP="009A2F9D">
      <w:pPr>
        <w:pStyle w:val="4"/>
        <w:rPr>
          <w:lang w:eastAsia="zh-CN"/>
        </w:rPr>
      </w:pPr>
      <w:r>
        <w:rPr>
          <w:lang w:eastAsia="zh-CN"/>
        </w:rPr>
        <w:t>输入样例</w:t>
      </w:r>
      <w:r w:rsidR="00CE31B9" w:rsidRPr="00CE31B9">
        <w:rPr>
          <w:lang w:eastAsia="zh-CN"/>
        </w:rPr>
        <w:t> </w:t>
      </w:r>
    </w:p>
    <w:p w:rsidR="00CE31B9" w:rsidRPr="00CE31B9" w:rsidRDefault="00CE31B9" w:rsidP="00CE31B9">
      <w:pPr>
        <w:pStyle w:val="affffc"/>
        <w:ind w:left="420"/>
      </w:pPr>
      <w:r w:rsidRPr="00CE31B9">
        <w:t>7 0 2 -2 2 3 -1 0</w:t>
      </w:r>
    </w:p>
    <w:p w:rsidR="00CE31B9" w:rsidRPr="00CE31B9" w:rsidRDefault="00CE31B9" w:rsidP="00CE31B9">
      <w:pPr>
        <w:pStyle w:val="affffc"/>
        <w:ind w:left="420"/>
      </w:pPr>
      <w:r w:rsidRPr="00CE31B9">
        <w:t>4 4 3 4 0.5</w:t>
      </w:r>
    </w:p>
    <w:p w:rsidR="00CE31B9" w:rsidRPr="00CE31B9" w:rsidRDefault="00CE31B9" w:rsidP="00CE31B9">
      <w:pPr>
        <w:pStyle w:val="affffc"/>
        <w:ind w:left="420"/>
      </w:pPr>
      <w:r w:rsidRPr="00CE31B9">
        <w:t xml:space="preserve">0 </w:t>
      </w:r>
    </w:p>
    <w:p w:rsidR="00CE31B9" w:rsidRPr="00CE31B9" w:rsidRDefault="00A40B87" w:rsidP="009A2F9D">
      <w:pPr>
        <w:pStyle w:val="4"/>
        <w:rPr>
          <w:lang w:eastAsia="zh-CN"/>
        </w:rPr>
      </w:pPr>
      <w:r>
        <w:rPr>
          <w:lang w:eastAsia="zh-CN"/>
        </w:rPr>
        <w:t>输出样例</w:t>
      </w:r>
    </w:p>
    <w:p w:rsidR="00CE31B9" w:rsidRPr="00CE31B9" w:rsidRDefault="00CE31B9" w:rsidP="00CE31B9">
      <w:pPr>
        <w:pStyle w:val="affffc"/>
        <w:ind w:left="420"/>
      </w:pPr>
      <w:r w:rsidRPr="00CE31B9">
        <w:t>2 2 3</w:t>
      </w:r>
    </w:p>
    <w:p w:rsidR="00CE31B9" w:rsidRPr="00CE31B9" w:rsidRDefault="00CE31B9" w:rsidP="00CE31B9">
      <w:pPr>
        <w:pStyle w:val="affffc"/>
        <w:ind w:left="420"/>
      </w:pPr>
      <w:r w:rsidRPr="00CE31B9">
        <w:t>0 0 4</w:t>
      </w:r>
    </w:p>
    <w:p w:rsidR="00210421" w:rsidRDefault="00CF7ED0">
      <w:r>
        <w:rPr>
          <w:b/>
        </w:rPr>
        <w:t>解题思路</w:t>
      </w:r>
    </w:p>
    <w:p w:rsidR="00210421" w:rsidRDefault="00CF7ED0">
      <w:pPr>
        <w:ind w:firstLine="420"/>
      </w:pPr>
      <w:r>
        <w:t>本题要求计算</w:t>
      </w:r>
      <w:r>
        <w:t>1!+2!+...+n!</w:t>
      </w:r>
      <w:r>
        <w:t>的和。程序使用递推方法：维护当前阶乘值</w:t>
      </w:r>
      <w:r>
        <w:t>factorial</w:t>
      </w:r>
      <w:r>
        <w:t>，初始为</w:t>
      </w:r>
      <w:r>
        <w:t>1</w:t>
      </w:r>
      <w:r>
        <w:t>；循环</w:t>
      </w:r>
      <w:r>
        <w:t>i</w:t>
      </w:r>
      <w:r>
        <w:t>从</w:t>
      </w:r>
      <w:r>
        <w:t>1</w:t>
      </w:r>
      <w:r>
        <w:t>到</w:t>
      </w:r>
      <w:r>
        <w:t>n</w:t>
      </w:r>
      <w:r>
        <w:t>，每次将</w:t>
      </w:r>
      <w:r>
        <w:t>factorial</w:t>
      </w:r>
      <w:r>
        <w:t>乘以</w:t>
      </w:r>
      <w:r>
        <w:t>i</w:t>
      </w:r>
      <w:r>
        <w:t>得到</w:t>
      </w:r>
      <w:r>
        <w:t>i</w:t>
      </w:r>
      <w:r>
        <w:t>的阶乘，然后累加到总和。这种方法避免了重复计算，时间复杂度</w:t>
      </w:r>
      <w:r>
        <w:t>O(n)</w:t>
      </w:r>
      <w:r>
        <w:t>。使用</w:t>
      </w:r>
      <w:r>
        <w:t>long long</w:t>
      </w:r>
      <w:r>
        <w:t>类型存储以应对大数。</w:t>
      </w:r>
    </w:p>
    <w:p w:rsidR="00CE31B9" w:rsidRDefault="00CE31B9" w:rsidP="009A2F9D">
      <w:pPr>
        <w:pStyle w:val="4"/>
        <w:rPr>
          <w:lang w:eastAsia="zh-CN"/>
        </w:rPr>
      </w:pPr>
      <w:r>
        <w:rPr>
          <w:rFonts w:hint="eastAsia"/>
          <w:lang w:eastAsia="zh-CN"/>
        </w:rPr>
        <w:t>参考代码</w:t>
      </w:r>
      <w:r>
        <w:rPr>
          <w:rFonts w:hint="eastAsia"/>
          <w:lang w:eastAsia="zh-CN"/>
        </w:rPr>
        <w:t>(C++)</w:t>
      </w:r>
    </w:p>
    <w:p w:rsidR="00CA52C4" w:rsidRPr="00975CFC" w:rsidRDefault="00251077" w:rsidP="00975CFC">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bCs/>
          <w:color w:val="2E8B57"/>
          <w:sz w:val="18"/>
          <w:szCs w:val="18"/>
          <w:bdr w:val="none" w:sz="0" w:space="0" w:color="auto" w:frame="1"/>
          <w:lang w:eastAsia="zh-CN"/>
        </w:rPr>
      </w:pPr>
      <w:r w:rsidRPr="00975CFC">
        <w:rPr>
          <w:rFonts w:ascii="Consolas" w:hAnsi="Consolas" w:cs="宋体"/>
          <w:bCs/>
          <w:color w:val="2E8B57"/>
          <w:sz w:val="18"/>
          <w:szCs w:val="18"/>
          <w:bdr w:val="none" w:sz="0" w:space="0" w:color="auto" w:frame="1"/>
          <w:lang w:eastAsia="zh-CN"/>
        </w:rPr>
        <w:t>//NQ010 </w:t>
      </w:r>
      <w:r w:rsidRPr="00975CFC">
        <w:rPr>
          <w:rFonts w:ascii="Consolas" w:hAnsi="Consolas" w:cs="宋体" w:hint="eastAsia"/>
          <w:bCs/>
          <w:color w:val="2E8B57"/>
          <w:sz w:val="18"/>
          <w:szCs w:val="18"/>
          <w:bdr w:val="none" w:sz="0" w:space="0" w:color="auto" w:frame="1"/>
          <w:lang w:eastAsia="zh-CN"/>
        </w:rPr>
        <w:t>小鲁记账</w:t>
      </w:r>
      <w:r w:rsidRPr="00975CFC">
        <w:rPr>
          <w:rFonts w:ascii="Consolas" w:hAnsi="Consolas" w:cs="宋体"/>
          <w:bCs/>
          <w:color w:val="2E8B57"/>
          <w:sz w:val="18"/>
          <w:szCs w:val="18"/>
          <w:bdr w:val="none" w:sz="0" w:space="0" w:color="auto" w:frame="1"/>
          <w:lang w:eastAsia="zh-CN"/>
        </w:rPr>
        <w:t>  </w:t>
      </w:r>
    </w:p>
    <w:p w:rsidR="00CA52C4" w:rsidRPr="00975CFC" w:rsidRDefault="00251077" w:rsidP="00975CFC">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975CFC">
        <w:rPr>
          <w:rFonts w:ascii="Consolas" w:hAnsi="Consolas" w:cs="宋体"/>
          <w:color w:val="008200"/>
          <w:sz w:val="18"/>
          <w:szCs w:val="18"/>
          <w:bdr w:val="none" w:sz="0" w:space="0" w:color="auto" w:frame="1"/>
          <w:lang w:eastAsia="zh-CN"/>
        </w:rPr>
        <w:t>#include &lt;cstdio&gt;  </w:t>
      </w:r>
    </w:p>
    <w:p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b/>
          <w:bCs/>
          <w:color w:val="2E8B57"/>
          <w:sz w:val="18"/>
          <w:szCs w:val="18"/>
          <w:bdr w:val="none" w:sz="0" w:space="0" w:color="auto" w:frame="1"/>
          <w:lang w:eastAsia="zh-CN"/>
        </w:rPr>
        <w:t>int</w:t>
      </w:r>
      <w:r w:rsidRPr="00251077">
        <w:rPr>
          <w:rFonts w:ascii="Consolas" w:hAnsi="Consolas" w:cs="宋体"/>
          <w:color w:val="000000"/>
          <w:sz w:val="18"/>
          <w:szCs w:val="18"/>
          <w:bdr w:val="none" w:sz="0" w:space="0" w:color="auto" w:frame="1"/>
          <w:lang w:eastAsia="zh-CN"/>
        </w:rPr>
        <w:t> main()  </w:t>
      </w:r>
    </w:p>
    <w:p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p>
    <w:p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2E8B57"/>
          <w:sz w:val="18"/>
          <w:szCs w:val="18"/>
          <w:bdr w:val="none" w:sz="0" w:space="0" w:color="auto" w:frame="1"/>
          <w:lang w:eastAsia="zh-CN"/>
        </w:rPr>
        <w:t>int</w:t>
      </w:r>
      <w:r w:rsidRPr="00251077">
        <w:rPr>
          <w:rFonts w:ascii="Consolas" w:hAnsi="Consolas" w:cs="宋体"/>
          <w:color w:val="000000"/>
          <w:sz w:val="18"/>
          <w:szCs w:val="18"/>
          <w:bdr w:val="none" w:sz="0" w:space="0" w:color="auto" w:frame="1"/>
          <w:lang w:eastAsia="zh-CN"/>
        </w:rPr>
        <w:t> n, a, b, c;  </w:t>
      </w:r>
    </w:p>
    <w:p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2E8B57"/>
          <w:sz w:val="18"/>
          <w:szCs w:val="18"/>
          <w:bdr w:val="none" w:sz="0" w:space="0" w:color="auto" w:frame="1"/>
          <w:lang w:eastAsia="zh-CN"/>
        </w:rPr>
        <w:t>float</w:t>
      </w:r>
      <w:r w:rsidRPr="00251077">
        <w:rPr>
          <w:rFonts w:ascii="Consolas" w:hAnsi="Consolas" w:cs="宋体"/>
          <w:color w:val="000000"/>
          <w:sz w:val="18"/>
          <w:szCs w:val="18"/>
          <w:bdr w:val="none" w:sz="0" w:space="0" w:color="auto" w:frame="1"/>
          <w:lang w:eastAsia="zh-CN"/>
        </w:rPr>
        <w:t> d;  </w:t>
      </w:r>
    </w:p>
    <w:p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while</w:t>
      </w:r>
      <w:r w:rsidRPr="00251077">
        <w:rPr>
          <w:rFonts w:ascii="Consolas" w:hAnsi="Consolas" w:cs="宋体"/>
          <w:color w:val="000000"/>
          <w:sz w:val="18"/>
          <w:szCs w:val="18"/>
          <w:bdr w:val="none" w:sz="0" w:space="0" w:color="auto" w:frame="1"/>
          <w:lang w:eastAsia="zh-CN"/>
        </w:rPr>
        <w:t>(scanf(</w:t>
      </w:r>
      <w:r w:rsidRPr="00251077">
        <w:rPr>
          <w:rFonts w:ascii="Consolas" w:hAnsi="Consolas" w:cs="宋体"/>
          <w:color w:val="0000FF"/>
          <w:sz w:val="18"/>
          <w:szCs w:val="18"/>
          <w:bdr w:val="none" w:sz="0" w:space="0" w:color="auto" w:frame="1"/>
          <w:lang w:eastAsia="zh-CN"/>
        </w:rPr>
        <w:t>"%d"</w:t>
      </w:r>
      <w:r w:rsidRPr="00251077">
        <w:rPr>
          <w:rFonts w:ascii="Consolas" w:hAnsi="Consolas" w:cs="宋体"/>
          <w:color w:val="000000"/>
          <w:sz w:val="18"/>
          <w:szCs w:val="18"/>
          <w:bdr w:val="none" w:sz="0" w:space="0" w:color="auto" w:frame="1"/>
          <w:lang w:eastAsia="zh-CN"/>
        </w:rPr>
        <w:t>, &amp;n) &amp;&amp; n!=0)  </w:t>
      </w:r>
      <w:r w:rsidRPr="00251077">
        <w:rPr>
          <w:rFonts w:ascii="Consolas" w:hAnsi="Consolas" w:cs="宋体"/>
          <w:color w:val="008200"/>
          <w:sz w:val="18"/>
          <w:szCs w:val="18"/>
          <w:bdr w:val="none" w:sz="0" w:space="0" w:color="auto" w:frame="1"/>
          <w:lang w:eastAsia="zh-CN"/>
        </w:rPr>
        <w:t>//</w:t>
      </w:r>
      <w:r w:rsidRPr="00251077">
        <w:rPr>
          <w:rFonts w:ascii="Consolas" w:hAnsi="Consolas" w:cs="宋体"/>
          <w:color w:val="008200"/>
          <w:sz w:val="18"/>
          <w:szCs w:val="18"/>
          <w:bdr w:val="none" w:sz="0" w:space="0" w:color="auto" w:frame="1"/>
          <w:lang w:eastAsia="zh-CN"/>
        </w:rPr>
        <w:t>如果</w:t>
      </w:r>
      <w:r w:rsidRPr="00251077">
        <w:rPr>
          <w:rFonts w:ascii="Consolas" w:hAnsi="Consolas" w:cs="宋体"/>
          <w:color w:val="008200"/>
          <w:sz w:val="18"/>
          <w:szCs w:val="18"/>
          <w:bdr w:val="none" w:sz="0" w:space="0" w:color="auto" w:frame="1"/>
          <w:lang w:eastAsia="zh-CN"/>
        </w:rPr>
        <w:t>n</w:t>
      </w:r>
      <w:r w:rsidRPr="00251077">
        <w:rPr>
          <w:rFonts w:ascii="Consolas" w:hAnsi="Consolas" w:cs="宋体"/>
          <w:color w:val="008200"/>
          <w:sz w:val="18"/>
          <w:szCs w:val="18"/>
          <w:bdr w:val="none" w:sz="0" w:space="0" w:color="auto" w:frame="1"/>
          <w:lang w:eastAsia="zh-CN"/>
        </w:rPr>
        <w:t>不等于</w:t>
      </w:r>
      <w:r w:rsidRPr="00251077">
        <w:rPr>
          <w:rFonts w:ascii="Consolas" w:hAnsi="Consolas" w:cs="宋体"/>
          <w:color w:val="008200"/>
          <w:sz w:val="18"/>
          <w:szCs w:val="18"/>
          <w:bdr w:val="none" w:sz="0" w:space="0" w:color="auto" w:frame="1"/>
          <w:lang w:eastAsia="zh-CN"/>
        </w:rPr>
        <w:t>0</w:t>
      </w:r>
      <w:r w:rsidRPr="00251077">
        <w:rPr>
          <w:rFonts w:ascii="Consolas" w:hAnsi="Consolas" w:cs="宋体"/>
          <w:color w:val="008200"/>
          <w:sz w:val="18"/>
          <w:szCs w:val="18"/>
          <w:bdr w:val="none" w:sz="0" w:space="0" w:color="auto" w:frame="1"/>
          <w:lang w:eastAsia="zh-CN"/>
        </w:rPr>
        <w:t>，持续输入</w:t>
      </w:r>
      <w:r w:rsidRPr="00251077">
        <w:rPr>
          <w:rFonts w:ascii="Consolas" w:hAnsi="Consolas" w:cs="宋体"/>
          <w:color w:val="000000"/>
          <w:sz w:val="18"/>
          <w:szCs w:val="18"/>
          <w:bdr w:val="none" w:sz="0" w:space="0" w:color="auto" w:frame="1"/>
          <w:lang w:eastAsia="zh-CN"/>
        </w:rPr>
        <w:t>  </w:t>
      </w:r>
    </w:p>
    <w:p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lastRenderedPageBreak/>
        <w:t>        a = 0; b = 0; c = 0;  </w:t>
      </w:r>
    </w:p>
    <w:p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for</w:t>
      </w:r>
      <w:r w:rsidRPr="00251077">
        <w:rPr>
          <w:rFonts w:ascii="Consolas" w:hAnsi="Consolas" w:cs="宋体"/>
          <w:color w:val="000000"/>
          <w:sz w:val="18"/>
          <w:szCs w:val="18"/>
          <w:bdr w:val="none" w:sz="0" w:space="0" w:color="auto" w:frame="1"/>
          <w:lang w:eastAsia="zh-CN"/>
        </w:rPr>
        <w:t>(</w:t>
      </w:r>
      <w:r w:rsidRPr="00251077">
        <w:rPr>
          <w:rFonts w:ascii="Consolas" w:hAnsi="Consolas" w:cs="宋体"/>
          <w:b/>
          <w:bCs/>
          <w:color w:val="2E8B57"/>
          <w:sz w:val="18"/>
          <w:szCs w:val="18"/>
          <w:bdr w:val="none" w:sz="0" w:space="0" w:color="auto" w:frame="1"/>
          <w:lang w:eastAsia="zh-CN"/>
        </w:rPr>
        <w:t>int</w:t>
      </w:r>
      <w:r w:rsidRPr="00251077">
        <w:rPr>
          <w:rFonts w:ascii="Consolas" w:hAnsi="Consolas" w:cs="宋体"/>
          <w:color w:val="000000"/>
          <w:sz w:val="18"/>
          <w:szCs w:val="18"/>
          <w:bdr w:val="none" w:sz="0" w:space="0" w:color="auto" w:frame="1"/>
          <w:lang w:eastAsia="zh-CN"/>
        </w:rPr>
        <w:t> i = 1; i &lt;= n; i++) </w:t>
      </w:r>
      <w:r w:rsidRPr="00251077">
        <w:rPr>
          <w:rFonts w:ascii="Consolas" w:hAnsi="Consolas" w:cs="宋体"/>
          <w:color w:val="008200"/>
          <w:sz w:val="18"/>
          <w:szCs w:val="18"/>
          <w:bdr w:val="none" w:sz="0" w:space="0" w:color="auto" w:frame="1"/>
          <w:lang w:eastAsia="zh-CN"/>
        </w:rPr>
        <w:t>//</w:t>
      </w:r>
      <w:r w:rsidRPr="00251077">
        <w:rPr>
          <w:rFonts w:ascii="Consolas" w:hAnsi="Consolas" w:cs="宋体"/>
          <w:color w:val="008200"/>
          <w:sz w:val="18"/>
          <w:szCs w:val="18"/>
          <w:bdr w:val="none" w:sz="0" w:space="0" w:color="auto" w:frame="1"/>
          <w:lang w:eastAsia="zh-CN"/>
        </w:rPr>
        <w:t>输入</w:t>
      </w:r>
      <w:r w:rsidRPr="00251077">
        <w:rPr>
          <w:rFonts w:ascii="Consolas" w:hAnsi="Consolas" w:cs="宋体"/>
          <w:color w:val="008200"/>
          <w:sz w:val="18"/>
          <w:szCs w:val="18"/>
          <w:bdr w:val="none" w:sz="0" w:space="0" w:color="auto" w:frame="1"/>
          <w:lang w:eastAsia="zh-CN"/>
        </w:rPr>
        <w:t>n</w:t>
      </w:r>
      <w:r w:rsidRPr="00251077">
        <w:rPr>
          <w:rFonts w:ascii="Consolas" w:hAnsi="Consolas" w:cs="宋体"/>
          <w:color w:val="008200"/>
          <w:sz w:val="18"/>
          <w:szCs w:val="18"/>
          <w:bdr w:val="none" w:sz="0" w:space="0" w:color="auto" w:frame="1"/>
          <w:lang w:eastAsia="zh-CN"/>
        </w:rPr>
        <w:t>个实数，判断这个数并且计数</w:t>
      </w:r>
      <w:r w:rsidRPr="00251077">
        <w:rPr>
          <w:rFonts w:ascii="Consolas" w:hAnsi="Consolas" w:cs="宋体"/>
          <w:color w:val="000000"/>
          <w:sz w:val="18"/>
          <w:szCs w:val="18"/>
          <w:bdr w:val="none" w:sz="0" w:space="0" w:color="auto" w:frame="1"/>
          <w:lang w:eastAsia="zh-CN"/>
        </w:rPr>
        <w:t>  </w:t>
      </w:r>
    </w:p>
    <w:p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scanf(</w:t>
      </w:r>
      <w:r w:rsidRPr="00251077">
        <w:rPr>
          <w:rFonts w:ascii="Consolas" w:hAnsi="Consolas" w:cs="宋体"/>
          <w:color w:val="0000FF"/>
          <w:sz w:val="18"/>
          <w:szCs w:val="18"/>
          <w:bdr w:val="none" w:sz="0" w:space="0" w:color="auto" w:frame="1"/>
          <w:lang w:eastAsia="zh-CN"/>
        </w:rPr>
        <w:t>"%f"</w:t>
      </w:r>
      <w:r w:rsidRPr="00251077">
        <w:rPr>
          <w:rFonts w:ascii="Consolas" w:hAnsi="Consolas" w:cs="宋体"/>
          <w:color w:val="000000"/>
          <w:sz w:val="18"/>
          <w:szCs w:val="18"/>
          <w:bdr w:val="none" w:sz="0" w:space="0" w:color="auto" w:frame="1"/>
          <w:lang w:eastAsia="zh-CN"/>
        </w:rPr>
        <w:t>, &amp;d);  </w:t>
      </w:r>
    </w:p>
    <w:p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if</w:t>
      </w:r>
      <w:r w:rsidRPr="00251077">
        <w:rPr>
          <w:rFonts w:ascii="Consolas" w:hAnsi="Consolas" w:cs="宋体"/>
          <w:color w:val="000000"/>
          <w:sz w:val="18"/>
          <w:szCs w:val="18"/>
          <w:bdr w:val="none" w:sz="0" w:space="0" w:color="auto" w:frame="1"/>
          <w:lang w:eastAsia="zh-CN"/>
        </w:rPr>
        <w:t>(d == 0) b++;  </w:t>
      </w:r>
    </w:p>
    <w:p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else</w:t>
      </w: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if</w:t>
      </w:r>
      <w:r w:rsidRPr="00251077">
        <w:rPr>
          <w:rFonts w:ascii="Consolas" w:hAnsi="Consolas" w:cs="宋体"/>
          <w:color w:val="000000"/>
          <w:sz w:val="18"/>
          <w:szCs w:val="18"/>
          <w:bdr w:val="none" w:sz="0" w:space="0" w:color="auto" w:frame="1"/>
          <w:lang w:eastAsia="zh-CN"/>
        </w:rPr>
        <w:t>(d &lt; 0) a++;  </w:t>
      </w:r>
    </w:p>
    <w:p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else</w:t>
      </w:r>
      <w:r w:rsidRPr="00251077">
        <w:rPr>
          <w:rFonts w:ascii="Consolas" w:hAnsi="Consolas" w:cs="宋体"/>
          <w:color w:val="000000"/>
          <w:sz w:val="18"/>
          <w:szCs w:val="18"/>
          <w:bdr w:val="none" w:sz="0" w:space="0" w:color="auto" w:frame="1"/>
          <w:lang w:eastAsia="zh-CN"/>
        </w:rPr>
        <w:t> c++;  </w:t>
      </w:r>
    </w:p>
    <w:p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printf(</w:t>
      </w:r>
      <w:r w:rsidRPr="00251077">
        <w:rPr>
          <w:rFonts w:ascii="Consolas" w:hAnsi="Consolas" w:cs="宋体"/>
          <w:color w:val="0000FF"/>
          <w:sz w:val="18"/>
          <w:szCs w:val="18"/>
          <w:bdr w:val="none" w:sz="0" w:space="0" w:color="auto" w:frame="1"/>
          <w:lang w:eastAsia="zh-CN"/>
        </w:rPr>
        <w:t>"%d %d %d\n"</w:t>
      </w:r>
      <w:r w:rsidRPr="00251077">
        <w:rPr>
          <w:rFonts w:ascii="Consolas" w:hAnsi="Consolas" w:cs="宋体"/>
          <w:color w:val="000000"/>
          <w:sz w:val="18"/>
          <w:szCs w:val="18"/>
          <w:bdr w:val="none" w:sz="0" w:space="0" w:color="auto" w:frame="1"/>
          <w:lang w:eastAsia="zh-CN"/>
        </w:rPr>
        <w:t>, a, b, c);  </w:t>
      </w:r>
      <w:r w:rsidRPr="00251077">
        <w:rPr>
          <w:rFonts w:ascii="Consolas" w:hAnsi="Consolas" w:cs="宋体"/>
          <w:color w:val="008200"/>
          <w:sz w:val="18"/>
          <w:szCs w:val="18"/>
          <w:bdr w:val="none" w:sz="0" w:space="0" w:color="auto" w:frame="1"/>
          <w:lang w:eastAsia="zh-CN"/>
        </w:rPr>
        <w:t>//</w:t>
      </w:r>
      <w:r w:rsidRPr="00251077">
        <w:rPr>
          <w:rFonts w:ascii="Consolas" w:hAnsi="Consolas" w:cs="宋体"/>
          <w:color w:val="008200"/>
          <w:sz w:val="18"/>
          <w:szCs w:val="18"/>
          <w:bdr w:val="none" w:sz="0" w:space="0" w:color="auto" w:frame="1"/>
          <w:lang w:eastAsia="zh-CN"/>
        </w:rPr>
        <w:t>每输完一行，输出结果</w:t>
      </w:r>
      <w:r w:rsidRPr="00251077">
        <w:rPr>
          <w:rFonts w:ascii="Consolas" w:hAnsi="Consolas" w:cs="宋体"/>
          <w:color w:val="000000"/>
          <w:sz w:val="18"/>
          <w:szCs w:val="18"/>
          <w:bdr w:val="none" w:sz="0" w:space="0" w:color="auto" w:frame="1"/>
          <w:lang w:eastAsia="zh-CN"/>
        </w:rPr>
        <w:t>  </w:t>
      </w:r>
    </w:p>
    <w:p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return</w:t>
      </w:r>
      <w:r w:rsidRPr="00251077">
        <w:rPr>
          <w:rFonts w:ascii="Consolas" w:hAnsi="Consolas" w:cs="宋体"/>
          <w:color w:val="000000"/>
          <w:sz w:val="18"/>
          <w:szCs w:val="18"/>
          <w:bdr w:val="none" w:sz="0" w:space="0" w:color="auto" w:frame="1"/>
          <w:lang w:eastAsia="zh-CN"/>
        </w:rPr>
        <w:t> 0;  </w:t>
      </w:r>
    </w:p>
    <w:p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w:t>
      </w:r>
    </w:p>
    <w:p w:rsidR="00CE31B9" w:rsidRDefault="00CE31B9" w:rsidP="00AE0C13">
      <w:pPr>
        <w:pStyle w:val="affffb"/>
        <w:ind w:firstLine="420"/>
      </w:pPr>
    </w:p>
    <w:p w:rsidR="002D3B3E" w:rsidRPr="002D3B3E" w:rsidRDefault="002D3B3E" w:rsidP="00741B54">
      <w:pPr>
        <w:pStyle w:val="2"/>
        <w:spacing w:before="315"/>
        <w:rPr>
          <w:lang w:eastAsia="zh-CN"/>
        </w:rPr>
      </w:pPr>
      <w:bookmarkStart w:id="18" w:name="_Toc53733929"/>
      <w:r w:rsidRPr="002D3B3E">
        <w:rPr>
          <w:lang w:eastAsia="zh-CN"/>
        </w:rPr>
        <w:t>构造数列并求和</w:t>
      </w:r>
      <w:r w:rsidRPr="002D3B3E">
        <w:rPr>
          <w:rFonts w:hint="eastAsia"/>
          <w:vertAlign w:val="superscript"/>
          <w:lang w:eastAsia="zh-CN"/>
        </w:rPr>
        <w:t>N</w:t>
      </w:r>
      <w:r w:rsidRPr="002D3B3E">
        <w:rPr>
          <w:vertAlign w:val="superscript"/>
          <w:lang w:eastAsia="zh-CN"/>
        </w:rPr>
        <w:t>Q011</w:t>
      </w:r>
      <w:bookmarkEnd w:id="18"/>
    </w:p>
    <w:p w:rsidR="002D3B3E" w:rsidRPr="002D3B3E" w:rsidRDefault="002D3B3E" w:rsidP="009A2F9D">
      <w:pPr>
        <w:pStyle w:val="4"/>
        <w:rPr>
          <w:lang w:eastAsia="zh-CN"/>
        </w:rPr>
      </w:pPr>
      <w:r w:rsidRPr="002D3B3E">
        <w:rPr>
          <w:lang w:eastAsia="zh-CN"/>
        </w:rPr>
        <w:t>描述</w:t>
      </w:r>
    </w:p>
    <w:p w:rsidR="002D3B3E" w:rsidRPr="002D3B3E" w:rsidRDefault="002D3B3E" w:rsidP="00A40B87">
      <w:pPr>
        <w:pStyle w:val="affffb"/>
        <w:ind w:firstLine="420"/>
      </w:pPr>
      <w:r w:rsidRPr="002D3B3E">
        <w:t>立志成为数学家的小华，又给自己构造了一个新的思维测试来锻炼自己的记忆力以及精准算术的能力。</w:t>
      </w:r>
    </w:p>
    <w:p w:rsidR="002D3B3E" w:rsidRPr="002D3B3E" w:rsidRDefault="002D3B3E" w:rsidP="00A40B87">
      <w:pPr>
        <w:pStyle w:val="affffb"/>
        <w:ind w:firstLine="420"/>
      </w:pPr>
      <w:r w:rsidRPr="002D3B3E">
        <w:t>这次思维挑战分为两个步骤：</w:t>
      </w:r>
    </w:p>
    <w:p w:rsidR="002D3B3E" w:rsidRPr="002D3B3E" w:rsidRDefault="002D3B3E" w:rsidP="00A40B87">
      <w:pPr>
        <w:pStyle w:val="affffb"/>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rsidR="00C00569">
        <w:t>。</w:t>
      </w:r>
    </w:p>
    <w:p w:rsidR="002D3B3E" w:rsidRPr="002D3B3E" w:rsidRDefault="002D3B3E" w:rsidP="00A40B87">
      <w:pPr>
        <w:pStyle w:val="affffb"/>
        <w:ind w:firstLine="420"/>
      </w:pPr>
      <w:r w:rsidRPr="002D3B3E">
        <w:t>2.</w:t>
      </w:r>
      <w:r w:rsidRPr="002D3B3E">
        <w:t>选择任意数字</w:t>
      </w:r>
      <w:r w:rsidRPr="002D3B3E">
        <w:t>m(1&lt;m&lt;1000)</w:t>
      </w:r>
      <w:r w:rsidRPr="002D3B3E">
        <w:t>，计算数列前</w:t>
      </w:r>
      <w:r w:rsidRPr="002D3B3E">
        <w:t>m</w:t>
      </w:r>
      <w:r w:rsidRPr="002D3B3E">
        <w:t>项的和。</w:t>
      </w:r>
    </w:p>
    <w:p w:rsidR="002D3B3E" w:rsidRPr="002D3B3E" w:rsidRDefault="002D3B3E" w:rsidP="00A40B87">
      <w:pPr>
        <w:pStyle w:val="affffb"/>
        <w:ind w:firstLine="420"/>
      </w:pPr>
      <w:r w:rsidRPr="002D3B3E">
        <w:t>每次让人出两个数字</w:t>
      </w:r>
      <w:r w:rsidRPr="002D3B3E">
        <w:t>n,m</w:t>
      </w:r>
      <w:r w:rsidRPr="002D3B3E">
        <w:t>，小华能在</w:t>
      </w:r>
      <w:r w:rsidRPr="002D3B3E">
        <w:t>10</w:t>
      </w:r>
      <w:r w:rsidRPr="002D3B3E">
        <w:t>分钟之内算出答案。</w:t>
      </w:r>
    </w:p>
    <w:p w:rsidR="002D3B3E" w:rsidRPr="002D3B3E" w:rsidRDefault="002D3B3E" w:rsidP="00A40B87">
      <w:pPr>
        <w:pStyle w:val="affffb"/>
        <w:ind w:firstLine="420"/>
      </w:pPr>
      <w:r w:rsidRPr="002D3B3E">
        <w:t>小鲁看了很不服，作为未来文人的代表，他也想和小华一样，但是</w:t>
      </w:r>
      <w:r w:rsidRPr="002D3B3E">
        <w:t>1</w:t>
      </w:r>
      <w:r w:rsidRPr="002D3B3E">
        <w:t>分钟之内就算出答案。</w:t>
      </w:r>
    </w:p>
    <w:p w:rsidR="002D3B3E" w:rsidRPr="002D3B3E" w:rsidRDefault="002D3B3E" w:rsidP="00A40B87">
      <w:pPr>
        <w:pStyle w:val="affffb"/>
        <w:ind w:firstLine="420"/>
      </w:pPr>
      <w:r w:rsidRPr="002D3B3E">
        <w:t>你能写个程序帮帮他吗？</w:t>
      </w:r>
    </w:p>
    <w:p w:rsidR="002D3B3E" w:rsidRPr="002D3B3E" w:rsidRDefault="002D3B3E" w:rsidP="009A2F9D">
      <w:pPr>
        <w:pStyle w:val="4"/>
        <w:rPr>
          <w:lang w:eastAsia="zh-CN"/>
        </w:rPr>
      </w:pPr>
      <w:r w:rsidRPr="002D3B3E">
        <w:rPr>
          <w:lang w:eastAsia="zh-CN"/>
        </w:rPr>
        <w:t>输入</w:t>
      </w:r>
    </w:p>
    <w:p w:rsidR="002D3B3E" w:rsidRPr="002D3B3E" w:rsidRDefault="002D3B3E" w:rsidP="00A40B87">
      <w:pPr>
        <w:pStyle w:val="affffb"/>
        <w:ind w:firstLine="420"/>
      </w:pPr>
      <w:r w:rsidRPr="002D3B3E">
        <w:t>若干行数据，每行是两个整数</w:t>
      </w:r>
      <w:r w:rsidRPr="002D3B3E">
        <w:t>n m</w:t>
      </w:r>
      <w:r w:rsidRPr="002D3B3E">
        <w:t>。</w:t>
      </w:r>
    </w:p>
    <w:p w:rsidR="002D3B3E" w:rsidRPr="002D3B3E" w:rsidRDefault="002D3B3E" w:rsidP="009A2F9D">
      <w:pPr>
        <w:pStyle w:val="4"/>
        <w:rPr>
          <w:lang w:eastAsia="zh-CN"/>
        </w:rPr>
      </w:pPr>
      <w:r w:rsidRPr="002D3B3E">
        <w:rPr>
          <w:lang w:eastAsia="zh-CN"/>
        </w:rPr>
        <w:t>输出</w:t>
      </w:r>
    </w:p>
    <w:p w:rsidR="002D3B3E" w:rsidRPr="002D3B3E" w:rsidRDefault="002D3B3E" w:rsidP="00A40B87">
      <w:pPr>
        <w:pStyle w:val="affffb"/>
        <w:ind w:firstLine="420"/>
      </w:pPr>
      <w:r w:rsidRPr="002D3B3E">
        <w:t>输出以</w:t>
      </w:r>
      <w:r w:rsidRPr="002D3B3E">
        <w:t>n</w:t>
      </w:r>
      <w:r w:rsidRPr="002D3B3E">
        <w:t>为第一项的开方序列前</w:t>
      </w:r>
      <w:r w:rsidRPr="002D3B3E">
        <w:t>m</w:t>
      </w:r>
      <w:r w:rsidRPr="002D3B3E">
        <w:t>项的和，结果保留两位小数。</w:t>
      </w:r>
    </w:p>
    <w:p w:rsidR="002D3B3E" w:rsidRPr="002D3B3E" w:rsidRDefault="00A40B87" w:rsidP="009A2F9D">
      <w:pPr>
        <w:pStyle w:val="4"/>
        <w:rPr>
          <w:lang w:eastAsia="zh-CN"/>
        </w:rPr>
      </w:pPr>
      <w:r>
        <w:rPr>
          <w:lang w:eastAsia="zh-CN"/>
        </w:rPr>
        <w:lastRenderedPageBreak/>
        <w:t>输入样例</w:t>
      </w:r>
      <w:r w:rsidR="002D3B3E" w:rsidRPr="002D3B3E">
        <w:rPr>
          <w:lang w:eastAsia="zh-CN"/>
        </w:rPr>
        <w:t> </w:t>
      </w:r>
    </w:p>
    <w:p w:rsidR="002D3B3E" w:rsidRPr="002D3B3E" w:rsidRDefault="002D3B3E" w:rsidP="00A40B87">
      <w:pPr>
        <w:pStyle w:val="affffc"/>
        <w:ind w:left="420"/>
      </w:pPr>
      <w:r w:rsidRPr="002D3B3E">
        <w:t>65004 5750</w:t>
      </w:r>
    </w:p>
    <w:p w:rsidR="002D3B3E" w:rsidRPr="002D3B3E" w:rsidRDefault="002D3B3E" w:rsidP="00A40B87">
      <w:pPr>
        <w:pStyle w:val="affffc"/>
        <w:ind w:left="420"/>
      </w:pPr>
      <w:r w:rsidRPr="002D3B3E">
        <w:t>87184 2112</w:t>
      </w:r>
    </w:p>
    <w:p w:rsidR="002D3B3E" w:rsidRPr="002D3B3E" w:rsidRDefault="002D3B3E" w:rsidP="00A40B87">
      <w:pPr>
        <w:pStyle w:val="affffc"/>
        <w:ind w:left="420"/>
      </w:pPr>
      <w:r w:rsidRPr="002D3B3E">
        <w:t>94597 561</w:t>
      </w:r>
    </w:p>
    <w:p w:rsidR="002D3B3E" w:rsidRPr="002D3B3E" w:rsidRDefault="002D3B3E" w:rsidP="00A40B87">
      <w:pPr>
        <w:pStyle w:val="affffc"/>
        <w:ind w:left="420"/>
      </w:pPr>
      <w:r w:rsidRPr="002D3B3E">
        <w:t>80010 2732</w:t>
      </w:r>
    </w:p>
    <w:p w:rsidR="002D3B3E" w:rsidRPr="002D3B3E" w:rsidRDefault="002D3B3E" w:rsidP="00A40B87">
      <w:pPr>
        <w:pStyle w:val="affffc"/>
        <w:ind w:left="420"/>
      </w:pPr>
      <w:r w:rsidRPr="002D3B3E">
        <w:t>58744 7710</w:t>
      </w:r>
    </w:p>
    <w:p w:rsidR="002D3B3E" w:rsidRPr="002D3B3E" w:rsidRDefault="00A40B87" w:rsidP="009A2F9D">
      <w:pPr>
        <w:pStyle w:val="4"/>
        <w:rPr>
          <w:lang w:eastAsia="zh-CN"/>
        </w:rPr>
      </w:pPr>
      <w:r>
        <w:rPr>
          <w:lang w:eastAsia="zh-CN"/>
        </w:rPr>
        <w:t>输出样例</w:t>
      </w:r>
    </w:p>
    <w:p w:rsidR="002D3B3E" w:rsidRPr="002D3B3E" w:rsidRDefault="002D3B3E" w:rsidP="00A40B87">
      <w:pPr>
        <w:pStyle w:val="affffc"/>
        <w:ind w:left="420"/>
      </w:pPr>
      <w:r w:rsidRPr="002D3B3E">
        <w:t>71026.70</w:t>
      </w:r>
    </w:p>
    <w:p w:rsidR="002D3B3E" w:rsidRPr="002D3B3E" w:rsidRDefault="002D3B3E" w:rsidP="00A40B87">
      <w:pPr>
        <w:pStyle w:val="affffc"/>
        <w:ind w:left="420"/>
      </w:pPr>
      <w:r w:rsidRPr="002D3B3E">
        <w:t>89610.44</w:t>
      </w:r>
    </w:p>
    <w:p w:rsidR="002D3B3E" w:rsidRPr="002D3B3E" w:rsidRDefault="002D3B3E" w:rsidP="00A40B87">
      <w:pPr>
        <w:pStyle w:val="affffc"/>
        <w:ind w:left="420"/>
      </w:pPr>
      <w:r w:rsidRPr="002D3B3E">
        <w:t>95485.14</w:t>
      </w:r>
    </w:p>
    <w:p w:rsidR="002D3B3E" w:rsidRPr="002D3B3E" w:rsidRDefault="002D3B3E" w:rsidP="00A40B87">
      <w:pPr>
        <w:pStyle w:val="affffc"/>
        <w:ind w:left="420"/>
      </w:pPr>
      <w:r w:rsidRPr="002D3B3E">
        <w:t>83043.60</w:t>
      </w:r>
    </w:p>
    <w:p w:rsidR="002D3B3E" w:rsidRPr="002D3B3E" w:rsidRDefault="002D3B3E" w:rsidP="00A40B87">
      <w:pPr>
        <w:pStyle w:val="affffc"/>
        <w:ind w:left="420"/>
      </w:pPr>
      <w:r w:rsidRPr="002D3B3E">
        <w:t>66713.64</w:t>
      </w:r>
    </w:p>
    <w:p w:rsidR="00210421" w:rsidRDefault="00CF7ED0">
      <w:r>
        <w:rPr>
          <w:b/>
        </w:rPr>
        <w:t>解题思路</w:t>
      </w:r>
    </w:p>
    <w:p w:rsidR="00210421" w:rsidRDefault="00CF7ED0">
      <w:pPr>
        <w:ind w:firstLine="420"/>
      </w:pPr>
      <w:r>
        <w:t>本题要求计算两个整数的最大公约数</w:t>
      </w:r>
      <w:r>
        <w:t>(GCD)</w:t>
      </w:r>
      <w:r>
        <w:t>。使用辗转相除法（欧几里得算法）：</w:t>
      </w:r>
      <w:r>
        <w:t>gcd(a,b)=gcd(b,a%b)</w:t>
      </w:r>
      <w:r>
        <w:t>，直到余数为</w:t>
      </w:r>
      <w:r>
        <w:t>0</w:t>
      </w:r>
      <w:r>
        <w:t>时，除数即为最大公约数。程序读入测试组数</w:t>
      </w:r>
      <w:r>
        <w:t>n</w:t>
      </w:r>
      <w:r>
        <w:t>，对每组数据调用</w:t>
      </w:r>
      <w:r>
        <w:t>gcd</w:t>
      </w:r>
      <w:r>
        <w:t>函数计算并输出结果。该算法时间复杂度为</w:t>
      </w:r>
      <w:r>
        <w:t>O(log min(a,b))</w:t>
      </w:r>
      <w:r>
        <w:t>。</w:t>
      </w:r>
    </w:p>
    <w:p w:rsidR="00CE31B9" w:rsidRDefault="00CE31B9" w:rsidP="009A2F9D">
      <w:pPr>
        <w:pStyle w:val="4"/>
        <w:rPr>
          <w:lang w:eastAsia="zh-CN"/>
        </w:rPr>
      </w:pPr>
      <w:r>
        <w:rPr>
          <w:rFonts w:hint="eastAsia"/>
          <w:lang w:eastAsia="zh-CN"/>
        </w:rPr>
        <w:t>参考代码</w:t>
      </w:r>
      <w:r>
        <w:rPr>
          <w:rFonts w:hint="eastAsia"/>
          <w:lang w:eastAsia="zh-CN"/>
        </w:rPr>
        <w:t>(C++)</w:t>
      </w:r>
    </w:p>
    <w:p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8200"/>
          <w:sz w:val="18"/>
          <w:szCs w:val="18"/>
          <w:bdr w:val="none" w:sz="0" w:space="0" w:color="auto" w:frame="1"/>
          <w:lang w:eastAsia="zh-CN"/>
        </w:rPr>
        <w:t>//NQ011 </w:t>
      </w:r>
      <w:r w:rsidRPr="002D3B3E">
        <w:rPr>
          <w:rFonts w:ascii="Consolas" w:hAnsi="Consolas" w:cs="宋体"/>
          <w:color w:val="008200"/>
          <w:sz w:val="18"/>
          <w:szCs w:val="18"/>
          <w:bdr w:val="none" w:sz="0" w:space="0" w:color="auto" w:frame="1"/>
          <w:lang w:eastAsia="zh-CN"/>
        </w:rPr>
        <w:t>构造数列并求和</w:t>
      </w:r>
      <w:r w:rsidRPr="002D3B3E">
        <w:rPr>
          <w:rFonts w:ascii="Consolas" w:hAnsi="Consolas" w:cs="宋体"/>
          <w:color w:val="000000"/>
          <w:sz w:val="18"/>
          <w:szCs w:val="18"/>
          <w:bdr w:val="none" w:sz="0" w:space="0" w:color="auto" w:frame="1"/>
          <w:lang w:eastAsia="zh-CN"/>
        </w:rPr>
        <w:t>  </w:t>
      </w:r>
    </w:p>
    <w:p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808080"/>
          <w:sz w:val="18"/>
          <w:szCs w:val="18"/>
          <w:bdr w:val="none" w:sz="0" w:space="0" w:color="auto" w:frame="1"/>
          <w:lang w:eastAsia="zh-CN"/>
        </w:rPr>
        <w:t>#include &lt;iostream&gt;</w:t>
      </w:r>
      <w:r w:rsidRPr="002D3B3E">
        <w:rPr>
          <w:rFonts w:ascii="Consolas" w:hAnsi="Consolas" w:cs="宋体"/>
          <w:color w:val="000000"/>
          <w:sz w:val="18"/>
          <w:szCs w:val="18"/>
          <w:bdr w:val="none" w:sz="0" w:space="0" w:color="auto" w:frame="1"/>
          <w:lang w:eastAsia="zh-CN"/>
        </w:rPr>
        <w:t>  </w:t>
      </w:r>
    </w:p>
    <w:p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808080"/>
          <w:sz w:val="18"/>
          <w:szCs w:val="18"/>
          <w:bdr w:val="none" w:sz="0" w:space="0" w:color="auto" w:frame="1"/>
          <w:lang w:eastAsia="zh-CN"/>
        </w:rPr>
        <w:t>#include &lt;cmath&gt;</w:t>
      </w:r>
      <w:r w:rsidRPr="002D3B3E">
        <w:rPr>
          <w:rFonts w:ascii="Consolas" w:hAnsi="Consolas" w:cs="宋体"/>
          <w:color w:val="000000"/>
          <w:sz w:val="18"/>
          <w:szCs w:val="18"/>
          <w:bdr w:val="none" w:sz="0" w:space="0" w:color="auto" w:frame="1"/>
          <w:lang w:eastAsia="zh-CN"/>
        </w:rPr>
        <w:t>  </w:t>
      </w:r>
    </w:p>
    <w:p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b/>
          <w:bCs/>
          <w:color w:val="006699"/>
          <w:sz w:val="18"/>
          <w:szCs w:val="18"/>
          <w:bdr w:val="none" w:sz="0" w:space="0" w:color="auto" w:frame="1"/>
          <w:lang w:eastAsia="zh-CN"/>
        </w:rPr>
        <w:t>using</w:t>
      </w: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namespace</w:t>
      </w:r>
      <w:r w:rsidRPr="002D3B3E">
        <w:rPr>
          <w:rFonts w:ascii="Consolas" w:hAnsi="Consolas" w:cs="宋体"/>
          <w:color w:val="000000"/>
          <w:sz w:val="18"/>
          <w:szCs w:val="18"/>
          <w:bdr w:val="none" w:sz="0" w:space="0" w:color="auto" w:frame="1"/>
          <w:lang w:eastAsia="zh-CN"/>
        </w:rPr>
        <w:t> std;  </w:t>
      </w:r>
    </w:p>
    <w:p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main()  </w:t>
      </w:r>
    </w:p>
    <w:p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p>
    <w:p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n, m;  </w:t>
      </w:r>
    </w:p>
    <w:p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float</w:t>
      </w:r>
      <w:r w:rsidRPr="002D3B3E">
        <w:rPr>
          <w:rFonts w:ascii="Consolas" w:hAnsi="Consolas" w:cs="宋体"/>
          <w:color w:val="000000"/>
          <w:sz w:val="18"/>
          <w:szCs w:val="18"/>
          <w:bdr w:val="none" w:sz="0" w:space="0" w:color="auto" w:frame="1"/>
          <w:lang w:eastAsia="zh-CN"/>
        </w:rPr>
        <w:t> res, a;  </w:t>
      </w:r>
    </w:p>
    <w:p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while</w:t>
      </w:r>
      <w:r w:rsidRPr="002D3B3E">
        <w:rPr>
          <w:rFonts w:ascii="Consolas" w:hAnsi="Consolas" w:cs="宋体"/>
          <w:color w:val="000000"/>
          <w:sz w:val="18"/>
          <w:szCs w:val="18"/>
          <w:bdr w:val="none" w:sz="0" w:space="0" w:color="auto" w:frame="1"/>
          <w:lang w:eastAsia="zh-CN"/>
        </w:rPr>
        <w:t> (cin &gt;&gt; n &gt;&gt; m)</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读入</w:t>
      </w:r>
      <w:r w:rsidRPr="002D3B3E">
        <w:rPr>
          <w:rFonts w:ascii="Consolas" w:hAnsi="Consolas" w:cs="宋体"/>
          <w:color w:val="008200"/>
          <w:sz w:val="18"/>
          <w:szCs w:val="18"/>
          <w:bdr w:val="none" w:sz="0" w:space="0" w:color="auto" w:frame="1"/>
          <w:lang w:eastAsia="zh-CN"/>
        </w:rPr>
        <w:t>n,m</w:t>
      </w:r>
      <w:r w:rsidRPr="002D3B3E">
        <w:rPr>
          <w:rFonts w:ascii="Consolas" w:hAnsi="Consolas" w:cs="宋体"/>
          <w:color w:val="008200"/>
          <w:sz w:val="18"/>
          <w:szCs w:val="18"/>
          <w:bdr w:val="none" w:sz="0" w:space="0" w:color="auto" w:frame="1"/>
          <w:lang w:eastAsia="zh-CN"/>
        </w:rPr>
        <w:t>直到文件末尾</w:t>
      </w:r>
      <w:r w:rsidRPr="002D3B3E">
        <w:rPr>
          <w:rFonts w:ascii="Consolas" w:hAnsi="Consolas" w:cs="宋体"/>
          <w:color w:val="000000"/>
          <w:sz w:val="18"/>
          <w:szCs w:val="18"/>
          <w:bdr w:val="none" w:sz="0" w:space="0" w:color="auto" w:frame="1"/>
          <w:lang w:eastAsia="zh-CN"/>
        </w:rPr>
        <w:t>  </w:t>
      </w:r>
    </w:p>
    <w:p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res = 0; </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累加结果</w:t>
      </w:r>
      <w:r w:rsidRPr="002D3B3E">
        <w:rPr>
          <w:rFonts w:ascii="Consolas" w:hAnsi="Consolas" w:cs="宋体"/>
          <w:color w:val="000000"/>
          <w:sz w:val="18"/>
          <w:szCs w:val="18"/>
          <w:bdr w:val="none" w:sz="0" w:space="0" w:color="auto" w:frame="1"/>
          <w:lang w:eastAsia="zh-CN"/>
        </w:rPr>
        <w:t>  </w:t>
      </w:r>
    </w:p>
    <w:p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a = n;   </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初始化数列第</w:t>
      </w:r>
      <w:r w:rsidRPr="002D3B3E">
        <w:rPr>
          <w:rFonts w:ascii="Consolas" w:hAnsi="Consolas" w:cs="宋体"/>
          <w:color w:val="008200"/>
          <w:sz w:val="18"/>
          <w:szCs w:val="18"/>
          <w:bdr w:val="none" w:sz="0" w:space="0" w:color="auto" w:frame="1"/>
          <w:lang w:eastAsia="zh-CN"/>
        </w:rPr>
        <w:t>1</w:t>
      </w:r>
      <w:r w:rsidRPr="002D3B3E">
        <w:rPr>
          <w:rFonts w:ascii="Consolas" w:hAnsi="Consolas" w:cs="宋体"/>
          <w:color w:val="008200"/>
          <w:sz w:val="18"/>
          <w:szCs w:val="18"/>
          <w:bdr w:val="none" w:sz="0" w:space="0" w:color="auto" w:frame="1"/>
          <w:lang w:eastAsia="zh-CN"/>
        </w:rPr>
        <w:t>项</w:t>
      </w:r>
      <w:r w:rsidRPr="002D3B3E">
        <w:rPr>
          <w:rFonts w:ascii="Consolas" w:hAnsi="Consolas" w:cs="宋体"/>
          <w:color w:val="000000"/>
          <w:sz w:val="18"/>
          <w:szCs w:val="18"/>
          <w:bdr w:val="none" w:sz="0" w:space="0" w:color="auto" w:frame="1"/>
          <w:lang w:eastAsia="zh-CN"/>
        </w:rPr>
        <w:t>  </w:t>
      </w:r>
    </w:p>
    <w:p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for</w:t>
      </w: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i = 1; i &lt;= m; i++)  </w:t>
      </w:r>
    </w:p>
    <w:p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res += a;  </w:t>
      </w:r>
    </w:p>
    <w:p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a = sqrt(a);</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构造数列下一项</w:t>
      </w:r>
      <w:r w:rsidRPr="002D3B3E">
        <w:rPr>
          <w:rFonts w:ascii="Consolas" w:hAnsi="Consolas" w:cs="宋体"/>
          <w:color w:val="000000"/>
          <w:sz w:val="18"/>
          <w:szCs w:val="18"/>
          <w:bdr w:val="none" w:sz="0" w:space="0" w:color="auto" w:frame="1"/>
          <w:lang w:eastAsia="zh-CN"/>
        </w:rPr>
        <w:t>  </w:t>
      </w:r>
    </w:p>
    <w:p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color w:val="008200"/>
          <w:sz w:val="18"/>
          <w:szCs w:val="18"/>
          <w:bdr w:val="none" w:sz="0" w:space="0" w:color="auto" w:frame="1"/>
          <w:lang w:eastAsia="zh-CN"/>
        </w:rPr>
        <w:t>// </w:t>
      </w:r>
      <w:r w:rsidRPr="002D3B3E">
        <w:rPr>
          <w:rFonts w:ascii="Consolas" w:hAnsi="Consolas" w:cs="宋体"/>
          <w:color w:val="008200"/>
          <w:sz w:val="18"/>
          <w:szCs w:val="18"/>
          <w:bdr w:val="none" w:sz="0" w:space="0" w:color="auto" w:frame="1"/>
          <w:lang w:eastAsia="zh-CN"/>
        </w:rPr>
        <w:t>输出结果</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保留两位小数</w:t>
      </w:r>
      <w:r w:rsidRPr="002D3B3E">
        <w:rPr>
          <w:rFonts w:ascii="Consolas" w:hAnsi="Consolas" w:cs="宋体"/>
          <w:color w:val="000000"/>
          <w:sz w:val="18"/>
          <w:szCs w:val="18"/>
          <w:bdr w:val="none" w:sz="0" w:space="0" w:color="auto" w:frame="1"/>
          <w:lang w:eastAsia="zh-CN"/>
        </w:rPr>
        <w:t>  </w:t>
      </w:r>
    </w:p>
    <w:p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printf(</w:t>
      </w:r>
      <w:r w:rsidRPr="002D3B3E">
        <w:rPr>
          <w:rFonts w:ascii="Consolas" w:hAnsi="Consolas" w:cs="宋体"/>
          <w:color w:val="0000FF"/>
          <w:sz w:val="18"/>
          <w:szCs w:val="18"/>
          <w:bdr w:val="none" w:sz="0" w:space="0" w:color="auto" w:frame="1"/>
          <w:lang w:eastAsia="zh-CN"/>
        </w:rPr>
        <w:t>"%.2f\n"</w:t>
      </w:r>
      <w:r w:rsidRPr="002D3B3E">
        <w:rPr>
          <w:rFonts w:ascii="Consolas" w:hAnsi="Consolas" w:cs="宋体"/>
          <w:color w:val="000000"/>
          <w:sz w:val="18"/>
          <w:szCs w:val="18"/>
          <w:bdr w:val="none" w:sz="0" w:space="0" w:color="auto" w:frame="1"/>
          <w:lang w:eastAsia="zh-CN"/>
        </w:rPr>
        <w:t>, res);  </w:t>
      </w:r>
    </w:p>
    <w:p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return</w:t>
      </w:r>
      <w:r w:rsidRPr="002D3B3E">
        <w:rPr>
          <w:rFonts w:ascii="Consolas" w:hAnsi="Consolas" w:cs="宋体"/>
          <w:color w:val="000000"/>
          <w:sz w:val="18"/>
          <w:szCs w:val="18"/>
          <w:bdr w:val="none" w:sz="0" w:space="0" w:color="auto" w:frame="1"/>
          <w:lang w:eastAsia="zh-CN"/>
        </w:rPr>
        <w:t> 0;  </w:t>
      </w:r>
    </w:p>
    <w:p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p>
    <w:p w:rsidR="00AB5BE1" w:rsidRPr="00AB5BE1" w:rsidRDefault="00AB5BE1" w:rsidP="00741B54">
      <w:pPr>
        <w:pStyle w:val="2"/>
        <w:spacing w:before="315"/>
        <w:rPr>
          <w:lang w:eastAsia="zh-CN"/>
        </w:rPr>
      </w:pPr>
      <w:bookmarkStart w:id="19" w:name="_Toc53733930"/>
      <w:r w:rsidRPr="00AB5BE1">
        <w:rPr>
          <w:lang w:eastAsia="zh-CN"/>
        </w:rPr>
        <w:lastRenderedPageBreak/>
        <w:t>水仙花数</w:t>
      </w:r>
      <w:r w:rsidRPr="00AB5BE1">
        <w:rPr>
          <w:rFonts w:hint="eastAsia"/>
          <w:vertAlign w:val="superscript"/>
          <w:lang w:eastAsia="zh-CN"/>
        </w:rPr>
        <w:t>N</w:t>
      </w:r>
      <w:r w:rsidRPr="00AB5BE1">
        <w:rPr>
          <w:vertAlign w:val="superscript"/>
          <w:lang w:eastAsia="zh-CN"/>
        </w:rPr>
        <w:t>Q012</w:t>
      </w:r>
      <w:bookmarkEnd w:id="19"/>
    </w:p>
    <w:p w:rsidR="00AB5BE1" w:rsidRPr="00AB5BE1" w:rsidRDefault="00AB5BE1" w:rsidP="009A2F9D">
      <w:pPr>
        <w:pStyle w:val="4"/>
        <w:rPr>
          <w:lang w:eastAsia="zh-CN"/>
        </w:rPr>
      </w:pPr>
      <w:r w:rsidRPr="00AB5BE1">
        <w:rPr>
          <w:lang w:eastAsia="zh-CN"/>
        </w:rPr>
        <w:t>描述</w:t>
      </w:r>
    </w:p>
    <w:p w:rsidR="00AB5BE1" w:rsidRPr="00975CFC" w:rsidRDefault="00AB5BE1" w:rsidP="00975CFC">
      <w:pPr>
        <w:pStyle w:val="affffb"/>
        <w:ind w:firstLine="420"/>
        <w:rPr>
          <w:color w:val="333333"/>
        </w:rPr>
      </w:pPr>
      <w:r w:rsidRPr="00975CFC">
        <w:rPr>
          <w:rFonts w:hint="eastAsia"/>
          <w:color w:val="333333"/>
        </w:rPr>
        <w:t>小华桌面上摆放了一盆水仙花，伫立于一泓清水之上，亭亭玉立，竞相开放，散发出淡淡清香。</w:t>
      </w:r>
    </w:p>
    <w:p w:rsidR="00AB5BE1" w:rsidRPr="00AB5BE1" w:rsidRDefault="00AB5BE1" w:rsidP="00A40B87">
      <w:pPr>
        <w:pStyle w:val="affffb"/>
        <w:ind w:firstLine="420"/>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w:t>
      </w:r>
    </w:p>
    <w:p w:rsidR="00AB5BE1" w:rsidRPr="00A40B87" w:rsidRDefault="00AB5BE1" w:rsidP="00A40B87">
      <w:pPr>
        <w:pStyle w:val="affffb"/>
        <w:ind w:firstLine="420"/>
        <w:rPr>
          <w:rStyle w:val="Char2"/>
        </w:rPr>
      </w:pPr>
      <w:r w:rsidRPr="00AB5BE1">
        <w:t>例如</w:t>
      </w:r>
      <w:r w:rsidRPr="00AB5BE1">
        <w:t>:</w:t>
      </w:r>
      <w:r w:rsidRPr="00AB5BE1">
        <w:t>水仙花数</w:t>
      </w:r>
      <w:r w:rsidRPr="00AB5BE1">
        <w:rPr>
          <w:color w:val="333333"/>
        </w:rPr>
        <w:t>153</w:t>
      </w:r>
      <w:r w:rsidRPr="00AB5BE1">
        <w:rPr>
          <w:color w:val="333333"/>
        </w:rPr>
        <w:t>，有</w:t>
      </w:r>
      <w:r w:rsidRPr="00A40B87">
        <w:rPr>
          <w:rStyle w:val="Char2"/>
        </w:rPr>
        <w:t>1^3 + 5^3+ 3^3 = 153</w:t>
      </w:r>
      <w:r w:rsidRPr="00A40B87">
        <w:rPr>
          <w:rStyle w:val="Char2"/>
        </w:rPr>
        <w:t>。假设正整数区间</w:t>
      </w:r>
      <w:r w:rsidRPr="00A40B87">
        <w:rPr>
          <w:rStyle w:val="Char2"/>
        </w:rPr>
        <w:t>[m,n]</w:t>
      </w:r>
      <w:r w:rsidRPr="00A40B87">
        <w:rPr>
          <w:rStyle w:val="Char2"/>
        </w:rPr>
        <w:t>，你可以写个程序算出区间</w:t>
      </w:r>
      <w:r w:rsidRPr="00A40B87">
        <w:rPr>
          <w:rStyle w:val="Char2"/>
        </w:rPr>
        <w:t>[m,n]</w:t>
      </w:r>
      <w:r w:rsidRPr="00A40B87">
        <w:rPr>
          <w:rStyle w:val="Char2"/>
        </w:rPr>
        <w:t>中所有的水仙花数吗？</w:t>
      </w:r>
    </w:p>
    <w:p w:rsidR="00AB5BE1" w:rsidRPr="00AB5BE1" w:rsidRDefault="00AB5BE1" w:rsidP="009A2F9D">
      <w:pPr>
        <w:pStyle w:val="4"/>
        <w:rPr>
          <w:lang w:eastAsia="zh-CN"/>
        </w:rPr>
      </w:pPr>
      <w:r w:rsidRPr="00AB5BE1">
        <w:rPr>
          <w:lang w:eastAsia="zh-CN"/>
        </w:rPr>
        <w:t>输入</w:t>
      </w:r>
    </w:p>
    <w:p w:rsidR="00AB5BE1" w:rsidRPr="00AB5BE1" w:rsidRDefault="00AB5BE1" w:rsidP="00A40B87">
      <w:pPr>
        <w:pStyle w:val="affffb"/>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rsidR="00AB5BE1" w:rsidRPr="00AB5BE1" w:rsidRDefault="00AB5BE1" w:rsidP="009A2F9D">
      <w:pPr>
        <w:pStyle w:val="4"/>
        <w:rPr>
          <w:lang w:eastAsia="zh-CN"/>
        </w:rPr>
      </w:pPr>
      <w:r w:rsidRPr="00AB5BE1">
        <w:rPr>
          <w:lang w:eastAsia="zh-CN"/>
        </w:rPr>
        <w:t>输出</w:t>
      </w:r>
    </w:p>
    <w:p w:rsidR="00AB5BE1" w:rsidRPr="00AB5BE1" w:rsidRDefault="00AB5BE1" w:rsidP="00A40B87">
      <w:pPr>
        <w:pStyle w:val="affffb"/>
        <w:ind w:firstLine="420"/>
      </w:pPr>
      <w:r w:rsidRPr="00AB5BE1">
        <w:t>对于每个</w:t>
      </w:r>
      <w:r w:rsidRPr="00AB5BE1">
        <w:t>[m,n]</w:t>
      </w:r>
      <w:r w:rsidRPr="00AB5BE1">
        <w:t>区间，请从小到大输出所有的水仙花数，用一个空格隔开。</w:t>
      </w:r>
    </w:p>
    <w:p w:rsidR="00AB5BE1" w:rsidRPr="00AB5BE1" w:rsidRDefault="00AB5BE1" w:rsidP="00A40B87">
      <w:pPr>
        <w:pStyle w:val="affffb"/>
        <w:ind w:firstLine="420"/>
      </w:pPr>
      <w:r w:rsidRPr="00AB5BE1">
        <w:t>如果给定的区间内内不存在水仙花数，输出</w:t>
      </w:r>
      <w:r w:rsidRPr="00AB5BE1">
        <w:t>"no"</w:t>
      </w:r>
      <w:r w:rsidRPr="00AB5BE1">
        <w:t>。</w:t>
      </w:r>
    </w:p>
    <w:p w:rsidR="00AB5BE1" w:rsidRPr="00AB5BE1" w:rsidRDefault="00A40B87" w:rsidP="009A2F9D">
      <w:pPr>
        <w:pStyle w:val="4"/>
        <w:rPr>
          <w:lang w:eastAsia="zh-CN"/>
        </w:rPr>
      </w:pPr>
      <w:r>
        <w:rPr>
          <w:lang w:eastAsia="zh-CN"/>
        </w:rPr>
        <w:t>输入样例</w:t>
      </w:r>
      <w:r w:rsidR="00AB5BE1" w:rsidRPr="00AB5BE1">
        <w:rPr>
          <w:lang w:eastAsia="zh-CN"/>
        </w:rPr>
        <w:t> </w:t>
      </w:r>
    </w:p>
    <w:p w:rsidR="00AB5BE1" w:rsidRPr="00AB5BE1" w:rsidRDefault="00AB5BE1" w:rsidP="00A40B87">
      <w:pPr>
        <w:pStyle w:val="affffc"/>
        <w:ind w:left="420"/>
      </w:pPr>
      <w:r w:rsidRPr="00AB5BE1">
        <w:t>100 300</w:t>
      </w:r>
    </w:p>
    <w:p w:rsidR="00AB5BE1" w:rsidRPr="00AB5BE1" w:rsidRDefault="00AB5BE1" w:rsidP="00A40B87">
      <w:pPr>
        <w:pStyle w:val="affffc"/>
        <w:ind w:left="420"/>
      </w:pPr>
      <w:r w:rsidRPr="00AB5BE1">
        <w:t>256 326</w:t>
      </w:r>
    </w:p>
    <w:p w:rsidR="00AB5BE1" w:rsidRPr="00AB5BE1" w:rsidRDefault="00A40B87" w:rsidP="009A2F9D">
      <w:pPr>
        <w:pStyle w:val="4"/>
        <w:rPr>
          <w:lang w:eastAsia="zh-CN"/>
        </w:rPr>
      </w:pPr>
      <w:r>
        <w:rPr>
          <w:lang w:eastAsia="zh-CN"/>
        </w:rPr>
        <w:t>输出样例</w:t>
      </w:r>
    </w:p>
    <w:p w:rsidR="00AB5BE1" w:rsidRPr="00AB5BE1" w:rsidRDefault="00AB5BE1" w:rsidP="00A40B87">
      <w:pPr>
        <w:pStyle w:val="affffc"/>
        <w:ind w:left="420"/>
      </w:pPr>
      <w:r w:rsidRPr="00AB5BE1">
        <w:t>153</w:t>
      </w:r>
    </w:p>
    <w:p w:rsidR="00DF4D2F" w:rsidRDefault="00AB5BE1" w:rsidP="00A40B87">
      <w:pPr>
        <w:pStyle w:val="affffc"/>
        <w:ind w:left="420"/>
      </w:pPr>
      <w:r w:rsidRPr="00AB5BE1">
        <w:t>no</w:t>
      </w:r>
    </w:p>
    <w:p w:rsidR="00210421" w:rsidRDefault="00CF7ED0">
      <w:r>
        <w:rPr>
          <w:b/>
        </w:rPr>
        <w:t>解题思路</w:t>
      </w:r>
    </w:p>
    <w:p w:rsidR="00210421" w:rsidRDefault="00CF7ED0">
      <w:pPr>
        <w:ind w:firstLine="420"/>
      </w:pPr>
      <w:r>
        <w:t>本题要求计算两个整数的最小公倍数</w:t>
      </w:r>
      <w:r>
        <w:t>(LCM)</w:t>
      </w:r>
      <w:r>
        <w:t>。利用数学公式</w:t>
      </w:r>
      <w:r>
        <w:t>lcm(a,b)=a×b/gcd(a,b)</w:t>
      </w:r>
      <w:r>
        <w:t>，即两数之积等于最大公约数与最小公倍数的积。程序先调用</w:t>
      </w:r>
      <w:r>
        <w:t>gcd</w:t>
      </w:r>
      <w:r>
        <w:t>函数求最大公约数，再套用公式计算最小公倍数。注意先除后乘避免溢出。</w:t>
      </w:r>
    </w:p>
    <w:p w:rsidR="00CE31B9" w:rsidRDefault="00DF4D2F" w:rsidP="009A2F9D">
      <w:pPr>
        <w:pStyle w:val="4"/>
        <w:rPr>
          <w:lang w:eastAsia="zh-CN"/>
        </w:rPr>
      </w:pPr>
      <w:r>
        <w:t>参考代码</w:t>
      </w:r>
      <w:r>
        <w:t>(C++)</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8200"/>
          <w:sz w:val="18"/>
          <w:szCs w:val="18"/>
          <w:bdr w:val="none" w:sz="0" w:space="0" w:color="auto" w:frame="1"/>
          <w:lang w:eastAsia="zh-CN"/>
        </w:rPr>
        <w:t>//NQ012 </w:t>
      </w:r>
      <w:r w:rsidRPr="00E17034">
        <w:rPr>
          <w:rFonts w:ascii="Consolas" w:hAnsi="Consolas" w:cs="宋体"/>
          <w:color w:val="008200"/>
          <w:sz w:val="18"/>
          <w:szCs w:val="18"/>
          <w:bdr w:val="none" w:sz="0" w:space="0" w:color="auto" w:frame="1"/>
          <w:lang w:eastAsia="zh-CN"/>
        </w:rPr>
        <w:t>水仙花数</w:t>
      </w:r>
      <w:r w:rsidRPr="00E17034">
        <w:rPr>
          <w:rFonts w:ascii="Consolas" w:hAnsi="Consolas" w:cs="宋体"/>
          <w:color w:val="000000"/>
          <w:sz w:val="18"/>
          <w:szCs w:val="18"/>
          <w:bdr w:val="none" w:sz="0" w:space="0" w:color="auto" w:frame="1"/>
          <w:lang w:eastAsia="zh-CN"/>
        </w:rPr>
        <w:t>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808080"/>
          <w:sz w:val="18"/>
          <w:szCs w:val="18"/>
          <w:bdr w:val="none" w:sz="0" w:space="0" w:color="auto" w:frame="1"/>
          <w:lang w:eastAsia="zh-CN"/>
        </w:rPr>
        <w:t>#include &lt;cstdio&gt;</w:t>
      </w:r>
      <w:r w:rsidRPr="00E17034">
        <w:rPr>
          <w:rFonts w:ascii="Consolas" w:hAnsi="Consolas" w:cs="宋体"/>
          <w:color w:val="000000"/>
          <w:sz w:val="18"/>
          <w:szCs w:val="18"/>
          <w:bdr w:val="none" w:sz="0" w:space="0" w:color="auto" w:frame="1"/>
          <w:lang w:eastAsia="zh-CN"/>
        </w:rPr>
        <w:t>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main()  </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m, n;  </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lastRenderedPageBreak/>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count = 0;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while</w:t>
      </w:r>
      <w:r w:rsidRPr="00E17034">
        <w:rPr>
          <w:rFonts w:ascii="Consolas" w:hAnsi="Consolas" w:cs="宋体"/>
          <w:color w:val="000000"/>
          <w:sz w:val="18"/>
          <w:szCs w:val="18"/>
          <w:bdr w:val="none" w:sz="0" w:space="0" w:color="auto" w:frame="1"/>
          <w:lang w:eastAsia="zh-CN"/>
        </w:rPr>
        <w:t>(scanf(</w:t>
      </w:r>
      <w:r w:rsidRPr="00E17034">
        <w:rPr>
          <w:rFonts w:ascii="Consolas" w:hAnsi="Consolas" w:cs="宋体"/>
          <w:color w:val="0000FF"/>
          <w:sz w:val="18"/>
          <w:szCs w:val="18"/>
          <w:bdr w:val="none" w:sz="0" w:space="0" w:color="auto" w:frame="1"/>
          <w:lang w:eastAsia="zh-CN"/>
        </w:rPr>
        <w:t>"%d %d"</w:t>
      </w:r>
      <w:r w:rsidRPr="00E17034">
        <w:rPr>
          <w:rFonts w:ascii="Consolas" w:hAnsi="Consolas" w:cs="宋体"/>
          <w:color w:val="000000"/>
          <w:sz w:val="18"/>
          <w:szCs w:val="18"/>
          <w:bdr w:val="none" w:sz="0" w:space="0" w:color="auto" w:frame="1"/>
          <w:lang w:eastAsia="zh-CN"/>
        </w:rPr>
        <w:t>, &amp;m, &amp;n) != EOF)  </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count = 0;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水仙花数计数清零</w:t>
      </w:r>
      <w:r w:rsidRPr="00E17034">
        <w:rPr>
          <w:rFonts w:ascii="Consolas" w:hAnsi="Consolas" w:cs="宋体"/>
          <w:color w:val="000000"/>
          <w:sz w:val="18"/>
          <w:szCs w:val="18"/>
          <w:bdr w:val="none" w:sz="0" w:space="0" w:color="auto" w:frame="1"/>
          <w:lang w:eastAsia="zh-CN"/>
        </w:rPr>
        <w:t>  </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for</w:t>
      </w: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i = m; i &lt;= n; i++)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计算立方和：从个位、十位到百位分别计算求和</w:t>
      </w:r>
      <w:r w:rsidRPr="00E17034">
        <w:rPr>
          <w:rFonts w:ascii="Consolas" w:hAnsi="Consolas" w:cs="宋体"/>
          <w:color w:val="000000"/>
          <w:sz w:val="18"/>
          <w:szCs w:val="18"/>
          <w:bdr w:val="none" w:sz="0" w:space="0" w:color="auto" w:frame="1"/>
          <w:lang w:eastAsia="zh-CN"/>
        </w:rPr>
        <w:t>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a,b,c;  </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a = i/100;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b = i%100/10;  </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 = i%100%10;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sum = a*a*a + b*b*b + c*c*c;  </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输出结果</w:t>
      </w:r>
      <w:r w:rsidRPr="00E17034">
        <w:rPr>
          <w:rFonts w:ascii="Consolas" w:hAnsi="Consolas" w:cs="宋体"/>
          <w:color w:val="000000"/>
          <w:sz w:val="18"/>
          <w:szCs w:val="18"/>
          <w:bdr w:val="none" w:sz="0" w:space="0" w:color="auto" w:frame="1"/>
          <w:lang w:eastAsia="zh-CN"/>
        </w:rPr>
        <w:t>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(sum == i)  </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(count &gt; 0) printf(</w:t>
      </w:r>
      <w:r w:rsidRPr="00E17034">
        <w:rPr>
          <w:rFonts w:ascii="Consolas" w:hAnsi="Consolas" w:cs="宋体"/>
          <w:color w:val="0000FF"/>
          <w:sz w:val="18"/>
          <w:szCs w:val="18"/>
          <w:bdr w:val="none" w:sz="0" w:space="0" w:color="auto" w:frame="1"/>
          <w:lang w:eastAsia="zh-CN"/>
        </w:rPr>
        <w:t>" "</w:t>
      </w:r>
      <w:r w:rsidRPr="00E17034">
        <w:rPr>
          <w:rFonts w:ascii="Consolas" w:hAnsi="Consolas" w:cs="宋体"/>
          <w:color w:val="000000"/>
          <w:sz w:val="18"/>
          <w:szCs w:val="18"/>
          <w:bdr w:val="none" w:sz="0" w:space="0" w:color="auto" w:frame="1"/>
          <w:lang w:eastAsia="zh-CN"/>
        </w:rPr>
        <w:t>);  </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"%d"</w:t>
      </w:r>
      <w:r w:rsidRPr="00E17034">
        <w:rPr>
          <w:rFonts w:ascii="Consolas" w:hAnsi="Consolas" w:cs="宋体"/>
          <w:color w:val="000000"/>
          <w:sz w:val="18"/>
          <w:szCs w:val="18"/>
          <w:bdr w:val="none" w:sz="0" w:space="0" w:color="auto" w:frame="1"/>
          <w:lang w:eastAsia="zh-CN"/>
        </w:rPr>
        <w:t>, i);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count ++;  </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输出结果（没有水仙花数）和换行</w:t>
      </w:r>
      <w:r w:rsidRPr="00E17034">
        <w:rPr>
          <w:rFonts w:ascii="Consolas" w:hAnsi="Consolas" w:cs="宋体"/>
          <w:color w:val="000000"/>
          <w:sz w:val="18"/>
          <w:szCs w:val="18"/>
          <w:bdr w:val="none" w:sz="0" w:space="0" w:color="auto" w:frame="1"/>
          <w:lang w:eastAsia="zh-CN"/>
        </w:rPr>
        <w:t>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(count == 0)  </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"no"</w:t>
      </w:r>
      <w:r w:rsidRPr="00E17034">
        <w:rPr>
          <w:rFonts w:ascii="Consolas" w:hAnsi="Consolas" w:cs="宋体"/>
          <w:color w:val="000000"/>
          <w:sz w:val="18"/>
          <w:szCs w:val="18"/>
          <w:bdr w:val="none" w:sz="0" w:space="0" w:color="auto" w:frame="1"/>
          <w:lang w:eastAsia="zh-CN"/>
        </w:rPr>
        <w:t>);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"\n"</w:t>
      </w:r>
      <w:r w:rsidRPr="00E17034">
        <w:rPr>
          <w:rFonts w:ascii="Consolas" w:hAnsi="Consolas" w:cs="宋体"/>
          <w:color w:val="000000"/>
          <w:sz w:val="18"/>
          <w:szCs w:val="18"/>
          <w:bdr w:val="none" w:sz="0" w:space="0" w:color="auto" w:frame="1"/>
          <w:lang w:eastAsia="zh-CN"/>
        </w:rPr>
        <w:t>);  </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return</w:t>
      </w:r>
      <w:r w:rsidRPr="00E17034">
        <w:rPr>
          <w:rFonts w:ascii="Consolas" w:hAnsi="Consolas" w:cs="宋体"/>
          <w:color w:val="000000"/>
          <w:sz w:val="18"/>
          <w:szCs w:val="18"/>
          <w:bdr w:val="none" w:sz="0" w:space="0" w:color="auto" w:frame="1"/>
          <w:lang w:eastAsia="zh-CN"/>
        </w:rPr>
        <w:t> 0;  </w:t>
      </w:r>
    </w:p>
    <w:p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p>
    <w:p w:rsidR="004C2569" w:rsidRDefault="004C2569" w:rsidP="004C2569">
      <w:pPr>
        <w:pStyle w:val="affffb"/>
        <w:ind w:firstLine="420"/>
      </w:pPr>
    </w:p>
    <w:p w:rsidR="00E17034" w:rsidRPr="004C2569" w:rsidRDefault="00E17034" w:rsidP="004C2569">
      <w:pPr>
        <w:pStyle w:val="2"/>
        <w:spacing w:before="315"/>
      </w:pPr>
      <w:bookmarkStart w:id="20" w:name="_Toc53733931"/>
      <w:r w:rsidRPr="004C2569">
        <w:t>倒数数列求和</w:t>
      </w:r>
      <w:r w:rsidRPr="004C2569">
        <w:rPr>
          <w:vertAlign w:val="superscript"/>
        </w:rPr>
        <w:t>NQ013</w:t>
      </w:r>
      <w:bookmarkEnd w:id="20"/>
    </w:p>
    <w:p w:rsidR="00E17034" w:rsidRPr="00E17034" w:rsidRDefault="00E17034" w:rsidP="009A2F9D">
      <w:pPr>
        <w:pStyle w:val="4"/>
        <w:rPr>
          <w:lang w:eastAsia="zh-CN"/>
        </w:rPr>
      </w:pPr>
      <w:r w:rsidRPr="00E17034">
        <w:rPr>
          <w:lang w:eastAsia="zh-CN"/>
        </w:rPr>
        <w:t>描述</w:t>
      </w:r>
    </w:p>
    <w:p w:rsidR="00E17034" w:rsidRPr="00E17034" w:rsidRDefault="00E17034" w:rsidP="00A40B87">
      <w:pPr>
        <w:pStyle w:val="affffb"/>
        <w:ind w:firstLine="420"/>
      </w:pPr>
      <w:r w:rsidRPr="00E17034">
        <w:t>小华看着在骄傲和自卑中纠结的小鲁充满同情，因为人本来就不应该这样翻来覆去，颠倒反复。唯有谦卑才是最快的成才之路。</w:t>
      </w:r>
    </w:p>
    <w:p w:rsidR="00E17034" w:rsidRPr="00E17034" w:rsidRDefault="00E17034" w:rsidP="00A40B87">
      <w:pPr>
        <w:pStyle w:val="affffb"/>
        <w:ind w:firstLine="420"/>
      </w:pPr>
      <w:r w:rsidRPr="00E17034">
        <w:t>他喊小鲁过来，让他算一道</w:t>
      </w:r>
      <w:r w:rsidRPr="00E17034">
        <w:t>“</w:t>
      </w:r>
      <w:r w:rsidRPr="00E17034">
        <w:t>颠倒数</w:t>
      </w:r>
      <w:r w:rsidRPr="00E17034">
        <w:t>“</w:t>
      </w:r>
      <w:r w:rsidRPr="00E17034">
        <w:t>的题目：</w:t>
      </w:r>
    </w:p>
    <w:p w:rsidR="00E17034" w:rsidRPr="00E17034" w:rsidRDefault="00E17034" w:rsidP="00A40B87">
      <w:pPr>
        <w:pStyle w:val="affffb"/>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的负倒数，其中</w:t>
      </w:r>
      <w:r w:rsidRPr="00E17034">
        <w:t>(i&gt;=1)</w:t>
      </w:r>
    </w:p>
    <w:p w:rsidR="00E17034" w:rsidRPr="00E17034" w:rsidRDefault="00E17034" w:rsidP="00A40B87">
      <w:pPr>
        <w:pStyle w:val="affffb"/>
        <w:ind w:firstLine="420"/>
      </w:pPr>
      <w:r w:rsidRPr="00E17034">
        <w:lastRenderedPageBreak/>
        <w:t>数列前几项为</w:t>
      </w:r>
      <w:r w:rsidRPr="00E17034">
        <w:t xml:space="preserve"> +1  -1/2 +1/3 -1/4 +1/5......</w:t>
      </w:r>
    </w:p>
    <w:p w:rsidR="00E17034" w:rsidRPr="00E17034" w:rsidRDefault="00E17034" w:rsidP="00A40B87">
      <w:pPr>
        <w:pStyle w:val="affffb"/>
        <w:ind w:firstLine="420"/>
      </w:pPr>
      <w:r w:rsidRPr="00E17034">
        <w:t>请编程求该数列前</w:t>
      </w:r>
      <w:r w:rsidRPr="00E17034">
        <w:t>n</w:t>
      </w:r>
      <w:r w:rsidRPr="00E17034">
        <w:t>项之和。</w:t>
      </w:r>
    </w:p>
    <w:p w:rsidR="00E17034" w:rsidRPr="00E17034" w:rsidRDefault="00E17034" w:rsidP="009A2F9D">
      <w:pPr>
        <w:pStyle w:val="4"/>
        <w:rPr>
          <w:lang w:eastAsia="zh-CN"/>
        </w:rPr>
      </w:pPr>
      <w:r w:rsidRPr="00E17034">
        <w:rPr>
          <w:lang w:eastAsia="zh-CN"/>
        </w:rPr>
        <w:t>输入</w:t>
      </w:r>
    </w:p>
    <w:p w:rsidR="00E17034" w:rsidRPr="00E17034" w:rsidRDefault="00E17034" w:rsidP="00A40B87">
      <w:pPr>
        <w:pStyle w:val="affffb"/>
        <w:ind w:firstLine="420"/>
      </w:pPr>
      <w:r w:rsidRPr="00E17034">
        <w:t>第一行输入正整数</w:t>
      </w:r>
      <w:r w:rsidRPr="00E17034">
        <w:t>q</w:t>
      </w:r>
      <w:r w:rsidRPr="00E17034">
        <w:t>，表示第二行有</w:t>
      </w:r>
      <w:r w:rsidRPr="00E17034">
        <w:t>q</w:t>
      </w:r>
      <w:r w:rsidRPr="00E17034">
        <w:t>个整数</w:t>
      </w:r>
      <w:r w:rsidRPr="00E17034">
        <w:t>(1&lt;q&lt;100)</w:t>
      </w:r>
    </w:p>
    <w:p w:rsidR="00E17034" w:rsidRPr="00E17034" w:rsidRDefault="00E17034" w:rsidP="00A40B87">
      <w:pPr>
        <w:pStyle w:val="affffb"/>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rsidR="00E17034" w:rsidRPr="00E17034" w:rsidRDefault="00E17034" w:rsidP="009A2F9D">
      <w:pPr>
        <w:pStyle w:val="4"/>
        <w:rPr>
          <w:lang w:eastAsia="zh-CN"/>
        </w:rPr>
      </w:pPr>
      <w:r w:rsidRPr="00E17034">
        <w:rPr>
          <w:lang w:eastAsia="zh-CN"/>
        </w:rPr>
        <w:t>输出</w:t>
      </w:r>
    </w:p>
    <w:p w:rsidR="00E17034" w:rsidRPr="00E17034" w:rsidRDefault="00E17034" w:rsidP="00A40B87">
      <w:pPr>
        <w:pStyle w:val="affffb"/>
        <w:ind w:firstLine="420"/>
      </w:pPr>
      <w:r w:rsidRPr="00E17034">
        <w:t>输出</w:t>
      </w:r>
      <w:r w:rsidRPr="00E17034">
        <w:t>n</w:t>
      </w:r>
      <w:r w:rsidRPr="00E17034">
        <w:t>行，每行对应一个输入实例，结果保留</w:t>
      </w:r>
      <w:r w:rsidRPr="00E17034">
        <w:t>2</w:t>
      </w:r>
      <w:r w:rsidRPr="00E17034">
        <w:t>位小数。</w:t>
      </w:r>
    </w:p>
    <w:p w:rsidR="00E17034" w:rsidRPr="00E17034" w:rsidRDefault="00A40B87" w:rsidP="009A2F9D">
      <w:pPr>
        <w:pStyle w:val="4"/>
        <w:rPr>
          <w:lang w:eastAsia="zh-CN"/>
        </w:rPr>
      </w:pPr>
      <w:r>
        <w:rPr>
          <w:lang w:eastAsia="zh-CN"/>
        </w:rPr>
        <w:t>输入样例</w:t>
      </w:r>
      <w:r w:rsidR="00E17034" w:rsidRPr="00E17034">
        <w:rPr>
          <w:lang w:eastAsia="zh-CN"/>
        </w:rPr>
        <w:t> </w:t>
      </w:r>
    </w:p>
    <w:p w:rsidR="00E17034" w:rsidRPr="00E17034" w:rsidRDefault="00E17034" w:rsidP="00A40B87">
      <w:pPr>
        <w:pStyle w:val="affffc"/>
        <w:ind w:left="420"/>
      </w:pPr>
      <w:r w:rsidRPr="00E17034">
        <w:t>2</w:t>
      </w:r>
    </w:p>
    <w:p w:rsidR="00E17034" w:rsidRPr="00E17034" w:rsidRDefault="00E17034" w:rsidP="00A40B87">
      <w:pPr>
        <w:pStyle w:val="affffc"/>
        <w:ind w:left="420"/>
      </w:pPr>
      <w:r w:rsidRPr="00E17034">
        <w:t>3 4</w:t>
      </w:r>
    </w:p>
    <w:p w:rsidR="00E17034" w:rsidRPr="00E17034" w:rsidRDefault="00A40B87" w:rsidP="009A2F9D">
      <w:pPr>
        <w:pStyle w:val="4"/>
        <w:rPr>
          <w:lang w:eastAsia="zh-CN"/>
        </w:rPr>
      </w:pPr>
      <w:r>
        <w:rPr>
          <w:lang w:eastAsia="zh-CN"/>
        </w:rPr>
        <w:t>输出样例</w:t>
      </w:r>
    </w:p>
    <w:p w:rsidR="00E17034" w:rsidRPr="00E17034" w:rsidRDefault="00E17034" w:rsidP="00A40B87">
      <w:pPr>
        <w:pStyle w:val="affffc"/>
        <w:ind w:left="420"/>
      </w:pPr>
      <w:r w:rsidRPr="00E17034">
        <w:t>0.83</w:t>
      </w:r>
    </w:p>
    <w:p w:rsidR="00E17034" w:rsidRPr="00E17034" w:rsidRDefault="00E17034" w:rsidP="00A40B87">
      <w:pPr>
        <w:pStyle w:val="affffc"/>
        <w:ind w:left="420"/>
      </w:pPr>
      <w:r w:rsidRPr="00E17034">
        <w:t>0.58</w:t>
      </w:r>
    </w:p>
    <w:p w:rsidR="00210421" w:rsidRDefault="00CF7ED0">
      <w:r>
        <w:rPr>
          <w:b/>
        </w:rPr>
        <w:t>解题思路</w:t>
      </w:r>
    </w:p>
    <w:p w:rsidR="00210421" w:rsidRDefault="00CF7ED0">
      <w:pPr>
        <w:ind w:firstLine="420"/>
      </w:pPr>
      <w:r>
        <w:t>本题判断三位数是否为水仙花数（各位数字立方和等于该数本身）。程序通过整除和取模运算分离百位</w:t>
      </w:r>
      <w:r>
        <w:t>(a=m/100)</w:t>
      </w:r>
      <w:r>
        <w:t>、十位</w:t>
      </w:r>
      <w:r>
        <w:t>(b=m/10%10)</w:t>
      </w:r>
      <w:r>
        <w:t>、个位</w:t>
      </w:r>
      <w:r>
        <w:t>(c=m%10)</w:t>
      </w:r>
      <w:r>
        <w:t>，然后计算</w:t>
      </w:r>
      <w:r>
        <w:t>a³+b³+c³</w:t>
      </w:r>
      <w:r>
        <w:t>，若等于原数则输出</w:t>
      </w:r>
      <w:r>
        <w:t>YES</w:t>
      </w:r>
      <w:r>
        <w:t>，否则输出</w:t>
      </w:r>
      <w:r>
        <w:t>NO</w:t>
      </w:r>
      <w:r>
        <w:t>。</w:t>
      </w:r>
    </w:p>
    <w:p w:rsidR="00E17034" w:rsidRDefault="00EB5971" w:rsidP="009A2F9D">
      <w:pPr>
        <w:pStyle w:val="4"/>
      </w:pPr>
      <w:r>
        <w:rPr>
          <w:rFonts w:hint="eastAsia"/>
        </w:rPr>
        <w:t>参考代码</w:t>
      </w:r>
      <w:r>
        <w:rPr>
          <w:rFonts w:hint="eastAsia"/>
        </w:rPr>
        <w:t>(</w:t>
      </w:r>
      <w:r>
        <w:t>C)</w:t>
      </w:r>
    </w:p>
    <w:p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8200"/>
          <w:sz w:val="18"/>
          <w:szCs w:val="18"/>
          <w:bdr w:val="none" w:sz="0" w:space="0" w:color="auto" w:frame="1"/>
          <w:lang w:eastAsia="zh-CN"/>
        </w:rPr>
        <w:t>//NQ013 </w:t>
      </w:r>
      <w:r w:rsidRPr="00EB5971">
        <w:rPr>
          <w:rFonts w:ascii="Consolas" w:hAnsi="Consolas" w:cs="宋体"/>
          <w:color w:val="008200"/>
          <w:sz w:val="18"/>
          <w:szCs w:val="18"/>
          <w:bdr w:val="none" w:sz="0" w:space="0" w:color="auto" w:frame="1"/>
          <w:lang w:eastAsia="zh-CN"/>
        </w:rPr>
        <w:t>倒数数列求和</w:t>
      </w:r>
      <w:r w:rsidRPr="00EB5971">
        <w:rPr>
          <w:rFonts w:ascii="Consolas" w:hAnsi="Consolas" w:cs="宋体"/>
          <w:color w:val="000000"/>
          <w:sz w:val="18"/>
          <w:szCs w:val="18"/>
          <w:bdr w:val="none" w:sz="0" w:space="0" w:color="auto" w:frame="1"/>
          <w:lang w:eastAsia="zh-CN"/>
        </w:rPr>
        <w:t>  </w:t>
      </w:r>
    </w:p>
    <w:p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&lt;stdio.h&gt;</w:t>
      </w:r>
      <w:r w:rsidRPr="00EB5971">
        <w:rPr>
          <w:rFonts w:ascii="Consolas" w:hAnsi="Consolas" w:cs="宋体"/>
          <w:color w:val="000000"/>
          <w:sz w:val="18"/>
          <w:szCs w:val="18"/>
          <w:bdr w:val="none" w:sz="0" w:space="0" w:color="auto" w:frame="1"/>
          <w:lang w:eastAsia="zh-CN"/>
        </w:rPr>
        <w:t>  </w:t>
      </w:r>
    </w:p>
    <w:p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main()  </w:t>
      </w:r>
    </w:p>
    <w:p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double</w:t>
      </w:r>
      <w:r w:rsidRPr="00EB5971">
        <w:rPr>
          <w:rFonts w:ascii="Consolas" w:hAnsi="Consolas" w:cs="宋体"/>
          <w:color w:val="000000"/>
          <w:sz w:val="18"/>
          <w:szCs w:val="18"/>
          <w:bdr w:val="none" w:sz="0" w:space="0" w:color="auto" w:frame="1"/>
          <w:lang w:eastAsia="zh-CN"/>
        </w:rPr>
        <w:t> res;  </w:t>
      </w:r>
    </w:p>
    <w:p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q;  </w:t>
      </w:r>
    </w:p>
    <w:p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(scanf(</w:t>
      </w:r>
      <w:r w:rsidRPr="00EB5971">
        <w:rPr>
          <w:rFonts w:ascii="Consolas" w:hAnsi="Consolas" w:cs="宋体"/>
          <w:color w:val="0000FF"/>
          <w:sz w:val="18"/>
          <w:szCs w:val="18"/>
          <w:bdr w:val="none" w:sz="0" w:space="0" w:color="auto" w:frame="1"/>
          <w:lang w:eastAsia="zh-CN"/>
        </w:rPr>
        <w:t>"%d"</w:t>
      </w:r>
      <w:r w:rsidRPr="00EB5971">
        <w:rPr>
          <w:rFonts w:ascii="Consolas" w:hAnsi="Consolas" w:cs="宋体"/>
          <w:color w:val="000000"/>
          <w:sz w:val="18"/>
          <w:szCs w:val="18"/>
          <w:bdr w:val="none" w:sz="0" w:space="0" w:color="auto" w:frame="1"/>
          <w:lang w:eastAsia="zh-CN"/>
        </w:rPr>
        <w:t>, &amp;q) != EOF)  </w:t>
      </w:r>
    </w:p>
    <w:p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(q--)  </w:t>
      </w:r>
    </w:p>
    <w:p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res = 0.;  </w:t>
      </w:r>
    </w:p>
    <w:p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scanf(</w:t>
      </w:r>
      <w:r w:rsidRPr="00EB5971">
        <w:rPr>
          <w:rFonts w:ascii="Consolas" w:hAnsi="Consolas" w:cs="宋体"/>
          <w:color w:val="0000FF"/>
          <w:sz w:val="18"/>
          <w:szCs w:val="18"/>
          <w:bdr w:val="none" w:sz="0" w:space="0" w:color="auto" w:frame="1"/>
          <w:lang w:eastAsia="zh-CN"/>
        </w:rPr>
        <w:t>"%d"</w:t>
      </w:r>
      <w:r w:rsidRPr="00EB5971">
        <w:rPr>
          <w:rFonts w:ascii="Consolas" w:hAnsi="Consolas" w:cs="宋体"/>
          <w:color w:val="000000"/>
          <w:sz w:val="18"/>
          <w:szCs w:val="18"/>
          <w:bdr w:val="none" w:sz="0" w:space="0" w:color="auto" w:frame="1"/>
          <w:lang w:eastAsia="zh-CN"/>
        </w:rPr>
        <w:t>, &amp;n);  </w:t>
      </w:r>
    </w:p>
    <w:p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for</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i = 1; i &lt;= n; i++)  </w:t>
      </w:r>
    </w:p>
    <w:p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if</w:t>
      </w:r>
      <w:r w:rsidRPr="00EB5971">
        <w:rPr>
          <w:rFonts w:ascii="Consolas" w:hAnsi="Consolas" w:cs="宋体"/>
          <w:color w:val="000000"/>
          <w:sz w:val="18"/>
          <w:szCs w:val="18"/>
          <w:bdr w:val="none" w:sz="0" w:space="0" w:color="auto" w:frame="1"/>
          <w:lang w:eastAsia="zh-CN"/>
        </w:rPr>
        <w:t> (i % 2) res += 1.0 / i;  </w:t>
      </w:r>
    </w:p>
    <w:p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else</w:t>
      </w:r>
      <w:r w:rsidRPr="00EB5971">
        <w:rPr>
          <w:rFonts w:ascii="Consolas" w:hAnsi="Consolas" w:cs="宋体"/>
          <w:color w:val="000000"/>
          <w:sz w:val="18"/>
          <w:szCs w:val="18"/>
          <w:bdr w:val="none" w:sz="0" w:space="0" w:color="auto" w:frame="1"/>
          <w:lang w:eastAsia="zh-CN"/>
        </w:rPr>
        <w:t>    res -= 1.0 / i;  </w:t>
      </w:r>
    </w:p>
    <w:p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lastRenderedPageBreak/>
        <w:t>            printf(</w:t>
      </w:r>
      <w:r w:rsidRPr="00EB5971">
        <w:rPr>
          <w:rFonts w:ascii="Consolas" w:hAnsi="Consolas" w:cs="宋体"/>
          <w:color w:val="0000FF"/>
          <w:sz w:val="18"/>
          <w:szCs w:val="18"/>
          <w:bdr w:val="none" w:sz="0" w:space="0" w:color="auto" w:frame="1"/>
          <w:lang w:eastAsia="zh-CN"/>
        </w:rPr>
        <w:t>"%.2lf\n"</w:t>
      </w:r>
      <w:r w:rsidRPr="00EB5971">
        <w:rPr>
          <w:rFonts w:ascii="Consolas" w:hAnsi="Consolas" w:cs="宋体"/>
          <w:color w:val="000000"/>
          <w:sz w:val="18"/>
          <w:szCs w:val="18"/>
          <w:bdr w:val="none" w:sz="0" w:space="0" w:color="auto" w:frame="1"/>
          <w:lang w:eastAsia="zh-CN"/>
        </w:rPr>
        <w:t>, res);  </w:t>
      </w:r>
    </w:p>
    <w:p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return</w:t>
      </w:r>
      <w:r w:rsidRPr="00EB5971">
        <w:rPr>
          <w:rFonts w:ascii="Consolas" w:hAnsi="Consolas" w:cs="宋体"/>
          <w:color w:val="000000"/>
          <w:sz w:val="18"/>
          <w:szCs w:val="18"/>
          <w:bdr w:val="none" w:sz="0" w:space="0" w:color="auto" w:frame="1"/>
          <w:lang w:eastAsia="zh-CN"/>
        </w:rPr>
        <w:t> 0;  </w:t>
      </w:r>
    </w:p>
    <w:p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rsidR="00CE31B9" w:rsidRDefault="00CE31B9" w:rsidP="009A2F9D">
      <w:pPr>
        <w:pStyle w:val="4"/>
        <w:rPr>
          <w:lang w:eastAsia="zh-CN"/>
        </w:rPr>
      </w:pPr>
      <w:r>
        <w:rPr>
          <w:rFonts w:hint="eastAsia"/>
          <w:lang w:eastAsia="zh-CN"/>
        </w:rPr>
        <w:t>参考代码</w:t>
      </w:r>
      <w:r>
        <w:rPr>
          <w:rFonts w:hint="eastAsia"/>
          <w:lang w:eastAsia="zh-CN"/>
        </w:rPr>
        <w:t>(C++)</w:t>
      </w:r>
    </w:p>
    <w:p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8200"/>
          <w:sz w:val="18"/>
          <w:szCs w:val="18"/>
          <w:bdr w:val="none" w:sz="0" w:space="0" w:color="auto" w:frame="1"/>
          <w:lang w:eastAsia="zh-CN"/>
        </w:rPr>
        <w:t>///NQ013 </w:t>
      </w:r>
      <w:r w:rsidRPr="00EB5971">
        <w:rPr>
          <w:rFonts w:ascii="Consolas" w:hAnsi="Consolas" w:cs="宋体"/>
          <w:color w:val="008200"/>
          <w:sz w:val="18"/>
          <w:szCs w:val="18"/>
          <w:bdr w:val="none" w:sz="0" w:space="0" w:color="auto" w:frame="1"/>
          <w:lang w:eastAsia="zh-CN"/>
        </w:rPr>
        <w:t>倒数数列求和</w:t>
      </w:r>
      <w:r w:rsidRPr="00EB5971">
        <w:rPr>
          <w:rFonts w:ascii="Consolas" w:hAnsi="Consolas" w:cs="宋体"/>
          <w:color w:val="000000"/>
          <w:sz w:val="18"/>
          <w:szCs w:val="18"/>
          <w:bdr w:val="none" w:sz="0" w:space="0" w:color="auto" w:frame="1"/>
          <w:lang w:eastAsia="zh-CN"/>
        </w:rPr>
        <w:t>  </w:t>
      </w:r>
    </w:p>
    <w:p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&lt;iostream&gt;</w:t>
      </w:r>
      <w:r w:rsidRPr="00EB5971">
        <w:rPr>
          <w:rFonts w:ascii="Consolas" w:hAnsi="Consolas" w:cs="宋体"/>
          <w:color w:val="000000"/>
          <w:sz w:val="18"/>
          <w:szCs w:val="18"/>
          <w:bdr w:val="none" w:sz="0" w:space="0" w:color="auto" w:frame="1"/>
          <w:lang w:eastAsia="zh-CN"/>
        </w:rPr>
        <w:t>  </w:t>
      </w:r>
    </w:p>
    <w:p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&lt;iomanip&gt;</w:t>
      </w:r>
      <w:r w:rsidRPr="00EB5971">
        <w:rPr>
          <w:rFonts w:ascii="Consolas" w:hAnsi="Consolas" w:cs="宋体"/>
          <w:color w:val="000000"/>
          <w:sz w:val="18"/>
          <w:szCs w:val="18"/>
          <w:bdr w:val="none" w:sz="0" w:space="0" w:color="auto" w:frame="1"/>
          <w:lang w:eastAsia="zh-CN"/>
        </w:rPr>
        <w:t>  </w:t>
      </w:r>
    </w:p>
    <w:p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006699"/>
          <w:sz w:val="18"/>
          <w:szCs w:val="18"/>
          <w:bdr w:val="none" w:sz="0" w:space="0" w:color="auto" w:frame="1"/>
          <w:lang w:eastAsia="zh-CN"/>
        </w:rPr>
        <w:t>using</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namespace</w:t>
      </w:r>
      <w:r w:rsidRPr="00EB5971">
        <w:rPr>
          <w:rFonts w:ascii="Consolas" w:hAnsi="Consolas" w:cs="宋体"/>
          <w:color w:val="000000"/>
          <w:sz w:val="18"/>
          <w:szCs w:val="18"/>
          <w:bdr w:val="none" w:sz="0" w:space="0" w:color="auto" w:frame="1"/>
          <w:lang w:eastAsia="zh-CN"/>
        </w:rPr>
        <w:t> std;  </w:t>
      </w:r>
    </w:p>
    <w:p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006699"/>
          <w:sz w:val="18"/>
          <w:szCs w:val="18"/>
          <w:bdr w:val="none" w:sz="0" w:space="0" w:color="auto" w:frame="1"/>
          <w:lang w:eastAsia="zh-CN"/>
        </w:rPr>
        <w:t>const</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 10007; </w:t>
      </w:r>
      <w:r w:rsidRPr="00EB5971">
        <w:rPr>
          <w:rFonts w:ascii="Consolas" w:hAnsi="Consolas" w:cs="宋体"/>
          <w:color w:val="008200"/>
          <w:sz w:val="18"/>
          <w:szCs w:val="18"/>
          <w:bdr w:val="none" w:sz="0" w:space="0" w:color="auto" w:frame="1"/>
          <w:lang w:eastAsia="zh-CN"/>
        </w:rPr>
        <w:t>//N</w:t>
      </w:r>
      <w:r w:rsidRPr="00EB5971">
        <w:rPr>
          <w:rFonts w:ascii="Consolas" w:hAnsi="Consolas" w:cs="宋体"/>
          <w:color w:val="008200"/>
          <w:sz w:val="18"/>
          <w:szCs w:val="18"/>
          <w:bdr w:val="none" w:sz="0" w:space="0" w:color="auto" w:frame="1"/>
          <w:lang w:eastAsia="zh-CN"/>
        </w:rPr>
        <w:t>最大为</w:t>
      </w:r>
      <w:r w:rsidRPr="00EB5971">
        <w:rPr>
          <w:rFonts w:ascii="Consolas" w:hAnsi="Consolas" w:cs="宋体"/>
          <w:color w:val="008200"/>
          <w:sz w:val="18"/>
          <w:szCs w:val="18"/>
          <w:bdr w:val="none" w:sz="0" w:space="0" w:color="auto" w:frame="1"/>
          <w:lang w:eastAsia="zh-CN"/>
        </w:rPr>
        <w:t>10000</w:t>
      </w:r>
      <w:r w:rsidRPr="00EB5971">
        <w:rPr>
          <w:rFonts w:ascii="Consolas" w:hAnsi="Consolas" w:cs="宋体"/>
          <w:color w:val="000000"/>
          <w:sz w:val="18"/>
          <w:szCs w:val="18"/>
          <w:bdr w:val="none" w:sz="0" w:space="0" w:color="auto" w:frame="1"/>
          <w:lang w:eastAsia="zh-CN"/>
        </w:rPr>
        <w:t>  </w:t>
      </w:r>
    </w:p>
    <w:p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double</w:t>
      </w:r>
      <w:r w:rsidRPr="00EB5971">
        <w:rPr>
          <w:rFonts w:ascii="Consolas" w:hAnsi="Consolas" w:cs="宋体"/>
          <w:color w:val="000000"/>
          <w:sz w:val="18"/>
          <w:szCs w:val="18"/>
          <w:bdr w:val="none" w:sz="0" w:space="0" w:color="auto" w:frame="1"/>
          <w:lang w:eastAsia="zh-CN"/>
        </w:rPr>
        <w:t> a[N];  </w:t>
      </w:r>
    </w:p>
    <w:p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main()  </w:t>
      </w:r>
    </w:p>
    <w:p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打表法</w:t>
      </w:r>
      <w:r w:rsidRPr="00EB5971">
        <w:rPr>
          <w:rFonts w:ascii="Consolas" w:hAnsi="Consolas" w:cs="宋体"/>
          <w:color w:val="000000"/>
          <w:sz w:val="18"/>
          <w:szCs w:val="18"/>
          <w:bdr w:val="none" w:sz="0" w:space="0" w:color="auto" w:frame="1"/>
          <w:lang w:eastAsia="zh-CN"/>
        </w:rPr>
        <w:t>  </w:t>
      </w:r>
    </w:p>
    <w:p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a[1] = 1;  </w:t>
      </w:r>
    </w:p>
    <w:p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for</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i = 2; i &lt;= N; i++)  </w:t>
      </w:r>
    </w:p>
    <w:p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if</w:t>
      </w:r>
      <w:r w:rsidRPr="00EB5971">
        <w:rPr>
          <w:rFonts w:ascii="Consolas" w:hAnsi="Consolas" w:cs="宋体"/>
          <w:color w:val="000000"/>
          <w:sz w:val="18"/>
          <w:szCs w:val="18"/>
          <w:bdr w:val="none" w:sz="0" w:space="0" w:color="auto" w:frame="1"/>
          <w:lang w:eastAsia="zh-CN"/>
        </w:rPr>
        <w:t> (i % 2) a[i] = a[i - 1] + 1.0 / i;  </w:t>
      </w:r>
    </w:p>
    <w:p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else</w:t>
      </w:r>
      <w:r w:rsidRPr="00EB5971">
        <w:rPr>
          <w:rFonts w:ascii="Consolas" w:hAnsi="Consolas" w:cs="宋体"/>
          <w:color w:val="000000"/>
          <w:sz w:val="18"/>
          <w:szCs w:val="18"/>
          <w:bdr w:val="none" w:sz="0" w:space="0" w:color="auto" w:frame="1"/>
          <w:lang w:eastAsia="zh-CN"/>
        </w:rPr>
        <w:t>       a[i] = a[i - 1] - 1.0 / i;  </w:t>
      </w:r>
    </w:p>
    <w:p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查表</w:t>
      </w:r>
      <w:r w:rsidRPr="00EB5971">
        <w:rPr>
          <w:rFonts w:ascii="Consolas" w:hAnsi="Consolas" w:cs="宋体"/>
          <w:color w:val="000000"/>
          <w:sz w:val="18"/>
          <w:szCs w:val="18"/>
          <w:bdr w:val="none" w:sz="0" w:space="0" w:color="auto" w:frame="1"/>
          <w:lang w:eastAsia="zh-CN"/>
        </w:rPr>
        <w:t>  </w:t>
      </w:r>
    </w:p>
    <w:p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q;  </w:t>
      </w:r>
    </w:p>
    <w:p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(cin &gt;&gt; q){  </w:t>
      </w:r>
    </w:p>
    <w:p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(q--){  </w:t>
      </w:r>
    </w:p>
    <w:p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cin &gt;&gt; n;  </w:t>
      </w:r>
    </w:p>
    <w:p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cout &lt;&lt; setiosflags(ios::fixed);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固定小数位数</w:t>
      </w:r>
      <w:r w:rsidRPr="00EB5971">
        <w:rPr>
          <w:rFonts w:ascii="Consolas" w:hAnsi="Consolas" w:cs="宋体"/>
          <w:color w:val="000000"/>
          <w:sz w:val="18"/>
          <w:szCs w:val="18"/>
          <w:bdr w:val="none" w:sz="0" w:space="0" w:color="auto" w:frame="1"/>
          <w:lang w:eastAsia="zh-CN"/>
        </w:rPr>
        <w:t>  </w:t>
      </w:r>
    </w:p>
    <w:p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cout &lt;&lt; setprecision(2) &lt;&lt; a[n] &lt;&lt; endl;  </w:t>
      </w:r>
    </w:p>
    <w:p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return</w:t>
      </w:r>
      <w:r w:rsidRPr="00EB5971">
        <w:rPr>
          <w:rFonts w:ascii="Consolas" w:hAnsi="Consolas" w:cs="宋体"/>
          <w:color w:val="000000"/>
          <w:sz w:val="18"/>
          <w:szCs w:val="18"/>
          <w:bdr w:val="none" w:sz="0" w:space="0" w:color="auto" w:frame="1"/>
          <w:lang w:eastAsia="zh-CN"/>
        </w:rPr>
        <w:t> 0;  </w:t>
      </w:r>
    </w:p>
    <w:p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rsidR="002228E4" w:rsidRPr="002228E4" w:rsidRDefault="002228E4" w:rsidP="00741B54">
      <w:pPr>
        <w:pStyle w:val="2"/>
        <w:spacing w:before="315"/>
        <w:rPr>
          <w:lang w:eastAsia="zh-CN"/>
        </w:rPr>
      </w:pPr>
      <w:bookmarkStart w:id="21" w:name="_Toc53733932"/>
      <w:r w:rsidRPr="002228E4">
        <w:rPr>
          <w:lang w:eastAsia="zh-CN"/>
        </w:rPr>
        <w:t>凤凰花开吃杨梅</w:t>
      </w:r>
      <w:r w:rsidR="005C5A2F" w:rsidRPr="005C5A2F">
        <w:rPr>
          <w:vertAlign w:val="superscript"/>
          <w:lang w:eastAsia="zh-CN"/>
        </w:rPr>
        <w:t>NQ0</w:t>
      </w:r>
      <w:r w:rsidR="005C5A2F">
        <w:rPr>
          <w:vertAlign w:val="superscript"/>
          <w:lang w:eastAsia="zh-CN"/>
        </w:rPr>
        <w:t>14</w:t>
      </w:r>
      <w:bookmarkEnd w:id="21"/>
    </w:p>
    <w:p w:rsidR="002228E4" w:rsidRPr="002228E4" w:rsidRDefault="002228E4" w:rsidP="00975CFC">
      <w:pPr>
        <w:pStyle w:val="4"/>
        <w:rPr>
          <w:lang w:eastAsia="zh-CN"/>
        </w:rPr>
      </w:pPr>
      <w:r w:rsidRPr="002228E4">
        <w:rPr>
          <w:lang w:eastAsia="zh-CN"/>
        </w:rPr>
        <w:t>描述</w:t>
      </w:r>
    </w:p>
    <w:p w:rsidR="003D322E" w:rsidRDefault="002228E4" w:rsidP="00975CFC">
      <w:pPr>
        <w:pStyle w:val="affffb"/>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rsidR="002228E4" w:rsidRPr="002228E4" w:rsidRDefault="002228E4" w:rsidP="00975CFC">
      <w:pPr>
        <w:pStyle w:val="4"/>
      </w:pPr>
      <w:r w:rsidRPr="002228E4">
        <w:lastRenderedPageBreak/>
        <w:t>输入</w:t>
      </w:r>
    </w:p>
    <w:p w:rsidR="002228E4" w:rsidRPr="002228E4" w:rsidRDefault="002228E4" w:rsidP="00A40B87">
      <w:pPr>
        <w:pStyle w:val="affffb"/>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b"/>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c"/>
        <w:ind w:left="420"/>
      </w:pPr>
      <w:r w:rsidRPr="002228E4">
        <w:t>5</w:t>
      </w:r>
    </w:p>
    <w:p w:rsidR="002228E4" w:rsidRPr="002228E4" w:rsidRDefault="002228E4" w:rsidP="00A40B87">
      <w:pPr>
        <w:pStyle w:val="affffc"/>
        <w:ind w:left="420"/>
      </w:pPr>
      <w:r w:rsidRPr="002228E4">
        <w:t>8</w:t>
      </w:r>
    </w:p>
    <w:p w:rsidR="002228E4" w:rsidRPr="002228E4" w:rsidRDefault="002228E4" w:rsidP="00A40B87">
      <w:pPr>
        <w:pStyle w:val="affffc"/>
        <w:ind w:left="420"/>
      </w:pPr>
      <w:r w:rsidRPr="002228E4">
        <w:t>10</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c"/>
        <w:ind w:left="420"/>
      </w:pPr>
      <w:r w:rsidRPr="002228E4">
        <w:t>46</w:t>
      </w:r>
    </w:p>
    <w:p w:rsidR="002228E4" w:rsidRPr="002228E4" w:rsidRDefault="002228E4" w:rsidP="00A40B87">
      <w:pPr>
        <w:pStyle w:val="affffc"/>
        <w:ind w:left="420"/>
      </w:pPr>
      <w:r w:rsidRPr="002228E4">
        <w:t>382</w:t>
      </w:r>
    </w:p>
    <w:p w:rsidR="002228E4" w:rsidRPr="002228E4" w:rsidRDefault="002228E4" w:rsidP="00A40B87">
      <w:pPr>
        <w:pStyle w:val="affffc"/>
        <w:ind w:left="420"/>
      </w:pPr>
      <w:r w:rsidRPr="002228E4">
        <w:t>1534</w:t>
      </w:r>
    </w:p>
    <w:p w:rsidR="00210421" w:rsidRDefault="00CF7ED0">
      <w:r>
        <w:rPr>
          <w:b/>
        </w:rPr>
        <w:t>解题思路</w:t>
      </w:r>
    </w:p>
    <w:p w:rsidR="00210421" w:rsidRDefault="00CF7ED0">
      <w:pPr>
        <w:ind w:firstLine="420"/>
      </w:pPr>
      <w:r>
        <w:t>本题实现冒泡排序算法。冒泡排序通过</w:t>
      </w:r>
      <w:r>
        <w:t>n-1</w:t>
      </w:r>
      <w:r>
        <w:t>轮比较，每轮将未排序部分的最大元素</w:t>
      </w:r>
      <w:r>
        <w:t>"</w:t>
      </w:r>
      <w:r>
        <w:t>冒泡</w:t>
      </w:r>
      <w:r>
        <w:t>"</w:t>
      </w:r>
      <w:r>
        <w:t>到正确位置。程序使用双重循环：外层控制轮数，内层进行相邻元素比较和交换。若一轮中没有发生交换，说明已有序可提前结束。时间复杂度</w:t>
      </w:r>
      <w:r>
        <w:t>O(n²)</w:t>
      </w:r>
      <w:r>
        <w:t>。</w:t>
      </w:r>
    </w:p>
    <w:p w:rsidR="00CE31B9" w:rsidRDefault="00CE31B9" w:rsidP="009A2F9D">
      <w:pPr>
        <w:pStyle w:val="4"/>
        <w:rPr>
          <w:lang w:eastAsia="zh-CN"/>
        </w:rPr>
      </w:pPr>
      <w:r>
        <w:rPr>
          <w:rFonts w:hint="eastAsia"/>
          <w:lang w:eastAsia="zh-CN"/>
        </w:rPr>
        <w:t>参考代码</w:t>
      </w:r>
      <w:r>
        <w:rPr>
          <w:rFonts w:hint="eastAsia"/>
          <w:lang w:eastAsia="zh-CN"/>
        </w:rPr>
        <w:t>(C++)</w:t>
      </w:r>
    </w:p>
    <w:p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8200"/>
          <w:sz w:val="18"/>
          <w:szCs w:val="18"/>
          <w:bdr w:val="none" w:sz="0" w:space="0" w:color="auto" w:frame="1"/>
          <w:lang w:eastAsia="zh-CN"/>
        </w:rPr>
        <w:t>//NQ014 </w:t>
      </w:r>
      <w:r w:rsidRPr="002228E4">
        <w:rPr>
          <w:rFonts w:ascii="Consolas" w:hAnsi="Consolas" w:cs="宋体"/>
          <w:color w:val="008200"/>
          <w:sz w:val="18"/>
          <w:szCs w:val="18"/>
          <w:bdr w:val="none" w:sz="0" w:space="0" w:color="auto" w:frame="1"/>
          <w:lang w:eastAsia="zh-CN"/>
        </w:rPr>
        <w:t>凤凰花开吃杨梅</w:t>
      </w:r>
      <w:r w:rsidRPr="002228E4">
        <w:rPr>
          <w:rFonts w:ascii="Consolas" w:hAnsi="Consolas" w:cs="宋体"/>
          <w:color w:val="000000"/>
          <w:sz w:val="18"/>
          <w:szCs w:val="18"/>
          <w:bdr w:val="none" w:sz="0" w:space="0" w:color="auto" w:frame="1"/>
          <w:lang w:eastAsia="zh-CN"/>
        </w:rPr>
        <w:t>  </w:t>
      </w:r>
    </w:p>
    <w:p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808080"/>
          <w:sz w:val="18"/>
          <w:szCs w:val="18"/>
          <w:bdr w:val="none" w:sz="0" w:space="0" w:color="auto" w:frame="1"/>
          <w:lang w:eastAsia="zh-CN"/>
        </w:rPr>
        <w:t>#include &lt;iostream&gt;</w:t>
      </w:r>
      <w:r w:rsidRPr="002228E4">
        <w:rPr>
          <w:rFonts w:ascii="Consolas" w:hAnsi="Consolas" w:cs="宋体"/>
          <w:color w:val="000000"/>
          <w:sz w:val="18"/>
          <w:szCs w:val="18"/>
          <w:bdr w:val="none" w:sz="0" w:space="0" w:color="auto" w:frame="1"/>
          <w:lang w:eastAsia="zh-CN"/>
        </w:rPr>
        <w:t>  </w:t>
      </w:r>
    </w:p>
    <w:p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006699"/>
          <w:sz w:val="18"/>
          <w:szCs w:val="18"/>
          <w:bdr w:val="none" w:sz="0" w:space="0" w:color="auto" w:frame="1"/>
          <w:lang w:eastAsia="zh-CN"/>
        </w:rPr>
        <w:t>using</w:t>
      </w: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namespace</w:t>
      </w:r>
      <w:r w:rsidRPr="002228E4">
        <w:rPr>
          <w:rFonts w:ascii="Consolas" w:hAnsi="Consolas" w:cs="宋体"/>
          <w:color w:val="000000"/>
          <w:sz w:val="18"/>
          <w:szCs w:val="18"/>
          <w:bdr w:val="none" w:sz="0" w:space="0" w:color="auto" w:frame="1"/>
          <w:lang w:eastAsia="zh-CN"/>
        </w:rPr>
        <w:t> std;  </w:t>
      </w:r>
    </w:p>
    <w:p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f(</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n) </w:t>
      </w:r>
      <w:r w:rsidRPr="002228E4">
        <w:rPr>
          <w:rFonts w:ascii="Consolas" w:hAnsi="Consolas" w:cs="宋体"/>
          <w:color w:val="008200"/>
          <w:sz w:val="18"/>
          <w:szCs w:val="18"/>
          <w:bdr w:val="none" w:sz="0" w:space="0" w:color="auto" w:frame="1"/>
          <w:lang w:eastAsia="zh-CN"/>
        </w:rPr>
        <w:t>//f</w:t>
      </w:r>
      <w:r w:rsidRPr="002228E4">
        <w:rPr>
          <w:rFonts w:ascii="Consolas" w:hAnsi="Consolas" w:cs="宋体"/>
          <w:color w:val="008200"/>
          <w:sz w:val="18"/>
          <w:szCs w:val="18"/>
          <w:bdr w:val="none" w:sz="0" w:space="0" w:color="auto" w:frame="1"/>
          <w:lang w:eastAsia="zh-CN"/>
        </w:rPr>
        <w:t>函数输入天数</w:t>
      </w:r>
      <w:r w:rsidRPr="002228E4">
        <w:rPr>
          <w:rFonts w:ascii="Consolas" w:hAnsi="Consolas" w:cs="宋体"/>
          <w:color w:val="008200"/>
          <w:sz w:val="18"/>
          <w:szCs w:val="18"/>
          <w:bdr w:val="none" w:sz="0" w:space="0" w:color="auto" w:frame="1"/>
          <w:lang w:eastAsia="zh-CN"/>
        </w:rPr>
        <w:t>n </w:t>
      </w:r>
      <w:r w:rsidRPr="002228E4">
        <w:rPr>
          <w:rFonts w:ascii="Consolas" w:hAnsi="Consolas" w:cs="宋体"/>
          <w:color w:val="008200"/>
          <w:sz w:val="18"/>
          <w:szCs w:val="18"/>
          <w:bdr w:val="none" w:sz="0" w:space="0" w:color="auto" w:frame="1"/>
          <w:lang w:eastAsia="zh-CN"/>
        </w:rPr>
        <w:t>返回最初的杨梅数</w:t>
      </w:r>
      <w:r w:rsidRPr="002228E4">
        <w:rPr>
          <w:rFonts w:ascii="Consolas" w:hAnsi="Consolas" w:cs="宋体"/>
          <w:color w:val="008200"/>
          <w:sz w:val="18"/>
          <w:szCs w:val="18"/>
          <w:bdr w:val="none" w:sz="0" w:space="0" w:color="auto" w:frame="1"/>
          <w:lang w:eastAsia="zh-CN"/>
        </w:rPr>
        <w:t>p</w:t>
      </w:r>
      <w:r w:rsidRPr="002228E4">
        <w:rPr>
          <w:rFonts w:ascii="Consolas" w:hAnsi="Consolas" w:cs="宋体"/>
          <w:color w:val="000000"/>
          <w:sz w:val="18"/>
          <w:szCs w:val="18"/>
          <w:bdr w:val="none" w:sz="0" w:space="0" w:color="auto" w:frame="1"/>
          <w:lang w:eastAsia="zh-CN"/>
        </w:rPr>
        <w:t>  </w:t>
      </w:r>
    </w:p>
    <w:p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res = 1;  </w:t>
      </w:r>
    </w:p>
    <w:p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上一天的杨梅数为这一天的加</w:t>
      </w:r>
      <w:r w:rsidRPr="002228E4">
        <w:rPr>
          <w:rFonts w:ascii="Consolas" w:hAnsi="Consolas" w:cs="宋体"/>
          <w:color w:val="008200"/>
          <w:sz w:val="18"/>
          <w:szCs w:val="18"/>
          <w:bdr w:val="none" w:sz="0" w:space="0" w:color="auto" w:frame="1"/>
          <w:lang w:eastAsia="zh-CN"/>
        </w:rPr>
        <w:t>1</w:t>
      </w:r>
      <w:r w:rsidRPr="002228E4">
        <w:rPr>
          <w:rFonts w:ascii="Consolas" w:hAnsi="Consolas" w:cs="宋体"/>
          <w:color w:val="008200"/>
          <w:sz w:val="18"/>
          <w:szCs w:val="18"/>
          <w:bdr w:val="none" w:sz="0" w:space="0" w:color="auto" w:frame="1"/>
          <w:lang w:eastAsia="zh-CN"/>
        </w:rPr>
        <w:t>再乘以</w:t>
      </w:r>
      <w:r w:rsidRPr="002228E4">
        <w:rPr>
          <w:rFonts w:ascii="Consolas" w:hAnsi="Consolas" w:cs="宋体"/>
          <w:color w:val="008200"/>
          <w:sz w:val="18"/>
          <w:szCs w:val="18"/>
          <w:bdr w:val="none" w:sz="0" w:space="0" w:color="auto" w:frame="1"/>
          <w:lang w:eastAsia="zh-CN"/>
        </w:rPr>
        <w:t>2</w:t>
      </w:r>
      <w:r w:rsidRPr="002228E4">
        <w:rPr>
          <w:rFonts w:ascii="Consolas" w:hAnsi="Consolas" w:cs="宋体"/>
          <w:color w:val="008200"/>
          <w:sz w:val="18"/>
          <w:szCs w:val="18"/>
          <w:bdr w:val="none" w:sz="0" w:space="0" w:color="auto" w:frame="1"/>
          <w:lang w:eastAsia="zh-CN"/>
        </w:rPr>
        <w:t>，循环</w:t>
      </w:r>
      <w:r w:rsidRPr="002228E4">
        <w:rPr>
          <w:rFonts w:ascii="Consolas" w:hAnsi="Consolas" w:cs="宋体"/>
          <w:color w:val="008200"/>
          <w:sz w:val="18"/>
          <w:szCs w:val="18"/>
          <w:bdr w:val="none" w:sz="0" w:space="0" w:color="auto" w:frame="1"/>
          <w:lang w:eastAsia="zh-CN"/>
        </w:rPr>
        <w:t>n-1</w:t>
      </w:r>
      <w:r w:rsidRPr="002228E4">
        <w:rPr>
          <w:rFonts w:ascii="Consolas" w:hAnsi="Consolas" w:cs="宋体"/>
          <w:color w:val="008200"/>
          <w:sz w:val="18"/>
          <w:szCs w:val="18"/>
          <w:bdr w:val="none" w:sz="0" w:space="0" w:color="auto" w:frame="1"/>
          <w:lang w:eastAsia="zh-CN"/>
        </w:rPr>
        <w:t>次</w:t>
      </w:r>
      <w:r w:rsidRPr="002228E4">
        <w:rPr>
          <w:rFonts w:ascii="Consolas" w:hAnsi="Consolas" w:cs="宋体"/>
          <w:color w:val="000000"/>
          <w:sz w:val="18"/>
          <w:szCs w:val="18"/>
          <w:bdr w:val="none" w:sz="0" w:space="0" w:color="auto" w:frame="1"/>
          <w:lang w:eastAsia="zh-CN"/>
        </w:rPr>
        <w:t>  </w:t>
      </w:r>
    </w:p>
    <w:p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for</w:t>
      </w: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i = n - 1; i &gt;= 1; i--)   </w:t>
      </w:r>
    </w:p>
    <w:p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res = (res + 1) * 2;  </w:t>
      </w:r>
    </w:p>
    <w:p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return</w:t>
      </w:r>
      <w:r w:rsidRPr="002228E4">
        <w:rPr>
          <w:rFonts w:ascii="Consolas" w:hAnsi="Consolas" w:cs="宋体"/>
          <w:color w:val="000000"/>
          <w:sz w:val="18"/>
          <w:szCs w:val="18"/>
          <w:bdr w:val="none" w:sz="0" w:space="0" w:color="auto" w:frame="1"/>
          <w:lang w:eastAsia="zh-CN"/>
        </w:rPr>
        <w:t> res;  </w:t>
      </w:r>
    </w:p>
    <w:p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main()  </w:t>
      </w:r>
    </w:p>
    <w:p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x;  </w:t>
      </w:r>
    </w:p>
    <w:p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while</w:t>
      </w:r>
      <w:r w:rsidRPr="002228E4">
        <w:rPr>
          <w:rFonts w:ascii="Consolas" w:hAnsi="Consolas" w:cs="宋体"/>
          <w:color w:val="000000"/>
          <w:sz w:val="18"/>
          <w:szCs w:val="18"/>
          <w:bdr w:val="none" w:sz="0" w:space="0" w:color="auto" w:frame="1"/>
          <w:lang w:eastAsia="zh-CN"/>
        </w:rPr>
        <w:t> (cin&gt;&gt;x)</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输入</w:t>
      </w:r>
      <w:r w:rsidRPr="002228E4">
        <w:rPr>
          <w:rFonts w:ascii="Consolas" w:hAnsi="Consolas" w:cs="宋体"/>
          <w:color w:val="000000"/>
          <w:sz w:val="18"/>
          <w:szCs w:val="18"/>
          <w:bdr w:val="none" w:sz="0" w:space="0" w:color="auto" w:frame="1"/>
          <w:lang w:eastAsia="zh-CN"/>
        </w:rPr>
        <w:t>  </w:t>
      </w:r>
    </w:p>
    <w:p w:rsidR="002228E4" w:rsidRPr="002228E4" w:rsidRDefault="002228E4" w:rsidP="00975CFC">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cout&lt;&lt;f(x)&lt;&lt;endl;</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输出</w:t>
      </w:r>
      <w:r w:rsidRPr="002228E4">
        <w:rPr>
          <w:rFonts w:ascii="Consolas" w:hAnsi="Consolas" w:cs="宋体"/>
          <w:color w:val="000000"/>
          <w:sz w:val="18"/>
          <w:szCs w:val="18"/>
          <w:bdr w:val="none" w:sz="0" w:space="0" w:color="auto" w:frame="1"/>
          <w:lang w:eastAsia="zh-CN"/>
        </w:rPr>
        <w:t>  </w:t>
      </w:r>
    </w:p>
    <w:p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return</w:t>
      </w:r>
      <w:r w:rsidRPr="002228E4">
        <w:rPr>
          <w:rFonts w:ascii="Consolas" w:hAnsi="Consolas" w:cs="宋体"/>
          <w:color w:val="000000"/>
          <w:sz w:val="18"/>
          <w:szCs w:val="18"/>
          <w:bdr w:val="none" w:sz="0" w:space="0" w:color="auto" w:frame="1"/>
          <w:lang w:eastAsia="zh-CN"/>
        </w:rPr>
        <w:t> 0;  </w:t>
      </w:r>
    </w:p>
    <w:p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rsidR="002228E4" w:rsidRPr="002228E4" w:rsidRDefault="002228E4" w:rsidP="00741B54">
      <w:pPr>
        <w:pStyle w:val="2"/>
        <w:spacing w:before="315"/>
        <w:rPr>
          <w:lang w:eastAsia="zh-CN"/>
        </w:rPr>
      </w:pPr>
      <w:bookmarkStart w:id="22" w:name="_Toc53733933"/>
      <w:r w:rsidRPr="002228E4">
        <w:rPr>
          <w:lang w:eastAsia="zh-CN"/>
        </w:rPr>
        <w:lastRenderedPageBreak/>
        <w:t>辩论赛评分</w:t>
      </w:r>
      <w:r w:rsidR="005C5A2F" w:rsidRPr="005C5A2F">
        <w:rPr>
          <w:vertAlign w:val="superscript"/>
          <w:lang w:eastAsia="zh-CN"/>
        </w:rPr>
        <w:t>NQ0</w:t>
      </w:r>
      <w:r w:rsidR="005C5A2F">
        <w:rPr>
          <w:vertAlign w:val="superscript"/>
          <w:lang w:eastAsia="zh-CN"/>
        </w:rPr>
        <w:t>15</w:t>
      </w:r>
      <w:bookmarkEnd w:id="22"/>
    </w:p>
    <w:p w:rsidR="002228E4" w:rsidRPr="002228E4" w:rsidRDefault="002228E4" w:rsidP="009A2F9D">
      <w:pPr>
        <w:pStyle w:val="4"/>
        <w:rPr>
          <w:lang w:eastAsia="zh-CN"/>
        </w:rPr>
      </w:pPr>
      <w:r w:rsidRPr="002228E4">
        <w:rPr>
          <w:lang w:eastAsia="zh-CN"/>
        </w:rPr>
        <w:t>描述</w:t>
      </w:r>
    </w:p>
    <w:p w:rsidR="002228E4" w:rsidRPr="002228E4" w:rsidRDefault="002228E4" w:rsidP="00A40B87">
      <w:pPr>
        <w:pStyle w:val="affffb"/>
        <w:ind w:firstLine="420"/>
      </w:pPr>
      <w:r w:rsidRPr="002228E4">
        <w:t>小鲁参加一年一度的信息学院辩论赛，这样的比赛对他简直是如鱼得水游刃有余，这不，经过</w:t>
      </w:r>
      <w:r w:rsidRPr="002228E4">
        <w:t>3</w:t>
      </w:r>
      <w:r w:rsidRPr="002228E4">
        <w:t>小时激烈的辩论，小鲁很轻松的驳倒众人，让众选手哑口无言。</w:t>
      </w:r>
    </w:p>
    <w:p w:rsidR="002228E4" w:rsidRPr="002228E4" w:rsidRDefault="002228E4" w:rsidP="00A40B87">
      <w:pPr>
        <w:pStyle w:val="affffb"/>
        <w:ind w:firstLine="420"/>
      </w:pPr>
      <w:r w:rsidRPr="002228E4">
        <w:t>这次比赛采取网络投票，每个在线观看辩论赛的</w:t>
      </w:r>
      <w:r w:rsidRPr="002228E4">
        <w:t>ID</w:t>
      </w:r>
      <w:r w:rsidRPr="002228E4">
        <w:t>都可以评分，评分规则为：为去掉一个最高分和一个最低分，然后计算平均得分。</w:t>
      </w:r>
    </w:p>
    <w:p w:rsidR="002228E4" w:rsidRPr="002228E4" w:rsidRDefault="002228E4" w:rsidP="00A40B87">
      <w:pPr>
        <w:pStyle w:val="affffb"/>
        <w:ind w:firstLine="420"/>
      </w:pPr>
      <w:r w:rsidRPr="002228E4">
        <w:t>比赛结束后，由于大众评委众多，成绩难以手工统计。热心的小鲁找到满头大汗的评委，笑着说，这事容易，我来写个程序搞定这事！</w:t>
      </w:r>
    </w:p>
    <w:p w:rsidR="002228E4" w:rsidRPr="002228E4" w:rsidRDefault="002228E4" w:rsidP="009A2F9D">
      <w:pPr>
        <w:pStyle w:val="4"/>
        <w:rPr>
          <w:lang w:eastAsia="zh-CN"/>
        </w:rPr>
      </w:pPr>
      <w:r w:rsidRPr="002228E4">
        <w:rPr>
          <w:lang w:eastAsia="zh-CN"/>
        </w:rPr>
        <w:t>输入</w:t>
      </w:r>
    </w:p>
    <w:p w:rsidR="002228E4" w:rsidRPr="002228E4" w:rsidRDefault="002228E4" w:rsidP="00A40B87">
      <w:pPr>
        <w:pStyle w:val="affffb"/>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b"/>
        <w:ind w:firstLine="420"/>
      </w:pPr>
      <w:r w:rsidRPr="002228E4">
        <w:t>对于每组输入数据，输出选手的得分，结果保留</w:t>
      </w:r>
      <w:r w:rsidRPr="002228E4">
        <w:t>2</w:t>
      </w:r>
      <w:r w:rsidRPr="002228E4">
        <w:t>位小数，每组输出占一行。</w:t>
      </w: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c"/>
        <w:ind w:left="420"/>
      </w:pPr>
      <w:r w:rsidRPr="002228E4">
        <w:t>3 96 98 97</w:t>
      </w:r>
    </w:p>
    <w:p w:rsidR="002228E4" w:rsidRPr="002228E4" w:rsidRDefault="002228E4" w:rsidP="00A40B87">
      <w:pPr>
        <w:pStyle w:val="affffc"/>
        <w:ind w:left="420"/>
      </w:pPr>
      <w:r w:rsidRPr="002228E4">
        <w:t>4 96 99 98 97</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c"/>
        <w:ind w:left="420"/>
      </w:pPr>
      <w:r w:rsidRPr="002228E4">
        <w:t>97.00</w:t>
      </w:r>
    </w:p>
    <w:p w:rsidR="002228E4" w:rsidRPr="002228E4" w:rsidRDefault="002228E4" w:rsidP="00A40B87">
      <w:pPr>
        <w:pStyle w:val="affffc"/>
        <w:ind w:left="420"/>
      </w:pPr>
      <w:r w:rsidRPr="002228E4">
        <w:t>97.50</w:t>
      </w:r>
    </w:p>
    <w:p w:rsidR="00210421" w:rsidRDefault="00CF7ED0">
      <w:r>
        <w:rPr>
          <w:b/>
        </w:rPr>
        <w:t>解题思路</w:t>
      </w:r>
    </w:p>
    <w:p w:rsidR="00210421" w:rsidRDefault="00CF7ED0">
      <w:pPr>
        <w:ind w:firstLine="420"/>
      </w:pPr>
      <w:r>
        <w:t>本题实现选择排序算法。每轮从未排序部分找出最小元素，与当前位置交换。程序使用双重循环：外层遍历每个位置，内层查找最小值的下标，找到后一次交换到位。相比冒泡排序，选择排序每轮最多交换一次。时间复杂度</w:t>
      </w:r>
      <w:r>
        <w:t>O(n²)</w:t>
      </w:r>
      <w:r>
        <w:t>。</w:t>
      </w:r>
    </w:p>
    <w:p w:rsidR="00CE31B9" w:rsidRDefault="00CE31B9" w:rsidP="009A2F9D">
      <w:pPr>
        <w:pStyle w:val="4"/>
        <w:rPr>
          <w:lang w:eastAsia="zh-CN"/>
        </w:rPr>
      </w:pPr>
      <w:r>
        <w:rPr>
          <w:rFonts w:hint="eastAsia"/>
          <w:lang w:eastAsia="zh-CN"/>
        </w:rPr>
        <w:t>参考代码</w:t>
      </w:r>
      <w:r>
        <w:rPr>
          <w:rFonts w:hint="eastAsia"/>
          <w:lang w:eastAsia="zh-CN"/>
        </w:rPr>
        <w:t>(C++)</w:t>
      </w:r>
    </w:p>
    <w:p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8200"/>
          <w:sz w:val="18"/>
          <w:szCs w:val="18"/>
          <w:bdr w:val="none" w:sz="0" w:space="0" w:color="auto" w:frame="1"/>
          <w:lang w:eastAsia="zh-CN"/>
        </w:rPr>
        <w:t>//NQ015 </w:t>
      </w:r>
      <w:r w:rsidRPr="009467F0">
        <w:rPr>
          <w:rFonts w:ascii="Consolas" w:hAnsi="Consolas" w:cs="宋体"/>
          <w:color w:val="008200"/>
          <w:sz w:val="18"/>
          <w:szCs w:val="18"/>
          <w:bdr w:val="none" w:sz="0" w:space="0" w:color="auto" w:frame="1"/>
          <w:lang w:eastAsia="zh-CN"/>
        </w:rPr>
        <w:t>辩论赛评分</w:t>
      </w:r>
      <w:r w:rsidRPr="009467F0">
        <w:rPr>
          <w:rFonts w:ascii="Consolas" w:hAnsi="Consolas" w:cs="宋体"/>
          <w:color w:val="000000"/>
          <w:sz w:val="18"/>
          <w:szCs w:val="18"/>
          <w:bdr w:val="none" w:sz="0" w:space="0" w:color="auto" w:frame="1"/>
          <w:lang w:eastAsia="zh-CN"/>
        </w:rPr>
        <w:t>  </w:t>
      </w:r>
    </w:p>
    <w:p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808080"/>
          <w:sz w:val="18"/>
          <w:szCs w:val="18"/>
          <w:bdr w:val="none" w:sz="0" w:space="0" w:color="auto" w:frame="1"/>
          <w:lang w:eastAsia="zh-CN"/>
        </w:rPr>
        <w:t>#include &lt;iostream&gt;</w:t>
      </w:r>
      <w:r w:rsidRPr="009467F0">
        <w:rPr>
          <w:rFonts w:ascii="Consolas" w:hAnsi="Consolas" w:cs="宋体"/>
          <w:color w:val="000000"/>
          <w:sz w:val="18"/>
          <w:szCs w:val="18"/>
          <w:bdr w:val="none" w:sz="0" w:space="0" w:color="auto" w:frame="1"/>
          <w:lang w:eastAsia="zh-CN"/>
        </w:rPr>
        <w:t>  </w:t>
      </w:r>
    </w:p>
    <w:p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808080"/>
          <w:sz w:val="18"/>
          <w:szCs w:val="18"/>
          <w:bdr w:val="none" w:sz="0" w:space="0" w:color="auto" w:frame="1"/>
          <w:lang w:eastAsia="zh-CN"/>
        </w:rPr>
        <w:t>#include &lt;iomanip&gt;</w:t>
      </w:r>
      <w:r w:rsidRPr="009467F0">
        <w:rPr>
          <w:rFonts w:ascii="Consolas" w:hAnsi="Consolas" w:cs="宋体"/>
          <w:color w:val="000000"/>
          <w:sz w:val="18"/>
          <w:szCs w:val="18"/>
          <w:bdr w:val="none" w:sz="0" w:space="0" w:color="auto" w:frame="1"/>
          <w:lang w:eastAsia="zh-CN"/>
        </w:rPr>
        <w:t>  </w:t>
      </w:r>
    </w:p>
    <w:p w:rsidR="009467F0" w:rsidRPr="009467F0" w:rsidRDefault="009467F0" w:rsidP="00975CFC">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b/>
          <w:bCs/>
          <w:color w:val="006699"/>
          <w:sz w:val="18"/>
          <w:szCs w:val="18"/>
          <w:bdr w:val="none" w:sz="0" w:space="0" w:color="auto" w:frame="1"/>
          <w:lang w:eastAsia="zh-CN"/>
        </w:rPr>
        <w:lastRenderedPageBreak/>
        <w:t>using</w:t>
      </w: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namespace</w:t>
      </w:r>
      <w:r w:rsidRPr="009467F0">
        <w:rPr>
          <w:rFonts w:ascii="Consolas" w:hAnsi="Consolas" w:cs="宋体"/>
          <w:color w:val="000000"/>
          <w:sz w:val="18"/>
          <w:szCs w:val="18"/>
          <w:bdr w:val="none" w:sz="0" w:space="0" w:color="auto" w:frame="1"/>
          <w:lang w:eastAsia="zh-CN"/>
        </w:rPr>
        <w:t> std;  </w:t>
      </w:r>
    </w:p>
    <w:p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main()  </w:t>
      </w:r>
    </w:p>
    <w:p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p>
    <w:p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n;  </w:t>
      </w:r>
    </w:p>
    <w:p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while</w:t>
      </w:r>
      <w:r w:rsidRPr="009467F0">
        <w:rPr>
          <w:rFonts w:ascii="Consolas" w:hAnsi="Consolas" w:cs="宋体"/>
          <w:color w:val="000000"/>
          <w:sz w:val="18"/>
          <w:szCs w:val="18"/>
          <w:bdr w:val="none" w:sz="0" w:space="0" w:color="auto" w:frame="1"/>
          <w:lang w:eastAsia="zh-CN"/>
        </w:rPr>
        <w:t> (cin &gt;&gt; n)  </w:t>
      </w:r>
    </w:p>
    <w:p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q = n;  </w:t>
      </w:r>
    </w:p>
    <w:p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float</w:t>
      </w:r>
      <w:r w:rsidRPr="009467F0">
        <w:rPr>
          <w:rFonts w:ascii="Consolas" w:hAnsi="Consolas" w:cs="宋体"/>
          <w:color w:val="000000"/>
          <w:sz w:val="18"/>
          <w:szCs w:val="18"/>
          <w:bdr w:val="none" w:sz="0" w:space="0" w:color="auto" w:frame="1"/>
          <w:lang w:eastAsia="zh-CN"/>
        </w:rPr>
        <w:t> min = 101, max = -1, s = 0,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令</w:t>
      </w:r>
      <w:r w:rsidRPr="009467F0">
        <w:rPr>
          <w:rFonts w:ascii="Consolas" w:hAnsi="Consolas" w:cs="宋体"/>
          <w:color w:val="008200"/>
          <w:sz w:val="18"/>
          <w:szCs w:val="18"/>
          <w:bdr w:val="none" w:sz="0" w:space="0" w:color="auto" w:frame="1"/>
          <w:lang w:eastAsia="zh-CN"/>
        </w:rPr>
        <w:t>min=101</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max=-1,s=0</w:t>
      </w:r>
      <w:r w:rsidRPr="009467F0">
        <w:rPr>
          <w:rFonts w:ascii="Consolas" w:hAnsi="Consolas" w:cs="宋体"/>
          <w:color w:val="000000"/>
          <w:sz w:val="18"/>
          <w:szCs w:val="18"/>
          <w:bdr w:val="none" w:sz="0" w:space="0" w:color="auto" w:frame="1"/>
          <w:lang w:eastAsia="zh-CN"/>
        </w:rPr>
        <w:t>  </w:t>
      </w:r>
    </w:p>
    <w:p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while</w:t>
      </w:r>
      <w:r w:rsidRPr="009467F0">
        <w:rPr>
          <w:rFonts w:ascii="Consolas" w:hAnsi="Consolas" w:cs="宋体"/>
          <w:color w:val="000000"/>
          <w:sz w:val="18"/>
          <w:szCs w:val="18"/>
          <w:bdr w:val="none" w:sz="0" w:space="0" w:color="auto" w:frame="1"/>
          <w:lang w:eastAsia="zh-CN"/>
        </w:rPr>
        <w:t> (q--)  </w:t>
      </w:r>
    </w:p>
    <w:p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cin &gt;&gt; x;  </w:t>
      </w:r>
    </w:p>
    <w:p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if</w:t>
      </w:r>
      <w:r w:rsidRPr="009467F0">
        <w:rPr>
          <w:rFonts w:ascii="Consolas" w:hAnsi="Consolas" w:cs="宋体"/>
          <w:color w:val="000000"/>
          <w:sz w:val="18"/>
          <w:szCs w:val="18"/>
          <w:bdr w:val="none" w:sz="0" w:space="0" w:color="auto" w:frame="1"/>
          <w:lang w:eastAsia="zh-CN"/>
        </w:rPr>
        <w:t> (x &lt; min)  </w:t>
      </w:r>
    </w:p>
    <w:p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min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找出最小值</w:t>
      </w:r>
      <w:r w:rsidRPr="009467F0">
        <w:rPr>
          <w:rFonts w:ascii="Consolas" w:hAnsi="Consolas" w:cs="宋体"/>
          <w:color w:val="000000"/>
          <w:sz w:val="18"/>
          <w:szCs w:val="18"/>
          <w:bdr w:val="none" w:sz="0" w:space="0" w:color="auto" w:frame="1"/>
          <w:lang w:eastAsia="zh-CN"/>
        </w:rPr>
        <w:t>  </w:t>
      </w:r>
    </w:p>
    <w:p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if</w:t>
      </w:r>
      <w:r w:rsidRPr="009467F0">
        <w:rPr>
          <w:rFonts w:ascii="Consolas" w:hAnsi="Consolas" w:cs="宋体"/>
          <w:color w:val="000000"/>
          <w:sz w:val="18"/>
          <w:szCs w:val="18"/>
          <w:bdr w:val="none" w:sz="0" w:space="0" w:color="auto" w:frame="1"/>
          <w:lang w:eastAsia="zh-CN"/>
        </w:rPr>
        <w:t> (x &gt; max)  </w:t>
      </w:r>
    </w:p>
    <w:p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max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找出最大值</w:t>
      </w:r>
      <w:r w:rsidRPr="009467F0">
        <w:rPr>
          <w:rFonts w:ascii="Consolas" w:hAnsi="Consolas" w:cs="宋体"/>
          <w:color w:val="000000"/>
          <w:sz w:val="18"/>
          <w:szCs w:val="18"/>
          <w:bdr w:val="none" w:sz="0" w:space="0" w:color="auto" w:frame="1"/>
          <w:lang w:eastAsia="zh-CN"/>
        </w:rPr>
        <w:t>  </w:t>
      </w:r>
    </w:p>
    <w:p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s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分数和</w:t>
      </w:r>
      <w:r w:rsidRPr="009467F0">
        <w:rPr>
          <w:rFonts w:ascii="Consolas" w:hAnsi="Consolas" w:cs="宋体"/>
          <w:color w:val="000000"/>
          <w:sz w:val="18"/>
          <w:szCs w:val="18"/>
          <w:bdr w:val="none" w:sz="0" w:space="0" w:color="auto" w:frame="1"/>
          <w:lang w:eastAsia="zh-CN"/>
        </w:rPr>
        <w:t>  </w:t>
      </w:r>
    </w:p>
    <w:p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cout &lt;&lt; setiosflags(ios::fixed);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固定小数位数</w:t>
      </w:r>
      <w:r w:rsidRPr="009467F0">
        <w:rPr>
          <w:rFonts w:ascii="Consolas" w:hAnsi="Consolas" w:cs="宋体"/>
          <w:color w:val="000000"/>
          <w:sz w:val="18"/>
          <w:szCs w:val="18"/>
          <w:bdr w:val="none" w:sz="0" w:space="0" w:color="auto" w:frame="1"/>
          <w:lang w:eastAsia="zh-CN"/>
        </w:rPr>
        <w:t>  </w:t>
      </w:r>
    </w:p>
    <w:p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cout &lt;&lt; setprecision(2) &lt;&lt; (s - max - min) / (n - 2) &lt;&lt; endl;  </w:t>
      </w:r>
    </w:p>
    <w:p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return</w:t>
      </w:r>
      <w:r w:rsidRPr="009467F0">
        <w:rPr>
          <w:rFonts w:ascii="Consolas" w:hAnsi="Consolas" w:cs="宋体"/>
          <w:color w:val="000000"/>
          <w:sz w:val="18"/>
          <w:szCs w:val="18"/>
          <w:bdr w:val="none" w:sz="0" w:space="0" w:color="auto" w:frame="1"/>
          <w:lang w:eastAsia="zh-CN"/>
        </w:rPr>
        <w:t> 0;  </w:t>
      </w:r>
    </w:p>
    <w:p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p>
    <w:p w:rsidR="00770697" w:rsidRPr="00770697" w:rsidRDefault="00770697" w:rsidP="00741B54">
      <w:pPr>
        <w:pStyle w:val="2"/>
        <w:spacing w:before="315"/>
        <w:rPr>
          <w:lang w:eastAsia="zh-CN"/>
        </w:rPr>
      </w:pPr>
      <w:bookmarkStart w:id="23" w:name="_Toc53733934"/>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23"/>
    </w:p>
    <w:p w:rsidR="00770697" w:rsidRPr="00770697" w:rsidRDefault="00770697" w:rsidP="009A2F9D">
      <w:pPr>
        <w:pStyle w:val="4"/>
        <w:rPr>
          <w:lang w:eastAsia="zh-CN"/>
        </w:rPr>
      </w:pPr>
      <w:r w:rsidRPr="00770697">
        <w:rPr>
          <w:lang w:eastAsia="zh-CN"/>
        </w:rPr>
        <w:t>描述</w:t>
      </w:r>
    </w:p>
    <w:p w:rsidR="00770697" w:rsidRPr="00770697" w:rsidRDefault="00770697" w:rsidP="00A40B87">
      <w:pPr>
        <w:pStyle w:val="affffb"/>
        <w:ind w:firstLine="420"/>
      </w:pPr>
      <w:r w:rsidRPr="00770697">
        <w:t>与喜欢争强好胜的小鲁不同，小华从来就不屑与人竞争。</w:t>
      </w:r>
    </w:p>
    <w:p w:rsidR="00770697" w:rsidRPr="00770697" w:rsidRDefault="00770697" w:rsidP="00A40B87">
      <w:pPr>
        <w:pStyle w:val="affffb"/>
        <w:ind w:firstLine="420"/>
      </w:pPr>
      <w:r w:rsidRPr="00770697">
        <w:t>他所求的不是赢，他所求的乃是突破。在数字领域，小华的创意总是层出不穷。</w:t>
      </w:r>
    </w:p>
    <w:p w:rsidR="00770697" w:rsidRPr="00770697" w:rsidRDefault="00770697" w:rsidP="00A40B87">
      <w:pPr>
        <w:pStyle w:val="affffb"/>
        <w:ind w:firstLine="420"/>
      </w:pPr>
      <w:r w:rsidRPr="00770697">
        <w:t>在小华构造的数字世界里，十进制只是</w:t>
      </w:r>
      <w:r w:rsidRPr="00770697">
        <w:t>P</w:t>
      </w:r>
      <w:r w:rsidRPr="00770697">
        <w:t>进制的一个具体实例，同样的十六进制也是</w:t>
      </w:r>
      <w:r w:rsidRPr="00770697">
        <w:t>P</w:t>
      </w:r>
      <w:r w:rsidRPr="00770697">
        <w:t>进制的具体实例。</w:t>
      </w:r>
    </w:p>
    <w:p w:rsidR="00770697" w:rsidRPr="00A40B87" w:rsidRDefault="00770697" w:rsidP="00A46A05">
      <w:pPr>
        <w:pStyle w:val="affffb"/>
        <w:ind w:firstLine="420"/>
        <w:rPr>
          <w:rStyle w:val="Char2"/>
        </w:rPr>
      </w:pPr>
      <w:r w:rsidRPr="00770697">
        <w:t>在精通十进制加减法之后，小鲁开始得意洋洋不思进取，为了帮助小鲁进一步成长，</w:t>
      </w:r>
      <w:r w:rsidRPr="00A40B87">
        <w:rPr>
          <w:rStyle w:val="Char2"/>
        </w:rPr>
        <w:t>小华给小鲁出了一道题</w:t>
      </w:r>
      <w:r w:rsidRPr="00A40B87">
        <w:rPr>
          <w:rStyle w:val="Char2"/>
        </w:rPr>
        <w:t>:</w:t>
      </w:r>
    </w:p>
    <w:p w:rsidR="00770697" w:rsidRPr="00770697" w:rsidRDefault="00770697" w:rsidP="00034C0C">
      <w:pPr>
        <w:pStyle w:val="affffc"/>
        <w:ind w:left="420"/>
      </w:pPr>
      <w:r w:rsidRPr="00770697">
        <w:rPr>
          <w:rFonts w:ascii="微软雅黑" w:eastAsia="微软雅黑" w:hAnsi="微软雅黑" w:cs="微软雅黑" w:hint="eastAsia"/>
        </w:rPr>
        <w:t>把十进制加法改为十六进制加法，要求有两点</w:t>
      </w:r>
      <w:r w:rsidRPr="00770697">
        <w:t>:</w:t>
      </w:r>
    </w:p>
    <w:p w:rsidR="00770697" w:rsidRPr="00770697" w:rsidRDefault="00770697" w:rsidP="00034C0C">
      <w:pPr>
        <w:pStyle w:val="affffc"/>
        <w:ind w:left="420"/>
      </w:pPr>
      <w:r w:rsidRPr="00770697">
        <w:t>1.</w:t>
      </w:r>
      <w:r w:rsidRPr="00770697">
        <w:rPr>
          <w:rFonts w:ascii="宋体" w:eastAsia="宋体" w:hAnsi="宋体" w:cs="宋体" w:hint="eastAsia"/>
        </w:rPr>
        <w:t>用大写字母表示十六进制</w:t>
      </w:r>
    </w:p>
    <w:p w:rsidR="00770697" w:rsidRPr="00770697" w:rsidRDefault="00770697" w:rsidP="00034C0C">
      <w:pPr>
        <w:pStyle w:val="affffc"/>
        <w:ind w:left="420"/>
      </w:pPr>
      <w:r w:rsidRPr="00770697">
        <w:t>2.</w:t>
      </w:r>
      <w:r w:rsidRPr="00770697">
        <w:rPr>
          <w:rFonts w:ascii="宋体" w:eastAsia="宋体" w:hAnsi="宋体" w:cs="宋体" w:hint="eastAsia"/>
        </w:rPr>
        <w:t>如果遇到负数，即便是十六进制也要加上负号</w:t>
      </w:r>
      <w:r w:rsidRPr="00770697">
        <w:t>"-".</w:t>
      </w:r>
    </w:p>
    <w:p w:rsidR="00770697" w:rsidRPr="00770697" w:rsidRDefault="00770697" w:rsidP="00A40B87">
      <w:pPr>
        <w:pStyle w:val="affffb"/>
        <w:ind w:firstLine="420"/>
      </w:pPr>
      <w:r w:rsidRPr="00770697">
        <w:t>面对手足无措的小鲁，你能再帮帮他吗</w:t>
      </w:r>
      <w:r w:rsidRPr="00770697">
        <w:t>?</w:t>
      </w:r>
    </w:p>
    <w:p w:rsidR="00770697" w:rsidRPr="00770697" w:rsidRDefault="00770697" w:rsidP="009A2F9D">
      <w:pPr>
        <w:pStyle w:val="4"/>
        <w:rPr>
          <w:lang w:eastAsia="zh-CN"/>
        </w:rPr>
      </w:pPr>
      <w:r w:rsidRPr="00770697">
        <w:rPr>
          <w:lang w:eastAsia="zh-CN"/>
        </w:rPr>
        <w:lastRenderedPageBreak/>
        <w:t>输入</w:t>
      </w:r>
    </w:p>
    <w:p w:rsidR="00770697" w:rsidRPr="00770697" w:rsidRDefault="00770697" w:rsidP="00A40B87">
      <w:pPr>
        <w:pStyle w:val="affffb"/>
        <w:ind w:firstLine="420"/>
      </w:pPr>
      <w:r w:rsidRPr="00770697">
        <w:t>输入数据有若干行，每行有两个十六进制数。</w:t>
      </w:r>
    </w:p>
    <w:p w:rsidR="00770697" w:rsidRPr="00A40B87" w:rsidRDefault="00770697" w:rsidP="009A2F9D">
      <w:pPr>
        <w:pStyle w:val="4"/>
        <w:rPr>
          <w:rStyle w:val="Char2"/>
        </w:rPr>
      </w:pPr>
      <w:r w:rsidRPr="00770697">
        <w:rPr>
          <w:lang w:eastAsia="zh-CN"/>
        </w:rPr>
        <w:t>数据范围：</w:t>
      </w:r>
    </w:p>
    <w:p w:rsidR="00770697" w:rsidRPr="005C5A2F" w:rsidRDefault="00770697" w:rsidP="005C5A2F">
      <w:pPr>
        <w:pStyle w:val="affffb"/>
        <w:ind w:firstLine="420"/>
      </w:pPr>
      <w:r w:rsidRPr="00770697">
        <w:t xml:space="preserve">-10^9 &lt; </w:t>
      </w:r>
      <w:r w:rsidRPr="00770697">
        <w:t>输入数据</w:t>
      </w:r>
      <w:r w:rsidRPr="00770697">
        <w:t xml:space="preserve"> &lt; 10^9</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b"/>
        <w:ind w:firstLine="420"/>
      </w:pPr>
      <w:r w:rsidRPr="00770697">
        <w:t>输出数据有若干行，每行对应输入数据的两数之和。</w:t>
      </w: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c"/>
        <w:ind w:left="420"/>
      </w:pPr>
      <w:r w:rsidRPr="00770697">
        <w:t>+A -A</w:t>
      </w:r>
    </w:p>
    <w:p w:rsidR="00770697" w:rsidRPr="00770697" w:rsidRDefault="00770697" w:rsidP="00A40B87">
      <w:pPr>
        <w:pStyle w:val="affffc"/>
        <w:ind w:left="420"/>
      </w:pPr>
      <w:r w:rsidRPr="00770697">
        <w:t>+1A -B</w:t>
      </w:r>
    </w:p>
    <w:p w:rsidR="00770697" w:rsidRPr="00770697" w:rsidRDefault="00770697" w:rsidP="00A40B87">
      <w:pPr>
        <w:pStyle w:val="affffc"/>
        <w:ind w:left="420"/>
      </w:pPr>
      <w:r w:rsidRPr="00770697">
        <w:t>1ABCD -2020</w:t>
      </w:r>
    </w:p>
    <w:p w:rsidR="00770697" w:rsidRPr="00770697" w:rsidRDefault="00770697" w:rsidP="00A40B87">
      <w:pPr>
        <w:pStyle w:val="affffc"/>
        <w:ind w:left="420"/>
      </w:pPr>
      <w:r w:rsidRPr="00770697">
        <w:t>-1FEDF777 -FFAEC8</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c"/>
        <w:ind w:left="420"/>
      </w:pPr>
      <w:r w:rsidRPr="00770697">
        <w:t>0</w:t>
      </w:r>
    </w:p>
    <w:p w:rsidR="00770697" w:rsidRPr="00770697" w:rsidRDefault="00770697" w:rsidP="00A40B87">
      <w:pPr>
        <w:pStyle w:val="affffc"/>
        <w:ind w:left="420"/>
      </w:pPr>
      <w:r w:rsidRPr="00770697">
        <w:t>F</w:t>
      </w:r>
    </w:p>
    <w:p w:rsidR="00770697" w:rsidRPr="00770697" w:rsidRDefault="00770697" w:rsidP="00A40B87">
      <w:pPr>
        <w:pStyle w:val="affffc"/>
        <w:ind w:left="420"/>
      </w:pPr>
      <w:r w:rsidRPr="00770697">
        <w:t>18BAD</w:t>
      </w:r>
    </w:p>
    <w:p w:rsidR="00DF4D2F" w:rsidRDefault="00770697" w:rsidP="00A40B87">
      <w:pPr>
        <w:pStyle w:val="affffc"/>
        <w:ind w:left="420"/>
      </w:pPr>
      <w:r w:rsidRPr="00770697">
        <w:t>-20EDA63F</w:t>
      </w:r>
    </w:p>
    <w:p w:rsidR="00210421" w:rsidRDefault="00CF7ED0">
      <w:r>
        <w:rPr>
          <w:b/>
        </w:rPr>
        <w:t>解题思路</w:t>
      </w:r>
    </w:p>
    <w:p w:rsidR="00210421" w:rsidRDefault="00CF7ED0">
      <w:pPr>
        <w:ind w:firstLine="420"/>
      </w:pPr>
      <w:r>
        <w:t>本题在一组数中找出最大值和最小值。程序采用线性扫描法：初始化</w:t>
      </w:r>
      <w:r>
        <w:t>max</w:t>
      </w:r>
      <w:r>
        <w:t>和</w:t>
      </w:r>
      <w:r>
        <w:t>min</w:t>
      </w:r>
      <w:r>
        <w:t>为第一个元素，然后遍历剩余元素，遇到更大的更新</w:t>
      </w:r>
      <w:r>
        <w:t>max</w:t>
      </w:r>
      <w:r>
        <w:t>，遇到更小的更新</w:t>
      </w:r>
      <w:r>
        <w:t>min</w:t>
      </w:r>
      <w:r>
        <w:t>。只需一次遍历，时间复杂度</w:t>
      </w:r>
      <w:r>
        <w:t>O(n)</w:t>
      </w:r>
      <w:r>
        <w:t>。</w:t>
      </w:r>
    </w:p>
    <w:p w:rsidR="00CE31B9" w:rsidRDefault="00DF4D2F" w:rsidP="009A2F9D">
      <w:pPr>
        <w:pStyle w:val="4"/>
        <w:rPr>
          <w:lang w:eastAsia="zh-CN"/>
        </w:rPr>
      </w:pPr>
      <w:r>
        <w:t>参考代码</w:t>
      </w:r>
      <w:r>
        <w:t>(C++)</w:t>
      </w:r>
    </w:p>
    <w:p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//NQ016 </w:t>
      </w:r>
      <w:r w:rsidRPr="00770697">
        <w:rPr>
          <w:rFonts w:ascii="Consolas" w:hAnsi="Consolas" w:cs="宋体"/>
          <w:color w:val="008200"/>
          <w:sz w:val="18"/>
          <w:szCs w:val="18"/>
          <w:bdr w:val="none" w:sz="0" w:space="0" w:color="auto" w:frame="1"/>
          <w:lang w:eastAsia="zh-CN"/>
        </w:rPr>
        <w:t>辩论赛评分</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&lt;iostream&gt;</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&lt;iomanip&gt;</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006699"/>
          <w:sz w:val="18"/>
          <w:szCs w:val="18"/>
          <w:bdr w:val="none" w:sz="0" w:space="0" w:color="auto" w:frame="1"/>
          <w:lang w:eastAsia="zh-CN"/>
        </w:rPr>
        <w:t>using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namespace</w:t>
      </w:r>
      <w:r w:rsidRPr="00770697">
        <w:rPr>
          <w:rFonts w:ascii="Consolas" w:hAnsi="Consolas" w:cs="宋体"/>
          <w:color w:val="000000"/>
          <w:sz w:val="18"/>
          <w:szCs w:val="18"/>
          <w:bdr w:val="none" w:sz="0" w:space="0" w:color="auto" w:frame="1"/>
          <w:lang w:eastAsia="zh-CN"/>
        </w:rPr>
        <w:t> std;  </w:t>
      </w:r>
    </w:p>
    <w:p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rsidR="00770697" w:rsidRPr="00770697" w:rsidRDefault="00770697" w:rsidP="00975CFC">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a,b;  </w:t>
      </w:r>
    </w:p>
    <w:p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cin&gt;&gt;setbase(16);</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输入设置为</w:t>
      </w:r>
      <w:r w:rsidRPr="00770697">
        <w:rPr>
          <w:rFonts w:ascii="Consolas" w:hAnsi="Consolas" w:cs="宋体"/>
          <w:color w:val="008200"/>
          <w:sz w:val="18"/>
          <w:szCs w:val="18"/>
          <w:bdr w:val="none" w:sz="0" w:space="0" w:color="auto" w:frame="1"/>
          <w:lang w:eastAsia="zh-CN"/>
        </w:rPr>
        <w:t>16</w:t>
      </w:r>
      <w:r w:rsidRPr="00770697">
        <w:rPr>
          <w:rFonts w:ascii="Consolas" w:hAnsi="Consolas" w:cs="宋体"/>
          <w:color w:val="008200"/>
          <w:sz w:val="18"/>
          <w:szCs w:val="18"/>
          <w:bdr w:val="none" w:sz="0" w:space="0" w:color="auto" w:frame="1"/>
          <w:lang w:eastAsia="zh-CN"/>
        </w:rPr>
        <w:t>进制</w:t>
      </w:r>
      <w:r w:rsidRPr="00770697">
        <w:rPr>
          <w:rFonts w:ascii="Consolas" w:hAnsi="Consolas" w:cs="宋体"/>
          <w:color w:val="000000"/>
          <w:sz w:val="18"/>
          <w:szCs w:val="18"/>
          <w:bdr w:val="none" w:sz="0" w:space="0" w:color="auto" w:frame="1"/>
          <w:lang w:eastAsia="zh-CN"/>
        </w:rPr>
        <w:t>  </w:t>
      </w:r>
    </w:p>
    <w:p w:rsidR="00770697" w:rsidRPr="00770697" w:rsidRDefault="00770697" w:rsidP="00975CFC">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cout&lt;&lt;setiosflags(ios::uppercase)&lt;&lt;setbase(16);</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输出设置为大写</w:t>
      </w:r>
      <w:r w:rsidRPr="00770697">
        <w:rPr>
          <w:rFonts w:ascii="Consolas" w:hAnsi="Consolas" w:cs="宋体"/>
          <w:color w:val="008200"/>
          <w:sz w:val="18"/>
          <w:szCs w:val="18"/>
          <w:bdr w:val="none" w:sz="0" w:space="0" w:color="auto" w:frame="1"/>
          <w:lang w:eastAsia="zh-CN"/>
        </w:rPr>
        <w:t>16</w:t>
      </w:r>
      <w:r w:rsidRPr="00770697">
        <w:rPr>
          <w:rFonts w:ascii="Consolas" w:hAnsi="Consolas" w:cs="宋体"/>
          <w:color w:val="008200"/>
          <w:sz w:val="18"/>
          <w:szCs w:val="18"/>
          <w:bdr w:val="none" w:sz="0" w:space="0" w:color="auto" w:frame="1"/>
          <w:lang w:eastAsia="zh-CN"/>
        </w:rPr>
        <w:t>进制</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(cin&gt;&gt;a&gt;&gt;b)</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十六进制</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res=a+b;</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计算加法</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(res&lt;0)  </w:t>
      </w:r>
    </w:p>
    <w:p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w:t>
      </w:r>
      <w:r w:rsidRPr="00770697">
        <w:rPr>
          <w:rFonts w:ascii="Consolas" w:hAnsi="Consolas" w:cs="宋体"/>
          <w:color w:val="0000FF"/>
          <w:sz w:val="18"/>
          <w:szCs w:val="18"/>
          <w:bdr w:val="none" w:sz="0" w:space="0" w:color="auto" w:frame="1"/>
          <w:lang w:eastAsia="zh-CN"/>
        </w:rPr>
        <w:t>"-"</w:t>
      </w:r>
      <w:r w:rsidRPr="00770697">
        <w:rPr>
          <w:rFonts w:ascii="Consolas" w:hAnsi="Consolas" w:cs="宋体"/>
          <w:color w:val="000000"/>
          <w:sz w:val="18"/>
          <w:szCs w:val="18"/>
          <w:bdr w:val="none" w:sz="0" w:space="0" w:color="auto" w:frame="1"/>
          <w:lang w:eastAsia="zh-CN"/>
        </w:rPr>
        <w:t>&lt;&lt;-(res)&lt;&lt;endl;</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小于</w:t>
      </w:r>
      <w:r w:rsidRPr="00770697">
        <w:rPr>
          <w:rFonts w:ascii="Consolas" w:hAnsi="Consolas" w:cs="宋体"/>
          <w:color w:val="008200"/>
          <w:sz w:val="18"/>
          <w:szCs w:val="18"/>
          <w:bdr w:val="none" w:sz="0" w:space="0" w:color="auto" w:frame="1"/>
          <w:lang w:eastAsia="zh-CN"/>
        </w:rPr>
        <w:t>0</w:t>
      </w:r>
      <w:r w:rsidRPr="00770697">
        <w:rPr>
          <w:rFonts w:ascii="Consolas" w:hAnsi="Consolas" w:cs="宋体"/>
          <w:color w:val="008200"/>
          <w:sz w:val="18"/>
          <w:szCs w:val="18"/>
          <w:bdr w:val="none" w:sz="0" w:space="0" w:color="auto" w:frame="1"/>
          <w:lang w:eastAsia="zh-CN"/>
        </w:rPr>
        <w:t>时手动输出负号。</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lastRenderedPageBreak/>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cout&lt;&lt;res&lt;&lt;endl;</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正数直接输出</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rsidR="00770697" w:rsidRPr="00770697" w:rsidRDefault="00770697" w:rsidP="00741B54">
      <w:pPr>
        <w:pStyle w:val="2"/>
        <w:spacing w:before="315"/>
        <w:rPr>
          <w:lang w:eastAsia="zh-CN"/>
        </w:rPr>
      </w:pPr>
      <w:bookmarkStart w:id="24" w:name="_Toc53733935"/>
      <w:r w:rsidRPr="00770697">
        <w:rPr>
          <w:lang w:eastAsia="zh-CN"/>
        </w:rPr>
        <w:t>计算绩点</w:t>
      </w:r>
      <w:r w:rsidR="0064151A" w:rsidRPr="005C5A2F">
        <w:rPr>
          <w:vertAlign w:val="superscript"/>
          <w:lang w:eastAsia="zh-CN"/>
        </w:rPr>
        <w:t>NQ0</w:t>
      </w:r>
      <w:r w:rsidR="0064151A">
        <w:rPr>
          <w:vertAlign w:val="superscript"/>
          <w:lang w:eastAsia="zh-CN"/>
        </w:rPr>
        <w:t>17</w:t>
      </w:r>
      <w:bookmarkEnd w:id="24"/>
    </w:p>
    <w:p w:rsidR="00770697" w:rsidRPr="00770697" w:rsidRDefault="00770697" w:rsidP="009A2F9D">
      <w:pPr>
        <w:pStyle w:val="4"/>
        <w:rPr>
          <w:lang w:eastAsia="zh-CN"/>
        </w:rPr>
      </w:pPr>
      <w:r w:rsidRPr="00770697">
        <w:rPr>
          <w:lang w:eastAsia="zh-CN"/>
        </w:rPr>
        <w:t>描述</w:t>
      </w:r>
    </w:p>
    <w:p w:rsidR="00770697" w:rsidRPr="00770697" w:rsidRDefault="00770697" w:rsidP="00A40B87">
      <w:pPr>
        <w:pStyle w:val="affffb"/>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p>
    <w:p w:rsidR="00770697" w:rsidRPr="00A40B87" w:rsidRDefault="00770697" w:rsidP="00A40B87">
      <w:pPr>
        <w:pStyle w:val="affffb"/>
        <w:ind w:firstLine="420"/>
        <w:rPr>
          <w:rStyle w:val="Char2"/>
        </w:rPr>
      </w:pPr>
      <w:r w:rsidRPr="00770697">
        <w:t>早已驾驭这样的张力的小华，递给小鲁一个锦囊，对小鲁说：</w:t>
      </w:r>
      <w:r w:rsidRPr="00770697">
        <w:rPr>
          <w:color w:val="333333"/>
        </w:rPr>
        <w:t>知己知彼，百战不殆。</w:t>
      </w:r>
    </w:p>
    <w:p w:rsidR="00770697" w:rsidRPr="0064151A" w:rsidRDefault="00770697" w:rsidP="0064151A">
      <w:pPr>
        <w:pStyle w:val="affffb"/>
        <w:ind w:firstLine="420"/>
      </w:pPr>
      <w:r w:rsidRPr="00770697">
        <w:t>小鲁将信将疑的打开锦囊，里面写着六个字</w:t>
      </w:r>
      <w:r w:rsidRPr="00770697">
        <w:t>:”</w:t>
      </w:r>
      <w:r w:rsidRPr="0064151A">
        <w:rPr>
          <w:b/>
        </w:rPr>
        <w:t>绩点制，须知晓</w:t>
      </w:r>
      <w:r w:rsidRPr="00770697">
        <w:t>“</w:t>
      </w:r>
      <w:r w:rsidR="0064151A">
        <w:t>。</w:t>
      </w:r>
    </w:p>
    <w:p w:rsidR="00770697" w:rsidRPr="00770697" w:rsidRDefault="00770697" w:rsidP="00A40B87">
      <w:pPr>
        <w:pStyle w:val="affffb"/>
        <w:ind w:firstLine="420"/>
      </w:pPr>
      <w:r w:rsidRPr="00770697">
        <w:t>小鲁豁然开朗，下功夫研究了一把：</w:t>
      </w:r>
      <w:r w:rsidRPr="00770697">
        <w:t>“</w:t>
      </w:r>
      <w:r w:rsidRPr="00770697">
        <w:t>绩点制</w:t>
      </w:r>
      <w:r w:rsidRPr="00770697">
        <w:t>”</w:t>
      </w:r>
      <w:r w:rsidRPr="00770697">
        <w:t>：</w:t>
      </w:r>
    </w:p>
    <w:p w:rsidR="00770697" w:rsidRPr="0064151A" w:rsidRDefault="00770697" w:rsidP="0064151A">
      <w:pPr>
        <w:pStyle w:val="affffb"/>
        <w:ind w:firstLine="420"/>
      </w:pP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rsidR="00770697" w:rsidRPr="00770697" w:rsidRDefault="00770697" w:rsidP="00A40B87">
      <w:pPr>
        <w:pStyle w:val="affffb"/>
        <w:ind w:firstLine="420"/>
      </w:pPr>
      <w:r w:rsidRPr="00770697">
        <w:t>绩点的具体计算方法如下：</w:t>
      </w:r>
    </w:p>
    <w:p w:rsidR="00770697" w:rsidRPr="0064151A" w:rsidRDefault="00770697" w:rsidP="0064151A">
      <w:pPr>
        <w:pStyle w:val="affffb"/>
        <w:ind w:firstLine="420"/>
      </w:pPr>
      <w:r w:rsidRPr="00770697">
        <w:t>单门课程学分绩点＝该课程的学分</w:t>
      </w:r>
      <w:r w:rsidRPr="00770697">
        <w:t>×</w:t>
      </w:r>
      <w:r w:rsidRPr="00770697">
        <w:t>成绩绩点</w:t>
      </w:r>
    </w:p>
    <w:p w:rsidR="00770697" w:rsidRPr="0064151A" w:rsidRDefault="00770697" w:rsidP="0064151A">
      <w:pPr>
        <w:pStyle w:val="affffb"/>
        <w:ind w:firstLine="420"/>
      </w:pPr>
      <w:r w:rsidRPr="00770697">
        <w:t>课程总绩点＝</w:t>
      </w:r>
      <w:r w:rsidRPr="00770697">
        <w:t>Σ</w:t>
      </w:r>
      <w:r w:rsidRPr="00770697">
        <w:t>单门课程学分绩点</w:t>
      </w:r>
    </w:p>
    <w:p w:rsidR="00770697" w:rsidRPr="0064151A" w:rsidRDefault="00770697" w:rsidP="0064151A">
      <w:pPr>
        <w:pStyle w:val="affffb"/>
        <w:ind w:firstLine="420"/>
      </w:pPr>
      <w:r w:rsidRPr="00770697">
        <w:t>课程总学分＝</w:t>
      </w:r>
      <w:r w:rsidRPr="00770697">
        <w:t>Σ</w:t>
      </w:r>
      <w:r w:rsidRPr="00770697">
        <w:t>单门课程学分</w:t>
      </w:r>
    </w:p>
    <w:p w:rsidR="00770697" w:rsidRPr="0064151A" w:rsidRDefault="00770697" w:rsidP="0064151A">
      <w:pPr>
        <w:pStyle w:val="affffb"/>
        <w:ind w:firstLine="420"/>
      </w:pPr>
      <w:r w:rsidRPr="00770697">
        <w:t>课程的平均绩点（</w:t>
      </w:r>
      <w:r w:rsidRPr="00770697">
        <w:t>GPA</w:t>
      </w:r>
      <w:r w:rsidRPr="00770697">
        <w:t>）＝课程总绩点</w:t>
      </w:r>
      <w:r w:rsidRPr="00770697">
        <w:t>÷</w:t>
      </w:r>
      <w:r w:rsidRPr="00770697">
        <w:t>课程总学分</w:t>
      </w:r>
    </w:p>
    <w:p w:rsidR="00770697" w:rsidRPr="00770697" w:rsidRDefault="00A90195" w:rsidP="0064151A">
      <w:pPr>
        <w:pStyle w:val="affffb"/>
        <w:ind w:firstLine="420"/>
      </w:pPr>
      <w:r w:rsidRPr="00770697">
        <w:rPr>
          <w:noProof/>
        </w:rPr>
        <w:lastRenderedPageBreak/>
        <w:drawing>
          <wp:inline distT="0" distB="0" distL="0" distR="0" wp14:anchorId="792B3EB4" wp14:editId="0B118285">
            <wp:extent cx="3581400" cy="2466975"/>
            <wp:effectExtent l="0" t="0" r="0" b="0"/>
            <wp:docPr id="10" name="图片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1400" cy="2466975"/>
                    </a:xfrm>
                    <a:prstGeom prst="rect">
                      <a:avLst/>
                    </a:prstGeom>
                    <a:noFill/>
                    <a:ln>
                      <a:noFill/>
                    </a:ln>
                  </pic:spPr>
                </pic:pic>
              </a:graphicData>
            </a:graphic>
          </wp:inline>
        </w:drawing>
      </w:r>
      <w:r w:rsidR="00770697" w:rsidRPr="00770697">
        <w:br/>
      </w:r>
      <w:r w:rsidR="00770697" w:rsidRPr="00770697">
        <w:rPr>
          <w:rFonts w:hint="eastAsia"/>
        </w:rPr>
        <w:t>因此，怎样根据自己的恩赐，研究不同的科目，赚到最多的绩点</w:t>
      </w:r>
      <w:r w:rsidR="00770697" w:rsidRPr="00770697">
        <w:rPr>
          <w:rFonts w:ascii="宋体" w:eastAsia="宋体" w:hAnsi="宋体" w:cs="宋体" w:hint="eastAsia"/>
        </w:rPr>
        <w:t>，才是正道。省出来的时间，就可以投资在编程上了。</w:t>
      </w:r>
      <w:r w:rsidR="00770697" w:rsidRPr="00770697">
        <w:t>小鲁很感激小华的点拨，决定写个程序，计算绩点，帮助自己制定计划。</w:t>
      </w:r>
    </w:p>
    <w:p w:rsidR="00770697" w:rsidRPr="00770697" w:rsidRDefault="00770697" w:rsidP="009A2F9D">
      <w:pPr>
        <w:pStyle w:val="4"/>
        <w:rPr>
          <w:lang w:eastAsia="zh-CN"/>
        </w:rPr>
      </w:pPr>
      <w:r w:rsidRPr="00770697">
        <w:rPr>
          <w:lang w:eastAsia="zh-CN"/>
        </w:rPr>
        <w:t>输入</w:t>
      </w:r>
    </w:p>
    <w:p w:rsidR="00770697" w:rsidRPr="00770697" w:rsidRDefault="00770697" w:rsidP="00A40B87">
      <w:pPr>
        <w:pStyle w:val="affffb"/>
        <w:ind w:firstLine="420"/>
      </w:pPr>
      <w:r w:rsidRPr="00770697">
        <w:t>第一行输入课程总数</w:t>
      </w:r>
      <w:r w:rsidRPr="00770697">
        <w:t>N</w:t>
      </w:r>
    </w:p>
    <w:p w:rsidR="00770697" w:rsidRPr="00770697" w:rsidRDefault="007068FC" w:rsidP="00A40B87">
      <w:pPr>
        <w:pStyle w:val="affffb"/>
        <w:ind w:firstLine="420"/>
      </w:pPr>
      <w:r>
        <w:t>第二行</w:t>
      </w:r>
      <w:r w:rsidR="00770697" w:rsidRPr="00770697">
        <w:t>输入每门课程的成绩及其对应的学分</w:t>
      </w:r>
      <w:r>
        <w:rPr>
          <w:rFonts w:hint="eastAsia"/>
        </w:rPr>
        <w:t>(</w:t>
      </w:r>
      <w:r w:rsidR="00770697" w:rsidRPr="00770697">
        <w:t>均为正数类型</w:t>
      </w:r>
      <w:r>
        <w:rPr>
          <w:rFonts w:hint="eastAsia"/>
        </w:rPr>
        <w:t>)</w:t>
      </w:r>
      <w:r w:rsidR="00770697" w:rsidRPr="00770697">
        <w:t>，每门课程输入一行</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b"/>
        <w:ind w:firstLine="420"/>
      </w:pPr>
      <w:r w:rsidRPr="00770697">
        <w:t>最终的绩点成绩，小数点后保留</w:t>
      </w:r>
      <w:r w:rsidRPr="00770697">
        <w:t>4</w:t>
      </w:r>
      <w:r w:rsidRPr="00770697">
        <w:t>位</w:t>
      </w: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c"/>
        <w:ind w:left="420"/>
      </w:pPr>
      <w:r w:rsidRPr="00770697">
        <w:t>5</w:t>
      </w:r>
    </w:p>
    <w:p w:rsidR="00770697" w:rsidRPr="00770697" w:rsidRDefault="00770697" w:rsidP="00A40B87">
      <w:pPr>
        <w:pStyle w:val="affffc"/>
        <w:ind w:left="420"/>
      </w:pPr>
      <w:r w:rsidRPr="00770697">
        <w:t>90  4</w:t>
      </w:r>
    </w:p>
    <w:p w:rsidR="00770697" w:rsidRPr="00770697" w:rsidRDefault="00770697" w:rsidP="00A40B87">
      <w:pPr>
        <w:pStyle w:val="affffc"/>
        <w:ind w:left="420"/>
      </w:pPr>
      <w:r w:rsidRPr="00770697">
        <w:t>78  2</w:t>
      </w:r>
    </w:p>
    <w:p w:rsidR="00770697" w:rsidRPr="00770697" w:rsidRDefault="00770697" w:rsidP="00A40B87">
      <w:pPr>
        <w:pStyle w:val="affffc"/>
        <w:ind w:left="420"/>
      </w:pPr>
      <w:r w:rsidRPr="00770697">
        <w:t>80  2</w:t>
      </w:r>
    </w:p>
    <w:p w:rsidR="00770697" w:rsidRPr="00770697" w:rsidRDefault="00770697" w:rsidP="00A40B87">
      <w:pPr>
        <w:pStyle w:val="affffc"/>
        <w:ind w:left="420"/>
      </w:pPr>
      <w:r w:rsidRPr="00770697">
        <w:t>58 4</w:t>
      </w:r>
    </w:p>
    <w:p w:rsidR="00770697" w:rsidRPr="00770697" w:rsidRDefault="00770697" w:rsidP="00A40B87">
      <w:pPr>
        <w:pStyle w:val="affffc"/>
        <w:ind w:left="420"/>
      </w:pPr>
      <w:r w:rsidRPr="00770697">
        <w:t>85 3</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c"/>
        <w:ind w:left="420"/>
      </w:pPr>
      <w:r w:rsidRPr="00770697">
        <w:t>2.6067</w:t>
      </w:r>
    </w:p>
    <w:p w:rsidR="00210421" w:rsidRDefault="00CF7ED0">
      <w:r>
        <w:rPr>
          <w:b/>
        </w:rPr>
        <w:t>解题思路</w:t>
      </w:r>
    </w:p>
    <w:p w:rsidR="00210421" w:rsidRDefault="00CF7ED0">
      <w:pPr>
        <w:ind w:firstLine="420"/>
      </w:pPr>
      <w:r>
        <w:t>本题求数组中最大值与最小值的差（跨度）。程序遍历数组找出最大值和最小值，然后输出差值。这种</w:t>
      </w:r>
      <w:r>
        <w:t>"</w:t>
      </w:r>
      <w:r>
        <w:t>边读边算</w:t>
      </w:r>
      <w:r>
        <w:t>"</w:t>
      </w:r>
      <w:r>
        <w:t>的方式避免了二次遍历。跨度只与极值有关，无需保存所有数据或排序。</w:t>
      </w:r>
    </w:p>
    <w:p w:rsidR="00CE31B9" w:rsidRDefault="00CE31B9" w:rsidP="009A2F9D">
      <w:pPr>
        <w:pStyle w:val="4"/>
        <w:rPr>
          <w:lang w:eastAsia="zh-CN"/>
        </w:rPr>
      </w:pPr>
      <w:r>
        <w:rPr>
          <w:rFonts w:hint="eastAsia"/>
          <w:lang w:eastAsia="zh-CN"/>
        </w:rPr>
        <w:lastRenderedPageBreak/>
        <w:t>参考代码</w:t>
      </w:r>
      <w:r>
        <w:rPr>
          <w:rFonts w:hint="eastAsia"/>
          <w:lang w:eastAsia="zh-CN"/>
        </w:rPr>
        <w:t>(C++)</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//NQ017 </w:t>
      </w:r>
      <w:r w:rsidRPr="00770697">
        <w:rPr>
          <w:rFonts w:ascii="Consolas" w:hAnsi="Consolas" w:cs="宋体"/>
          <w:color w:val="008200"/>
          <w:sz w:val="18"/>
          <w:szCs w:val="18"/>
          <w:bdr w:val="none" w:sz="0" w:space="0" w:color="auto" w:frame="1"/>
          <w:lang w:eastAsia="zh-CN"/>
        </w:rPr>
        <w:t>计算绩点</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&lt;iostream&gt;</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&lt;iomanip&gt;</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006699"/>
          <w:sz w:val="18"/>
          <w:szCs w:val="18"/>
          <w:bdr w:val="none" w:sz="0" w:space="0" w:color="auto" w:frame="1"/>
          <w:lang w:eastAsia="zh-CN"/>
        </w:rPr>
        <w:t>using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namespace</w:t>
      </w:r>
      <w:r w:rsidRPr="00770697">
        <w:rPr>
          <w:rFonts w:ascii="Consolas" w:hAnsi="Consolas" w:cs="宋体"/>
          <w:color w:val="000000"/>
          <w:sz w:val="18"/>
          <w:szCs w:val="18"/>
          <w:bdr w:val="none" w:sz="0" w:space="0" w:color="auto" w:frame="1"/>
          <w:lang w:eastAsia="zh-CN"/>
        </w:rPr>
        <w:t> std;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float</w:t>
      </w:r>
      <w:r w:rsidRPr="00770697">
        <w:rPr>
          <w:rFonts w:ascii="Consolas" w:hAnsi="Consolas" w:cs="宋体"/>
          <w:color w:val="000000"/>
          <w:sz w:val="18"/>
          <w:szCs w:val="18"/>
          <w:bdr w:val="none" w:sz="0" w:space="0" w:color="auto" w:frame="1"/>
          <w:lang w:eastAsia="zh-CN"/>
        </w:rPr>
        <w:t> s, c, gpa, ctot, gpatot;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q;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 &gt;&gt; q;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(q--)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975CFC">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 &gt;&gt; s &gt;&gt; c;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90 &amp;&amp; s &lt;= 100)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4.0;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85 &amp;&amp; s &lt; 90)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3.7;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81 &amp;&amp; s &lt; 85)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3.3;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78 &amp;&amp; s &lt; 81)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3.0;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75 &amp;&amp; s &lt; 78)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2.7;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72 &amp;&amp; s &lt; 75)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2.3;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68 &amp;&amp; s &lt; 72)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2.0;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64 &amp;&amp; s &lt; 68)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1.7;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60 &amp;&amp; s &lt; 64)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1.0;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&lt; 60)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0.0;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ctot += c;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gpatot += gpa * c;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 &lt;&lt; setiosflags(ios::fixed);                  </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固定小数位数</w:t>
      </w:r>
      <w:r w:rsidRPr="00770697">
        <w:rPr>
          <w:rFonts w:ascii="Consolas" w:hAnsi="Consolas" w:cs="宋体"/>
          <w:color w:val="000000"/>
          <w:sz w:val="18"/>
          <w:szCs w:val="18"/>
          <w:bdr w:val="none" w:sz="0" w:space="0" w:color="auto" w:frame="1"/>
          <w:lang w:eastAsia="zh-CN"/>
        </w:rPr>
        <w:t>  </w:t>
      </w:r>
    </w:p>
    <w:p w:rsidR="00770697" w:rsidRPr="00770697" w:rsidRDefault="00770697" w:rsidP="00975CFC">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 &lt;&lt; setprecision(4) &lt;&lt; gpatot / ctot &lt;&lt; endl; </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输出</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rsidR="00770697" w:rsidRPr="00770697" w:rsidRDefault="00770697" w:rsidP="00741B54">
      <w:pPr>
        <w:pStyle w:val="2"/>
        <w:spacing w:before="315"/>
        <w:rPr>
          <w:lang w:eastAsia="zh-CN"/>
        </w:rPr>
      </w:pPr>
      <w:bookmarkStart w:id="25" w:name="_Toc53733936"/>
      <w:r w:rsidRPr="00770697">
        <w:rPr>
          <w:lang w:eastAsia="zh-CN"/>
        </w:rPr>
        <w:lastRenderedPageBreak/>
        <w:t>计算折线长度</w:t>
      </w:r>
      <w:r w:rsidR="00E107B5" w:rsidRPr="005C5A2F">
        <w:rPr>
          <w:vertAlign w:val="superscript"/>
          <w:lang w:eastAsia="zh-CN"/>
        </w:rPr>
        <w:t>NQ0</w:t>
      </w:r>
      <w:r w:rsidR="00E107B5">
        <w:rPr>
          <w:vertAlign w:val="superscript"/>
          <w:lang w:eastAsia="zh-CN"/>
        </w:rPr>
        <w:t>18</w:t>
      </w:r>
      <w:bookmarkEnd w:id="25"/>
    </w:p>
    <w:p w:rsidR="00770697" w:rsidRPr="00770697" w:rsidRDefault="00770697" w:rsidP="009A2F9D">
      <w:pPr>
        <w:pStyle w:val="4"/>
        <w:rPr>
          <w:lang w:eastAsia="zh-CN"/>
        </w:rPr>
      </w:pPr>
      <w:r w:rsidRPr="00770697">
        <w:rPr>
          <w:lang w:eastAsia="zh-CN"/>
        </w:rPr>
        <w:t>描述</w:t>
      </w:r>
    </w:p>
    <w:p w:rsidR="0043156B" w:rsidRDefault="0043156B" w:rsidP="0043156B">
      <w:pPr>
        <w:pStyle w:val="affffb"/>
        <w:ind w:firstLine="420"/>
      </w:pP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rsidR="0043156B" w:rsidRDefault="0043156B" w:rsidP="0043156B">
      <w:pPr>
        <w:pStyle w:val="affffb"/>
        <w:ind w:firstLine="420"/>
      </w:pPr>
      <w:r>
        <w:rPr>
          <w:rFonts w:hint="eastAsia"/>
        </w:rPr>
        <w:t>题目如下：给定如下的折线图，请计算任意两点之间折线长度。</w:t>
      </w:r>
    </w:p>
    <w:p w:rsidR="00770697" w:rsidRPr="00770697" w:rsidRDefault="00A90195" w:rsidP="0043156B">
      <w:pPr>
        <w:pStyle w:val="affffb"/>
        <w:ind w:firstLine="420"/>
      </w:pPr>
      <w:r w:rsidRPr="00770697">
        <w:rPr>
          <w:noProof/>
        </w:rPr>
        <w:drawing>
          <wp:inline distT="0" distB="0" distL="0" distR="0" wp14:anchorId="39C8D6FF" wp14:editId="68ECD4B1">
            <wp:extent cx="1762125" cy="1752600"/>
            <wp:effectExtent l="0" t="0" r="0" b="0"/>
            <wp:docPr id="11" name="图片 1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20" cstate="print">
                      <a:extLst>
                        <a:ext uri="{28A0092B-C50C-407E-A947-70E740481C1C}">
                          <a14:useLocalDpi xmlns:a14="http://schemas.microsoft.com/office/drawing/2010/main" val="0"/>
                        </a:ext>
                      </a:extLst>
                    </a:blip>
                    <a:srcRect l="19809" t="10321" r="18388" b="13863"/>
                    <a:stretch>
                      <a:fillRect/>
                    </a:stretch>
                  </pic:blipFill>
                  <pic:spPr bwMode="auto">
                    <a:xfrm>
                      <a:off x="0" y="0"/>
                      <a:ext cx="1762125" cy="1752600"/>
                    </a:xfrm>
                    <a:prstGeom prst="rect">
                      <a:avLst/>
                    </a:prstGeom>
                    <a:noFill/>
                    <a:ln>
                      <a:noFill/>
                    </a:ln>
                  </pic:spPr>
                </pic:pic>
              </a:graphicData>
            </a:graphic>
          </wp:inline>
        </w:drawing>
      </w:r>
    </w:p>
    <w:p w:rsidR="00770697" w:rsidRPr="00770697" w:rsidRDefault="00770697" w:rsidP="009A2F9D">
      <w:pPr>
        <w:pStyle w:val="4"/>
        <w:rPr>
          <w:lang w:eastAsia="zh-CN"/>
        </w:rPr>
      </w:pPr>
      <w:r w:rsidRPr="00770697">
        <w:rPr>
          <w:lang w:eastAsia="zh-CN"/>
        </w:rPr>
        <w:t>输入</w:t>
      </w:r>
    </w:p>
    <w:p w:rsidR="00770697" w:rsidRPr="00770697" w:rsidRDefault="00770697" w:rsidP="00A40B87">
      <w:pPr>
        <w:pStyle w:val="affffb"/>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b"/>
        <w:ind w:firstLine="420"/>
      </w:pPr>
      <w:r w:rsidRPr="00770697">
        <w:t>输出</w:t>
      </w:r>
      <w:r w:rsidRPr="00770697">
        <w:t>n</w:t>
      </w:r>
      <w:r w:rsidRPr="00770697">
        <w:t>行，每行对应输入数据中两坐标之间的折线长度，小数点后保留三位有效位。</w:t>
      </w: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c"/>
        <w:ind w:left="420"/>
      </w:pPr>
      <w:r w:rsidRPr="00770697">
        <w:t>3</w:t>
      </w:r>
    </w:p>
    <w:p w:rsidR="00770697" w:rsidRPr="00770697" w:rsidRDefault="00770697" w:rsidP="00A40B87">
      <w:pPr>
        <w:pStyle w:val="affffc"/>
        <w:ind w:left="420"/>
      </w:pPr>
      <w:r w:rsidRPr="00770697">
        <w:t>0 0 3 3</w:t>
      </w:r>
    </w:p>
    <w:p w:rsidR="00770697" w:rsidRPr="00770697" w:rsidRDefault="00770697" w:rsidP="00A40B87">
      <w:pPr>
        <w:pStyle w:val="affffc"/>
        <w:ind w:left="420"/>
      </w:pPr>
      <w:r w:rsidRPr="00770697">
        <w:t>3 7 6 5</w:t>
      </w:r>
    </w:p>
    <w:p w:rsidR="00770697" w:rsidRPr="00770697" w:rsidRDefault="00770697" w:rsidP="00A40B87">
      <w:pPr>
        <w:pStyle w:val="affffc"/>
        <w:ind w:left="420"/>
      </w:pPr>
      <w:r w:rsidRPr="00770697">
        <w:t>3 6 9 2</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c"/>
        <w:ind w:left="420"/>
      </w:pPr>
      <w:r w:rsidRPr="00770697">
        <w:t>51.511</w:t>
      </w:r>
    </w:p>
    <w:p w:rsidR="00770697" w:rsidRPr="00770697" w:rsidRDefault="00770697" w:rsidP="00A40B87">
      <w:pPr>
        <w:pStyle w:val="affffc"/>
        <w:ind w:left="420"/>
      </w:pPr>
      <w:r w:rsidRPr="00770697">
        <w:t>33.251</w:t>
      </w:r>
    </w:p>
    <w:p w:rsidR="00770697" w:rsidRPr="00770697" w:rsidRDefault="00770697" w:rsidP="00A40B87">
      <w:pPr>
        <w:pStyle w:val="affffc"/>
        <w:ind w:left="420"/>
      </w:pPr>
      <w:r w:rsidRPr="00770697">
        <w:t>63.675</w:t>
      </w:r>
    </w:p>
    <w:p w:rsidR="00210421" w:rsidRDefault="00CF7ED0">
      <w:r>
        <w:rPr>
          <w:b/>
        </w:rPr>
        <w:lastRenderedPageBreak/>
        <w:t>解题思路</w:t>
      </w:r>
    </w:p>
    <w:p w:rsidR="00210421" w:rsidRDefault="00CF7ED0">
      <w:pPr>
        <w:ind w:firstLine="420"/>
      </w:pPr>
      <w:r>
        <w:t>本题根据购买数量计算书费。</w:t>
      </w:r>
      <w:r>
        <w:t>10</w:t>
      </w:r>
      <w:r>
        <w:t>种书的单价分别为</w:t>
      </w:r>
      <w:r>
        <w:t>28.9</w:t>
      </w:r>
      <w:r>
        <w:t>、</w:t>
      </w:r>
      <w:r>
        <w:t>32.7</w:t>
      </w:r>
      <w:r>
        <w:t>、</w:t>
      </w:r>
      <w:r>
        <w:t>45.6</w:t>
      </w:r>
      <w:r>
        <w:t>、</w:t>
      </w:r>
      <w:r>
        <w:t>78</w:t>
      </w:r>
      <w:r>
        <w:t>、</w:t>
      </w:r>
      <w:r>
        <w:t>35</w:t>
      </w:r>
      <w:r>
        <w:t>、</w:t>
      </w:r>
      <w:r>
        <w:t>86.7</w:t>
      </w:r>
      <w:r>
        <w:t>、</w:t>
      </w:r>
      <w:r>
        <w:t>27.2</w:t>
      </w:r>
      <w:r>
        <w:t>、</w:t>
      </w:r>
      <w:r>
        <w:t>67</w:t>
      </w:r>
      <w:r>
        <w:t>、</w:t>
      </w:r>
      <w:r>
        <w:t>45.8</w:t>
      </w:r>
      <w:r>
        <w:t>、</w:t>
      </w:r>
      <w:r>
        <w:t>98.4</w:t>
      </w:r>
      <w:r>
        <w:t>元。程序读入每种书的购买数量，计</w:t>
      </w:r>
      <w:r>
        <w:t>算总价</w:t>
      </w:r>
      <w:r>
        <w:t>=Σ(</w:t>
      </w:r>
      <w:r>
        <w:t>数量</w:t>
      </w:r>
      <w:r>
        <w:t>×</w:t>
      </w:r>
      <w:r>
        <w:t>单价</w:t>
      </w:r>
      <w:r>
        <w:t>)</w:t>
      </w:r>
      <w:r>
        <w:t>，输出整数部分即可。</w:t>
      </w:r>
    </w:p>
    <w:p w:rsidR="00CE31B9" w:rsidRDefault="00CE31B9" w:rsidP="009A2F9D">
      <w:pPr>
        <w:pStyle w:val="4"/>
        <w:rPr>
          <w:lang w:eastAsia="zh-CN"/>
        </w:rPr>
      </w:pPr>
      <w:r>
        <w:rPr>
          <w:rFonts w:hint="eastAsia"/>
          <w:lang w:eastAsia="zh-CN"/>
        </w:rPr>
        <w:t>参考代码</w:t>
      </w:r>
      <w:r>
        <w:rPr>
          <w:rFonts w:hint="eastAsia"/>
          <w:lang w:eastAsia="zh-CN"/>
        </w:rPr>
        <w:t>(C++)</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//NQ018 </w:t>
      </w:r>
      <w:r w:rsidRPr="00770697">
        <w:rPr>
          <w:rFonts w:ascii="Consolas" w:hAnsi="Consolas" w:cs="宋体"/>
          <w:color w:val="008200"/>
          <w:sz w:val="18"/>
          <w:szCs w:val="18"/>
          <w:bdr w:val="none" w:sz="0" w:space="0" w:color="auto" w:frame="1"/>
          <w:lang w:eastAsia="zh-CN"/>
        </w:rPr>
        <w:t>计算折线长度</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&lt;cstdio&gt;</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&lt;cmath&gt;</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x1, y1, x2, y2, t, n;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double</w:t>
      </w:r>
      <w:r w:rsidRPr="00770697">
        <w:rPr>
          <w:rFonts w:ascii="Consolas" w:hAnsi="Consolas" w:cs="宋体"/>
          <w:color w:val="000000"/>
          <w:sz w:val="18"/>
          <w:szCs w:val="18"/>
          <w:bdr w:val="none" w:sz="0" w:space="0" w:color="auto" w:frame="1"/>
          <w:lang w:eastAsia="zh-CN"/>
        </w:rPr>
        <w:t> r;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scanf(</w:t>
      </w:r>
      <w:r w:rsidRPr="00770697">
        <w:rPr>
          <w:rFonts w:ascii="Consolas" w:hAnsi="Consolas" w:cs="宋体"/>
          <w:color w:val="0000FF"/>
          <w:sz w:val="18"/>
          <w:szCs w:val="18"/>
          <w:bdr w:val="none" w:sz="0" w:space="0" w:color="auto" w:frame="1"/>
          <w:lang w:eastAsia="zh-CN"/>
        </w:rPr>
        <w:t>"%d"</w:t>
      </w:r>
      <w:r w:rsidRPr="00770697">
        <w:rPr>
          <w:rFonts w:ascii="Consolas" w:hAnsi="Consolas" w:cs="宋体"/>
          <w:color w:val="000000"/>
          <w:sz w:val="18"/>
          <w:szCs w:val="18"/>
          <w:bdr w:val="none" w:sz="0" w:space="0" w:color="auto" w:frame="1"/>
          <w:lang w:eastAsia="zh-CN"/>
        </w:rPr>
        <w:t>, &amp;n);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(n--)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scanf(</w:t>
      </w:r>
      <w:r w:rsidRPr="00770697">
        <w:rPr>
          <w:rFonts w:ascii="Consolas" w:hAnsi="Consolas" w:cs="宋体"/>
          <w:color w:val="0000FF"/>
          <w:sz w:val="18"/>
          <w:szCs w:val="18"/>
          <w:bdr w:val="none" w:sz="0" w:space="0" w:color="auto" w:frame="1"/>
          <w:lang w:eastAsia="zh-CN"/>
        </w:rPr>
        <w:t>"%d%d%d%d"</w:t>
      </w:r>
      <w:r w:rsidRPr="00770697">
        <w:rPr>
          <w:rFonts w:ascii="Consolas" w:hAnsi="Consolas" w:cs="宋体"/>
          <w:color w:val="000000"/>
          <w:sz w:val="18"/>
          <w:szCs w:val="18"/>
          <w:bdr w:val="none" w:sz="0" w:space="0" w:color="auto" w:frame="1"/>
          <w:lang w:eastAsia="zh-CN"/>
        </w:rPr>
        <w:t>, &amp;x1, &amp;y1, &amp;x2, &amp;y2);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y1 &gt; x2 + y2) {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t = x1, x1 = x2, x2 = t, t = y1, y1 = y2, y2 = t;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y1 &gt; x2 + y2 &amp;&amp; y2 &gt; y1) {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t = x1, x1 = x2, x2 = t, t = y1, y1 = y2, y2 = t;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0;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(1) {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x2 &amp;&amp; y1 == y2)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break</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(y1 == 0) {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sqrt(x1 * x1 + (x1 + 1) * (x1 + 1));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y1 = x1 + 1, x1 = 0;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do</w:t>
      </w:r>
      <w:r w:rsidRPr="00770697">
        <w:rPr>
          <w:rFonts w:ascii="Consolas" w:hAnsi="Consolas" w:cs="宋体"/>
          <w:color w:val="000000"/>
          <w:sz w:val="18"/>
          <w:szCs w:val="18"/>
          <w:bdr w:val="none" w:sz="0" w:space="0" w:color="auto" w:frame="1"/>
          <w:lang w:eastAsia="zh-CN"/>
        </w:rPr>
        <w:t> {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sqrt(2);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x1++, y1--;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(y1 == 0)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break</w:t>
      </w:r>
      <w:r w:rsidRPr="00770697">
        <w:rPr>
          <w:rFonts w:ascii="Consolas" w:hAnsi="Consolas" w:cs="宋体"/>
          <w:color w:val="000000"/>
          <w:sz w:val="18"/>
          <w:szCs w:val="18"/>
          <w:bdr w:val="none" w:sz="0" w:space="0" w:color="auto" w:frame="1"/>
          <w:lang w:eastAsia="zh-CN"/>
        </w:rPr>
        <w:t>;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(x1 != x2 &amp;&amp; y1 != y2);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printf(</w:t>
      </w:r>
      <w:r w:rsidRPr="00770697">
        <w:rPr>
          <w:rFonts w:ascii="Consolas" w:hAnsi="Consolas" w:cs="宋体"/>
          <w:color w:val="0000FF"/>
          <w:sz w:val="18"/>
          <w:szCs w:val="18"/>
          <w:bdr w:val="none" w:sz="0" w:space="0" w:color="auto" w:frame="1"/>
          <w:lang w:eastAsia="zh-CN"/>
        </w:rPr>
        <w:t>"%.3lf\n"</w:t>
      </w:r>
      <w:r w:rsidRPr="00770697">
        <w:rPr>
          <w:rFonts w:ascii="Consolas" w:hAnsi="Consolas" w:cs="宋体"/>
          <w:color w:val="000000"/>
          <w:sz w:val="18"/>
          <w:szCs w:val="18"/>
          <w:bdr w:val="none" w:sz="0" w:space="0" w:color="auto" w:frame="1"/>
          <w:lang w:eastAsia="zh-CN"/>
        </w:rPr>
        <w:t>, r);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lastRenderedPageBreak/>
        <w:t>} </w:t>
      </w:r>
    </w:p>
    <w:p w:rsidR="00106935" w:rsidRDefault="00106935" w:rsidP="00741B54">
      <w:pPr>
        <w:pStyle w:val="2"/>
        <w:spacing w:before="315"/>
        <w:rPr>
          <w:lang w:eastAsia="zh-CN"/>
        </w:rPr>
      </w:pPr>
      <w:bookmarkStart w:id="26" w:name="_Toc53733937"/>
      <w:r>
        <w:t>最大公约数</w:t>
      </w:r>
      <w:r w:rsidR="00E107B5" w:rsidRPr="005C5A2F">
        <w:rPr>
          <w:vertAlign w:val="superscript"/>
          <w:lang w:eastAsia="zh-CN"/>
        </w:rPr>
        <w:t>NQ0</w:t>
      </w:r>
      <w:r w:rsidR="00E107B5">
        <w:rPr>
          <w:vertAlign w:val="superscript"/>
          <w:lang w:eastAsia="zh-CN"/>
        </w:rPr>
        <w:t>19</w:t>
      </w:r>
      <w:bookmarkEnd w:id="26"/>
    </w:p>
    <w:p w:rsidR="00106935" w:rsidRDefault="00106935" w:rsidP="009A2F9D">
      <w:pPr>
        <w:pStyle w:val="4"/>
      </w:pPr>
      <w:r>
        <w:t>描述</w:t>
      </w:r>
    </w:p>
    <w:p w:rsidR="00106935" w:rsidRDefault="00106935" w:rsidP="00374162">
      <w:pPr>
        <w:pStyle w:val="affffb"/>
        <w:ind w:firstLine="420"/>
      </w:pPr>
      <w:r>
        <w:t>看着编程热情逐步高涨，并且可以开始运用各种语法的小鲁，小华意识到这是帮助他进一步进阶的时候了。</w:t>
      </w:r>
    </w:p>
    <w:p w:rsidR="00106935" w:rsidRDefault="00106935" w:rsidP="00374162">
      <w:pPr>
        <w:pStyle w:val="affffb"/>
        <w:ind w:firstLine="420"/>
      </w:pPr>
      <w:r>
        <w:t>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w:t>
      </w:r>
    </w:p>
    <w:p w:rsidR="00374162" w:rsidRDefault="00106935" w:rsidP="00374162">
      <w:pPr>
        <w:pStyle w:val="affffb"/>
        <w:ind w:firstLine="420"/>
      </w:pPr>
      <w:r>
        <w:t>看着云里雾里的小鲁，小华知道他需要实操才能明白这个道理，他给小鲁布置了道经典题：</w:t>
      </w:r>
    </w:p>
    <w:p w:rsidR="00106935" w:rsidRDefault="00106935" w:rsidP="00374162">
      <w:pPr>
        <w:pStyle w:val="affffb"/>
        <w:ind w:firstLine="420"/>
      </w:pPr>
      <w:r>
        <w:rPr>
          <w:color w:val="333333"/>
        </w:rPr>
        <w:t>欧几里得算法又称辗转相除法是总所周知的算法，</w:t>
      </w:r>
      <w:r>
        <w:t>给定</w:t>
      </w:r>
      <w:r>
        <w:t>n</w:t>
      </w:r>
      <w:r>
        <w:t>对正整数</w:t>
      </w:r>
      <w:r>
        <w:t>a,b</w:t>
      </w:r>
      <w:r>
        <w:t>，请你求出每对数的最大公约数。但是有一个条件，请用一行代码完成求最大公约数的运算。</w:t>
      </w:r>
    </w:p>
    <w:p w:rsidR="00106935" w:rsidRDefault="00106935" w:rsidP="009A2F9D">
      <w:pPr>
        <w:pStyle w:val="4"/>
        <w:rPr>
          <w:color w:val="111111"/>
        </w:rPr>
      </w:pPr>
      <w:r>
        <w:t>数据范围</w:t>
      </w:r>
    </w:p>
    <w:p w:rsidR="00106935" w:rsidRDefault="00106935" w:rsidP="00374162">
      <w:pPr>
        <w:pStyle w:val="affffb"/>
        <w:ind w:firstLine="420"/>
        <w:rPr>
          <w:color w:val="495060"/>
        </w:rPr>
      </w:pPr>
      <w:r>
        <w:t>1≤n≤10^5,</w:t>
      </w:r>
      <w:r w:rsidR="00374162">
        <w:t xml:space="preserve"> </w:t>
      </w:r>
      <w:r>
        <w:t>1≤a,b≤2</w:t>
      </w:r>
      <w:r>
        <w:rPr>
          <w:rFonts w:ascii="Cambria Math" w:hAnsi="Cambria Math" w:cs="Cambria Math"/>
        </w:rPr>
        <w:t>∗</w:t>
      </w:r>
      <w:r>
        <w:t>10^9</w:t>
      </w:r>
    </w:p>
    <w:p w:rsidR="00106935" w:rsidRDefault="00106935" w:rsidP="009A2F9D">
      <w:pPr>
        <w:pStyle w:val="4"/>
      </w:pPr>
      <w:r>
        <w:t>输入</w:t>
      </w:r>
    </w:p>
    <w:p w:rsidR="00106935" w:rsidRDefault="00106935" w:rsidP="00374162">
      <w:pPr>
        <w:pStyle w:val="affffb"/>
        <w:ind w:firstLine="420"/>
      </w:pPr>
      <w:r>
        <w:t>第一行包含整数</w:t>
      </w:r>
      <w:r>
        <w:t>n</w:t>
      </w:r>
      <w:r>
        <w:t>。</w:t>
      </w:r>
    </w:p>
    <w:p w:rsidR="00106935" w:rsidRDefault="00106935" w:rsidP="00374162">
      <w:pPr>
        <w:pStyle w:val="affffb"/>
        <w:ind w:firstLine="420"/>
      </w:pPr>
      <w:r>
        <w:t>接下来</w:t>
      </w:r>
      <w:r>
        <w:t>n</w:t>
      </w:r>
      <w:r>
        <w:t>行，每行包含一个整数对</w:t>
      </w:r>
      <w:r>
        <w:t>a,b</w:t>
      </w:r>
      <w:r>
        <w:t>。</w:t>
      </w:r>
    </w:p>
    <w:p w:rsidR="00106935" w:rsidRDefault="00106935" w:rsidP="009A2F9D">
      <w:pPr>
        <w:pStyle w:val="4"/>
      </w:pPr>
      <w:r>
        <w:t>输出</w:t>
      </w:r>
    </w:p>
    <w:p w:rsidR="00106935" w:rsidRDefault="00106935" w:rsidP="00374162">
      <w:pPr>
        <w:pStyle w:val="affffb"/>
        <w:ind w:firstLine="420"/>
        <w:rPr>
          <w:color w:val="495060"/>
        </w:rPr>
      </w:pPr>
      <w:r>
        <w:t>输出共</w:t>
      </w:r>
      <w:r>
        <w:t>n</w:t>
      </w:r>
      <w:r>
        <w:t>行，每行输出一个整数对的最大公约数。</w:t>
      </w:r>
    </w:p>
    <w:p w:rsidR="00106935" w:rsidRDefault="00A40B87" w:rsidP="009A2F9D">
      <w:pPr>
        <w:pStyle w:val="4"/>
      </w:pPr>
      <w:r>
        <w:t>输入样例</w:t>
      </w:r>
      <w:r w:rsidR="00106935">
        <w:t> </w:t>
      </w:r>
    </w:p>
    <w:p w:rsidR="00106935" w:rsidRDefault="00106935" w:rsidP="00374162">
      <w:pPr>
        <w:pStyle w:val="affffc"/>
        <w:ind w:left="420"/>
      </w:pPr>
      <w:r>
        <w:t>10</w:t>
      </w:r>
    </w:p>
    <w:p w:rsidR="00106935" w:rsidRDefault="00106935" w:rsidP="00374162">
      <w:pPr>
        <w:pStyle w:val="affffc"/>
        <w:ind w:left="420"/>
      </w:pPr>
      <w:r>
        <w:t>111 111</w:t>
      </w:r>
    </w:p>
    <w:p w:rsidR="00106935" w:rsidRDefault="00106935" w:rsidP="00374162">
      <w:pPr>
        <w:pStyle w:val="affffc"/>
        <w:ind w:left="420"/>
      </w:pPr>
      <w:r>
        <w:t>777 777</w:t>
      </w:r>
    </w:p>
    <w:p w:rsidR="00106935" w:rsidRDefault="00106935" w:rsidP="00374162">
      <w:pPr>
        <w:pStyle w:val="affffc"/>
        <w:ind w:left="420"/>
      </w:pPr>
      <w:r>
        <w:t>7777 777</w:t>
      </w:r>
    </w:p>
    <w:p w:rsidR="00106935" w:rsidRDefault="00106935" w:rsidP="00374162">
      <w:pPr>
        <w:pStyle w:val="affffc"/>
        <w:ind w:left="420"/>
      </w:pPr>
      <w:r>
        <w:t>11111 777</w:t>
      </w:r>
    </w:p>
    <w:p w:rsidR="00106935" w:rsidRDefault="00106935" w:rsidP="00374162">
      <w:pPr>
        <w:pStyle w:val="affffc"/>
        <w:ind w:left="420"/>
      </w:pPr>
      <w:r>
        <w:t>16583682 70871575</w:t>
      </w:r>
    </w:p>
    <w:p w:rsidR="00106935" w:rsidRDefault="00106935" w:rsidP="00374162">
      <w:pPr>
        <w:pStyle w:val="affffc"/>
        <w:ind w:left="420"/>
      </w:pPr>
      <w:r>
        <w:t>27870547 47025162</w:t>
      </w:r>
    </w:p>
    <w:p w:rsidR="00106935" w:rsidRDefault="00106935" w:rsidP="00374162">
      <w:pPr>
        <w:pStyle w:val="affffc"/>
        <w:ind w:left="420"/>
      </w:pPr>
      <w:r>
        <w:lastRenderedPageBreak/>
        <w:t>51590293 97432785</w:t>
      </w:r>
    </w:p>
    <w:p w:rsidR="00106935" w:rsidRDefault="00106935" w:rsidP="00374162">
      <w:pPr>
        <w:pStyle w:val="affffc"/>
        <w:ind w:left="420"/>
      </w:pPr>
      <w:r>
        <w:t>4825080 64853463</w:t>
      </w:r>
    </w:p>
    <w:p w:rsidR="00106935" w:rsidRDefault="00106935" w:rsidP="00374162">
      <w:pPr>
        <w:pStyle w:val="affffc"/>
        <w:ind w:left="420"/>
      </w:pPr>
      <w:r>
        <w:t>54282624 58567018</w:t>
      </w:r>
    </w:p>
    <w:p w:rsidR="00106935" w:rsidRDefault="00106935" w:rsidP="00374162">
      <w:pPr>
        <w:pStyle w:val="affffc"/>
        <w:ind w:left="420"/>
      </w:pPr>
      <w:r>
        <w:t>83355874 42258167</w:t>
      </w:r>
    </w:p>
    <w:p w:rsidR="00106935" w:rsidRDefault="00A40B87" w:rsidP="009A2F9D">
      <w:pPr>
        <w:pStyle w:val="4"/>
      </w:pPr>
      <w:r>
        <w:t>输出样例</w:t>
      </w:r>
    </w:p>
    <w:p w:rsidR="00106935" w:rsidRDefault="00106935" w:rsidP="00374162">
      <w:pPr>
        <w:pStyle w:val="affffc"/>
        <w:ind w:left="420"/>
      </w:pPr>
      <w:r>
        <w:t>111</w:t>
      </w:r>
    </w:p>
    <w:p w:rsidR="00106935" w:rsidRDefault="00106935" w:rsidP="00374162">
      <w:pPr>
        <w:pStyle w:val="affffc"/>
        <w:ind w:left="420"/>
      </w:pPr>
      <w:r>
        <w:t>777</w:t>
      </w:r>
    </w:p>
    <w:p w:rsidR="00106935" w:rsidRDefault="00106935" w:rsidP="00374162">
      <w:pPr>
        <w:pStyle w:val="affffc"/>
        <w:ind w:left="420"/>
      </w:pPr>
      <w:r>
        <w:t>7</w:t>
      </w:r>
    </w:p>
    <w:p w:rsidR="00106935" w:rsidRDefault="00106935" w:rsidP="00374162">
      <w:pPr>
        <w:pStyle w:val="affffc"/>
        <w:ind w:left="420"/>
      </w:pPr>
      <w:r>
        <w:t>1</w:t>
      </w:r>
    </w:p>
    <w:p w:rsidR="00106935" w:rsidRDefault="00106935" w:rsidP="00374162">
      <w:pPr>
        <w:pStyle w:val="affffc"/>
        <w:ind w:left="420"/>
      </w:pPr>
      <w:r>
        <w:t>1</w:t>
      </w:r>
    </w:p>
    <w:p w:rsidR="00106935" w:rsidRDefault="00106935" w:rsidP="00374162">
      <w:pPr>
        <w:pStyle w:val="affffc"/>
        <w:ind w:left="420"/>
      </w:pPr>
      <w:r>
        <w:t>1</w:t>
      </w:r>
    </w:p>
    <w:p w:rsidR="00106935" w:rsidRDefault="00106935" w:rsidP="00374162">
      <w:pPr>
        <w:pStyle w:val="affffc"/>
        <w:ind w:left="420"/>
      </w:pPr>
      <w:r>
        <w:t>1</w:t>
      </w:r>
    </w:p>
    <w:p w:rsidR="00106935" w:rsidRDefault="00106935" w:rsidP="00374162">
      <w:pPr>
        <w:pStyle w:val="affffc"/>
        <w:ind w:left="420"/>
      </w:pPr>
      <w:r>
        <w:t>3</w:t>
      </w:r>
    </w:p>
    <w:p w:rsidR="00106935" w:rsidRDefault="00106935" w:rsidP="00374162">
      <w:pPr>
        <w:pStyle w:val="affffc"/>
        <w:ind w:left="420"/>
      </w:pPr>
      <w:r>
        <w:t>2</w:t>
      </w:r>
    </w:p>
    <w:p w:rsidR="00106935" w:rsidRDefault="00106935" w:rsidP="00374162">
      <w:pPr>
        <w:pStyle w:val="affffc"/>
        <w:ind w:left="420"/>
      </w:pPr>
      <w:r>
        <w:t>7</w:t>
      </w:r>
    </w:p>
    <w:p w:rsidR="00210421" w:rsidRDefault="00CF7ED0">
      <w:r>
        <w:rPr>
          <w:b/>
        </w:rPr>
        <w:t>解题思路</w:t>
      </w:r>
    </w:p>
    <w:p w:rsidR="00210421" w:rsidRDefault="00CF7ED0">
      <w:pPr>
        <w:ind w:firstLine="420"/>
      </w:pPr>
      <w:r>
        <w:t>本题将数组元素逆序输出。程序使用双指针法：一个指针从头开始，一个从尾开始，交换两指针所指元素，然后向中间移动，直到相遇。这种方法只需遍历数组一半，时间复杂度</w:t>
      </w:r>
      <w:r>
        <w:t>O(n/2)</w:t>
      </w:r>
      <w:r>
        <w:t>，无需额外数组空间。</w:t>
      </w:r>
    </w:p>
    <w:p w:rsidR="00CE31B9" w:rsidRDefault="00CE31B9" w:rsidP="009A2F9D">
      <w:pPr>
        <w:pStyle w:val="4"/>
        <w:rPr>
          <w:lang w:eastAsia="zh-CN"/>
        </w:rPr>
      </w:pPr>
      <w:r>
        <w:rPr>
          <w:rFonts w:hint="eastAsia"/>
          <w:lang w:eastAsia="zh-CN"/>
        </w:rPr>
        <w:t>参考代码</w:t>
      </w:r>
      <w:r>
        <w:rPr>
          <w:rFonts w:hint="eastAsia"/>
          <w:lang w:eastAsia="zh-CN"/>
        </w:rPr>
        <w:t>(C++)</w:t>
      </w:r>
    </w:p>
    <w:p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//NQ019 </w:t>
      </w:r>
      <w:r w:rsidRPr="00106935">
        <w:rPr>
          <w:rFonts w:ascii="Consolas" w:hAnsi="Consolas" w:cs="宋体"/>
          <w:color w:val="008200"/>
          <w:sz w:val="18"/>
          <w:szCs w:val="18"/>
          <w:bdr w:val="none" w:sz="0" w:space="0" w:color="auto" w:frame="1"/>
          <w:lang w:eastAsia="zh-CN"/>
        </w:rPr>
        <w:t>最大公约数</w:t>
      </w:r>
      <w:r w:rsidRPr="00106935">
        <w:rPr>
          <w:rFonts w:ascii="Consolas" w:hAnsi="Consolas" w:cs="宋体"/>
          <w:color w:val="000000"/>
          <w:sz w:val="18"/>
          <w:szCs w:val="18"/>
          <w:bdr w:val="none" w:sz="0" w:space="0" w:color="auto" w:frame="1"/>
          <w:lang w:eastAsia="zh-CN"/>
        </w:rPr>
        <w:t>  </w:t>
      </w:r>
    </w:p>
    <w:p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&lt;iostream&gt;</w:t>
      </w:r>
      <w:r w:rsidRPr="00106935">
        <w:rPr>
          <w:rFonts w:ascii="Consolas" w:hAnsi="Consolas" w:cs="宋体"/>
          <w:color w:val="000000"/>
          <w:sz w:val="18"/>
          <w:szCs w:val="18"/>
          <w:bdr w:val="none" w:sz="0" w:space="0" w:color="auto" w:frame="1"/>
          <w:lang w:eastAsia="zh-CN"/>
        </w:rPr>
        <w:t>  </w:t>
      </w:r>
    </w:p>
    <w:p w:rsidR="00106935" w:rsidRPr="00106935" w:rsidRDefault="00106935" w:rsidP="00975CFC">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006699"/>
          <w:sz w:val="18"/>
          <w:szCs w:val="18"/>
          <w:bdr w:val="none" w:sz="0" w:space="0" w:color="auto" w:frame="1"/>
          <w:lang w:eastAsia="zh-CN"/>
        </w:rPr>
        <w:t>using</w:t>
      </w: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namespace</w:t>
      </w:r>
      <w:r w:rsidRPr="00106935">
        <w:rPr>
          <w:rFonts w:ascii="Consolas" w:hAnsi="Consolas" w:cs="宋体"/>
          <w:color w:val="000000"/>
          <w:sz w:val="18"/>
          <w:szCs w:val="18"/>
          <w:bdr w:val="none" w:sz="0" w:space="0" w:color="auto" w:frame="1"/>
          <w:lang w:eastAsia="zh-CN"/>
        </w:rPr>
        <w:t> std;  </w:t>
      </w:r>
    </w:p>
    <w:p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 </w:t>
      </w:r>
      <w:r w:rsidRPr="00106935">
        <w:rPr>
          <w:rFonts w:ascii="Consolas" w:hAnsi="Consolas" w:cs="宋体"/>
          <w:color w:val="008200"/>
          <w:sz w:val="18"/>
          <w:szCs w:val="18"/>
          <w:bdr w:val="none" w:sz="0" w:space="0" w:color="auto" w:frame="1"/>
          <w:lang w:eastAsia="zh-CN"/>
        </w:rPr>
        <w:t>利用性质：</w:t>
      </w:r>
      <w:r w:rsidRPr="00106935">
        <w:rPr>
          <w:rFonts w:ascii="Consolas" w:hAnsi="Consolas" w:cs="宋体"/>
          <w:color w:val="008200"/>
          <w:sz w:val="18"/>
          <w:szCs w:val="18"/>
          <w:bdr w:val="none" w:sz="0" w:space="0" w:color="auto" w:frame="1"/>
          <w:lang w:eastAsia="zh-CN"/>
        </w:rPr>
        <w:t>gcd(a , b) == gcd(b,a mod b)</w:t>
      </w:r>
      <w:r w:rsidRPr="00106935">
        <w:rPr>
          <w:rFonts w:ascii="Consolas" w:hAnsi="Consolas" w:cs="宋体"/>
          <w:color w:val="000000"/>
          <w:sz w:val="18"/>
          <w:szCs w:val="18"/>
          <w:bdr w:val="none" w:sz="0" w:space="0" w:color="auto" w:frame="1"/>
          <w:lang w:eastAsia="zh-CN"/>
        </w:rPr>
        <w:t>  </w:t>
      </w:r>
    </w:p>
    <w:p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gcd(</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a,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b){  </w:t>
      </w:r>
    </w:p>
    <w:p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b? gcd(b, a%b) :a;  </w:t>
      </w:r>
    </w:p>
    <w:p w:rsidR="00106935" w:rsidRPr="00106935" w:rsidRDefault="00106935" w:rsidP="00975CFC">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main()  </w:t>
      </w:r>
    </w:p>
    <w:p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n;  </w:t>
      </w:r>
    </w:p>
    <w:p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cin&gt;&gt;n;  </w:t>
      </w:r>
    </w:p>
    <w:p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while</w:t>
      </w:r>
      <w:r w:rsidRPr="00106935">
        <w:rPr>
          <w:rFonts w:ascii="Consolas" w:hAnsi="Consolas" w:cs="宋体"/>
          <w:color w:val="000000"/>
          <w:sz w:val="18"/>
          <w:szCs w:val="18"/>
          <w:bdr w:val="none" w:sz="0" w:space="0" w:color="auto" w:frame="1"/>
          <w:lang w:eastAsia="zh-CN"/>
        </w:rPr>
        <w:t> (n--){  </w:t>
      </w:r>
    </w:p>
    <w:p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a,b;  </w:t>
      </w:r>
    </w:p>
    <w:p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cin&gt;&gt;a&gt;&gt;b;  </w:t>
      </w:r>
    </w:p>
    <w:p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cout&lt;&lt;gcd(a,b)&lt;&lt;endl;  </w:t>
      </w:r>
    </w:p>
    <w:p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0;  </w:t>
      </w:r>
    </w:p>
    <w:p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rsidR="00CE31B9" w:rsidRDefault="00CE31B9" w:rsidP="00CE31B9">
      <w:pPr>
        <w:pStyle w:val="affffb"/>
        <w:ind w:firstLine="420"/>
      </w:pPr>
    </w:p>
    <w:p w:rsidR="00106935" w:rsidRPr="00106935" w:rsidRDefault="00106935" w:rsidP="00741B54">
      <w:pPr>
        <w:pStyle w:val="2"/>
        <w:spacing w:before="315"/>
        <w:rPr>
          <w:lang w:eastAsia="zh-CN"/>
        </w:rPr>
      </w:pPr>
      <w:bookmarkStart w:id="27" w:name="_Toc53733938"/>
      <w:r w:rsidRPr="00106935">
        <w:rPr>
          <w:lang w:eastAsia="zh-CN"/>
        </w:rPr>
        <w:lastRenderedPageBreak/>
        <w:t>时钟夹角</w:t>
      </w:r>
      <w:r w:rsidR="00DB306F" w:rsidRPr="005C5A2F">
        <w:rPr>
          <w:vertAlign w:val="superscript"/>
          <w:lang w:eastAsia="zh-CN"/>
        </w:rPr>
        <w:t>NQ0</w:t>
      </w:r>
      <w:r w:rsidR="00DB306F">
        <w:rPr>
          <w:vertAlign w:val="superscript"/>
          <w:lang w:eastAsia="zh-CN"/>
        </w:rPr>
        <w:t>20</w:t>
      </w:r>
      <w:bookmarkEnd w:id="27"/>
    </w:p>
    <w:p w:rsidR="00106935" w:rsidRPr="00106935" w:rsidRDefault="00106935" w:rsidP="009A2F9D">
      <w:pPr>
        <w:pStyle w:val="4"/>
        <w:rPr>
          <w:lang w:eastAsia="zh-CN"/>
        </w:rPr>
      </w:pPr>
      <w:r w:rsidRPr="00106935">
        <w:rPr>
          <w:lang w:eastAsia="zh-CN"/>
        </w:rPr>
        <w:t>描述</w:t>
      </w:r>
    </w:p>
    <w:p w:rsidR="00106935" w:rsidRPr="00106935" w:rsidRDefault="00106935" w:rsidP="009947CA">
      <w:pPr>
        <w:pStyle w:val="affffb"/>
        <w:ind w:firstLine="42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p>
    <w:p w:rsidR="00106935" w:rsidRPr="00106935" w:rsidRDefault="00106935" w:rsidP="00A40B87">
      <w:pPr>
        <w:pStyle w:val="affffb"/>
        <w:ind w:firstLine="420"/>
      </w:pPr>
      <w:r w:rsidRPr="00106935">
        <w:t>注：夹角的范围</w:t>
      </w:r>
      <w:r w:rsidRPr="00106935">
        <w:t>[0</w:t>
      </w:r>
      <w:r w:rsidRPr="00106935">
        <w:t>，</w:t>
      </w:r>
      <w:r w:rsidRPr="00106935">
        <w:t>180]</w:t>
      </w:r>
      <w:r w:rsidRPr="00106935">
        <w:t>，时针和分针的转动是连续而不是离散的。</w:t>
      </w:r>
    </w:p>
    <w:p w:rsidR="00106935" w:rsidRPr="00106935" w:rsidRDefault="00106935" w:rsidP="009A2F9D">
      <w:pPr>
        <w:pStyle w:val="4"/>
        <w:rPr>
          <w:lang w:eastAsia="zh-CN"/>
        </w:rPr>
      </w:pPr>
      <w:r w:rsidRPr="00106935">
        <w:rPr>
          <w:lang w:eastAsia="zh-CN"/>
        </w:rPr>
        <w:t>输入</w:t>
      </w:r>
    </w:p>
    <w:p w:rsidR="00106935" w:rsidRPr="00106935" w:rsidRDefault="00106935" w:rsidP="00A40B87">
      <w:pPr>
        <w:pStyle w:val="affffb"/>
        <w:ind w:firstLine="420"/>
      </w:pPr>
      <w:r w:rsidRPr="00106935">
        <w:t>输入数据的第一行是一个数据</w:t>
      </w:r>
      <w:r w:rsidRPr="00106935">
        <w:t>T</w:t>
      </w:r>
      <w:r w:rsidRPr="00106935">
        <w:t>，表示有</w:t>
      </w:r>
      <w:r w:rsidRPr="00106935">
        <w:t>T</w:t>
      </w:r>
      <w:r w:rsidRPr="00106935">
        <w:t>组数据。每组数据有三个整数</w:t>
      </w:r>
      <w:r w:rsidRPr="00106935">
        <w:t>h(0 &lt;= h &lt; 24)</w:t>
      </w:r>
      <w:r w:rsidRPr="00106935">
        <w:t>，</w:t>
      </w:r>
      <w:r w:rsidRPr="00106935">
        <w:t>m(0 &lt;= m &lt; 60)</w:t>
      </w:r>
      <w:r w:rsidRPr="00106935">
        <w:t>，</w:t>
      </w:r>
      <w:r w:rsidRPr="00106935">
        <w:t>s(0 &lt;= s &lt; 60)</w:t>
      </w:r>
      <w:r w:rsidRPr="00106935">
        <w:t>分别表示时、分、秒。</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b"/>
        <w:ind w:firstLine="420"/>
      </w:pPr>
      <w:r w:rsidRPr="00106935">
        <w:t>对于每组输入数据，输出夹角的大小的整数部分</w:t>
      </w:r>
      <w:r w:rsidR="00E13EA2">
        <w:t>。</w:t>
      </w:r>
    </w:p>
    <w:p w:rsidR="00106935" w:rsidRPr="00106935" w:rsidRDefault="00A40B87" w:rsidP="009A2F9D">
      <w:pPr>
        <w:pStyle w:val="4"/>
        <w:rPr>
          <w:lang w:eastAsia="zh-CN"/>
        </w:rPr>
      </w:pPr>
      <w:r>
        <w:rPr>
          <w:lang w:eastAsia="zh-CN"/>
        </w:rPr>
        <w:t>输入样例</w:t>
      </w:r>
      <w:r w:rsidR="00106935" w:rsidRPr="00106935">
        <w:rPr>
          <w:lang w:eastAsia="zh-CN"/>
        </w:rPr>
        <w:t> </w:t>
      </w:r>
    </w:p>
    <w:p w:rsidR="00106935" w:rsidRPr="00106935" w:rsidRDefault="00106935" w:rsidP="00A40B87">
      <w:pPr>
        <w:pStyle w:val="affffc"/>
        <w:ind w:left="420"/>
      </w:pPr>
      <w:r w:rsidRPr="00106935">
        <w:t>2</w:t>
      </w:r>
    </w:p>
    <w:p w:rsidR="00106935" w:rsidRPr="00106935" w:rsidRDefault="00106935" w:rsidP="00A40B87">
      <w:pPr>
        <w:pStyle w:val="affffc"/>
        <w:ind w:left="420"/>
      </w:pPr>
      <w:r w:rsidRPr="00106935">
        <w:t>18 13 17</w:t>
      </w:r>
    </w:p>
    <w:p w:rsidR="00106935" w:rsidRPr="00106935" w:rsidRDefault="00106935" w:rsidP="00A40B87">
      <w:pPr>
        <w:pStyle w:val="affffc"/>
        <w:ind w:left="420"/>
      </w:pPr>
      <w:r w:rsidRPr="00106935">
        <w:t>21 25 30</w:t>
      </w:r>
    </w:p>
    <w:p w:rsidR="00106935" w:rsidRPr="00106935" w:rsidRDefault="00A40B87" w:rsidP="009A2F9D">
      <w:pPr>
        <w:pStyle w:val="4"/>
        <w:rPr>
          <w:lang w:eastAsia="zh-CN"/>
        </w:rPr>
      </w:pPr>
      <w:r>
        <w:rPr>
          <w:lang w:eastAsia="zh-CN"/>
        </w:rPr>
        <w:t>输出样例</w:t>
      </w:r>
    </w:p>
    <w:p w:rsidR="00106935" w:rsidRPr="00106935" w:rsidRDefault="00106935" w:rsidP="00A40B87">
      <w:pPr>
        <w:pStyle w:val="affffc"/>
        <w:ind w:left="420"/>
      </w:pPr>
      <w:r w:rsidRPr="00106935">
        <w:t>106</w:t>
      </w:r>
    </w:p>
    <w:p w:rsidR="00106935" w:rsidRPr="00106935" w:rsidRDefault="00106935" w:rsidP="00A40B87">
      <w:pPr>
        <w:pStyle w:val="affffc"/>
        <w:ind w:left="420"/>
      </w:pPr>
      <w:r w:rsidRPr="00106935">
        <w:t>129</w:t>
      </w:r>
    </w:p>
    <w:p w:rsidR="00210421" w:rsidRDefault="00CF7ED0">
      <w:r>
        <w:rPr>
          <w:b/>
        </w:rPr>
        <w:t>解题思路</w:t>
      </w:r>
    </w:p>
    <w:p w:rsidR="00210421" w:rsidRDefault="00CF7ED0">
      <w:pPr>
        <w:ind w:firstLine="420"/>
      </w:pPr>
      <w:r>
        <w:t>本题根据年龄统计各区间人数占比。四个区间为：</w:t>
      </w:r>
      <w:r>
        <w:t>0-18</w:t>
      </w:r>
      <w:r>
        <w:t>岁、</w:t>
      </w:r>
      <w:r>
        <w:t>19-35</w:t>
      </w:r>
      <w:r>
        <w:t>岁、</w:t>
      </w:r>
      <w:r>
        <w:t>36-60</w:t>
      </w:r>
      <w:r>
        <w:t>岁、</w:t>
      </w:r>
      <w:r>
        <w:t>60</w:t>
      </w:r>
      <w:r>
        <w:t>岁以上。程序使用四个计数器分别统计各区间人数，然后计算百分比并格式化输出（保留两位小数）。</w:t>
      </w:r>
    </w:p>
    <w:p w:rsidR="00CE31B9" w:rsidRDefault="00CE31B9" w:rsidP="009A2F9D">
      <w:pPr>
        <w:pStyle w:val="4"/>
        <w:rPr>
          <w:lang w:eastAsia="zh-CN"/>
        </w:rPr>
      </w:pPr>
      <w:r>
        <w:rPr>
          <w:rFonts w:hint="eastAsia"/>
          <w:lang w:eastAsia="zh-CN"/>
        </w:rPr>
        <w:t>参考代码</w:t>
      </w:r>
      <w:r>
        <w:rPr>
          <w:rFonts w:hint="eastAsia"/>
          <w:lang w:eastAsia="zh-CN"/>
        </w:rPr>
        <w:t>(C++)</w:t>
      </w:r>
    </w:p>
    <w:p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//NQ020 </w:t>
      </w:r>
      <w:r w:rsidRPr="00106935">
        <w:rPr>
          <w:rFonts w:ascii="Consolas" w:hAnsi="Consolas" w:cs="宋体"/>
          <w:color w:val="008200"/>
          <w:sz w:val="18"/>
          <w:szCs w:val="18"/>
          <w:bdr w:val="none" w:sz="0" w:space="0" w:color="auto" w:frame="1"/>
          <w:lang w:eastAsia="zh-CN"/>
        </w:rPr>
        <w:t>时钟夹角</w:t>
      </w:r>
      <w:r w:rsidRPr="00106935">
        <w:rPr>
          <w:rFonts w:ascii="Consolas" w:hAnsi="Consolas" w:cs="宋体"/>
          <w:color w:val="000000"/>
          <w:sz w:val="18"/>
          <w:szCs w:val="18"/>
          <w:bdr w:val="none" w:sz="0" w:space="0" w:color="auto" w:frame="1"/>
          <w:lang w:eastAsia="zh-CN"/>
        </w:rPr>
        <w:t>  </w:t>
      </w:r>
    </w:p>
    <w:p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&lt;cstdio&gt;</w:t>
      </w:r>
      <w:r w:rsidRPr="00106935">
        <w:rPr>
          <w:rFonts w:ascii="Consolas" w:hAnsi="Consolas" w:cs="宋体"/>
          <w:color w:val="000000"/>
          <w:sz w:val="18"/>
          <w:szCs w:val="18"/>
          <w:bdr w:val="none" w:sz="0" w:space="0" w:color="auto" w:frame="1"/>
          <w:lang w:eastAsia="zh-CN"/>
        </w:rPr>
        <w:t>  </w:t>
      </w:r>
    </w:p>
    <w:p w:rsidR="00106935" w:rsidRPr="00106935" w:rsidRDefault="00106935" w:rsidP="00975CFC">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&lt;cmath&gt;</w:t>
      </w:r>
      <w:r w:rsidRPr="00106935">
        <w:rPr>
          <w:rFonts w:ascii="Consolas" w:hAnsi="Consolas" w:cs="宋体"/>
          <w:color w:val="000000"/>
          <w:sz w:val="18"/>
          <w:szCs w:val="18"/>
          <w:bdr w:val="none" w:sz="0" w:space="0" w:color="auto" w:frame="1"/>
          <w:lang w:eastAsia="zh-CN"/>
        </w:rPr>
        <w:t>  </w:t>
      </w:r>
    </w:p>
    <w:p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main()  </w:t>
      </w:r>
    </w:p>
    <w:p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t;  </w:t>
      </w:r>
    </w:p>
    <w:p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h0, m0, s0, x0;  </w:t>
      </w:r>
    </w:p>
    <w:p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lastRenderedPageBreak/>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h, m, s, n, x;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用</w:t>
      </w:r>
      <w:r w:rsidRPr="00106935">
        <w:rPr>
          <w:rFonts w:ascii="Consolas" w:hAnsi="Consolas" w:cs="宋体"/>
          <w:color w:val="008200"/>
          <w:sz w:val="18"/>
          <w:szCs w:val="18"/>
          <w:bdr w:val="none" w:sz="0" w:space="0" w:color="auto" w:frame="1"/>
          <w:lang w:eastAsia="zh-CN"/>
        </w:rPr>
        <w:t>double</w:t>
      </w:r>
      <w:r w:rsidRPr="00106935">
        <w:rPr>
          <w:rFonts w:ascii="Consolas" w:hAnsi="Consolas" w:cs="宋体"/>
          <w:color w:val="008200"/>
          <w:sz w:val="18"/>
          <w:szCs w:val="18"/>
          <w:bdr w:val="none" w:sz="0" w:space="0" w:color="auto" w:frame="1"/>
          <w:lang w:eastAsia="zh-CN"/>
        </w:rPr>
        <w:t>定义时，分，秒</w:t>
      </w:r>
      <w:r w:rsidRPr="00106935">
        <w:rPr>
          <w:rFonts w:ascii="Consolas" w:hAnsi="Consolas" w:cs="宋体"/>
          <w:color w:val="000000"/>
          <w:sz w:val="18"/>
          <w:szCs w:val="18"/>
          <w:bdr w:val="none" w:sz="0" w:space="0" w:color="auto" w:frame="1"/>
          <w:lang w:eastAsia="zh-CN"/>
        </w:rPr>
        <w:t>  </w:t>
      </w:r>
    </w:p>
    <w:p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scanf(</w:t>
      </w:r>
      <w:r w:rsidRPr="00106935">
        <w:rPr>
          <w:rFonts w:ascii="Consolas" w:hAnsi="Consolas" w:cs="宋体"/>
          <w:color w:val="0000FF"/>
          <w:sz w:val="18"/>
          <w:szCs w:val="18"/>
          <w:bdr w:val="none" w:sz="0" w:space="0" w:color="auto" w:frame="1"/>
          <w:lang w:eastAsia="zh-CN"/>
        </w:rPr>
        <w:t>"%d"</w:t>
      </w:r>
      <w:r w:rsidRPr="00106935">
        <w:rPr>
          <w:rFonts w:ascii="Consolas" w:hAnsi="Consolas" w:cs="宋体"/>
          <w:color w:val="000000"/>
          <w:sz w:val="18"/>
          <w:szCs w:val="18"/>
          <w:bdr w:val="none" w:sz="0" w:space="0" w:color="auto" w:frame="1"/>
          <w:lang w:eastAsia="zh-CN"/>
        </w:rPr>
        <w:t>, &amp;t);  </w:t>
      </w:r>
    </w:p>
    <w:p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while</w:t>
      </w:r>
      <w:r w:rsidRPr="00106935">
        <w:rPr>
          <w:rFonts w:ascii="Consolas" w:hAnsi="Consolas" w:cs="宋体"/>
          <w:color w:val="000000"/>
          <w:sz w:val="18"/>
          <w:szCs w:val="18"/>
          <w:bdr w:val="none" w:sz="0" w:space="0" w:color="auto" w:frame="1"/>
          <w:lang w:eastAsia="zh-CN"/>
        </w:rPr>
        <w:t> (t--)  </w:t>
      </w:r>
    </w:p>
    <w:p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scanf(</w:t>
      </w:r>
      <w:r w:rsidRPr="00106935">
        <w:rPr>
          <w:rFonts w:ascii="Consolas" w:hAnsi="Consolas" w:cs="宋体"/>
          <w:color w:val="0000FF"/>
          <w:sz w:val="18"/>
          <w:szCs w:val="18"/>
          <w:bdr w:val="none" w:sz="0" w:space="0" w:color="auto" w:frame="1"/>
          <w:lang w:eastAsia="zh-CN"/>
        </w:rPr>
        <w:t>"%d%d%d"</w:t>
      </w:r>
      <w:r w:rsidRPr="00106935">
        <w:rPr>
          <w:rFonts w:ascii="Consolas" w:hAnsi="Consolas" w:cs="宋体"/>
          <w:color w:val="000000"/>
          <w:sz w:val="18"/>
          <w:szCs w:val="18"/>
          <w:bdr w:val="none" w:sz="0" w:space="0" w:color="auto" w:frame="1"/>
          <w:lang w:eastAsia="zh-CN"/>
        </w:rPr>
        <w:t>, &amp;h0, &amp;m0, &amp;s0);  </w:t>
      </w:r>
    </w:p>
    <w:p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h = h0, m = m0, s = s0;  </w:t>
      </w:r>
    </w:p>
    <w:p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c = s / 60.0;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求出秒针对分针的影响</w:t>
      </w:r>
      <w:r w:rsidRPr="00106935">
        <w:rPr>
          <w:rFonts w:ascii="Consolas" w:hAnsi="Consolas" w:cs="宋体"/>
          <w:color w:val="000000"/>
          <w:sz w:val="18"/>
          <w:szCs w:val="18"/>
          <w:bdr w:val="none" w:sz="0" w:space="0" w:color="auto" w:frame="1"/>
          <w:lang w:eastAsia="zh-CN"/>
        </w:rPr>
        <w:t>  </w:t>
      </w:r>
    </w:p>
    <w:p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m += c;  </w:t>
      </w:r>
    </w:p>
    <w:p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d = m / 60.0;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分针对时针的影响</w:t>
      </w:r>
      <w:r w:rsidRPr="00106935">
        <w:rPr>
          <w:rFonts w:ascii="Consolas" w:hAnsi="Consolas" w:cs="宋体"/>
          <w:color w:val="000000"/>
          <w:sz w:val="18"/>
          <w:szCs w:val="18"/>
          <w:bdr w:val="none" w:sz="0" w:space="0" w:color="auto" w:frame="1"/>
          <w:lang w:eastAsia="zh-CN"/>
        </w:rPr>
        <w:t>  </w:t>
      </w:r>
    </w:p>
    <w:p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(h &gt;= 12) h = h - 12;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每</w:t>
      </w:r>
      <w:r w:rsidRPr="00106935">
        <w:rPr>
          <w:rFonts w:ascii="Consolas" w:hAnsi="Consolas" w:cs="宋体"/>
          <w:color w:val="008200"/>
          <w:sz w:val="18"/>
          <w:szCs w:val="18"/>
          <w:bdr w:val="none" w:sz="0" w:space="0" w:color="auto" w:frame="1"/>
          <w:lang w:eastAsia="zh-CN"/>
        </w:rPr>
        <w:t>12h</w:t>
      </w:r>
      <w:r w:rsidRPr="00106935">
        <w:rPr>
          <w:rFonts w:ascii="Consolas" w:hAnsi="Consolas" w:cs="宋体"/>
          <w:color w:val="008200"/>
          <w:sz w:val="18"/>
          <w:szCs w:val="18"/>
          <w:bdr w:val="none" w:sz="0" w:space="0" w:color="auto" w:frame="1"/>
          <w:lang w:eastAsia="zh-CN"/>
        </w:rPr>
        <w:t>时针转一圈</w:t>
      </w:r>
      <w:r w:rsidRPr="00106935">
        <w:rPr>
          <w:rFonts w:ascii="Consolas" w:hAnsi="Consolas" w:cs="宋体"/>
          <w:color w:val="008200"/>
          <w:sz w:val="18"/>
          <w:szCs w:val="18"/>
          <w:bdr w:val="none" w:sz="0" w:space="0" w:color="auto" w:frame="1"/>
          <w:lang w:eastAsia="zh-CN"/>
        </w:rPr>
        <w:t>        </w:t>
      </w:r>
      <w:r w:rsidRPr="00106935">
        <w:rPr>
          <w:rFonts w:ascii="Consolas" w:hAnsi="Consolas" w:cs="宋体"/>
          <w:color w:val="000000"/>
          <w:sz w:val="18"/>
          <w:szCs w:val="18"/>
          <w:bdr w:val="none" w:sz="0" w:space="0" w:color="auto" w:frame="1"/>
          <w:lang w:eastAsia="zh-CN"/>
        </w:rPr>
        <w:t>  </w:t>
      </w:r>
    </w:p>
    <w:p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h += d, m = m * 6 ,h = h * 30; </w:t>
      </w:r>
      <w:r w:rsidRPr="00106935">
        <w:rPr>
          <w:rFonts w:ascii="Consolas" w:hAnsi="Consolas" w:cs="宋体"/>
          <w:color w:val="008200"/>
          <w:sz w:val="18"/>
          <w:szCs w:val="18"/>
          <w:bdr w:val="none" w:sz="0" w:space="0" w:color="auto" w:frame="1"/>
          <w:lang w:eastAsia="zh-CN"/>
        </w:rPr>
        <w:t>//60</w:t>
      </w:r>
      <w:r w:rsidRPr="00106935">
        <w:rPr>
          <w:rFonts w:ascii="Consolas" w:hAnsi="Consolas" w:cs="宋体"/>
          <w:color w:val="008200"/>
          <w:sz w:val="18"/>
          <w:szCs w:val="18"/>
          <w:bdr w:val="none" w:sz="0" w:space="0" w:color="auto" w:frame="1"/>
          <w:lang w:eastAsia="zh-CN"/>
        </w:rPr>
        <w:t>分钟</w:t>
      </w:r>
      <w:r w:rsidRPr="00106935">
        <w:rPr>
          <w:rFonts w:ascii="Consolas" w:hAnsi="Consolas" w:cs="宋体"/>
          <w:color w:val="008200"/>
          <w:sz w:val="18"/>
          <w:szCs w:val="18"/>
          <w:bdr w:val="none" w:sz="0" w:space="0" w:color="auto" w:frame="1"/>
          <w:lang w:eastAsia="zh-CN"/>
        </w:rPr>
        <w:t>360'</w:t>
      </w:r>
      <w:r w:rsidRPr="00106935">
        <w:rPr>
          <w:rFonts w:ascii="Consolas" w:hAnsi="Consolas" w:cs="宋体"/>
          <w:color w:val="000000"/>
          <w:sz w:val="18"/>
          <w:szCs w:val="18"/>
          <w:bdr w:val="none" w:sz="0" w:space="0" w:color="auto" w:frame="1"/>
          <w:lang w:eastAsia="zh-CN"/>
        </w:rPr>
        <w:t>  </w:t>
      </w:r>
    </w:p>
    <w:p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(h &gt; m) n = h - m;  </w:t>
      </w:r>
    </w:p>
    <w:p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else</w:t>
      </w:r>
      <w:r w:rsidRPr="00106935">
        <w:rPr>
          <w:rFonts w:ascii="Consolas" w:hAnsi="Consolas" w:cs="宋体"/>
          <w:color w:val="000000"/>
          <w:sz w:val="18"/>
          <w:szCs w:val="18"/>
          <w:bdr w:val="none" w:sz="0" w:space="0" w:color="auto" w:frame="1"/>
          <w:lang w:eastAsia="zh-CN"/>
        </w:rPr>
        <w:t>   n = m - h;  </w:t>
      </w:r>
    </w:p>
    <w:p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(n &gt; 180) x = 360 - n;  </w:t>
      </w:r>
    </w:p>
    <w:p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else</w:t>
      </w:r>
      <w:r w:rsidRPr="00106935">
        <w:rPr>
          <w:rFonts w:ascii="Consolas" w:hAnsi="Consolas" w:cs="宋体"/>
          <w:color w:val="000000"/>
          <w:sz w:val="18"/>
          <w:szCs w:val="18"/>
          <w:bdr w:val="none" w:sz="0" w:space="0" w:color="auto" w:frame="1"/>
          <w:lang w:eastAsia="zh-CN"/>
        </w:rPr>
        <w:t>     x = n;  </w:t>
      </w:r>
    </w:p>
    <w:p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x0 =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)(x);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转换整形</w:t>
      </w:r>
      <w:r w:rsidRPr="00106935">
        <w:rPr>
          <w:rFonts w:ascii="Consolas" w:hAnsi="Consolas" w:cs="宋体"/>
          <w:color w:val="000000"/>
          <w:sz w:val="18"/>
          <w:szCs w:val="18"/>
          <w:bdr w:val="none" w:sz="0" w:space="0" w:color="auto" w:frame="1"/>
          <w:lang w:eastAsia="zh-CN"/>
        </w:rPr>
        <w:t>  </w:t>
      </w:r>
    </w:p>
    <w:p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printf(</w:t>
      </w:r>
      <w:r w:rsidRPr="00106935">
        <w:rPr>
          <w:rFonts w:ascii="Consolas" w:hAnsi="Consolas" w:cs="宋体"/>
          <w:color w:val="0000FF"/>
          <w:sz w:val="18"/>
          <w:szCs w:val="18"/>
          <w:bdr w:val="none" w:sz="0" w:space="0" w:color="auto" w:frame="1"/>
          <w:lang w:eastAsia="zh-CN"/>
        </w:rPr>
        <w:t>"%d\n"</w:t>
      </w:r>
      <w:r w:rsidRPr="00106935">
        <w:rPr>
          <w:rFonts w:ascii="Consolas" w:hAnsi="Consolas" w:cs="宋体"/>
          <w:color w:val="000000"/>
          <w:sz w:val="18"/>
          <w:szCs w:val="18"/>
          <w:bdr w:val="none" w:sz="0" w:space="0" w:color="auto" w:frame="1"/>
          <w:lang w:eastAsia="zh-CN"/>
        </w:rPr>
        <w:t>, x0);  </w:t>
      </w:r>
    </w:p>
    <w:p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0;  </w:t>
      </w:r>
    </w:p>
    <w:p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rsidR="00CE31B9" w:rsidRDefault="00CE31B9" w:rsidP="00CE31B9">
      <w:pPr>
        <w:pStyle w:val="affffb"/>
        <w:ind w:firstLine="420"/>
      </w:pPr>
    </w:p>
    <w:p w:rsidR="00106935" w:rsidRPr="00106935" w:rsidRDefault="00106935" w:rsidP="00741B54">
      <w:pPr>
        <w:pStyle w:val="2"/>
        <w:spacing w:before="315"/>
        <w:rPr>
          <w:lang w:eastAsia="zh-CN"/>
        </w:rPr>
      </w:pPr>
      <w:bookmarkStart w:id="28" w:name="_Toc53733939"/>
      <w:r w:rsidRPr="00106935">
        <w:rPr>
          <w:lang w:eastAsia="zh-CN"/>
        </w:rPr>
        <w:t>废墙重建</w:t>
      </w:r>
      <w:r w:rsidR="00C80EAB" w:rsidRPr="005C5A2F">
        <w:rPr>
          <w:vertAlign w:val="superscript"/>
          <w:lang w:eastAsia="zh-CN"/>
        </w:rPr>
        <w:t>NQ0</w:t>
      </w:r>
      <w:r w:rsidR="00C80EAB">
        <w:rPr>
          <w:vertAlign w:val="superscript"/>
          <w:lang w:eastAsia="zh-CN"/>
        </w:rPr>
        <w:t>21</w:t>
      </w:r>
      <w:bookmarkEnd w:id="28"/>
    </w:p>
    <w:p w:rsidR="00106935" w:rsidRPr="00106935" w:rsidRDefault="00106935" w:rsidP="009A2F9D">
      <w:pPr>
        <w:pStyle w:val="4"/>
        <w:rPr>
          <w:lang w:eastAsia="zh-CN"/>
        </w:rPr>
      </w:pPr>
      <w:r w:rsidRPr="00106935">
        <w:rPr>
          <w:lang w:eastAsia="zh-CN"/>
        </w:rPr>
        <w:t>描述</w:t>
      </w:r>
    </w:p>
    <w:p w:rsidR="00106935" w:rsidRPr="00106935" w:rsidRDefault="00106935" w:rsidP="009947CA">
      <w:pPr>
        <w:pStyle w:val="affffb"/>
        <w:ind w:firstLine="420"/>
      </w:pPr>
      <w:r w:rsidRPr="00106935">
        <w:t>小栋自幼爱好工程，小小年纪就显出对土木工程，对机械工程，对建筑设计的浓厚兴趣。</w:t>
      </w:r>
    </w:p>
    <w:p w:rsidR="00106935" w:rsidRPr="00106935" w:rsidRDefault="00106935" w:rsidP="00A40B87">
      <w:pPr>
        <w:pStyle w:val="affffb"/>
        <w:ind w:firstLine="420"/>
      </w:pPr>
      <w:r w:rsidRPr="00106935">
        <w:t>为了在百废待兴的山区兴建校区，小栋必须</w:t>
      </w:r>
      <w:r w:rsidR="00DE3E70">
        <w:t>利用</w:t>
      </w:r>
      <w:r w:rsidRPr="00106935">
        <w:t>现有建材，重建校园内的墙。</w:t>
      </w:r>
    </w:p>
    <w:p w:rsidR="00106935" w:rsidRPr="00106935" w:rsidRDefault="00106935" w:rsidP="00A40B87">
      <w:pPr>
        <w:pStyle w:val="affffb"/>
        <w:ind w:firstLine="420"/>
      </w:pPr>
      <w:r w:rsidRPr="00106935">
        <w:t>每堵废墙，可以用如下示意图表示</w:t>
      </w:r>
      <w:r w:rsidRPr="00106935">
        <w:t>:</w:t>
      </w:r>
    </w:p>
    <w:p w:rsidR="00106935" w:rsidRPr="00106935" w:rsidRDefault="00A90195" w:rsidP="00A40B87">
      <w:pPr>
        <w:pStyle w:val="affffb"/>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rsidR="00106935" w:rsidRPr="00106935" w:rsidRDefault="00106935" w:rsidP="009947CA">
      <w:pPr>
        <w:pStyle w:val="affffc"/>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c"/>
        <w:ind w:left="420"/>
      </w:pPr>
      <w:r w:rsidRPr="00106935">
        <w:rPr>
          <w:rFonts w:ascii="微软雅黑" w:eastAsia="微软雅黑" w:hAnsi="微软雅黑" w:cs="微软雅黑" w:hint="eastAsia"/>
        </w:rPr>
        <w:t>砖块数：</w:t>
      </w:r>
      <w:r w:rsidRPr="00106935">
        <w:t>5 2 4 1 7 5</w:t>
      </w:r>
    </w:p>
    <w:p w:rsidR="00106935" w:rsidRPr="00106935" w:rsidRDefault="00A90195" w:rsidP="00A40B87">
      <w:pPr>
        <w:pStyle w:val="affffb"/>
        <w:ind w:firstLine="420"/>
      </w:pPr>
      <w:r w:rsidRPr="00106935">
        <w:rPr>
          <w:noProof/>
        </w:rPr>
        <w:lastRenderedPageBreak/>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rsidR="00106935" w:rsidRPr="00106935" w:rsidRDefault="00106935" w:rsidP="009947CA">
      <w:pPr>
        <w:pStyle w:val="affffc"/>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c"/>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rsidR="00106935" w:rsidRPr="00106935" w:rsidRDefault="00106935" w:rsidP="00A40B87">
      <w:pPr>
        <w:pStyle w:val="affffb"/>
        <w:ind w:firstLine="420"/>
      </w:pPr>
      <w:r w:rsidRPr="00106935">
        <w:t>小华的目标是把原来的废墙修缮为宽度不变，高度相同的一堵新墙，如上图。</w:t>
      </w:r>
    </w:p>
    <w:p w:rsidR="00106935" w:rsidRDefault="00106935" w:rsidP="00A40B87">
      <w:pPr>
        <w:pStyle w:val="affffb"/>
        <w:ind w:firstLine="420"/>
      </w:pPr>
      <w:r w:rsidRPr="00106935">
        <w:t>请估算废墙变新墙，每面墙至少要移动几块砖块。</w:t>
      </w:r>
    </w:p>
    <w:p w:rsidR="00556581" w:rsidRPr="00106935" w:rsidRDefault="00556581" w:rsidP="00A40B87">
      <w:pPr>
        <w:pStyle w:val="affffb"/>
        <w:ind w:firstLine="420"/>
      </w:pPr>
      <w:r>
        <w:rPr>
          <w:rFonts w:ascii="Helvetica" w:hAnsi="Helvetica"/>
          <w:color w:val="E33737"/>
          <w:shd w:val="clear" w:color="auto" w:fill="FFFFFF"/>
        </w:rPr>
        <w:t>注意：废墙的砖块总数为墙宽度数</w:t>
      </w:r>
      <w:r>
        <w:rPr>
          <w:rFonts w:ascii="Helvetica" w:hAnsi="Helvetica"/>
          <w:color w:val="E33737"/>
          <w:shd w:val="clear" w:color="auto" w:fill="FFFFFF"/>
        </w:rPr>
        <w:t>X</w:t>
      </w:r>
      <w:r>
        <w:rPr>
          <w:rFonts w:ascii="Helvetica" w:hAnsi="Helvetica"/>
          <w:color w:val="E33737"/>
          <w:shd w:val="clear" w:color="auto" w:fill="FFFFFF"/>
        </w:rPr>
        <w:t>的倍数。</w:t>
      </w:r>
    </w:p>
    <w:p w:rsidR="00106935" w:rsidRPr="00106935" w:rsidRDefault="00106935" w:rsidP="009A2F9D">
      <w:pPr>
        <w:pStyle w:val="4"/>
        <w:rPr>
          <w:lang w:eastAsia="zh-CN"/>
        </w:rPr>
      </w:pPr>
      <w:r w:rsidRPr="00106935">
        <w:rPr>
          <w:lang w:eastAsia="zh-CN"/>
        </w:rPr>
        <w:t>输入</w:t>
      </w:r>
    </w:p>
    <w:p w:rsidR="00106935" w:rsidRPr="00106935" w:rsidRDefault="00106935" w:rsidP="00A40B87">
      <w:pPr>
        <w:pStyle w:val="affffb"/>
        <w:ind w:firstLine="420"/>
      </w:pPr>
      <w:r w:rsidRPr="00106935">
        <w:t>整个校区有若干面墙，因此输入数据有若干组</w:t>
      </w:r>
      <w:r w:rsidR="002F09AD">
        <w:t>。</w:t>
      </w:r>
    </w:p>
    <w:p w:rsidR="00106935" w:rsidRPr="00106935" w:rsidRDefault="00106935" w:rsidP="00A40B87">
      <w:pPr>
        <w:pStyle w:val="affffb"/>
        <w:ind w:firstLine="420"/>
      </w:pPr>
      <w:r w:rsidRPr="00106935">
        <w:t>每组数据有两行</w:t>
      </w:r>
      <w:r w:rsidR="002F09AD">
        <w:t>。</w:t>
      </w:r>
    </w:p>
    <w:p w:rsidR="00106935" w:rsidRPr="00975CFC" w:rsidRDefault="00106935" w:rsidP="00975CFC">
      <w:pPr>
        <w:pStyle w:val="affffb"/>
        <w:ind w:firstLine="420"/>
      </w:pPr>
      <w:r w:rsidRPr="00975CFC">
        <w:rPr>
          <w:rFonts w:hint="eastAsia"/>
        </w:rPr>
        <w:t>第一行表示墙宽度</w:t>
      </w:r>
      <w:r w:rsidRPr="00975CFC">
        <w:t>x</w:t>
      </w:r>
      <w:r w:rsidRPr="00975CFC">
        <w:rPr>
          <w:rFonts w:hint="eastAsia"/>
        </w:rPr>
        <w:t>（</w:t>
      </w:r>
      <w:r w:rsidRPr="00975CFC">
        <w:t>0&lt;x&lt;100)</w:t>
      </w:r>
      <w:r w:rsidR="002F09AD">
        <w:t>。</w:t>
      </w:r>
    </w:p>
    <w:p w:rsidR="008A5D86" w:rsidRDefault="008A5D86" w:rsidP="00A40B87">
      <w:pPr>
        <w:pStyle w:val="affffb"/>
        <w:ind w:firstLine="420"/>
        <w:rPr>
          <w:rFonts w:ascii="Helvetica" w:hAnsi="Helvetica"/>
          <w:color w:val="495060"/>
          <w:shd w:val="clear" w:color="auto" w:fill="FFFFFF"/>
        </w:rPr>
      </w:pPr>
      <w:r>
        <w:rPr>
          <w:rFonts w:ascii="Helvetica" w:hAnsi="Helvetica"/>
          <w:color w:val="495060"/>
          <w:shd w:val="clear" w:color="auto" w:fill="FFFFFF"/>
        </w:rPr>
        <w:t>第二行有</w:t>
      </w:r>
      <w:r>
        <w:rPr>
          <w:rFonts w:ascii="Helvetica" w:hAnsi="Helvetica"/>
          <w:color w:val="495060"/>
          <w:shd w:val="clear" w:color="auto" w:fill="FFFFFF"/>
        </w:rPr>
        <w:t>x</w:t>
      </w:r>
      <w:r>
        <w:rPr>
          <w:rFonts w:ascii="Helvetica" w:hAnsi="Helvetica"/>
          <w:color w:val="495060"/>
          <w:shd w:val="clear" w:color="auto" w:fill="FFFFFF"/>
        </w:rPr>
        <w:t>个数字，表示每列有多少块砖</w:t>
      </w:r>
      <w:r>
        <w:rPr>
          <w:rFonts w:ascii="Helvetica" w:hAnsi="Helvetica"/>
          <w:color w:val="495060"/>
          <w:shd w:val="clear" w:color="auto" w:fill="FFFFFF"/>
        </w:rPr>
        <w:t>(</w:t>
      </w:r>
      <w:r>
        <w:rPr>
          <w:rFonts w:ascii="Helvetica" w:hAnsi="Helvetica"/>
          <w:color w:val="E33737"/>
          <w:shd w:val="clear" w:color="auto" w:fill="FFFFFF"/>
        </w:rPr>
        <w:t>砖的总数是</w:t>
      </w:r>
      <w:r>
        <w:rPr>
          <w:rFonts w:ascii="Helvetica" w:hAnsi="Helvetica"/>
          <w:color w:val="E33737"/>
          <w:shd w:val="clear" w:color="auto" w:fill="FFFFFF"/>
        </w:rPr>
        <w:t>X</w:t>
      </w:r>
      <w:r>
        <w:rPr>
          <w:rFonts w:ascii="Helvetica" w:hAnsi="Helvetica"/>
          <w:color w:val="E33737"/>
          <w:shd w:val="clear" w:color="auto" w:fill="FFFFFF"/>
        </w:rPr>
        <w:t>的倍数</w:t>
      </w:r>
      <w:r>
        <w:rPr>
          <w:rFonts w:ascii="Helvetica" w:hAnsi="Helvetica"/>
          <w:color w:val="495060"/>
          <w:shd w:val="clear" w:color="auto" w:fill="FFFFFF"/>
        </w:rPr>
        <w:t>)</w:t>
      </w:r>
      <w:r>
        <w:rPr>
          <w:rFonts w:ascii="Helvetica" w:hAnsi="Helvetica"/>
          <w:color w:val="495060"/>
          <w:shd w:val="clear" w:color="auto" w:fill="FFFFFF"/>
        </w:rPr>
        <w:t>。</w:t>
      </w:r>
    </w:p>
    <w:p w:rsidR="00106935" w:rsidRPr="00106935" w:rsidRDefault="00106935" w:rsidP="00A40B87">
      <w:pPr>
        <w:pStyle w:val="affffb"/>
        <w:ind w:firstLine="420"/>
      </w:pPr>
      <w:r w:rsidRPr="00106935">
        <w:t>当输入数据中</w:t>
      </w:r>
      <w:r w:rsidRPr="00106935">
        <w:t>x</w:t>
      </w:r>
      <w:r w:rsidRPr="00106935">
        <w:t>为</w:t>
      </w:r>
      <w:r w:rsidRPr="00106935">
        <w:t>0</w:t>
      </w:r>
      <w:r w:rsidRPr="00106935">
        <w:t>表示结束。</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b"/>
        <w:ind w:firstLine="420"/>
      </w:pPr>
      <w:r w:rsidRPr="00106935">
        <w:t>每组数据输出最少需要移动的砖块数</w:t>
      </w:r>
      <w:r w:rsidR="0017632F">
        <w:t>。</w:t>
      </w:r>
    </w:p>
    <w:p w:rsidR="00106935" w:rsidRPr="00106935" w:rsidRDefault="00106935" w:rsidP="00A40B87">
      <w:pPr>
        <w:pStyle w:val="affffb"/>
        <w:ind w:firstLine="420"/>
      </w:pPr>
      <w:r w:rsidRPr="00106935">
        <w:t>不同组的数据之间由空行隔开。</w:t>
      </w:r>
    </w:p>
    <w:p w:rsidR="00106935" w:rsidRPr="00106935" w:rsidRDefault="00A40B87" w:rsidP="009A2F9D">
      <w:pPr>
        <w:pStyle w:val="4"/>
        <w:rPr>
          <w:lang w:eastAsia="zh-CN"/>
        </w:rPr>
      </w:pPr>
      <w:r>
        <w:rPr>
          <w:lang w:eastAsia="zh-CN"/>
        </w:rPr>
        <w:t>输入样例</w:t>
      </w:r>
      <w:r w:rsidR="00106935" w:rsidRPr="00106935">
        <w:rPr>
          <w:lang w:eastAsia="zh-CN"/>
        </w:rPr>
        <w:t> </w:t>
      </w:r>
    </w:p>
    <w:p w:rsidR="00435DE3" w:rsidRDefault="00435DE3" w:rsidP="00435DE3">
      <w:pPr>
        <w:pStyle w:val="affffc"/>
        <w:ind w:left="420"/>
      </w:pPr>
      <w:r>
        <w:t>5</w:t>
      </w:r>
    </w:p>
    <w:p w:rsidR="00435DE3" w:rsidRDefault="00435DE3" w:rsidP="00435DE3">
      <w:pPr>
        <w:pStyle w:val="affffc"/>
        <w:ind w:left="420"/>
      </w:pPr>
      <w:r>
        <w:t>62 68 52 72 1</w:t>
      </w:r>
    </w:p>
    <w:p w:rsidR="00435DE3" w:rsidRDefault="00435DE3" w:rsidP="00435DE3">
      <w:pPr>
        <w:pStyle w:val="affffc"/>
        <w:ind w:left="420"/>
      </w:pPr>
      <w:r>
        <w:t>7</w:t>
      </w:r>
    </w:p>
    <w:p w:rsidR="00435DE3" w:rsidRDefault="00435DE3" w:rsidP="00435DE3">
      <w:pPr>
        <w:pStyle w:val="affffc"/>
        <w:ind w:left="420"/>
      </w:pPr>
      <w:r>
        <w:t>62 8 83 48 92 48 2</w:t>
      </w:r>
    </w:p>
    <w:p w:rsidR="00435DE3" w:rsidRDefault="00435DE3" w:rsidP="00435DE3">
      <w:pPr>
        <w:pStyle w:val="affffc"/>
        <w:ind w:left="420"/>
      </w:pPr>
      <w:r>
        <w:t>10</w:t>
      </w:r>
    </w:p>
    <w:p w:rsidR="00435DE3" w:rsidRDefault="00435DE3" w:rsidP="00435DE3">
      <w:pPr>
        <w:pStyle w:val="affffc"/>
        <w:ind w:left="420"/>
      </w:pPr>
      <w:r>
        <w:t>24 30 7 34 84 40 28 18 12 3</w:t>
      </w:r>
    </w:p>
    <w:p w:rsidR="00435DE3" w:rsidRDefault="00435DE3" w:rsidP="00435DE3">
      <w:pPr>
        <w:pStyle w:val="affffc"/>
        <w:ind w:left="420"/>
      </w:pPr>
      <w:r>
        <w:t>13</w:t>
      </w:r>
    </w:p>
    <w:p w:rsidR="00435DE3" w:rsidRDefault="00435DE3" w:rsidP="00435DE3">
      <w:pPr>
        <w:pStyle w:val="affffc"/>
        <w:ind w:left="420"/>
      </w:pPr>
      <w:r>
        <w:t>4 50 64 7 88 56 28 45 10 75 43 27 10</w:t>
      </w:r>
    </w:p>
    <w:p w:rsidR="009C637F" w:rsidRDefault="00435DE3" w:rsidP="00435DE3">
      <w:pPr>
        <w:pStyle w:val="affffc"/>
        <w:ind w:left="420"/>
      </w:pPr>
      <w:r>
        <w:t>0</w:t>
      </w:r>
    </w:p>
    <w:p w:rsidR="00106935" w:rsidRPr="00106935" w:rsidRDefault="00A40B87" w:rsidP="009A2F9D">
      <w:pPr>
        <w:pStyle w:val="4"/>
        <w:rPr>
          <w:lang w:eastAsia="zh-CN"/>
        </w:rPr>
      </w:pPr>
      <w:r>
        <w:rPr>
          <w:lang w:eastAsia="zh-CN"/>
        </w:rPr>
        <w:lastRenderedPageBreak/>
        <w:t>输出样例</w:t>
      </w:r>
    </w:p>
    <w:p w:rsidR="00435DE3" w:rsidRDefault="00435DE3" w:rsidP="00435DE3">
      <w:pPr>
        <w:pStyle w:val="affffc"/>
        <w:ind w:left="420"/>
      </w:pPr>
      <w:r>
        <w:t>50</w:t>
      </w:r>
    </w:p>
    <w:p w:rsidR="00435DE3" w:rsidRDefault="00435DE3" w:rsidP="00435DE3">
      <w:pPr>
        <w:pStyle w:val="affffc"/>
        <w:ind w:left="420"/>
      </w:pPr>
    </w:p>
    <w:p w:rsidR="00435DE3" w:rsidRDefault="00435DE3" w:rsidP="00435DE3">
      <w:pPr>
        <w:pStyle w:val="affffc"/>
        <w:ind w:left="420"/>
      </w:pPr>
      <w:r>
        <w:t>90</w:t>
      </w:r>
    </w:p>
    <w:p w:rsidR="00435DE3" w:rsidRDefault="00435DE3" w:rsidP="00435DE3">
      <w:pPr>
        <w:pStyle w:val="affffc"/>
        <w:ind w:left="420"/>
      </w:pPr>
    </w:p>
    <w:p w:rsidR="00435DE3" w:rsidRDefault="00435DE3" w:rsidP="00435DE3">
      <w:pPr>
        <w:pStyle w:val="affffc"/>
        <w:ind w:left="420"/>
      </w:pPr>
      <w:r>
        <w:t>76</w:t>
      </w:r>
    </w:p>
    <w:p w:rsidR="00435DE3" w:rsidRDefault="00435DE3" w:rsidP="00435DE3">
      <w:pPr>
        <w:pStyle w:val="affffc"/>
        <w:ind w:left="420"/>
      </w:pPr>
    </w:p>
    <w:p w:rsidR="00435DE3" w:rsidRDefault="00435DE3" w:rsidP="00435DE3">
      <w:pPr>
        <w:pStyle w:val="affffc"/>
        <w:ind w:left="420"/>
      </w:pPr>
      <w:r>
        <w:t>148</w:t>
      </w:r>
    </w:p>
    <w:p w:rsidR="00210421" w:rsidRDefault="00CF7ED0">
      <w:r>
        <w:rPr>
          <w:b/>
        </w:rPr>
        <w:t>解题思路</w:t>
      </w:r>
    </w:p>
    <w:p w:rsidR="00210421" w:rsidRDefault="00CF7ED0">
      <w:pPr>
        <w:ind w:firstLine="420"/>
      </w:pPr>
      <w:r>
        <w:t>本题计算移走区间后剩余的树的数量。路面有</w:t>
      </w:r>
      <w:r>
        <w:t>L+1</w:t>
      </w:r>
      <w:r>
        <w:t>棵树（位置</w:t>
      </w:r>
      <w:r>
        <w:t>0</w:t>
      </w:r>
      <w:r>
        <w:t>到</w:t>
      </w:r>
      <w:r>
        <w:t>L</w:t>
      </w:r>
      <w:r>
        <w:t>），每个区间</w:t>
      </w:r>
      <w:r>
        <w:t>[m,n]</w:t>
      </w:r>
      <w:r>
        <w:t>表示移走该范围内的树。程序使用布尔数组标记每棵树是否被移走，遍历所有区间进行标记，最后统计未被标记的树的数量。</w:t>
      </w:r>
    </w:p>
    <w:p w:rsidR="009C637F" w:rsidRPr="009C637F" w:rsidRDefault="009C637F" w:rsidP="009C637F">
      <w:pPr>
        <w:pStyle w:val="affffc"/>
        <w:ind w:left="420"/>
      </w:pPr>
    </w:p>
    <w:p w:rsidR="00CE31B9" w:rsidRDefault="00DF4D2F" w:rsidP="009A2F9D">
      <w:pPr>
        <w:pStyle w:val="4"/>
        <w:rPr>
          <w:lang w:eastAsia="zh-CN"/>
        </w:rPr>
      </w:pPr>
      <w:r>
        <w:t>参考代码</w:t>
      </w:r>
      <w:r>
        <w:t>(C++)</w:t>
      </w:r>
    </w:p>
    <w:p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8200"/>
          <w:sz w:val="18"/>
          <w:szCs w:val="18"/>
          <w:bdr w:val="none" w:sz="0" w:space="0" w:color="auto" w:frame="1"/>
          <w:lang w:eastAsia="zh-CN"/>
        </w:rPr>
        <w:t>//NQ021 </w:t>
      </w:r>
      <w:r w:rsidRPr="00D3714F">
        <w:rPr>
          <w:rFonts w:ascii="Consolas" w:hAnsi="Consolas" w:cs="宋体"/>
          <w:color w:val="008200"/>
          <w:sz w:val="18"/>
          <w:szCs w:val="18"/>
          <w:bdr w:val="none" w:sz="0" w:space="0" w:color="auto" w:frame="1"/>
          <w:lang w:eastAsia="zh-CN"/>
        </w:rPr>
        <w:t>废强重建</w:t>
      </w:r>
      <w:r w:rsidRPr="00D3714F">
        <w:rPr>
          <w:rFonts w:ascii="Consolas" w:hAnsi="Consolas" w:cs="宋体"/>
          <w:color w:val="000000"/>
          <w:sz w:val="18"/>
          <w:szCs w:val="18"/>
          <w:bdr w:val="none" w:sz="0" w:space="0" w:color="auto" w:frame="1"/>
          <w:lang w:eastAsia="zh-CN"/>
        </w:rPr>
        <w:t>  </w:t>
      </w:r>
    </w:p>
    <w:p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808080"/>
          <w:sz w:val="18"/>
          <w:szCs w:val="18"/>
          <w:bdr w:val="none" w:sz="0" w:space="0" w:color="auto" w:frame="1"/>
          <w:lang w:eastAsia="zh-CN"/>
        </w:rPr>
        <w:t>#include &lt;iostream&gt;</w:t>
      </w:r>
      <w:r w:rsidRPr="00D3714F">
        <w:rPr>
          <w:rFonts w:ascii="Consolas" w:hAnsi="Consolas" w:cs="宋体"/>
          <w:color w:val="000000"/>
          <w:sz w:val="18"/>
          <w:szCs w:val="18"/>
          <w:bdr w:val="none" w:sz="0" w:space="0" w:color="auto" w:frame="1"/>
          <w:lang w:eastAsia="zh-CN"/>
        </w:rPr>
        <w:t>  </w:t>
      </w:r>
    </w:p>
    <w:p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006699"/>
          <w:sz w:val="18"/>
          <w:szCs w:val="18"/>
          <w:bdr w:val="none" w:sz="0" w:space="0" w:color="auto" w:frame="1"/>
          <w:lang w:eastAsia="zh-CN"/>
        </w:rPr>
        <w:t>using</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namespace</w:t>
      </w:r>
      <w:r w:rsidRPr="00D3714F">
        <w:rPr>
          <w:rFonts w:ascii="Consolas" w:hAnsi="Consolas" w:cs="宋体"/>
          <w:color w:val="000000"/>
          <w:sz w:val="18"/>
          <w:szCs w:val="18"/>
          <w:bdr w:val="none" w:sz="0" w:space="0" w:color="auto" w:frame="1"/>
          <w:lang w:eastAsia="zh-CN"/>
        </w:rPr>
        <w:t> std;  </w:t>
      </w:r>
    </w:p>
    <w:p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006699"/>
          <w:sz w:val="18"/>
          <w:szCs w:val="18"/>
          <w:bdr w:val="none" w:sz="0" w:space="0" w:color="auto" w:frame="1"/>
          <w:lang w:eastAsia="zh-CN"/>
        </w:rPr>
        <w:t>const</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N=107;</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墙最大宽度</w:t>
      </w:r>
      <w:r w:rsidRPr="00D3714F">
        <w:rPr>
          <w:rFonts w:ascii="Consolas" w:hAnsi="Consolas" w:cs="宋体"/>
          <w:color w:val="008200"/>
          <w:sz w:val="18"/>
          <w:szCs w:val="18"/>
          <w:bdr w:val="none" w:sz="0" w:space="0" w:color="auto" w:frame="1"/>
          <w:lang w:eastAsia="zh-CN"/>
        </w:rPr>
        <w:t>&lt;100</w:t>
      </w:r>
      <w:r w:rsidRPr="00D3714F">
        <w:rPr>
          <w:rFonts w:ascii="Consolas" w:hAnsi="Consolas" w:cs="宋体"/>
          <w:color w:val="000000"/>
          <w:sz w:val="18"/>
          <w:szCs w:val="18"/>
          <w:bdr w:val="none" w:sz="0" w:space="0" w:color="auto" w:frame="1"/>
          <w:lang w:eastAsia="zh-CN"/>
        </w:rPr>
        <w:t>  </w:t>
      </w:r>
    </w:p>
    <w:p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main()  </w:t>
      </w:r>
    </w:p>
    <w:p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p>
    <w:p w:rsidR="00D3714F" w:rsidRPr="00D3714F" w:rsidRDefault="00D3714F" w:rsidP="00975CFC">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n, a[N];  </w:t>
      </w:r>
    </w:p>
    <w:p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while</w:t>
      </w:r>
      <w:r w:rsidRPr="00D3714F">
        <w:rPr>
          <w:rFonts w:ascii="Consolas" w:hAnsi="Consolas" w:cs="宋体"/>
          <w:color w:val="000000"/>
          <w:sz w:val="18"/>
          <w:szCs w:val="18"/>
          <w:bdr w:val="none" w:sz="0" w:space="0" w:color="auto" w:frame="1"/>
          <w:lang w:eastAsia="zh-CN"/>
        </w:rPr>
        <w:t> (cin &gt;&gt; n, n &gt; 0)  </w:t>
      </w:r>
    </w:p>
    <w:p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avg = 0;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平均值</w:t>
      </w:r>
      <w:r w:rsidRPr="00D3714F">
        <w:rPr>
          <w:rFonts w:ascii="Consolas" w:hAnsi="Consolas" w:cs="宋体"/>
          <w:color w:val="000000"/>
          <w:sz w:val="18"/>
          <w:szCs w:val="18"/>
          <w:bdr w:val="none" w:sz="0" w:space="0" w:color="auto" w:frame="1"/>
          <w:lang w:eastAsia="zh-CN"/>
        </w:rPr>
        <w:t>  </w:t>
      </w:r>
    </w:p>
    <w:p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for</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i = 0; i &lt; n; i++)  </w:t>
      </w:r>
    </w:p>
    <w:p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cin &gt;&gt; a[i];  </w:t>
      </w:r>
    </w:p>
    <w:p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avg += a[i];  </w:t>
      </w:r>
    </w:p>
    <w:p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avg = avg / n;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求平均值</w:t>
      </w:r>
      <w:r w:rsidRPr="00D3714F">
        <w:rPr>
          <w:rFonts w:ascii="Consolas" w:hAnsi="Consolas" w:cs="宋体"/>
          <w:color w:val="000000"/>
          <w:sz w:val="18"/>
          <w:szCs w:val="18"/>
          <w:bdr w:val="none" w:sz="0" w:space="0" w:color="auto" w:frame="1"/>
          <w:lang w:eastAsia="zh-CN"/>
        </w:rPr>
        <w:t>  </w:t>
      </w:r>
    </w:p>
    <w:p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res = 0;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统计小于平均值的列中砖块的空缺数</w:t>
      </w:r>
      <w:r w:rsidRPr="00D3714F">
        <w:rPr>
          <w:rFonts w:ascii="Consolas" w:hAnsi="Consolas" w:cs="宋体"/>
          <w:color w:val="000000"/>
          <w:sz w:val="18"/>
          <w:szCs w:val="18"/>
          <w:bdr w:val="none" w:sz="0" w:space="0" w:color="auto" w:frame="1"/>
          <w:lang w:eastAsia="zh-CN"/>
        </w:rPr>
        <w:t>  </w:t>
      </w:r>
    </w:p>
    <w:p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for</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i = 0; i &lt; n; i++)  </w:t>
      </w:r>
    </w:p>
    <w:p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if</w:t>
      </w:r>
      <w:r w:rsidRPr="00D3714F">
        <w:rPr>
          <w:rFonts w:ascii="Consolas" w:hAnsi="Consolas" w:cs="宋体"/>
          <w:color w:val="000000"/>
          <w:sz w:val="18"/>
          <w:szCs w:val="18"/>
          <w:bdr w:val="none" w:sz="0" w:space="0" w:color="auto" w:frame="1"/>
          <w:lang w:eastAsia="zh-CN"/>
        </w:rPr>
        <w:t> (a[i] &lt; avg)  </w:t>
      </w:r>
    </w:p>
    <w:p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res += avg - a[i];  </w:t>
      </w:r>
    </w:p>
    <w:p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cout &lt;&lt; res &lt;&lt; endl  &lt;&lt; endl;</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数据之间有空行</w:t>
      </w:r>
      <w:r w:rsidRPr="00D3714F">
        <w:rPr>
          <w:rFonts w:ascii="Consolas" w:hAnsi="Consolas" w:cs="宋体"/>
          <w:color w:val="000000"/>
          <w:sz w:val="18"/>
          <w:szCs w:val="18"/>
          <w:bdr w:val="none" w:sz="0" w:space="0" w:color="auto" w:frame="1"/>
          <w:lang w:eastAsia="zh-CN"/>
        </w:rPr>
        <w:t>  </w:t>
      </w:r>
    </w:p>
    <w:p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return</w:t>
      </w:r>
      <w:r w:rsidRPr="00D3714F">
        <w:rPr>
          <w:rFonts w:ascii="Consolas" w:hAnsi="Consolas" w:cs="宋体"/>
          <w:color w:val="000000"/>
          <w:sz w:val="18"/>
          <w:szCs w:val="18"/>
          <w:bdr w:val="none" w:sz="0" w:space="0" w:color="auto" w:frame="1"/>
          <w:lang w:eastAsia="zh-CN"/>
        </w:rPr>
        <w:t> 0;  </w:t>
      </w:r>
    </w:p>
    <w:p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p>
    <w:p w:rsidR="00675D9D" w:rsidRPr="00675D9D" w:rsidRDefault="00675D9D" w:rsidP="00741B54">
      <w:pPr>
        <w:pStyle w:val="2"/>
        <w:spacing w:before="315"/>
        <w:rPr>
          <w:lang w:eastAsia="zh-CN"/>
        </w:rPr>
      </w:pPr>
      <w:bookmarkStart w:id="29" w:name="_Toc53733940"/>
      <w:r w:rsidRPr="00675D9D">
        <w:rPr>
          <w:lang w:eastAsia="zh-CN"/>
        </w:rPr>
        <w:lastRenderedPageBreak/>
        <w:t>竞选投票</w:t>
      </w:r>
      <w:r w:rsidR="00380AB7" w:rsidRPr="005C5A2F">
        <w:rPr>
          <w:vertAlign w:val="superscript"/>
          <w:lang w:eastAsia="zh-CN"/>
        </w:rPr>
        <w:t>NQ0</w:t>
      </w:r>
      <w:r w:rsidR="00380AB7">
        <w:rPr>
          <w:vertAlign w:val="superscript"/>
          <w:lang w:eastAsia="zh-CN"/>
        </w:rPr>
        <w:t>22</w:t>
      </w:r>
      <w:bookmarkEnd w:id="29"/>
    </w:p>
    <w:p w:rsidR="00675D9D" w:rsidRPr="00675D9D" w:rsidRDefault="00675D9D" w:rsidP="009A2F9D">
      <w:pPr>
        <w:pStyle w:val="4"/>
        <w:rPr>
          <w:lang w:eastAsia="zh-CN"/>
        </w:rPr>
      </w:pPr>
      <w:r w:rsidRPr="00675D9D">
        <w:rPr>
          <w:lang w:eastAsia="zh-CN"/>
        </w:rPr>
        <w:t>描述</w:t>
      </w:r>
    </w:p>
    <w:p w:rsidR="00675D9D" w:rsidRPr="00675D9D" w:rsidRDefault="00675D9D" w:rsidP="009947CA">
      <w:pPr>
        <w:pStyle w:val="affffb"/>
        <w:ind w:firstLine="420"/>
      </w:pPr>
      <w:r w:rsidRPr="00675D9D">
        <w:t>小鲁准备竞选计算机系新一届的学生会主席，今年的竞选规则相比于之前有所改变，将通过各班的投票结果来确定。</w:t>
      </w:r>
    </w:p>
    <w:p w:rsidR="00675D9D" w:rsidRPr="00675D9D" w:rsidRDefault="00675D9D" w:rsidP="00A40B87">
      <w:pPr>
        <w:pStyle w:val="affffb"/>
        <w:ind w:firstLine="420"/>
      </w:pPr>
      <w:r w:rsidRPr="00675D9D">
        <w:t>如果得到超过一半班级的支持就可以当选，而每个班的投票结果又是由该班级的所有同学投票产生，如果超过一半的同学支持小鲁，则他将赢得这个班级的支持。</w:t>
      </w:r>
    </w:p>
    <w:p w:rsidR="00675D9D" w:rsidRPr="00675D9D" w:rsidRDefault="00675D9D" w:rsidP="00A40B87">
      <w:pPr>
        <w:pStyle w:val="affffb"/>
        <w:ind w:firstLine="420"/>
      </w:pPr>
      <w:r w:rsidRPr="00675D9D">
        <w:t>现在给出每个班</w:t>
      </w:r>
      <w:r w:rsidR="00B0337F">
        <w:t>级的学生人数，小鲁想算算，他至少需要得到多少</w:t>
      </w:r>
      <w:r w:rsidR="00266400">
        <w:t>票</w:t>
      </w:r>
      <w:r w:rsidR="00B0337F">
        <w:t>才能当选。</w:t>
      </w:r>
    </w:p>
    <w:p w:rsidR="00675D9D" w:rsidRPr="00675D9D" w:rsidRDefault="00675D9D" w:rsidP="009A2F9D">
      <w:pPr>
        <w:pStyle w:val="4"/>
        <w:rPr>
          <w:lang w:eastAsia="zh-CN"/>
        </w:rPr>
      </w:pPr>
      <w:r w:rsidRPr="00675D9D">
        <w:rPr>
          <w:lang w:eastAsia="zh-CN"/>
        </w:rPr>
        <w:t>输入</w:t>
      </w:r>
    </w:p>
    <w:p w:rsidR="00675D9D" w:rsidRPr="00675D9D" w:rsidRDefault="00675D9D" w:rsidP="00A40B87">
      <w:pPr>
        <w:pStyle w:val="affffb"/>
        <w:ind w:firstLine="420"/>
      </w:pPr>
      <w:r w:rsidRPr="00675D9D">
        <w:t>多组输入数据</w:t>
      </w:r>
      <w:r w:rsidR="00460733">
        <w:t>。</w:t>
      </w:r>
    </w:p>
    <w:p w:rsidR="00675D9D" w:rsidRPr="00675D9D" w:rsidRDefault="00675D9D" w:rsidP="00A40B87">
      <w:pPr>
        <w:pStyle w:val="affffb"/>
        <w:ind w:firstLine="420"/>
      </w:pP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rsidR="00675D9D" w:rsidRPr="00675D9D" w:rsidRDefault="00675D9D" w:rsidP="009A2F9D">
      <w:pPr>
        <w:pStyle w:val="4"/>
        <w:rPr>
          <w:lang w:eastAsia="zh-CN"/>
        </w:rPr>
      </w:pPr>
      <w:r w:rsidRPr="00675D9D">
        <w:rPr>
          <w:lang w:eastAsia="zh-CN"/>
        </w:rPr>
        <w:t>输出</w:t>
      </w:r>
    </w:p>
    <w:p w:rsidR="00675D9D" w:rsidRPr="00675D9D" w:rsidRDefault="00675D9D" w:rsidP="00A40B87">
      <w:pPr>
        <w:pStyle w:val="affffb"/>
        <w:ind w:firstLine="420"/>
      </w:pPr>
      <w:r w:rsidRPr="00675D9D">
        <w:t>输出一个数据，表示至少需要的</w:t>
      </w:r>
      <w:r w:rsidR="00266400">
        <w:t>票</w:t>
      </w:r>
      <w:r w:rsidRPr="00675D9D">
        <w:t>数</w:t>
      </w:r>
      <w:r w:rsidR="00460733">
        <w:t>。</w:t>
      </w:r>
    </w:p>
    <w:p w:rsidR="00675D9D" w:rsidRPr="00675D9D" w:rsidRDefault="00A40B87" w:rsidP="009A2F9D">
      <w:pPr>
        <w:pStyle w:val="4"/>
        <w:rPr>
          <w:lang w:eastAsia="zh-CN"/>
        </w:rPr>
      </w:pPr>
      <w:r>
        <w:rPr>
          <w:lang w:eastAsia="zh-CN"/>
        </w:rPr>
        <w:t>输入样例</w:t>
      </w:r>
      <w:r w:rsidR="00675D9D" w:rsidRPr="00675D9D">
        <w:rPr>
          <w:lang w:eastAsia="zh-CN"/>
        </w:rPr>
        <w:t> </w:t>
      </w:r>
    </w:p>
    <w:p w:rsidR="00675D9D" w:rsidRPr="00675D9D" w:rsidRDefault="00675D9D" w:rsidP="00A40B87">
      <w:pPr>
        <w:pStyle w:val="affffc"/>
        <w:ind w:left="420"/>
      </w:pPr>
      <w:r w:rsidRPr="00675D9D">
        <w:t>5</w:t>
      </w:r>
    </w:p>
    <w:p w:rsidR="00675D9D" w:rsidRPr="00675D9D" w:rsidRDefault="00675D9D" w:rsidP="00A40B87">
      <w:pPr>
        <w:pStyle w:val="affffc"/>
        <w:ind w:left="420"/>
      </w:pPr>
      <w:r w:rsidRPr="00675D9D">
        <w:t>20 18 17 16 19</w:t>
      </w:r>
    </w:p>
    <w:p w:rsidR="00675D9D" w:rsidRPr="00675D9D" w:rsidRDefault="00A40B87" w:rsidP="009A2F9D">
      <w:pPr>
        <w:pStyle w:val="4"/>
        <w:rPr>
          <w:lang w:eastAsia="zh-CN"/>
        </w:rPr>
      </w:pPr>
      <w:r>
        <w:rPr>
          <w:lang w:eastAsia="zh-CN"/>
        </w:rPr>
        <w:t>输出样例</w:t>
      </w:r>
    </w:p>
    <w:p w:rsidR="00675D9D" w:rsidRPr="00675D9D" w:rsidRDefault="00675D9D" w:rsidP="00A40B87">
      <w:pPr>
        <w:pStyle w:val="affffc"/>
        <w:ind w:left="420"/>
      </w:pPr>
      <w:r w:rsidRPr="00675D9D">
        <w:t>28</w:t>
      </w:r>
    </w:p>
    <w:p w:rsidR="00210421" w:rsidRDefault="00CF7ED0">
      <w:r>
        <w:rPr>
          <w:b/>
        </w:rPr>
        <w:t>解题思路</w:t>
      </w:r>
    </w:p>
    <w:p w:rsidR="00210421" w:rsidRDefault="00CF7ED0">
      <w:pPr>
        <w:ind w:firstLine="420"/>
      </w:pPr>
      <w:r>
        <w:t>本题在</w:t>
      </w:r>
      <w:r>
        <w:t>5×5</w:t>
      </w:r>
      <w:r>
        <w:t>矩阵中找鞍点（行最大且列最小）。程序遍历每个元素，检查其是否为所在行的最大值且所在列的最小值。若找到鞍点，输出行号、列号和值；若未找到，输出</w:t>
      </w:r>
      <w:r>
        <w:t>"not found"</w:t>
      </w:r>
      <w:r>
        <w:t>。</w:t>
      </w:r>
    </w:p>
    <w:p w:rsidR="009128CA" w:rsidRDefault="009128CA" w:rsidP="009A2F9D">
      <w:pPr>
        <w:pStyle w:val="4"/>
        <w:rPr>
          <w:lang w:eastAsia="zh-CN"/>
        </w:rPr>
      </w:pPr>
      <w:r>
        <w:rPr>
          <w:rFonts w:hint="eastAsia"/>
          <w:lang w:eastAsia="zh-CN"/>
        </w:rPr>
        <w:t>参考代码</w:t>
      </w:r>
      <w:r w:rsidR="009947CA">
        <w:rPr>
          <w:rFonts w:hint="eastAsia"/>
          <w:lang w:eastAsia="zh-CN"/>
        </w:rPr>
        <w:t>(C</w:t>
      </w:r>
      <w:r>
        <w:rPr>
          <w:rFonts w:hint="eastAsia"/>
          <w:lang w:eastAsia="zh-CN"/>
        </w:rPr>
        <w:t>)</w:t>
      </w:r>
    </w:p>
    <w:p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 NQ022 </w:t>
      </w:r>
      <w:r w:rsidRPr="0079732A">
        <w:rPr>
          <w:rFonts w:ascii="Consolas" w:hAnsi="Consolas" w:cs="宋体"/>
          <w:color w:val="008200"/>
          <w:sz w:val="18"/>
          <w:szCs w:val="18"/>
          <w:bdr w:val="none" w:sz="0" w:space="0" w:color="auto" w:frame="1"/>
          <w:lang w:eastAsia="zh-CN"/>
        </w:rPr>
        <w:t>竞选投票</w:t>
      </w:r>
      <w:r w:rsidRPr="0079732A">
        <w:rPr>
          <w:rFonts w:ascii="Consolas" w:hAnsi="Consolas" w:cs="宋体"/>
          <w:color w:val="000000"/>
          <w:sz w:val="18"/>
          <w:szCs w:val="18"/>
          <w:bdr w:val="none" w:sz="0" w:space="0" w:color="auto" w:frame="1"/>
          <w:lang w:eastAsia="zh-CN"/>
        </w:rPr>
        <w:t>  </w:t>
      </w:r>
    </w:p>
    <w:p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&lt;cstdio&gt;</w:t>
      </w:r>
      <w:r w:rsidRPr="0079732A">
        <w:rPr>
          <w:rFonts w:ascii="Consolas" w:hAnsi="Consolas" w:cs="宋体"/>
          <w:color w:val="000000"/>
          <w:sz w:val="18"/>
          <w:szCs w:val="18"/>
          <w:bdr w:val="none" w:sz="0" w:space="0" w:color="auto" w:frame="1"/>
          <w:lang w:eastAsia="zh-CN"/>
        </w:rPr>
        <w:t>  </w:t>
      </w:r>
    </w:p>
    <w:p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&lt;cstdlib&gt;</w:t>
      </w:r>
      <w:r w:rsidRPr="0079732A">
        <w:rPr>
          <w:rFonts w:ascii="Consolas" w:hAnsi="Consolas" w:cs="宋体"/>
          <w:color w:val="000000"/>
          <w:sz w:val="18"/>
          <w:szCs w:val="18"/>
          <w:bdr w:val="none" w:sz="0" w:space="0" w:color="auto" w:frame="1"/>
          <w:lang w:eastAsia="zh-CN"/>
        </w:rPr>
        <w:t>  </w:t>
      </w:r>
    </w:p>
    <w:p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给</w:t>
      </w:r>
      <w:r w:rsidRPr="0079732A">
        <w:rPr>
          <w:rFonts w:ascii="Consolas" w:hAnsi="Consolas" w:cs="宋体"/>
          <w:color w:val="008200"/>
          <w:sz w:val="18"/>
          <w:szCs w:val="18"/>
          <w:bdr w:val="none" w:sz="0" w:space="0" w:color="auto" w:frame="1"/>
          <w:lang w:eastAsia="zh-CN"/>
        </w:rPr>
        <w:t>qsort</w:t>
      </w:r>
      <w:r w:rsidRPr="0079732A">
        <w:rPr>
          <w:rFonts w:ascii="Consolas" w:hAnsi="Consolas" w:cs="宋体"/>
          <w:color w:val="008200"/>
          <w:sz w:val="18"/>
          <w:szCs w:val="18"/>
          <w:bdr w:val="none" w:sz="0" w:space="0" w:color="auto" w:frame="1"/>
          <w:lang w:eastAsia="zh-CN"/>
        </w:rPr>
        <w:t>预备的比较函数</w:t>
      </w:r>
      <w:r w:rsidRPr="0079732A">
        <w:rPr>
          <w:rFonts w:ascii="Consolas" w:hAnsi="Consolas" w:cs="宋体"/>
          <w:color w:val="000000"/>
          <w:sz w:val="18"/>
          <w:szCs w:val="18"/>
          <w:bdr w:val="none" w:sz="0" w:space="0" w:color="auto" w:frame="1"/>
          <w:lang w:eastAsia="zh-CN"/>
        </w:rPr>
        <w:t>  </w:t>
      </w:r>
    </w:p>
    <w:p w:rsidR="0079732A" w:rsidRPr="0079732A" w:rsidRDefault="0079732A" w:rsidP="00975CFC">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cmp(</w:t>
      </w:r>
      <w:r w:rsidRPr="0079732A">
        <w:rPr>
          <w:rFonts w:ascii="Consolas" w:hAnsi="Consolas" w:cs="宋体"/>
          <w:b/>
          <w:bCs/>
          <w:color w:val="006699"/>
          <w:sz w:val="18"/>
          <w:szCs w:val="18"/>
          <w:bdr w:val="none" w:sz="0" w:space="0" w:color="auto" w:frame="1"/>
          <w:lang w:eastAsia="zh-CN"/>
        </w:rPr>
        <w:t>const</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void</w:t>
      </w:r>
      <w:r w:rsidRPr="0079732A">
        <w:rPr>
          <w:rFonts w:ascii="Consolas" w:hAnsi="Consolas" w:cs="宋体"/>
          <w:color w:val="000000"/>
          <w:sz w:val="18"/>
          <w:szCs w:val="18"/>
          <w:bdr w:val="none" w:sz="0" w:space="0" w:color="auto" w:frame="1"/>
          <w:lang w:eastAsia="zh-CN"/>
        </w:rPr>
        <w:t> *a, </w:t>
      </w:r>
      <w:r w:rsidRPr="0079732A">
        <w:rPr>
          <w:rFonts w:ascii="Consolas" w:hAnsi="Consolas" w:cs="宋体"/>
          <w:b/>
          <w:bCs/>
          <w:color w:val="006699"/>
          <w:sz w:val="18"/>
          <w:szCs w:val="18"/>
          <w:bdr w:val="none" w:sz="0" w:space="0" w:color="auto" w:frame="1"/>
          <w:lang w:eastAsia="zh-CN"/>
        </w:rPr>
        <w:t>const</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void</w:t>
      </w:r>
      <w:r w:rsidRPr="0079732A">
        <w:rPr>
          <w:rFonts w:ascii="Consolas" w:hAnsi="Consolas" w:cs="宋体"/>
          <w:color w:val="000000"/>
          <w:sz w:val="18"/>
          <w:szCs w:val="18"/>
          <w:bdr w:val="none" w:sz="0" w:space="0" w:color="auto" w:frame="1"/>
          <w:lang w:eastAsia="zh-CN"/>
        </w:rPr>
        <w:t> *b) {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 -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*)b; }  </w:t>
      </w:r>
    </w:p>
    <w:p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lastRenderedPageBreak/>
        <w:t>int</w:t>
      </w:r>
      <w:r w:rsidRPr="0079732A">
        <w:rPr>
          <w:rFonts w:ascii="Consolas" w:hAnsi="Consolas" w:cs="宋体"/>
          <w:color w:val="000000"/>
          <w:sz w:val="18"/>
          <w:szCs w:val="18"/>
          <w:bdr w:val="none" w:sz="0" w:space="0" w:color="auto" w:frame="1"/>
          <w:lang w:eastAsia="zh-CN"/>
        </w:rPr>
        <w:t> main() {  </w:t>
      </w:r>
    </w:p>
    <w:p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n;  </w:t>
      </w:r>
    </w:p>
    <w:p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scanf(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&amp;n);  </w:t>
      </w:r>
    </w:p>
    <w:p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A[n + 1];  </w:t>
      </w:r>
    </w:p>
    <w:p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if</w:t>
      </w:r>
      <w:r w:rsidRPr="0079732A">
        <w:rPr>
          <w:rFonts w:ascii="Consolas" w:hAnsi="Consolas" w:cs="宋体"/>
          <w:color w:val="000000"/>
          <w:sz w:val="18"/>
          <w:szCs w:val="18"/>
          <w:bdr w:val="none" w:sz="0" w:space="0" w:color="auto" w:frame="1"/>
          <w:lang w:eastAsia="zh-CN"/>
        </w:rPr>
        <w:t> (n &gt; 0) {  </w:t>
      </w:r>
    </w:p>
    <w:p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ans = 0;  </w:t>
      </w:r>
    </w:p>
    <w:p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scanf(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&amp;A[i]);  </w:t>
      </w:r>
    </w:p>
    <w:p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A[i] = A[i] / 2 + 1;  </w:t>
      </w:r>
    </w:p>
    <w:p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调用</w:t>
      </w:r>
      <w:r w:rsidRPr="0079732A">
        <w:rPr>
          <w:rFonts w:ascii="Consolas" w:hAnsi="Consolas" w:cs="宋体"/>
          <w:color w:val="008200"/>
          <w:sz w:val="18"/>
          <w:szCs w:val="18"/>
          <w:bdr w:val="none" w:sz="0" w:space="0" w:color="auto" w:frame="1"/>
          <w:lang w:eastAsia="zh-CN"/>
        </w:rPr>
        <w:t>qsort</w:t>
      </w:r>
      <w:r w:rsidRPr="0079732A">
        <w:rPr>
          <w:rFonts w:ascii="Consolas" w:hAnsi="Consolas" w:cs="宋体"/>
          <w:color w:val="008200"/>
          <w:sz w:val="18"/>
          <w:szCs w:val="18"/>
          <w:bdr w:val="none" w:sz="0" w:space="0" w:color="auto" w:frame="1"/>
          <w:lang w:eastAsia="zh-CN"/>
        </w:rPr>
        <w:t>排序</w:t>
      </w:r>
      <w:r w:rsidRPr="0079732A">
        <w:rPr>
          <w:rFonts w:ascii="Consolas" w:hAnsi="Consolas" w:cs="宋体"/>
          <w:color w:val="000000"/>
          <w:sz w:val="18"/>
          <w:szCs w:val="18"/>
          <w:bdr w:val="none" w:sz="0" w:space="0" w:color="auto" w:frame="1"/>
          <w:lang w:eastAsia="zh-CN"/>
        </w:rPr>
        <w:t>  </w:t>
      </w:r>
    </w:p>
    <w:p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qsort(A, n, </w:t>
      </w:r>
      <w:r w:rsidRPr="0079732A">
        <w:rPr>
          <w:rFonts w:ascii="Consolas" w:hAnsi="Consolas" w:cs="宋体"/>
          <w:b/>
          <w:bCs/>
          <w:color w:val="006699"/>
          <w:sz w:val="18"/>
          <w:szCs w:val="18"/>
          <w:bdr w:val="none" w:sz="0" w:space="0" w:color="auto" w:frame="1"/>
          <w:lang w:eastAsia="zh-CN"/>
        </w:rPr>
        <w:t>sizeof</w:t>
      </w:r>
      <w:r w:rsidRPr="0079732A">
        <w:rPr>
          <w:rFonts w:ascii="Consolas" w:hAnsi="Consolas" w:cs="宋体"/>
          <w:color w:val="000000"/>
          <w:sz w:val="18"/>
          <w:szCs w:val="18"/>
          <w:bdr w:val="none" w:sz="0" w:space="0" w:color="auto" w:frame="1"/>
          <w:lang w:eastAsia="zh-CN"/>
        </w:rPr>
        <w:t>(A[0]), cmp);  </w:t>
      </w:r>
    </w:p>
    <w:p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n = n / 2 + 1;  </w:t>
      </w:r>
    </w:p>
    <w:p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ans += A[i];  </w:t>
      </w:r>
    </w:p>
    <w:p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printf(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ans);  </w:t>
      </w:r>
    </w:p>
    <w:p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0;  </w:t>
      </w:r>
    </w:p>
    <w:p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p>
    <w:p w:rsidR="00CE31B9" w:rsidRDefault="00CE31B9" w:rsidP="009A2F9D">
      <w:pPr>
        <w:pStyle w:val="4"/>
        <w:rPr>
          <w:lang w:eastAsia="zh-CN"/>
        </w:rPr>
      </w:pPr>
      <w:r>
        <w:rPr>
          <w:rFonts w:hint="eastAsia"/>
          <w:lang w:eastAsia="zh-CN"/>
        </w:rPr>
        <w:t>参考代码</w:t>
      </w:r>
      <w:r>
        <w:rPr>
          <w:rFonts w:hint="eastAsia"/>
          <w:lang w:eastAsia="zh-CN"/>
        </w:rPr>
        <w:t>(C++)</w:t>
      </w:r>
    </w:p>
    <w:p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//NQ022</w:t>
      </w:r>
      <w:r w:rsidRPr="0079732A">
        <w:rPr>
          <w:rFonts w:ascii="Consolas" w:hAnsi="Consolas" w:cs="宋体"/>
          <w:color w:val="008200"/>
          <w:sz w:val="18"/>
          <w:szCs w:val="18"/>
          <w:bdr w:val="none" w:sz="0" w:space="0" w:color="auto" w:frame="1"/>
          <w:lang w:eastAsia="zh-CN"/>
        </w:rPr>
        <w:t>竞选投票</w:t>
      </w:r>
      <w:r w:rsidRPr="0079732A">
        <w:rPr>
          <w:rFonts w:ascii="Consolas" w:hAnsi="Consolas" w:cs="宋体"/>
          <w:color w:val="000000"/>
          <w:sz w:val="18"/>
          <w:szCs w:val="18"/>
          <w:bdr w:val="none" w:sz="0" w:space="0" w:color="auto" w:frame="1"/>
          <w:lang w:eastAsia="zh-CN"/>
        </w:rPr>
        <w:t>  </w:t>
      </w:r>
    </w:p>
    <w:p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&lt;algorithm&gt;</w:t>
      </w:r>
      <w:r w:rsidRPr="0079732A">
        <w:rPr>
          <w:rFonts w:ascii="Consolas" w:hAnsi="Consolas" w:cs="宋体"/>
          <w:color w:val="000000"/>
          <w:sz w:val="18"/>
          <w:szCs w:val="18"/>
          <w:bdr w:val="none" w:sz="0" w:space="0" w:color="auto" w:frame="1"/>
          <w:lang w:eastAsia="zh-CN"/>
        </w:rPr>
        <w:t>  </w:t>
      </w:r>
    </w:p>
    <w:p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&lt;iostream&gt;</w:t>
      </w:r>
      <w:r w:rsidRPr="0079732A">
        <w:rPr>
          <w:rFonts w:ascii="Consolas" w:hAnsi="Consolas" w:cs="宋体"/>
          <w:color w:val="000000"/>
          <w:sz w:val="18"/>
          <w:szCs w:val="18"/>
          <w:bdr w:val="none" w:sz="0" w:space="0" w:color="auto" w:frame="1"/>
          <w:lang w:eastAsia="zh-CN"/>
        </w:rPr>
        <w:t>  </w:t>
      </w:r>
    </w:p>
    <w:p w:rsidR="0079732A" w:rsidRPr="0079732A" w:rsidRDefault="0079732A" w:rsidP="00975CFC">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006699"/>
          <w:sz w:val="18"/>
          <w:szCs w:val="18"/>
          <w:bdr w:val="none" w:sz="0" w:space="0" w:color="auto" w:frame="1"/>
          <w:lang w:eastAsia="zh-CN"/>
        </w:rPr>
        <w:t>using</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namespace</w:t>
      </w:r>
      <w:r w:rsidRPr="0079732A">
        <w:rPr>
          <w:rFonts w:ascii="Consolas" w:hAnsi="Consolas" w:cs="宋体"/>
          <w:color w:val="000000"/>
          <w:sz w:val="18"/>
          <w:szCs w:val="18"/>
          <w:bdr w:val="none" w:sz="0" w:space="0" w:color="auto" w:frame="1"/>
          <w:lang w:eastAsia="zh-CN"/>
        </w:rPr>
        <w:t> std;  </w:t>
      </w:r>
    </w:p>
    <w:p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main() {  </w:t>
      </w:r>
    </w:p>
    <w:p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n;  </w:t>
      </w:r>
    </w:p>
    <w:p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cin &gt;&gt; n;  </w:t>
      </w:r>
    </w:p>
    <w:p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x;  </w:t>
      </w:r>
    </w:p>
    <w:p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vector&lt;</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&gt; students;  </w:t>
      </w:r>
    </w:p>
    <w:p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cin &gt;&gt; x;  </w:t>
      </w:r>
    </w:p>
    <w:p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students.push_back(x / 2 + 1);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每个班级只需要过半的人</w:t>
      </w:r>
      <w:r w:rsidRPr="0079732A">
        <w:rPr>
          <w:rFonts w:ascii="Consolas" w:hAnsi="Consolas" w:cs="宋体"/>
          <w:color w:val="000000"/>
          <w:sz w:val="18"/>
          <w:szCs w:val="18"/>
          <w:bdr w:val="none" w:sz="0" w:space="0" w:color="auto" w:frame="1"/>
          <w:lang w:eastAsia="zh-CN"/>
        </w:rPr>
        <w:t>  </w:t>
      </w:r>
    </w:p>
    <w:p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sort(students.begin(), students.end());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排序</w:t>
      </w:r>
      <w:r w:rsidRPr="0079732A">
        <w:rPr>
          <w:rFonts w:ascii="Consolas" w:hAnsi="Consolas" w:cs="宋体"/>
          <w:color w:val="000000"/>
          <w:sz w:val="18"/>
          <w:szCs w:val="18"/>
          <w:bdr w:val="none" w:sz="0" w:space="0" w:color="auto" w:frame="1"/>
          <w:lang w:eastAsia="zh-CN"/>
        </w:rPr>
        <w:t>  </w:t>
      </w:r>
    </w:p>
    <w:p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n = n / 2 + 1;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取前半班级</w:t>
      </w:r>
      <w:r w:rsidRPr="0079732A">
        <w:rPr>
          <w:rFonts w:ascii="Consolas" w:hAnsi="Consolas" w:cs="宋体"/>
          <w:color w:val="000000"/>
          <w:sz w:val="18"/>
          <w:szCs w:val="18"/>
          <w:bdr w:val="none" w:sz="0" w:space="0" w:color="auto" w:frame="1"/>
          <w:lang w:eastAsia="zh-CN"/>
        </w:rPr>
        <w:t>  </w:t>
      </w:r>
    </w:p>
    <w:p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res = 0;  </w:t>
      </w:r>
    </w:p>
    <w:p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res += students[i];  </w:t>
      </w:r>
    </w:p>
    <w:p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输出结果</w:t>
      </w:r>
      <w:r w:rsidRPr="0079732A">
        <w:rPr>
          <w:rFonts w:ascii="Consolas" w:hAnsi="Consolas" w:cs="宋体"/>
          <w:color w:val="000000"/>
          <w:sz w:val="18"/>
          <w:szCs w:val="18"/>
          <w:bdr w:val="none" w:sz="0" w:space="0" w:color="auto" w:frame="1"/>
          <w:lang w:eastAsia="zh-CN"/>
        </w:rPr>
        <w:t>  </w:t>
      </w:r>
    </w:p>
    <w:p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cout &lt;&lt; res &lt;&lt; endl;  </w:t>
      </w:r>
    </w:p>
    <w:p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0;  </w:t>
      </w:r>
    </w:p>
    <w:p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p>
    <w:p w:rsidR="00CE31B9" w:rsidRDefault="00CE31B9" w:rsidP="00CE31B9">
      <w:pPr>
        <w:pStyle w:val="affffb"/>
        <w:ind w:firstLine="420"/>
      </w:pPr>
    </w:p>
    <w:p w:rsidR="00BE4873" w:rsidRPr="00BE4873" w:rsidRDefault="00BE4873" w:rsidP="00741B54">
      <w:pPr>
        <w:pStyle w:val="2"/>
        <w:spacing w:before="315"/>
        <w:rPr>
          <w:lang w:eastAsia="zh-CN"/>
        </w:rPr>
      </w:pPr>
      <w:bookmarkStart w:id="30" w:name="_Toc53733941"/>
      <w:r w:rsidRPr="00BE4873">
        <w:rPr>
          <w:lang w:eastAsia="zh-CN"/>
        </w:rPr>
        <w:lastRenderedPageBreak/>
        <w:t>桌球比赛</w:t>
      </w:r>
      <w:r w:rsidR="00F33B79" w:rsidRPr="005C5A2F">
        <w:rPr>
          <w:vertAlign w:val="superscript"/>
          <w:lang w:eastAsia="zh-CN"/>
        </w:rPr>
        <w:t>NQ0</w:t>
      </w:r>
      <w:r w:rsidR="00F33B79">
        <w:rPr>
          <w:vertAlign w:val="superscript"/>
          <w:lang w:eastAsia="zh-CN"/>
        </w:rPr>
        <w:t>23</w:t>
      </w:r>
      <w:bookmarkEnd w:id="30"/>
    </w:p>
    <w:p w:rsidR="00BE4873" w:rsidRPr="00BE4873" w:rsidRDefault="00BE4873" w:rsidP="009A2F9D">
      <w:pPr>
        <w:pStyle w:val="4"/>
        <w:rPr>
          <w:lang w:eastAsia="zh-CN"/>
        </w:rPr>
      </w:pPr>
      <w:r w:rsidRPr="00BE4873">
        <w:rPr>
          <w:lang w:eastAsia="zh-CN"/>
        </w:rPr>
        <w:t>描述</w:t>
      </w:r>
    </w:p>
    <w:p w:rsidR="00BE4873" w:rsidRPr="00BE4873" w:rsidRDefault="00BE4873" w:rsidP="004C4E1C">
      <w:pPr>
        <w:pStyle w:val="affffb"/>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p>
    <w:p w:rsidR="00BE4873" w:rsidRPr="004C4E1C" w:rsidRDefault="00BE4873" w:rsidP="004C4E1C">
      <w:pPr>
        <w:pStyle w:val="affffb"/>
        <w:ind w:firstLine="420"/>
      </w:pP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rsidR="00BE4873" w:rsidRPr="00BE4873" w:rsidRDefault="00BE4873" w:rsidP="00A40B87">
      <w:pPr>
        <w:pStyle w:val="affffb"/>
        <w:ind w:firstLine="420"/>
      </w:pPr>
      <w:r w:rsidRPr="00BE4873">
        <w:t>提示</w:t>
      </w:r>
      <w:r w:rsidRPr="00BE4873">
        <w:t>:</w:t>
      </w:r>
    </w:p>
    <w:p w:rsidR="004C4E1C" w:rsidRDefault="00BE4873" w:rsidP="004C4E1C">
      <w:pPr>
        <w:pStyle w:val="affffb"/>
        <w:ind w:firstLine="420"/>
      </w:pP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w:t>
      </w:r>
    </w:p>
    <w:p w:rsidR="00BE4873" w:rsidRPr="00BE4873" w:rsidRDefault="00BE4873" w:rsidP="004C4E1C">
      <w:pPr>
        <w:pStyle w:val="affffb"/>
        <w:ind w:firstLine="420"/>
      </w:pPr>
      <w:r w:rsidRPr="00BE4873">
        <w:t>假如输入数据为：</w:t>
      </w:r>
      <w:r w:rsidRPr="00BE4873">
        <w:t xml:space="preserve">YYYYRRB </w:t>
      </w:r>
      <w:r w:rsidRPr="00BE4873">
        <w:t>。</w:t>
      </w:r>
    </w:p>
    <w:p w:rsidR="00BE4873" w:rsidRPr="004C4E1C" w:rsidRDefault="00BE4873" w:rsidP="004C4E1C">
      <w:pPr>
        <w:pStyle w:val="affffb"/>
        <w:ind w:firstLine="420"/>
      </w:pPr>
      <w:r w:rsidRPr="00BE4873">
        <w:t>则判断胜负的思路是：</w:t>
      </w:r>
      <w:r w:rsidRPr="00BE4873">
        <w:t>1.R</w:t>
      </w:r>
      <w:r w:rsidRPr="00BE4873">
        <w:t>和</w:t>
      </w:r>
      <w:r w:rsidRPr="00BE4873">
        <w:t>Y</w:t>
      </w:r>
      <w:r w:rsidRPr="00BE4873">
        <w:t>的个数</w:t>
      </w:r>
      <w:r w:rsidRPr="00BE4873">
        <w:t xml:space="preserve"> 2.</w:t>
      </w:r>
      <w:r w:rsidRPr="00BE4873">
        <w:t>再根据输入的最后一个字母是</w:t>
      </w:r>
      <w:r w:rsidRPr="00BE4873">
        <w:t>B</w:t>
      </w:r>
      <w:r w:rsidRPr="00BE4873">
        <w:t>还是</w:t>
      </w:r>
      <w:r w:rsidRPr="00BE4873">
        <w:t>L</w:t>
      </w:r>
      <w:r w:rsidRPr="00BE4873">
        <w:t>分情况判定。当为</w:t>
      </w:r>
      <w:r w:rsidRPr="00BE4873">
        <w:t>B</w:t>
      </w:r>
      <w:r w:rsidRPr="00BE4873">
        <w:t>时，根据</w:t>
      </w:r>
      <w:r w:rsidRPr="00BE4873">
        <w:t>R</w:t>
      </w:r>
      <w:r w:rsidRPr="00BE4873">
        <w:t>的值是否是否等于</w:t>
      </w:r>
      <w:r w:rsidRPr="00BE4873">
        <w:t>7</w:t>
      </w:r>
      <w:r w:rsidRPr="00BE4873">
        <w:t>判断输赢；当为</w:t>
      </w:r>
      <w:r w:rsidRPr="00BE4873">
        <w:t>L</w:t>
      </w:r>
      <w:r w:rsidRPr="00BE4873">
        <w:t>时，根据</w:t>
      </w:r>
      <w:r w:rsidRPr="00BE4873">
        <w:t>Y</w:t>
      </w:r>
      <w:r w:rsidRPr="00BE4873">
        <w:t>的值是否等于</w:t>
      </w:r>
      <w:r w:rsidRPr="00BE4873">
        <w:t>7</w:t>
      </w:r>
      <w:r w:rsidRPr="00BE4873">
        <w:t>判断输赢。</w:t>
      </w:r>
    </w:p>
    <w:p w:rsidR="00BE4873" w:rsidRPr="00BE4873" w:rsidRDefault="00BE4873" w:rsidP="009A2F9D">
      <w:pPr>
        <w:pStyle w:val="4"/>
        <w:rPr>
          <w:lang w:eastAsia="zh-CN"/>
        </w:rPr>
      </w:pPr>
      <w:r w:rsidRPr="00BE4873">
        <w:rPr>
          <w:lang w:eastAsia="zh-CN"/>
        </w:rPr>
        <w:t>输入</w:t>
      </w:r>
    </w:p>
    <w:p w:rsidR="00BE4873" w:rsidRPr="00BE4873" w:rsidRDefault="00BE4873" w:rsidP="00A40B87">
      <w:pPr>
        <w:pStyle w:val="affffb"/>
        <w:ind w:firstLine="420"/>
      </w:pPr>
      <w:r w:rsidRPr="00BE4873">
        <w:t>每一行先输入整数</w:t>
      </w:r>
      <w:r w:rsidRPr="00BE4873">
        <w:t>m(1&lt;=m&lt;=15),</w:t>
      </w:r>
      <w:r w:rsidRPr="00BE4873">
        <w:t>表示进球个数</w:t>
      </w:r>
      <w:r w:rsidRPr="00BE4873">
        <w:t>,m=0</w:t>
      </w:r>
      <w:r w:rsidRPr="00BE4873">
        <w:t>表示本次比赛结束。</w:t>
      </w:r>
    </w:p>
    <w:p w:rsidR="00BE4873" w:rsidRPr="00BE4873" w:rsidRDefault="00BE4873" w:rsidP="00A40B87">
      <w:pPr>
        <w:pStyle w:val="affffb"/>
        <w:ind w:firstLine="420"/>
      </w:pPr>
      <w:r w:rsidRPr="00BE4873">
        <w:t>随后输入</w:t>
      </w:r>
      <w:r w:rsidRPr="00BE4873">
        <w:t>m</w:t>
      </w:r>
      <w:r w:rsidRPr="00BE4873">
        <w:t>个字母，依次表示打进球的颜色。</w:t>
      </w:r>
    </w:p>
    <w:p w:rsidR="00BE4873" w:rsidRPr="00BE4873" w:rsidRDefault="00BE4873" w:rsidP="00A40B87">
      <w:pPr>
        <w:pStyle w:val="affffb"/>
        <w:ind w:firstLine="420"/>
      </w:pPr>
      <w:r w:rsidRPr="00BE4873">
        <w:t>”Y”</w:t>
      </w:r>
      <w:r w:rsidRPr="00BE4873">
        <w:t>表示黄球</w:t>
      </w:r>
      <w:r w:rsidRPr="00BE4873">
        <w:t>,”R”</w:t>
      </w:r>
      <w:r w:rsidRPr="00BE4873">
        <w:t>表示红球。</w:t>
      </w:r>
    </w:p>
    <w:p w:rsidR="00BE4873" w:rsidRPr="004C4E1C" w:rsidRDefault="00BE4873" w:rsidP="004C4E1C">
      <w:pPr>
        <w:pStyle w:val="affffb"/>
        <w:ind w:firstLine="420"/>
      </w:pPr>
      <w:r w:rsidRPr="00BE4873">
        <w:t>”B”</w:t>
      </w:r>
      <w:r w:rsidRPr="00BE4873">
        <w:t>表示红方打进黑球，</w:t>
      </w:r>
      <w:r w:rsidRPr="00BE4873">
        <w:t>”L”</w:t>
      </w:r>
      <w:r w:rsidRPr="00BE4873">
        <w:t>表示黄方打进黑球。</w:t>
      </w:r>
    </w:p>
    <w:p w:rsidR="00BE4873" w:rsidRPr="00BE4873" w:rsidRDefault="00BE4873" w:rsidP="00A40B87">
      <w:pPr>
        <w:pStyle w:val="affffb"/>
        <w:ind w:firstLine="420"/>
      </w:pPr>
      <w:r w:rsidRPr="00BE4873">
        <w:t>字符之间没有空格。</w:t>
      </w:r>
    </w:p>
    <w:p w:rsidR="00BE4873" w:rsidRPr="00BE4873" w:rsidRDefault="00BE4873" w:rsidP="00A40B87">
      <w:pPr>
        <w:pStyle w:val="affffb"/>
        <w:ind w:firstLine="420"/>
      </w:pPr>
      <w:r w:rsidRPr="00BE4873">
        <w:t>输入的数据保证有效（所有球打进时比赛正好结束，打进的同颜色球不得超过</w:t>
      </w:r>
      <w:r w:rsidRPr="00BE4873">
        <w:t>7</w:t>
      </w:r>
      <w:r w:rsidRPr="00BE4873">
        <w:t>个）</w:t>
      </w:r>
    </w:p>
    <w:p w:rsidR="00BE4873" w:rsidRPr="00BE4873" w:rsidRDefault="00BE4873" w:rsidP="009A2F9D">
      <w:pPr>
        <w:pStyle w:val="4"/>
        <w:rPr>
          <w:lang w:eastAsia="zh-CN"/>
        </w:rPr>
      </w:pPr>
      <w:r w:rsidRPr="00BE4873">
        <w:rPr>
          <w:lang w:eastAsia="zh-CN"/>
        </w:rPr>
        <w:t>输出</w:t>
      </w:r>
    </w:p>
    <w:p w:rsidR="00BE4873" w:rsidRPr="00BE4873" w:rsidRDefault="00BE4873" w:rsidP="004C4E1C">
      <w:pPr>
        <w:pStyle w:val="affffb"/>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rsidR="00BE4873" w:rsidRPr="00BE4873" w:rsidRDefault="00A40B87" w:rsidP="009A2F9D">
      <w:pPr>
        <w:pStyle w:val="4"/>
        <w:rPr>
          <w:lang w:eastAsia="zh-CN"/>
        </w:rPr>
      </w:pPr>
      <w:r>
        <w:rPr>
          <w:lang w:eastAsia="zh-CN"/>
        </w:rPr>
        <w:lastRenderedPageBreak/>
        <w:t>输入样例</w:t>
      </w:r>
      <w:r w:rsidR="00BE4873" w:rsidRPr="00BE4873">
        <w:rPr>
          <w:lang w:eastAsia="zh-CN"/>
        </w:rPr>
        <w:t> </w:t>
      </w:r>
    </w:p>
    <w:p w:rsidR="00BE4873" w:rsidRPr="00BE4873" w:rsidRDefault="00BE4873" w:rsidP="00A40B87">
      <w:pPr>
        <w:pStyle w:val="affffc"/>
        <w:ind w:left="420"/>
      </w:pPr>
      <w:r w:rsidRPr="00BE4873">
        <w:t>5</w:t>
      </w:r>
    </w:p>
    <w:p w:rsidR="00BE4873" w:rsidRPr="00BE4873" w:rsidRDefault="00BE4873" w:rsidP="00A40B87">
      <w:pPr>
        <w:pStyle w:val="affffc"/>
        <w:ind w:left="420"/>
      </w:pPr>
      <w:r w:rsidRPr="00BE4873">
        <w:t>RRYRB</w:t>
      </w:r>
    </w:p>
    <w:p w:rsidR="00BE4873" w:rsidRPr="00BE4873" w:rsidRDefault="00BE4873" w:rsidP="00A40B87">
      <w:pPr>
        <w:pStyle w:val="affffc"/>
        <w:ind w:left="420"/>
      </w:pPr>
      <w:r w:rsidRPr="00BE4873">
        <w:t>7</w:t>
      </w:r>
    </w:p>
    <w:p w:rsidR="00BE4873" w:rsidRPr="00BE4873" w:rsidRDefault="00BE4873" w:rsidP="00A40B87">
      <w:pPr>
        <w:pStyle w:val="affffc"/>
        <w:ind w:left="420"/>
      </w:pPr>
      <w:r w:rsidRPr="00BE4873">
        <w:t>YYYYRRB</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c"/>
        <w:ind w:left="420"/>
      </w:pPr>
      <w:r w:rsidRPr="00BE4873">
        <w:t>Yellow</w:t>
      </w:r>
    </w:p>
    <w:p w:rsidR="00BE4873" w:rsidRPr="00BE4873" w:rsidRDefault="00BE4873" w:rsidP="00A40B87">
      <w:pPr>
        <w:pStyle w:val="affffc"/>
        <w:ind w:left="420"/>
      </w:pPr>
      <w:r w:rsidRPr="00BE4873">
        <w:t>Yellow</w:t>
      </w:r>
    </w:p>
    <w:p w:rsidR="00210421" w:rsidRDefault="00CF7ED0">
      <w:r>
        <w:rPr>
          <w:b/>
        </w:rPr>
        <w:t>解题思路</w:t>
      </w:r>
    </w:p>
    <w:p w:rsidR="00210421" w:rsidRDefault="00CF7ED0">
      <w:pPr>
        <w:ind w:firstLine="420"/>
      </w:pPr>
      <w:r>
        <w:t>本题对</w:t>
      </w:r>
      <w:r>
        <w:t>n×n</w:t>
      </w:r>
      <w:r>
        <w:t>图像进行均值模糊。每个像素的新值等于其周围</w:t>
      </w:r>
      <w:r>
        <w:t>8</w:t>
      </w:r>
      <w:r>
        <w:t>邻域像素（含自身）的平均值（四舍五入）。程序先保存原图，然后对非边界像素计算</w:t>
      </w:r>
      <w:r>
        <w:t>3×3</w:t>
      </w:r>
      <w:r>
        <w:t>邻域的平均值，边界像素保持不变。</w:t>
      </w:r>
    </w:p>
    <w:p w:rsidR="00CE31B9" w:rsidRDefault="00CE31B9" w:rsidP="009A2F9D">
      <w:pPr>
        <w:pStyle w:val="4"/>
        <w:rPr>
          <w:lang w:eastAsia="zh-CN"/>
        </w:rPr>
      </w:pPr>
      <w:r>
        <w:rPr>
          <w:rFonts w:hint="eastAsia"/>
          <w:lang w:eastAsia="zh-CN"/>
        </w:rPr>
        <w:t>参考代码</w:t>
      </w:r>
      <w:r>
        <w:rPr>
          <w:rFonts w:hint="eastAsia"/>
          <w:lang w:eastAsia="zh-CN"/>
        </w:rPr>
        <w:t>(C++)</w:t>
      </w:r>
    </w:p>
    <w:p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8200"/>
          <w:sz w:val="18"/>
          <w:szCs w:val="18"/>
          <w:bdr w:val="none" w:sz="0" w:space="0" w:color="auto" w:frame="1"/>
          <w:lang w:eastAsia="zh-CN"/>
        </w:rPr>
        <w:t>//NQ023 </w:t>
      </w:r>
      <w:r w:rsidRPr="00BE4873">
        <w:rPr>
          <w:rFonts w:ascii="Consolas" w:hAnsi="Consolas" w:cs="宋体"/>
          <w:color w:val="008200"/>
          <w:sz w:val="18"/>
          <w:szCs w:val="18"/>
          <w:bdr w:val="none" w:sz="0" w:space="0" w:color="auto" w:frame="1"/>
          <w:lang w:eastAsia="zh-CN"/>
        </w:rPr>
        <w:t>桌球比赛</w:t>
      </w:r>
      <w:r w:rsidRPr="00BE4873">
        <w:rPr>
          <w:rFonts w:ascii="Consolas" w:hAnsi="Consolas" w:cs="宋体"/>
          <w:color w:val="000000"/>
          <w:sz w:val="18"/>
          <w:szCs w:val="18"/>
          <w:bdr w:val="none" w:sz="0" w:space="0" w:color="auto" w:frame="1"/>
          <w:lang w:eastAsia="zh-CN"/>
        </w:rPr>
        <w:t>  </w:t>
      </w:r>
    </w:p>
    <w:p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&lt;iostream&gt;</w:t>
      </w:r>
      <w:r w:rsidRPr="00BE4873">
        <w:rPr>
          <w:rFonts w:ascii="Consolas" w:hAnsi="Consolas" w:cs="宋体"/>
          <w:color w:val="000000"/>
          <w:sz w:val="18"/>
          <w:szCs w:val="18"/>
          <w:bdr w:val="none" w:sz="0" w:space="0" w:color="auto" w:frame="1"/>
          <w:lang w:eastAsia="zh-CN"/>
        </w:rPr>
        <w:t>  </w:t>
      </w:r>
    </w:p>
    <w:p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&lt;string&gt;</w:t>
      </w:r>
      <w:r w:rsidRPr="00BE4873">
        <w:rPr>
          <w:rFonts w:ascii="Consolas" w:hAnsi="Consolas" w:cs="宋体"/>
          <w:color w:val="000000"/>
          <w:sz w:val="18"/>
          <w:szCs w:val="18"/>
          <w:bdr w:val="none" w:sz="0" w:space="0" w:color="auto" w:frame="1"/>
          <w:lang w:eastAsia="zh-CN"/>
        </w:rPr>
        <w:t>  </w:t>
      </w:r>
    </w:p>
    <w:p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006699"/>
          <w:sz w:val="18"/>
          <w:szCs w:val="18"/>
          <w:bdr w:val="none" w:sz="0" w:space="0" w:color="auto" w:frame="1"/>
          <w:lang w:eastAsia="zh-CN"/>
        </w:rPr>
        <w:t>using</w:t>
      </w: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namespace</w:t>
      </w:r>
      <w:r w:rsidRPr="00BE4873">
        <w:rPr>
          <w:rFonts w:ascii="Consolas" w:hAnsi="Consolas" w:cs="宋体"/>
          <w:color w:val="000000"/>
          <w:sz w:val="18"/>
          <w:szCs w:val="18"/>
          <w:bdr w:val="none" w:sz="0" w:space="0" w:color="auto" w:frame="1"/>
          <w:lang w:eastAsia="zh-CN"/>
        </w:rPr>
        <w:t> std;  </w:t>
      </w:r>
    </w:p>
    <w:p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main() {  </w:t>
      </w:r>
    </w:p>
    <w:p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  </w:t>
      </w:r>
    </w:p>
    <w:p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(cin &gt;&gt; m) {  </w:t>
      </w:r>
    </w:p>
    <w:p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cntR = 0, cntY = 0;  </w:t>
      </w:r>
    </w:p>
    <w:p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char</w:t>
      </w:r>
      <w:r w:rsidRPr="00BE4873">
        <w:rPr>
          <w:rFonts w:ascii="Consolas" w:hAnsi="Consolas" w:cs="宋体"/>
          <w:color w:val="000000"/>
          <w:sz w:val="18"/>
          <w:szCs w:val="18"/>
          <w:bdr w:val="none" w:sz="0" w:space="0" w:color="auto" w:frame="1"/>
          <w:lang w:eastAsia="zh-CN"/>
        </w:rPr>
        <w:t> c;  </w:t>
      </w:r>
      <w:r w:rsidRPr="00BE4873">
        <w:rPr>
          <w:rFonts w:ascii="Consolas" w:hAnsi="Consolas" w:cs="宋体"/>
          <w:color w:val="008200"/>
          <w:sz w:val="18"/>
          <w:szCs w:val="18"/>
          <w:bdr w:val="none" w:sz="0" w:space="0" w:color="auto" w:frame="1"/>
          <w:lang w:eastAsia="zh-CN"/>
        </w:rPr>
        <w:t>//</w:t>
      </w:r>
      <w:r w:rsidRPr="00BE4873">
        <w:rPr>
          <w:rFonts w:ascii="Consolas" w:hAnsi="Consolas" w:cs="宋体"/>
          <w:color w:val="008200"/>
          <w:sz w:val="18"/>
          <w:szCs w:val="18"/>
          <w:bdr w:val="none" w:sz="0" w:space="0" w:color="auto" w:frame="1"/>
          <w:lang w:eastAsia="zh-CN"/>
        </w:rPr>
        <w:t>读入</w:t>
      </w:r>
      <w:r w:rsidRPr="00BE4873">
        <w:rPr>
          <w:rFonts w:ascii="Consolas" w:hAnsi="Consolas" w:cs="宋体"/>
          <w:color w:val="008200"/>
          <w:sz w:val="18"/>
          <w:szCs w:val="18"/>
          <w:bdr w:val="none" w:sz="0" w:space="0" w:color="auto" w:frame="1"/>
          <w:lang w:eastAsia="zh-CN"/>
        </w:rPr>
        <w:t>m</w:t>
      </w:r>
      <w:r w:rsidRPr="00BE4873">
        <w:rPr>
          <w:rFonts w:ascii="Consolas" w:hAnsi="Consolas" w:cs="宋体"/>
          <w:color w:val="008200"/>
          <w:sz w:val="18"/>
          <w:szCs w:val="18"/>
          <w:bdr w:val="none" w:sz="0" w:space="0" w:color="auto" w:frame="1"/>
          <w:lang w:eastAsia="zh-CN"/>
        </w:rPr>
        <w:t>个字符</w:t>
      </w:r>
      <w:r w:rsidRPr="00BE4873">
        <w:rPr>
          <w:rFonts w:ascii="Consolas" w:hAnsi="Consolas" w:cs="宋体"/>
          <w:color w:val="000000"/>
          <w:sz w:val="18"/>
          <w:szCs w:val="18"/>
          <w:bdr w:val="none" w:sz="0" w:space="0" w:color="auto" w:frame="1"/>
          <w:lang w:eastAsia="zh-CN"/>
        </w:rPr>
        <w:t>  </w:t>
      </w:r>
    </w:p>
    <w:p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(m--) {  </w:t>
      </w:r>
    </w:p>
    <w:p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cin &gt;&gt; c;  </w:t>
      </w:r>
    </w:p>
    <w:p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'R'</w:t>
      </w:r>
      <w:r w:rsidRPr="00BE4873">
        <w:rPr>
          <w:rFonts w:ascii="Consolas" w:hAnsi="Consolas" w:cs="宋体"/>
          <w:color w:val="000000"/>
          <w:sz w:val="18"/>
          <w:szCs w:val="18"/>
          <w:bdr w:val="none" w:sz="0" w:space="0" w:color="auto" w:frame="1"/>
          <w:lang w:eastAsia="zh-CN"/>
        </w:rPr>
        <w:t>) cntR++;  </w:t>
      </w:r>
    </w:p>
    <w:p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'Y'</w:t>
      </w:r>
      <w:r w:rsidRPr="00BE4873">
        <w:rPr>
          <w:rFonts w:ascii="Consolas" w:hAnsi="Consolas" w:cs="宋体"/>
          <w:color w:val="000000"/>
          <w:sz w:val="18"/>
          <w:szCs w:val="18"/>
          <w:bdr w:val="none" w:sz="0" w:space="0" w:color="auto" w:frame="1"/>
          <w:lang w:eastAsia="zh-CN"/>
        </w:rPr>
        <w:t>) cntY++;  </w:t>
      </w:r>
    </w:p>
    <w:p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'B'</w:t>
      </w:r>
      <w:r w:rsidRPr="00BE4873">
        <w:rPr>
          <w:rFonts w:ascii="Consolas" w:hAnsi="Consolas" w:cs="宋体"/>
          <w:color w:val="000000"/>
          <w:sz w:val="18"/>
          <w:szCs w:val="18"/>
          <w:bdr w:val="none" w:sz="0" w:space="0" w:color="auto" w:frame="1"/>
          <w:lang w:eastAsia="zh-CN"/>
        </w:rPr>
        <w:t>) {  </w:t>
      </w:r>
    </w:p>
    <w:p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(cntR == 7)  </w:t>
      </w:r>
    </w:p>
    <w:p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"Red"</w:t>
      </w:r>
      <w:r w:rsidRPr="00BE4873">
        <w:rPr>
          <w:rFonts w:ascii="Consolas" w:hAnsi="Consolas" w:cs="宋体"/>
          <w:color w:val="000000"/>
          <w:sz w:val="18"/>
          <w:szCs w:val="18"/>
          <w:bdr w:val="none" w:sz="0" w:space="0" w:color="auto" w:frame="1"/>
          <w:lang w:eastAsia="zh-CN"/>
        </w:rPr>
        <w:t> &lt;&lt; endl;  </w:t>
      </w:r>
    </w:p>
    <w:p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else</w:t>
      </w:r>
      <w:r w:rsidRPr="00BE4873">
        <w:rPr>
          <w:rFonts w:ascii="Consolas" w:hAnsi="Consolas" w:cs="宋体"/>
          <w:color w:val="000000"/>
          <w:sz w:val="18"/>
          <w:szCs w:val="18"/>
          <w:bdr w:val="none" w:sz="0" w:space="0" w:color="auto" w:frame="1"/>
          <w:lang w:eastAsia="zh-CN"/>
        </w:rPr>
        <w:t>  </w:t>
      </w:r>
    </w:p>
    <w:p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"Yellow"</w:t>
      </w:r>
      <w:r w:rsidRPr="00BE4873">
        <w:rPr>
          <w:rFonts w:ascii="Consolas" w:hAnsi="Consolas" w:cs="宋体"/>
          <w:color w:val="000000"/>
          <w:sz w:val="18"/>
          <w:szCs w:val="18"/>
          <w:bdr w:val="none" w:sz="0" w:space="0" w:color="auto" w:frame="1"/>
          <w:lang w:eastAsia="zh-CN"/>
        </w:rPr>
        <w:t> &lt;&lt; endl;  </w:t>
      </w:r>
    </w:p>
    <w:p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'L'</w:t>
      </w:r>
      <w:r w:rsidRPr="00BE4873">
        <w:rPr>
          <w:rFonts w:ascii="Consolas" w:hAnsi="Consolas" w:cs="宋体"/>
          <w:color w:val="000000"/>
          <w:sz w:val="18"/>
          <w:szCs w:val="18"/>
          <w:bdr w:val="none" w:sz="0" w:space="0" w:color="auto" w:frame="1"/>
          <w:lang w:eastAsia="zh-CN"/>
        </w:rPr>
        <w:t>) {  </w:t>
      </w:r>
    </w:p>
    <w:p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(cntY == 7)  </w:t>
      </w:r>
    </w:p>
    <w:p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"Yellow"</w:t>
      </w:r>
      <w:r w:rsidRPr="00BE4873">
        <w:rPr>
          <w:rFonts w:ascii="Consolas" w:hAnsi="Consolas" w:cs="宋体"/>
          <w:color w:val="000000"/>
          <w:sz w:val="18"/>
          <w:szCs w:val="18"/>
          <w:bdr w:val="none" w:sz="0" w:space="0" w:color="auto" w:frame="1"/>
          <w:lang w:eastAsia="zh-CN"/>
        </w:rPr>
        <w:t> &lt;&lt; endl;  </w:t>
      </w:r>
    </w:p>
    <w:p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else</w:t>
      </w:r>
      <w:r w:rsidRPr="00BE4873">
        <w:rPr>
          <w:rFonts w:ascii="Consolas" w:hAnsi="Consolas" w:cs="宋体"/>
          <w:color w:val="000000"/>
          <w:sz w:val="18"/>
          <w:szCs w:val="18"/>
          <w:bdr w:val="none" w:sz="0" w:space="0" w:color="auto" w:frame="1"/>
          <w:lang w:eastAsia="zh-CN"/>
        </w:rPr>
        <w:t>  </w:t>
      </w:r>
    </w:p>
    <w:p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"Red"</w:t>
      </w:r>
      <w:r w:rsidRPr="00BE4873">
        <w:rPr>
          <w:rFonts w:ascii="Consolas" w:hAnsi="Consolas" w:cs="宋体"/>
          <w:color w:val="000000"/>
          <w:sz w:val="18"/>
          <w:szCs w:val="18"/>
          <w:bdr w:val="none" w:sz="0" w:space="0" w:color="auto" w:frame="1"/>
          <w:lang w:eastAsia="zh-CN"/>
        </w:rPr>
        <w:t> &lt;&lt; endl;  </w:t>
      </w:r>
    </w:p>
    <w:p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return</w:t>
      </w:r>
      <w:r w:rsidRPr="00BE4873">
        <w:rPr>
          <w:rFonts w:ascii="Consolas" w:hAnsi="Consolas" w:cs="宋体"/>
          <w:color w:val="000000"/>
          <w:sz w:val="18"/>
          <w:szCs w:val="18"/>
          <w:bdr w:val="none" w:sz="0" w:space="0" w:color="auto" w:frame="1"/>
          <w:lang w:eastAsia="zh-CN"/>
        </w:rPr>
        <w:t> 0;  </w:t>
      </w:r>
    </w:p>
    <w:p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lastRenderedPageBreak/>
        <w:t>}  </w:t>
      </w:r>
    </w:p>
    <w:p w:rsidR="00BE4873" w:rsidRPr="00BE4873" w:rsidRDefault="00BE4873" w:rsidP="00741B54">
      <w:pPr>
        <w:pStyle w:val="2"/>
        <w:spacing w:before="315"/>
        <w:rPr>
          <w:lang w:eastAsia="zh-CN"/>
        </w:rPr>
      </w:pPr>
      <w:bookmarkStart w:id="31" w:name="_Toc53733942"/>
      <w:r w:rsidRPr="00BE4873">
        <w:rPr>
          <w:lang w:eastAsia="zh-CN"/>
        </w:rPr>
        <w:t>珠穆朗玛峰测距</w:t>
      </w:r>
      <w:r w:rsidR="002E1FC8" w:rsidRPr="005C5A2F">
        <w:rPr>
          <w:vertAlign w:val="superscript"/>
          <w:lang w:eastAsia="zh-CN"/>
        </w:rPr>
        <w:t>NQ0</w:t>
      </w:r>
      <w:r w:rsidR="002E1FC8">
        <w:rPr>
          <w:vertAlign w:val="superscript"/>
          <w:lang w:eastAsia="zh-CN"/>
        </w:rPr>
        <w:t>24</w:t>
      </w:r>
      <w:bookmarkEnd w:id="31"/>
    </w:p>
    <w:p w:rsidR="00BE4873" w:rsidRPr="00BE4873" w:rsidRDefault="00BE4873" w:rsidP="009A2F9D">
      <w:pPr>
        <w:pStyle w:val="4"/>
        <w:rPr>
          <w:lang w:eastAsia="zh-CN"/>
        </w:rPr>
      </w:pPr>
      <w:r w:rsidRPr="00BE4873">
        <w:rPr>
          <w:lang w:eastAsia="zh-CN"/>
        </w:rPr>
        <w:t>描述</w:t>
      </w:r>
    </w:p>
    <w:p w:rsidR="00744B44" w:rsidRDefault="00BE4873" w:rsidP="004C4E1C">
      <w:pPr>
        <w:pStyle w:val="affffb"/>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扎营，同时要计算所在营地的海拔高度来知晓氧气的稀薄程度以及出现恶劣气候的可能。</w:t>
      </w:r>
    </w:p>
    <w:p w:rsidR="00744B44" w:rsidRDefault="00BE4873" w:rsidP="004C4E1C">
      <w:pPr>
        <w:pStyle w:val="affffb"/>
        <w:ind w:firstLine="420"/>
      </w:pPr>
      <w:r w:rsidRPr="00BE4873">
        <w:t>小华给小鲁出个问题，帮忙计算出相对海拔高度，定义两点的坐标为</w:t>
      </w:r>
      <w:r w:rsidRPr="00BE4873">
        <w:t>Z(x,y), W(m,n),</w:t>
      </w:r>
    </w:p>
    <w:p w:rsidR="00BE4873" w:rsidRPr="00BE4873" w:rsidRDefault="00BE4873" w:rsidP="004C4E1C">
      <w:pPr>
        <w:pStyle w:val="affffb"/>
        <w:ind w:firstLine="420"/>
      </w:pPr>
      <w:r w:rsidRPr="00BE4873">
        <w:t>求</w:t>
      </w:r>
      <w:r w:rsidRPr="00BE4873">
        <w:t>f(x,y,m,n) = sqrt(xx + yy + mm +nn – 2mx – 2ny)</w:t>
      </w:r>
      <w:r w:rsidRPr="00BE4873">
        <w:t>。</w:t>
      </w:r>
    </w:p>
    <w:p w:rsidR="00BE4873" w:rsidRPr="00BE4873" w:rsidRDefault="00BE4873" w:rsidP="009A2F9D">
      <w:pPr>
        <w:pStyle w:val="4"/>
        <w:rPr>
          <w:lang w:eastAsia="zh-CN"/>
        </w:rPr>
      </w:pPr>
      <w:r w:rsidRPr="00BE4873">
        <w:rPr>
          <w:lang w:eastAsia="zh-CN"/>
        </w:rPr>
        <w:t>输入</w:t>
      </w:r>
    </w:p>
    <w:p w:rsidR="00BE4873" w:rsidRPr="00BE4873" w:rsidRDefault="00BE4873" w:rsidP="00A40B87">
      <w:pPr>
        <w:pStyle w:val="affffb"/>
        <w:ind w:firstLine="420"/>
      </w:pPr>
      <w:r w:rsidRPr="00BE4873">
        <w:t>第一行输入</w:t>
      </w:r>
      <w:r w:rsidRPr="00BE4873">
        <w:t>n</w:t>
      </w:r>
      <w:r w:rsidRPr="00BE4873">
        <w:t>，表示有</w:t>
      </w:r>
      <w:r w:rsidRPr="00BE4873">
        <w:t>n</w:t>
      </w:r>
      <w:r w:rsidRPr="00BE4873">
        <w:t>行测试数据。</w:t>
      </w:r>
    </w:p>
    <w:p w:rsidR="00BE4873" w:rsidRPr="00BE4873" w:rsidRDefault="00BE4873" w:rsidP="00A40B87">
      <w:pPr>
        <w:pStyle w:val="affffb"/>
        <w:ind w:firstLine="420"/>
      </w:pPr>
      <w:r w:rsidRPr="00BE4873">
        <w:t>接着每行都输入四个实数</w:t>
      </w:r>
      <w:r w:rsidRPr="00BE4873">
        <w:t>x,y,m,n,</w:t>
      </w:r>
      <w:r w:rsidRPr="00BE4873">
        <w:t>每个实数均小于等于</w:t>
      </w:r>
      <w:r w:rsidRPr="00BE4873">
        <w:t>100</w:t>
      </w:r>
      <w:r w:rsidRPr="00BE4873">
        <w:t>。</w:t>
      </w:r>
    </w:p>
    <w:p w:rsidR="00BE4873" w:rsidRPr="00BE4873" w:rsidRDefault="00BE4873" w:rsidP="009A2F9D">
      <w:pPr>
        <w:pStyle w:val="4"/>
        <w:rPr>
          <w:lang w:eastAsia="zh-CN"/>
        </w:rPr>
      </w:pPr>
      <w:r w:rsidRPr="00BE4873">
        <w:rPr>
          <w:lang w:eastAsia="zh-CN"/>
        </w:rPr>
        <w:t>输出</w:t>
      </w:r>
    </w:p>
    <w:p w:rsidR="00BE4873" w:rsidRPr="00BE4873" w:rsidRDefault="00BE4873" w:rsidP="00A40B87">
      <w:pPr>
        <w:pStyle w:val="affffb"/>
        <w:ind w:firstLine="420"/>
      </w:pPr>
      <w:r w:rsidRPr="00BE4873">
        <w:t>输出相对海拔高度，小数点后保留一位。</w:t>
      </w:r>
    </w:p>
    <w:p w:rsidR="00BE4873" w:rsidRPr="00BE4873" w:rsidRDefault="00A40B87" w:rsidP="009A2F9D">
      <w:pPr>
        <w:pStyle w:val="4"/>
        <w:rPr>
          <w:lang w:eastAsia="zh-CN"/>
        </w:rPr>
      </w:pPr>
      <w:r>
        <w:rPr>
          <w:lang w:eastAsia="zh-CN"/>
        </w:rPr>
        <w:t>输入样例</w:t>
      </w:r>
      <w:r w:rsidR="00BE4873" w:rsidRPr="00BE4873">
        <w:rPr>
          <w:lang w:eastAsia="zh-CN"/>
        </w:rPr>
        <w:t> </w:t>
      </w:r>
    </w:p>
    <w:p w:rsidR="00BE4873" w:rsidRPr="00BE4873" w:rsidRDefault="00BE4873" w:rsidP="00A40B87">
      <w:pPr>
        <w:pStyle w:val="affffc"/>
        <w:ind w:left="420"/>
      </w:pPr>
      <w:r w:rsidRPr="00BE4873">
        <w:t>3</w:t>
      </w:r>
    </w:p>
    <w:p w:rsidR="00BE4873" w:rsidRPr="00BE4873" w:rsidRDefault="00BE4873" w:rsidP="00A40B87">
      <w:pPr>
        <w:pStyle w:val="affffc"/>
        <w:ind w:left="420"/>
      </w:pPr>
      <w:r w:rsidRPr="00BE4873">
        <w:t>3 5 8 0</w:t>
      </w:r>
    </w:p>
    <w:p w:rsidR="00BE4873" w:rsidRPr="00BE4873" w:rsidRDefault="00BE4873" w:rsidP="00A40B87">
      <w:pPr>
        <w:pStyle w:val="affffc"/>
        <w:ind w:left="420"/>
      </w:pPr>
      <w:r w:rsidRPr="00BE4873">
        <w:t>6 2 20 8</w:t>
      </w:r>
    </w:p>
    <w:p w:rsidR="00BE4873" w:rsidRPr="00BE4873" w:rsidRDefault="00BE4873" w:rsidP="00A40B87">
      <w:pPr>
        <w:pStyle w:val="affffc"/>
        <w:ind w:left="420"/>
      </w:pPr>
      <w:r w:rsidRPr="00BE4873">
        <w:t>4 10 36 7</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c"/>
        <w:ind w:left="420"/>
      </w:pPr>
      <w:r w:rsidRPr="00BE4873">
        <w:t>7.1</w:t>
      </w:r>
    </w:p>
    <w:p w:rsidR="00BE4873" w:rsidRPr="00BE4873" w:rsidRDefault="00BE4873" w:rsidP="00A40B87">
      <w:pPr>
        <w:pStyle w:val="affffc"/>
        <w:ind w:left="420"/>
      </w:pPr>
      <w:r w:rsidRPr="00BE4873">
        <w:t>15.2</w:t>
      </w:r>
    </w:p>
    <w:p w:rsidR="00DF4D2F" w:rsidRDefault="00BE4873" w:rsidP="00A40B87">
      <w:pPr>
        <w:pStyle w:val="affffc"/>
        <w:ind w:left="420"/>
      </w:pPr>
      <w:r w:rsidRPr="00BE4873">
        <w:t>32.1</w:t>
      </w:r>
    </w:p>
    <w:p w:rsidR="00210421" w:rsidRDefault="00CF7ED0">
      <w:r>
        <w:rPr>
          <w:b/>
        </w:rPr>
        <w:t>解题思路</w:t>
      </w:r>
    </w:p>
    <w:p w:rsidR="00210421" w:rsidRDefault="00CF7ED0">
      <w:pPr>
        <w:ind w:firstLine="420"/>
      </w:pPr>
      <w:r>
        <w:t>本题交换矩阵的指定两行。程序读入</w:t>
      </w:r>
      <w:r>
        <w:t>n×5</w:t>
      </w:r>
      <w:r>
        <w:t>矩阵，然后读入若干行交换指令，每对数字表示要交换的行号。使用</w:t>
      </w:r>
      <w:r>
        <w:t>swap</w:t>
      </w:r>
      <w:r>
        <w:t>函数交换两行对应列的元素。</w:t>
      </w:r>
    </w:p>
    <w:p w:rsidR="00CE31B9" w:rsidRDefault="00DF4D2F" w:rsidP="009A2F9D">
      <w:pPr>
        <w:pStyle w:val="4"/>
        <w:rPr>
          <w:lang w:eastAsia="zh-CN"/>
        </w:rPr>
      </w:pPr>
      <w:r>
        <w:t>参考代码</w:t>
      </w:r>
      <w:r>
        <w:t>(C++)</w:t>
      </w:r>
    </w:p>
    <w:p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8200"/>
          <w:sz w:val="18"/>
          <w:szCs w:val="18"/>
          <w:bdr w:val="none" w:sz="0" w:space="0" w:color="auto" w:frame="1"/>
          <w:lang w:eastAsia="zh-CN"/>
        </w:rPr>
        <w:t>//NQ024 </w:t>
      </w:r>
      <w:r w:rsidRPr="00BE4873">
        <w:rPr>
          <w:rFonts w:ascii="Consolas" w:hAnsi="Consolas" w:cs="宋体"/>
          <w:color w:val="008200"/>
          <w:sz w:val="18"/>
          <w:szCs w:val="18"/>
          <w:bdr w:val="none" w:sz="0" w:space="0" w:color="auto" w:frame="1"/>
          <w:lang w:eastAsia="zh-CN"/>
        </w:rPr>
        <w:t>珠穆朗玛峰测距</w:t>
      </w:r>
      <w:r w:rsidRPr="00BE4873">
        <w:rPr>
          <w:rFonts w:ascii="Consolas" w:hAnsi="Consolas" w:cs="宋体"/>
          <w:color w:val="000000"/>
          <w:sz w:val="18"/>
          <w:szCs w:val="18"/>
          <w:bdr w:val="none" w:sz="0" w:space="0" w:color="auto" w:frame="1"/>
          <w:lang w:eastAsia="zh-CN"/>
        </w:rPr>
        <w:t>  </w:t>
      </w:r>
    </w:p>
    <w:p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lastRenderedPageBreak/>
        <w:t>#include &lt;cmath&gt;</w:t>
      </w:r>
      <w:r w:rsidRPr="00BE4873">
        <w:rPr>
          <w:rFonts w:ascii="Consolas" w:hAnsi="Consolas" w:cs="宋体"/>
          <w:color w:val="000000"/>
          <w:sz w:val="18"/>
          <w:szCs w:val="18"/>
          <w:bdr w:val="none" w:sz="0" w:space="0" w:color="auto" w:frame="1"/>
          <w:lang w:eastAsia="zh-CN"/>
        </w:rPr>
        <w:t>  </w:t>
      </w:r>
    </w:p>
    <w:p w:rsidR="00BE4873" w:rsidRPr="00BE4873" w:rsidRDefault="00BE4873" w:rsidP="00975CFC">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&lt;cstdio&gt;</w:t>
      </w:r>
      <w:r w:rsidRPr="00BE4873">
        <w:rPr>
          <w:rFonts w:ascii="Consolas" w:hAnsi="Consolas" w:cs="宋体"/>
          <w:color w:val="000000"/>
          <w:sz w:val="18"/>
          <w:szCs w:val="18"/>
          <w:bdr w:val="none" w:sz="0" w:space="0" w:color="auto" w:frame="1"/>
          <w:lang w:eastAsia="zh-CN"/>
        </w:rPr>
        <w:t>  </w:t>
      </w:r>
    </w:p>
    <w:p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main() {  </w:t>
      </w:r>
    </w:p>
    <w:p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c;  </w:t>
      </w:r>
    </w:p>
    <w:p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double</w:t>
      </w:r>
      <w:r w:rsidRPr="00BE4873">
        <w:rPr>
          <w:rFonts w:ascii="Consolas" w:hAnsi="Consolas" w:cs="宋体"/>
          <w:color w:val="000000"/>
          <w:sz w:val="18"/>
          <w:szCs w:val="18"/>
          <w:bdr w:val="none" w:sz="0" w:space="0" w:color="auto" w:frame="1"/>
          <w:lang w:eastAsia="zh-CN"/>
        </w:rPr>
        <w:t> x, y, m, n;  </w:t>
      </w:r>
    </w:p>
    <w:p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scanf(</w:t>
      </w:r>
      <w:r w:rsidRPr="00BE4873">
        <w:rPr>
          <w:rFonts w:ascii="Consolas" w:hAnsi="Consolas" w:cs="宋体"/>
          <w:color w:val="0000FF"/>
          <w:sz w:val="18"/>
          <w:szCs w:val="18"/>
          <w:bdr w:val="none" w:sz="0" w:space="0" w:color="auto" w:frame="1"/>
          <w:lang w:eastAsia="zh-CN"/>
        </w:rPr>
        <w:t>"%d"</w:t>
      </w:r>
      <w:r w:rsidRPr="00BE4873">
        <w:rPr>
          <w:rFonts w:ascii="Consolas" w:hAnsi="Consolas" w:cs="宋体"/>
          <w:color w:val="000000"/>
          <w:sz w:val="18"/>
          <w:szCs w:val="18"/>
          <w:bdr w:val="none" w:sz="0" w:space="0" w:color="auto" w:frame="1"/>
          <w:lang w:eastAsia="zh-CN"/>
        </w:rPr>
        <w:t>, &amp;c);  </w:t>
      </w:r>
      <w:r w:rsidRPr="00BE4873">
        <w:rPr>
          <w:rFonts w:ascii="Consolas" w:hAnsi="Consolas" w:cs="宋体"/>
          <w:color w:val="008200"/>
          <w:sz w:val="18"/>
          <w:szCs w:val="18"/>
          <w:bdr w:val="none" w:sz="0" w:space="0" w:color="auto" w:frame="1"/>
          <w:lang w:eastAsia="zh-CN"/>
        </w:rPr>
        <w:t>// </w:t>
      </w:r>
      <w:r w:rsidRPr="00BE4873">
        <w:rPr>
          <w:rFonts w:ascii="Consolas" w:hAnsi="Consolas" w:cs="宋体"/>
          <w:color w:val="008200"/>
          <w:sz w:val="18"/>
          <w:szCs w:val="18"/>
          <w:bdr w:val="none" w:sz="0" w:space="0" w:color="auto" w:frame="1"/>
          <w:lang w:eastAsia="zh-CN"/>
        </w:rPr>
        <w:t>输入有</w:t>
      </w:r>
      <w:r w:rsidRPr="00BE4873">
        <w:rPr>
          <w:rFonts w:ascii="Consolas" w:hAnsi="Consolas" w:cs="宋体"/>
          <w:color w:val="008200"/>
          <w:sz w:val="18"/>
          <w:szCs w:val="18"/>
          <w:bdr w:val="none" w:sz="0" w:space="0" w:color="auto" w:frame="1"/>
          <w:lang w:eastAsia="zh-CN"/>
        </w:rPr>
        <w:t>c</w:t>
      </w:r>
      <w:r w:rsidRPr="00BE4873">
        <w:rPr>
          <w:rFonts w:ascii="Consolas" w:hAnsi="Consolas" w:cs="宋体"/>
          <w:color w:val="008200"/>
          <w:sz w:val="18"/>
          <w:szCs w:val="18"/>
          <w:bdr w:val="none" w:sz="0" w:space="0" w:color="auto" w:frame="1"/>
          <w:lang w:eastAsia="zh-CN"/>
        </w:rPr>
        <w:t>行测试数据</w:t>
      </w:r>
      <w:r w:rsidRPr="00BE4873">
        <w:rPr>
          <w:rFonts w:ascii="Consolas" w:hAnsi="Consolas" w:cs="宋体"/>
          <w:color w:val="000000"/>
          <w:sz w:val="18"/>
          <w:szCs w:val="18"/>
          <w:bdr w:val="none" w:sz="0" w:space="0" w:color="auto" w:frame="1"/>
          <w:lang w:eastAsia="zh-CN"/>
        </w:rPr>
        <w:t>  </w:t>
      </w:r>
    </w:p>
    <w:p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(c--) {  </w:t>
      </w:r>
    </w:p>
    <w:p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scanf(</w:t>
      </w:r>
      <w:r w:rsidRPr="00BE4873">
        <w:rPr>
          <w:rFonts w:ascii="Consolas" w:hAnsi="Consolas" w:cs="宋体"/>
          <w:color w:val="0000FF"/>
          <w:sz w:val="18"/>
          <w:szCs w:val="18"/>
          <w:bdr w:val="none" w:sz="0" w:space="0" w:color="auto" w:frame="1"/>
          <w:lang w:eastAsia="zh-CN"/>
        </w:rPr>
        <w:t>"%lf %lf %lf %lf"</w:t>
      </w:r>
      <w:r w:rsidRPr="00BE4873">
        <w:rPr>
          <w:rFonts w:ascii="Consolas" w:hAnsi="Consolas" w:cs="宋体"/>
          <w:color w:val="000000"/>
          <w:sz w:val="18"/>
          <w:szCs w:val="18"/>
          <w:bdr w:val="none" w:sz="0" w:space="0" w:color="auto" w:frame="1"/>
          <w:lang w:eastAsia="zh-CN"/>
        </w:rPr>
        <w:t>, &amp;x, &amp;y, &amp;m, &amp;n);  </w:t>
      </w:r>
    </w:p>
    <w:p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printf(</w:t>
      </w:r>
      <w:r w:rsidRPr="00BE4873">
        <w:rPr>
          <w:rFonts w:ascii="Consolas" w:hAnsi="Consolas" w:cs="宋体"/>
          <w:color w:val="0000FF"/>
          <w:sz w:val="18"/>
          <w:szCs w:val="18"/>
          <w:bdr w:val="none" w:sz="0" w:space="0" w:color="auto" w:frame="1"/>
          <w:lang w:eastAsia="zh-CN"/>
        </w:rPr>
        <w:t>"%.1lf\n"</w:t>
      </w:r>
      <w:r w:rsidRPr="00BE4873">
        <w:rPr>
          <w:rFonts w:ascii="Consolas" w:hAnsi="Consolas" w:cs="宋体"/>
          <w:color w:val="000000"/>
          <w:sz w:val="18"/>
          <w:szCs w:val="18"/>
          <w:bdr w:val="none" w:sz="0" w:space="0" w:color="auto" w:frame="1"/>
          <w:lang w:eastAsia="zh-CN"/>
        </w:rPr>
        <w:t>,  </w:t>
      </w:r>
    </w:p>
    <w:p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sqrt(x * x + y * y + m * m + n * n - 2 * m * x - 2 * n * y));  </w:t>
      </w:r>
    </w:p>
    <w:p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return</w:t>
      </w:r>
      <w:r w:rsidRPr="00BE4873">
        <w:rPr>
          <w:rFonts w:ascii="Consolas" w:hAnsi="Consolas" w:cs="宋体"/>
          <w:color w:val="000000"/>
          <w:sz w:val="18"/>
          <w:szCs w:val="18"/>
          <w:bdr w:val="none" w:sz="0" w:space="0" w:color="auto" w:frame="1"/>
          <w:lang w:eastAsia="zh-CN"/>
        </w:rPr>
        <w:t> 0;  </w:t>
      </w:r>
    </w:p>
    <w:p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p>
    <w:p w:rsidR="00CE31B9" w:rsidRDefault="00CE31B9" w:rsidP="00CE31B9">
      <w:pPr>
        <w:pStyle w:val="affffb"/>
        <w:ind w:firstLine="420"/>
      </w:pPr>
    </w:p>
    <w:p w:rsidR="00E05E68" w:rsidRPr="00E05E68" w:rsidRDefault="00E05E68" w:rsidP="00741B54">
      <w:pPr>
        <w:pStyle w:val="2"/>
        <w:spacing w:before="315"/>
        <w:rPr>
          <w:lang w:eastAsia="zh-CN"/>
        </w:rPr>
      </w:pPr>
      <w:bookmarkStart w:id="32" w:name="_Toc53733943"/>
      <w:r w:rsidRPr="00E05E68">
        <w:rPr>
          <w:lang w:eastAsia="zh-CN"/>
        </w:rPr>
        <w:t>胜利会师</w:t>
      </w:r>
      <w:r w:rsidR="0018758B" w:rsidRPr="005C5A2F">
        <w:rPr>
          <w:vertAlign w:val="superscript"/>
          <w:lang w:eastAsia="zh-CN"/>
        </w:rPr>
        <w:t>NQ0</w:t>
      </w:r>
      <w:r w:rsidR="0018758B">
        <w:rPr>
          <w:vertAlign w:val="superscript"/>
          <w:lang w:eastAsia="zh-CN"/>
        </w:rPr>
        <w:t>25</w:t>
      </w:r>
      <w:bookmarkEnd w:id="32"/>
    </w:p>
    <w:p w:rsidR="00E05E68" w:rsidRPr="00E05E68" w:rsidRDefault="00E05E68" w:rsidP="009A2F9D">
      <w:pPr>
        <w:pStyle w:val="4"/>
        <w:rPr>
          <w:lang w:eastAsia="zh-CN"/>
        </w:rPr>
      </w:pPr>
      <w:r w:rsidRPr="00E05E68">
        <w:rPr>
          <w:lang w:eastAsia="zh-CN"/>
        </w:rPr>
        <w:t>描述</w:t>
      </w:r>
    </w:p>
    <w:p w:rsidR="00EB5AA5" w:rsidRDefault="00EB5AA5" w:rsidP="00EB5AA5">
      <w:pPr>
        <w:pStyle w:val="affffb"/>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rsidR="00EB5AA5" w:rsidRDefault="00EB5AA5" w:rsidP="00EB5AA5">
      <w:pPr>
        <w:pStyle w:val="affffb"/>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w:t>
      </w:r>
    </w:p>
    <w:p w:rsidR="00EB5AA5" w:rsidRDefault="00EB5AA5" w:rsidP="00EB5AA5">
      <w:pPr>
        <w:pStyle w:val="affffb"/>
        <w:ind w:firstLine="420"/>
      </w:pPr>
      <w:r>
        <w:rPr>
          <w:rFonts w:hint="eastAsia"/>
        </w:rPr>
        <w:t>假设小鲁的采访时间快到可以忽略不计，报道稿全在路上写成。</w:t>
      </w:r>
    </w:p>
    <w:p w:rsidR="00E05E68" w:rsidRPr="00E05E68" w:rsidRDefault="00EB5AA5" w:rsidP="00EB5AA5">
      <w:pPr>
        <w:pStyle w:val="affffb"/>
        <w:ind w:firstLine="420"/>
      </w:pPr>
      <w:r>
        <w:rPr>
          <w:rFonts w:hint="eastAsia"/>
        </w:rPr>
        <w:t>请问当两只工程队会师之时</w:t>
      </w:r>
      <w:r>
        <w:rPr>
          <w:rFonts w:hint="eastAsia"/>
        </w:rPr>
        <w:t>,</w:t>
      </w:r>
      <w:r>
        <w:rPr>
          <w:rFonts w:hint="eastAsia"/>
        </w:rPr>
        <w:t>小鲁走的总路程是多少</w:t>
      </w:r>
      <w:r>
        <w:rPr>
          <w:rFonts w:hint="eastAsia"/>
        </w:rPr>
        <w:t>?</w:t>
      </w:r>
    </w:p>
    <w:p w:rsidR="00E05E68" w:rsidRPr="00E05E68" w:rsidRDefault="00E05E68" w:rsidP="009A2F9D">
      <w:pPr>
        <w:pStyle w:val="4"/>
        <w:rPr>
          <w:lang w:eastAsia="zh-CN"/>
        </w:rPr>
      </w:pPr>
      <w:r w:rsidRPr="00E05E68">
        <w:rPr>
          <w:lang w:eastAsia="zh-CN"/>
        </w:rPr>
        <w:t>输入</w:t>
      </w:r>
    </w:p>
    <w:p w:rsidR="00E05E68" w:rsidRPr="00E05E68" w:rsidRDefault="00EB5AA5" w:rsidP="004C4E1C">
      <w:pPr>
        <w:pStyle w:val="affffb"/>
        <w:ind w:firstLine="420"/>
      </w:pPr>
      <w:r>
        <w:t>第一行输入</w:t>
      </w:r>
      <w:r w:rsidR="00E05E68" w:rsidRPr="00E05E68">
        <w:t>t,</w:t>
      </w:r>
      <w:r w:rsidR="00E05E68" w:rsidRPr="00E05E68">
        <w:t>表示有</w:t>
      </w:r>
      <w:r w:rsidR="00E05E68" w:rsidRPr="00E05E68">
        <w:t>t</w:t>
      </w:r>
      <w:r w:rsidR="00E05E68" w:rsidRPr="00E05E68">
        <w:t>组数据</w:t>
      </w:r>
      <w:r w:rsidR="00BC4DCE">
        <w:t>。</w:t>
      </w:r>
    </w:p>
    <w:p w:rsidR="00E05E68" w:rsidRPr="00E05E68" w:rsidRDefault="00486E0C" w:rsidP="004C4E1C">
      <w:pPr>
        <w:pStyle w:val="affffb"/>
        <w:ind w:firstLine="420"/>
      </w:pPr>
      <w:r>
        <w:t>随后</w:t>
      </w:r>
      <w:r w:rsidR="00E05E68" w:rsidRPr="00E05E68">
        <w:t>t</w:t>
      </w:r>
      <w:r w:rsidR="00E05E68" w:rsidRPr="00E05E68">
        <w:t>行</w:t>
      </w:r>
      <w:r>
        <w:t>数据，</w:t>
      </w:r>
      <w:r w:rsidR="00E05E68" w:rsidRPr="00E05E68">
        <w:t>每行</w:t>
      </w:r>
      <w:r w:rsidR="00EB5AA5">
        <w:t>是</w:t>
      </w:r>
      <w:r w:rsidR="00E05E68" w:rsidRPr="00E05E68">
        <w:t>四个实数</w:t>
      </w:r>
      <w:r w:rsidR="00E05E68" w:rsidRPr="00E05E68">
        <w:t>u</w:t>
      </w:r>
      <w:r>
        <w:t>,v,w,</w:t>
      </w:r>
      <w:r w:rsidR="00E05E68" w:rsidRPr="00E05E68">
        <w:t>l</w:t>
      </w:r>
      <w:r w:rsidR="00EB5AA5">
        <w:t>,</w:t>
      </w:r>
      <w:r w:rsidR="00E05E68" w:rsidRPr="00E05E68">
        <w:t>分别表示甲工程队速度</w:t>
      </w:r>
      <w:r w:rsidR="00E05E68" w:rsidRPr="00E05E68">
        <w:t>,</w:t>
      </w:r>
      <w:r w:rsidR="00E05E68" w:rsidRPr="00E05E68">
        <w:t>乙工程队速度</w:t>
      </w:r>
      <w:r w:rsidR="00E05E68" w:rsidRPr="00E05E68">
        <w:t xml:space="preserve">, </w:t>
      </w:r>
      <w:r w:rsidR="00E05E68" w:rsidRPr="00E05E68">
        <w:t>小鲁的速度</w:t>
      </w:r>
      <w:r w:rsidR="00E05E68" w:rsidRPr="00E05E68">
        <w:t xml:space="preserve">, </w:t>
      </w:r>
      <w:r w:rsidR="00E05E68" w:rsidRPr="00E05E68">
        <w:t>以及起始的距离</w:t>
      </w:r>
      <w:r w:rsidR="00BC4DCE">
        <w:t>。</w:t>
      </w:r>
    </w:p>
    <w:p w:rsidR="00E05E68" w:rsidRPr="00E05E68" w:rsidRDefault="00E05E68" w:rsidP="009A2F9D">
      <w:pPr>
        <w:pStyle w:val="4"/>
        <w:rPr>
          <w:lang w:eastAsia="zh-CN"/>
        </w:rPr>
      </w:pPr>
      <w:r w:rsidRPr="00E05E68">
        <w:rPr>
          <w:lang w:eastAsia="zh-CN"/>
        </w:rPr>
        <w:lastRenderedPageBreak/>
        <w:t>输出</w:t>
      </w:r>
    </w:p>
    <w:p w:rsidR="00E05E68" w:rsidRPr="00E05E68" w:rsidRDefault="00EB5AA5" w:rsidP="00A40B87">
      <w:pPr>
        <w:pStyle w:val="affffb"/>
        <w:ind w:firstLine="420"/>
      </w:pPr>
      <w:r>
        <w:t>输出</w:t>
      </w:r>
      <w:r>
        <w:rPr>
          <w:rFonts w:hint="eastAsia"/>
        </w:rPr>
        <w:t>一个</w:t>
      </w:r>
      <w:r w:rsidR="00E05E68" w:rsidRPr="00E05E68">
        <w:t>实数表示</w:t>
      </w:r>
      <w:r>
        <w:t>小鲁走的</w:t>
      </w:r>
      <w:r w:rsidR="00E05E68" w:rsidRPr="00E05E68">
        <w:t>总的路程</w:t>
      </w:r>
      <w:r>
        <w:rPr>
          <w:rFonts w:hint="eastAsia"/>
        </w:rPr>
        <w:t>(</w:t>
      </w:r>
      <w:r w:rsidR="00E05E68" w:rsidRPr="00E05E68">
        <w:t>精确到小数点后</w:t>
      </w:r>
      <w:r w:rsidR="00E05E68" w:rsidRPr="00E05E68">
        <w:t>3</w:t>
      </w:r>
      <w:r w:rsidR="00E05E68" w:rsidRPr="00E05E68">
        <w:t>位</w:t>
      </w:r>
      <w:r>
        <w:rPr>
          <w:rFonts w:hint="eastAsia"/>
        </w:rPr>
        <w:t>)</w:t>
      </w:r>
      <w:r>
        <w:rPr>
          <w:rFonts w:hint="eastAsia"/>
        </w:rPr>
        <w:t>。</w:t>
      </w:r>
    </w:p>
    <w:p w:rsidR="00E05E68" w:rsidRPr="00E05E68" w:rsidRDefault="00A40B87" w:rsidP="009A2F9D">
      <w:pPr>
        <w:pStyle w:val="4"/>
        <w:rPr>
          <w:lang w:eastAsia="zh-CN"/>
        </w:rPr>
      </w:pPr>
      <w:r>
        <w:rPr>
          <w:lang w:eastAsia="zh-CN"/>
        </w:rPr>
        <w:t>输入样例</w:t>
      </w:r>
      <w:r w:rsidR="00E05E68" w:rsidRPr="00E05E68">
        <w:rPr>
          <w:lang w:eastAsia="zh-CN"/>
        </w:rPr>
        <w:t> </w:t>
      </w:r>
    </w:p>
    <w:p w:rsidR="00E05E68" w:rsidRPr="00E05E68" w:rsidRDefault="00E05E68" w:rsidP="00A40B87">
      <w:pPr>
        <w:pStyle w:val="affffc"/>
        <w:ind w:left="420"/>
      </w:pPr>
      <w:r w:rsidRPr="00E05E68">
        <w:t xml:space="preserve">1 </w:t>
      </w:r>
    </w:p>
    <w:p w:rsidR="00E05E68" w:rsidRPr="00E05E68" w:rsidRDefault="00E05E68" w:rsidP="00A40B87">
      <w:pPr>
        <w:pStyle w:val="affffc"/>
        <w:ind w:left="420"/>
      </w:pPr>
      <w:r w:rsidRPr="00E05E68">
        <w:t>15 16 30 500</w:t>
      </w:r>
    </w:p>
    <w:p w:rsidR="00E05E68" w:rsidRPr="00E05E68" w:rsidRDefault="00A40B87" w:rsidP="009A2F9D">
      <w:pPr>
        <w:pStyle w:val="4"/>
        <w:rPr>
          <w:lang w:eastAsia="zh-CN"/>
        </w:rPr>
      </w:pPr>
      <w:r>
        <w:rPr>
          <w:lang w:eastAsia="zh-CN"/>
        </w:rPr>
        <w:t>输出样例</w:t>
      </w:r>
    </w:p>
    <w:p w:rsidR="00E05E68" w:rsidRPr="00E05E68" w:rsidRDefault="00E05E68" w:rsidP="00A40B87">
      <w:pPr>
        <w:pStyle w:val="affffc"/>
        <w:ind w:left="420"/>
      </w:pPr>
      <w:r w:rsidRPr="00E05E68">
        <w:t>483.871</w:t>
      </w:r>
    </w:p>
    <w:p w:rsidR="00210421" w:rsidRDefault="00CF7ED0">
      <w:r>
        <w:rPr>
          <w:b/>
        </w:rPr>
        <w:t>解题思路</w:t>
      </w:r>
    </w:p>
    <w:p w:rsidR="00210421" w:rsidRDefault="00CF7ED0">
      <w:pPr>
        <w:ind w:firstLine="420"/>
      </w:pPr>
      <w:r>
        <w:t>本题实现两个</w:t>
      </w:r>
      <w:r>
        <w:t>n×m</w:t>
      </w:r>
      <w:r>
        <w:t>矩阵的加法。矩阵加法是对应位置元素相加，</w:t>
      </w:r>
      <w:r>
        <w:t>C[i][j]=A[i][j]+B[i][j]</w:t>
      </w:r>
      <w:r>
        <w:t>。程序读入两个矩阵后，使用双重循环遍历每个位置，计算和并存入结果矩阵。</w:t>
      </w:r>
    </w:p>
    <w:p w:rsidR="00CE31B9" w:rsidRDefault="00CE31B9" w:rsidP="009A2F9D">
      <w:pPr>
        <w:pStyle w:val="4"/>
      </w:pPr>
      <w:r>
        <w:rPr>
          <w:rFonts w:hint="eastAsia"/>
        </w:rPr>
        <w:t>参考代码</w:t>
      </w:r>
      <w:r>
        <w:rPr>
          <w:rFonts w:hint="eastAsia"/>
        </w:rPr>
        <w:t>(C++)</w:t>
      </w:r>
    </w:p>
    <w:p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8200"/>
          <w:sz w:val="18"/>
          <w:szCs w:val="18"/>
          <w:bdr w:val="none" w:sz="0" w:space="0" w:color="auto" w:frame="1"/>
          <w:lang w:eastAsia="zh-CN"/>
        </w:rPr>
        <w:t>// NQ025 </w:t>
      </w:r>
      <w:r w:rsidRPr="008D4C3C">
        <w:rPr>
          <w:rFonts w:ascii="Consolas" w:hAnsi="Consolas" w:cs="宋体"/>
          <w:color w:val="008200"/>
          <w:sz w:val="18"/>
          <w:szCs w:val="18"/>
          <w:bdr w:val="none" w:sz="0" w:space="0" w:color="auto" w:frame="1"/>
          <w:lang w:eastAsia="zh-CN"/>
        </w:rPr>
        <w:t>胜利会师</w:t>
      </w:r>
      <w:r w:rsidRPr="008D4C3C">
        <w:rPr>
          <w:rFonts w:ascii="Consolas" w:hAnsi="Consolas" w:cs="宋体"/>
          <w:color w:val="000000"/>
          <w:sz w:val="18"/>
          <w:szCs w:val="18"/>
          <w:bdr w:val="none" w:sz="0" w:space="0" w:color="auto" w:frame="1"/>
          <w:lang w:eastAsia="zh-CN"/>
        </w:rPr>
        <w:t>  </w:t>
      </w:r>
    </w:p>
    <w:p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808080"/>
          <w:sz w:val="18"/>
          <w:szCs w:val="18"/>
          <w:bdr w:val="none" w:sz="0" w:space="0" w:color="auto" w:frame="1"/>
          <w:lang w:eastAsia="zh-CN"/>
        </w:rPr>
        <w:t>#include &lt;iomanip&gt;</w:t>
      </w:r>
      <w:r w:rsidRPr="008D4C3C">
        <w:rPr>
          <w:rFonts w:ascii="Consolas" w:hAnsi="Consolas" w:cs="宋体"/>
          <w:color w:val="000000"/>
          <w:sz w:val="18"/>
          <w:szCs w:val="18"/>
          <w:bdr w:val="none" w:sz="0" w:space="0" w:color="auto" w:frame="1"/>
          <w:lang w:eastAsia="zh-CN"/>
        </w:rPr>
        <w:t>  </w:t>
      </w:r>
    </w:p>
    <w:p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808080"/>
          <w:sz w:val="18"/>
          <w:szCs w:val="18"/>
          <w:bdr w:val="none" w:sz="0" w:space="0" w:color="auto" w:frame="1"/>
          <w:lang w:eastAsia="zh-CN"/>
        </w:rPr>
        <w:t>#include &lt;iostream&gt;</w:t>
      </w:r>
      <w:r w:rsidRPr="008D4C3C">
        <w:rPr>
          <w:rFonts w:ascii="Consolas" w:hAnsi="Consolas" w:cs="宋体"/>
          <w:color w:val="000000"/>
          <w:sz w:val="18"/>
          <w:szCs w:val="18"/>
          <w:bdr w:val="none" w:sz="0" w:space="0" w:color="auto" w:frame="1"/>
          <w:lang w:eastAsia="zh-CN"/>
        </w:rPr>
        <w:t>  </w:t>
      </w:r>
    </w:p>
    <w:p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b/>
          <w:bCs/>
          <w:color w:val="006699"/>
          <w:sz w:val="18"/>
          <w:szCs w:val="18"/>
          <w:bdr w:val="none" w:sz="0" w:space="0" w:color="auto" w:frame="1"/>
          <w:lang w:eastAsia="zh-CN"/>
        </w:rPr>
        <w:t>using</w:t>
      </w: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namespace</w:t>
      </w:r>
      <w:r w:rsidRPr="008D4C3C">
        <w:rPr>
          <w:rFonts w:ascii="Consolas" w:hAnsi="Consolas" w:cs="宋体"/>
          <w:color w:val="000000"/>
          <w:sz w:val="18"/>
          <w:szCs w:val="18"/>
          <w:bdr w:val="none" w:sz="0" w:space="0" w:color="auto" w:frame="1"/>
          <w:lang w:eastAsia="zh-CN"/>
        </w:rPr>
        <w:t> std;  </w:t>
      </w:r>
    </w:p>
    <w:p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b/>
          <w:bCs/>
          <w:color w:val="2E8B57"/>
          <w:sz w:val="18"/>
          <w:szCs w:val="18"/>
          <w:bdr w:val="none" w:sz="0" w:space="0" w:color="auto" w:frame="1"/>
          <w:lang w:eastAsia="zh-CN"/>
        </w:rPr>
        <w:t>int</w:t>
      </w:r>
      <w:r w:rsidRPr="008D4C3C">
        <w:rPr>
          <w:rFonts w:ascii="Consolas" w:hAnsi="Consolas" w:cs="宋体"/>
          <w:color w:val="000000"/>
          <w:sz w:val="18"/>
          <w:szCs w:val="18"/>
          <w:bdr w:val="none" w:sz="0" w:space="0" w:color="auto" w:frame="1"/>
          <w:lang w:eastAsia="zh-CN"/>
        </w:rPr>
        <w:t> main() {  </w:t>
      </w:r>
    </w:p>
    <w:p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2E8B57"/>
          <w:sz w:val="18"/>
          <w:szCs w:val="18"/>
          <w:bdr w:val="none" w:sz="0" w:space="0" w:color="auto" w:frame="1"/>
          <w:lang w:eastAsia="zh-CN"/>
        </w:rPr>
        <w:t>int</w:t>
      </w:r>
      <w:r w:rsidRPr="008D4C3C">
        <w:rPr>
          <w:rFonts w:ascii="Consolas" w:hAnsi="Consolas" w:cs="宋体"/>
          <w:color w:val="000000"/>
          <w:sz w:val="18"/>
          <w:szCs w:val="18"/>
          <w:bdr w:val="none" w:sz="0" w:space="0" w:color="auto" w:frame="1"/>
          <w:lang w:eastAsia="zh-CN"/>
        </w:rPr>
        <w:t> t;  </w:t>
      </w:r>
    </w:p>
    <w:p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cin &gt;&gt; t;  </w:t>
      </w:r>
    </w:p>
    <w:p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while</w:t>
      </w:r>
      <w:r w:rsidRPr="008D4C3C">
        <w:rPr>
          <w:rFonts w:ascii="Consolas" w:hAnsi="Consolas" w:cs="宋体"/>
          <w:color w:val="000000"/>
          <w:sz w:val="18"/>
          <w:szCs w:val="18"/>
          <w:bdr w:val="none" w:sz="0" w:space="0" w:color="auto" w:frame="1"/>
          <w:lang w:eastAsia="zh-CN"/>
        </w:rPr>
        <w:t> (t--) {  </w:t>
      </w:r>
    </w:p>
    <w:p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2E8B57"/>
          <w:sz w:val="18"/>
          <w:szCs w:val="18"/>
          <w:bdr w:val="none" w:sz="0" w:space="0" w:color="auto" w:frame="1"/>
          <w:lang w:eastAsia="zh-CN"/>
        </w:rPr>
        <w:t>float</w:t>
      </w:r>
      <w:r w:rsidRPr="008D4C3C">
        <w:rPr>
          <w:rFonts w:ascii="Consolas" w:hAnsi="Consolas" w:cs="宋体"/>
          <w:color w:val="000000"/>
          <w:sz w:val="18"/>
          <w:szCs w:val="18"/>
          <w:bdr w:val="none" w:sz="0" w:space="0" w:color="auto" w:frame="1"/>
          <w:lang w:eastAsia="zh-CN"/>
        </w:rPr>
        <w:t> u, v, w, l;  </w:t>
      </w:r>
    </w:p>
    <w:p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cin &gt;&gt; u &gt;&gt; v &gt;&gt; w &gt;&gt; l;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读入</w:t>
      </w:r>
      <w:r w:rsidRPr="008D4C3C">
        <w:rPr>
          <w:rFonts w:ascii="Consolas" w:hAnsi="Consolas" w:cs="宋体"/>
          <w:color w:val="008200"/>
          <w:sz w:val="18"/>
          <w:szCs w:val="18"/>
          <w:bdr w:val="none" w:sz="0" w:space="0" w:color="auto" w:frame="1"/>
          <w:lang w:eastAsia="zh-CN"/>
        </w:rPr>
        <w:t>4</w:t>
      </w:r>
      <w:r w:rsidRPr="008D4C3C">
        <w:rPr>
          <w:rFonts w:ascii="Consolas" w:hAnsi="Consolas" w:cs="宋体"/>
          <w:color w:val="008200"/>
          <w:sz w:val="18"/>
          <w:szCs w:val="18"/>
          <w:bdr w:val="none" w:sz="0" w:space="0" w:color="auto" w:frame="1"/>
          <w:lang w:eastAsia="zh-CN"/>
        </w:rPr>
        <w:t>个浮点数</w:t>
      </w:r>
      <w:r w:rsidRPr="008D4C3C">
        <w:rPr>
          <w:rFonts w:ascii="Consolas" w:hAnsi="Consolas" w:cs="宋体"/>
          <w:color w:val="000000"/>
          <w:sz w:val="18"/>
          <w:szCs w:val="18"/>
          <w:bdr w:val="none" w:sz="0" w:space="0" w:color="auto" w:frame="1"/>
          <w:lang w:eastAsia="zh-CN"/>
        </w:rPr>
        <w:t>  </w:t>
      </w:r>
    </w:p>
    <w:p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cout &lt;&lt; setiosflags(ios::fixed);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固定小数位数</w:t>
      </w:r>
      <w:r w:rsidRPr="008D4C3C">
        <w:rPr>
          <w:rFonts w:ascii="Consolas" w:hAnsi="Consolas" w:cs="宋体"/>
          <w:color w:val="000000"/>
          <w:sz w:val="18"/>
          <w:szCs w:val="18"/>
          <w:bdr w:val="none" w:sz="0" w:space="0" w:color="auto" w:frame="1"/>
          <w:lang w:eastAsia="zh-CN"/>
        </w:rPr>
        <w:t>  </w:t>
      </w:r>
    </w:p>
    <w:p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cout &lt;&lt; setprecision(3) &lt;&lt; w * l / (u + v) &lt;&lt; endl;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输出三位小数</w:t>
      </w:r>
      <w:r w:rsidRPr="008D4C3C">
        <w:rPr>
          <w:rFonts w:ascii="Consolas" w:hAnsi="Consolas" w:cs="宋体"/>
          <w:color w:val="000000"/>
          <w:sz w:val="18"/>
          <w:szCs w:val="18"/>
          <w:bdr w:val="none" w:sz="0" w:space="0" w:color="auto" w:frame="1"/>
          <w:lang w:eastAsia="zh-CN"/>
        </w:rPr>
        <w:t>  </w:t>
      </w:r>
    </w:p>
    <w:p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  </w:t>
      </w:r>
    </w:p>
    <w:p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return</w:t>
      </w:r>
      <w:r w:rsidRPr="008D4C3C">
        <w:rPr>
          <w:rFonts w:ascii="Consolas" w:hAnsi="Consolas" w:cs="宋体"/>
          <w:color w:val="000000"/>
          <w:sz w:val="18"/>
          <w:szCs w:val="18"/>
          <w:bdr w:val="none" w:sz="0" w:space="0" w:color="auto" w:frame="1"/>
          <w:lang w:eastAsia="zh-CN"/>
        </w:rPr>
        <w:t> 0;  </w:t>
      </w:r>
    </w:p>
    <w:p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p>
    <w:p w:rsidR="00FF166B" w:rsidRPr="00FF166B" w:rsidRDefault="00FF166B" w:rsidP="00741B54">
      <w:pPr>
        <w:pStyle w:val="2"/>
        <w:spacing w:before="315"/>
        <w:rPr>
          <w:lang w:eastAsia="zh-CN"/>
        </w:rPr>
      </w:pPr>
      <w:bookmarkStart w:id="33" w:name="_Toc53733944"/>
      <w:r w:rsidRPr="00FF166B">
        <w:rPr>
          <w:lang w:eastAsia="zh-CN"/>
        </w:rPr>
        <w:t>公式变代码</w:t>
      </w:r>
      <w:r w:rsidR="0052721F" w:rsidRPr="005C5A2F">
        <w:rPr>
          <w:vertAlign w:val="superscript"/>
          <w:lang w:eastAsia="zh-CN"/>
        </w:rPr>
        <w:t>NQ0</w:t>
      </w:r>
      <w:r w:rsidR="0052721F">
        <w:rPr>
          <w:vertAlign w:val="superscript"/>
          <w:lang w:eastAsia="zh-CN"/>
        </w:rPr>
        <w:t>26</w:t>
      </w:r>
      <w:bookmarkEnd w:id="33"/>
    </w:p>
    <w:p w:rsidR="00FF166B" w:rsidRPr="00FF166B" w:rsidRDefault="00FF166B" w:rsidP="009A2F9D">
      <w:pPr>
        <w:pStyle w:val="4"/>
        <w:rPr>
          <w:lang w:eastAsia="zh-CN"/>
        </w:rPr>
      </w:pPr>
      <w:r w:rsidRPr="00FF166B">
        <w:rPr>
          <w:lang w:eastAsia="zh-CN"/>
        </w:rPr>
        <w:t>描述</w:t>
      </w:r>
    </w:p>
    <w:p w:rsidR="00FF166B" w:rsidRPr="00FF166B" w:rsidRDefault="00FF166B" w:rsidP="00311997">
      <w:pPr>
        <w:pStyle w:val="affffb"/>
        <w:ind w:firstLine="420"/>
      </w:pPr>
      <w:r w:rsidRPr="00FF166B">
        <w:t>经过一段时间的学习，小鲁终于领悟了一个道理，与其跨行竞争，而不跨行合作。</w:t>
      </w:r>
    </w:p>
    <w:p w:rsidR="00FF166B" w:rsidRPr="00FF166B" w:rsidRDefault="00FF166B" w:rsidP="00A40B87">
      <w:pPr>
        <w:pStyle w:val="affffb"/>
        <w:ind w:firstLine="420"/>
      </w:pPr>
      <w:r w:rsidRPr="00FF166B">
        <w:t>这回他不再急忙想着在数学的专业度上超越小华，乃是虚心请教，题目如下：</w:t>
      </w:r>
    </w:p>
    <w:p w:rsidR="00FF166B" w:rsidRPr="00FF166B" w:rsidRDefault="00FF166B" w:rsidP="0059512C">
      <w:pPr>
        <w:pStyle w:val="affffc"/>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rsidR="00FF166B" w:rsidRPr="00FF166B" w:rsidRDefault="00FF166B" w:rsidP="0014585B">
      <w:pPr>
        <w:pStyle w:val="affffc"/>
        <w:ind w:left="420"/>
      </w:pPr>
      <w:r w:rsidRPr="00FF166B">
        <w:rPr>
          <w:rFonts w:ascii="微软雅黑" w:eastAsia="微软雅黑" w:hAnsi="微软雅黑" w:cs="微软雅黑" w:hint="eastAsia"/>
        </w:rPr>
        <w:lastRenderedPageBreak/>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rsidR="00FF166B" w:rsidRPr="00FF166B" w:rsidRDefault="00FF166B" w:rsidP="0059512C">
      <w:pPr>
        <w:pStyle w:val="affffc"/>
        <w:ind w:left="420"/>
      </w:pPr>
      <w:r w:rsidRPr="00FF166B">
        <w:rPr>
          <w:rFonts w:ascii="微软雅黑" w:eastAsia="微软雅黑" w:hAnsi="微软雅黑" w:cs="微软雅黑" w:hint="eastAsia"/>
        </w:rPr>
        <w:t>函数</w:t>
      </w:r>
      <w:r w:rsidRPr="00FF166B">
        <w:t>f(s, u, v) = v*u-s*u-s*v</w:t>
      </w:r>
    </w:p>
    <w:p w:rsidR="00FF166B" w:rsidRPr="005B3AFB" w:rsidRDefault="00FF166B" w:rsidP="005B3AFB">
      <w:pPr>
        <w:pStyle w:val="affffc"/>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rsidR="00076711" w:rsidRPr="00076711" w:rsidRDefault="00076711" w:rsidP="00076711">
      <w:pPr>
        <w:pStyle w:val="affffb"/>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w:t>
      </w:r>
    </w:p>
    <w:p w:rsidR="00076711" w:rsidRPr="00076711" w:rsidRDefault="00076711" w:rsidP="00076711">
      <w:pPr>
        <w:pStyle w:val="affffb"/>
        <w:ind w:firstLine="420"/>
      </w:pPr>
      <w:r w:rsidRPr="00076711">
        <w:t>小鲁豁然开朗，如释重负，原来可以不求甚解，于是马上开写代码！</w:t>
      </w:r>
    </w:p>
    <w:p w:rsidR="00FF166B" w:rsidRPr="00FF166B" w:rsidRDefault="00FF166B" w:rsidP="009A2F9D">
      <w:pPr>
        <w:pStyle w:val="4"/>
        <w:rPr>
          <w:lang w:eastAsia="zh-CN"/>
        </w:rPr>
      </w:pPr>
      <w:r w:rsidRPr="00FF166B">
        <w:rPr>
          <w:lang w:eastAsia="zh-CN"/>
        </w:rPr>
        <w:t>输入</w:t>
      </w:r>
    </w:p>
    <w:p w:rsidR="00B60D85" w:rsidRDefault="00FF166B" w:rsidP="00311997">
      <w:pPr>
        <w:pStyle w:val="affffb"/>
        <w:ind w:firstLine="420"/>
      </w:pPr>
      <w:r w:rsidRPr="00FF166B">
        <w:t>第一行是一个整数</w:t>
      </w:r>
      <w:r w:rsidRPr="00FF166B">
        <w:t>t</w:t>
      </w:r>
      <w:r w:rsidRPr="00FF166B">
        <w:t>，表示接下来有</w:t>
      </w:r>
      <w:r w:rsidRPr="00FF166B">
        <w:t>t</w:t>
      </w:r>
      <w:r w:rsidRPr="00FF166B">
        <w:t>行数据。</w:t>
      </w:r>
    </w:p>
    <w:p w:rsidR="00FF166B" w:rsidRPr="00FF166B" w:rsidRDefault="00FF166B" w:rsidP="00311997">
      <w:pPr>
        <w:pStyle w:val="affffb"/>
        <w:ind w:firstLine="420"/>
      </w:pPr>
      <w:r w:rsidRPr="00FF166B">
        <w:t>接下来</w:t>
      </w:r>
      <w:r w:rsidRPr="00FF166B">
        <w:t>t</w:t>
      </w:r>
      <w:r w:rsidRPr="00FF166B">
        <w:t>行数据，每行是两个数，表示</w:t>
      </w:r>
      <w:r w:rsidR="00B60D85">
        <w:t>s</w:t>
      </w:r>
      <w:r w:rsidR="00B60D85">
        <w:t>，</w:t>
      </w:r>
      <w:r w:rsidRPr="00FF166B">
        <w:t>u</w:t>
      </w:r>
      <w:r w:rsidRPr="00FF166B">
        <w:t>。</w:t>
      </w:r>
    </w:p>
    <w:p w:rsidR="00FF166B" w:rsidRPr="00A40B87" w:rsidRDefault="00FF166B" w:rsidP="009A2F9D">
      <w:pPr>
        <w:pStyle w:val="4"/>
        <w:rPr>
          <w:rStyle w:val="Char2"/>
          <w:lang w:eastAsia="zh-CN"/>
        </w:rPr>
      </w:pPr>
      <w:r w:rsidRPr="00FF166B">
        <w:rPr>
          <w:lang w:eastAsia="zh-CN"/>
        </w:rPr>
        <w:t>数据范围：</w:t>
      </w:r>
    </w:p>
    <w:p w:rsidR="00FF166B" w:rsidRPr="00311997" w:rsidRDefault="006F3E81" w:rsidP="00311997">
      <w:pPr>
        <w:pStyle w:val="affffb"/>
        <w:ind w:firstLine="420"/>
      </w:pPr>
      <w:r>
        <w:t>s &lt;= 12^3</w:t>
      </w:r>
      <w:r w:rsidR="00FF166B" w:rsidRPr="00FF166B">
        <w:t>;</w:t>
      </w:r>
      <w:r>
        <w:t xml:space="preserve"> </w:t>
      </w:r>
      <w:r w:rsidR="00FF166B" w:rsidRPr="00FF166B">
        <w:t>u &lt;= 2^20</w:t>
      </w:r>
    </w:p>
    <w:p w:rsidR="00FF166B" w:rsidRPr="00311997" w:rsidRDefault="00FF166B" w:rsidP="00311997">
      <w:pPr>
        <w:pStyle w:val="affffb"/>
        <w:ind w:firstLine="420"/>
      </w:pPr>
      <w:r w:rsidRPr="00FF166B">
        <w:t>s, u, v &gt; 0</w:t>
      </w:r>
      <w:r w:rsidRPr="00FF166B">
        <w:t>且</w:t>
      </w:r>
      <w:r w:rsidRPr="00FF166B">
        <w:t>s,u,v</w:t>
      </w:r>
      <w:r w:rsidRPr="00FF166B">
        <w:t>均为实数</w:t>
      </w:r>
    </w:p>
    <w:p w:rsidR="00FF166B" w:rsidRPr="00FF166B" w:rsidRDefault="00FF166B" w:rsidP="009A2F9D">
      <w:pPr>
        <w:pStyle w:val="4"/>
        <w:rPr>
          <w:lang w:eastAsia="zh-CN"/>
        </w:rPr>
      </w:pPr>
      <w:r w:rsidRPr="00FF166B">
        <w:rPr>
          <w:lang w:eastAsia="zh-CN"/>
        </w:rPr>
        <w:t>输出</w:t>
      </w:r>
    </w:p>
    <w:p w:rsidR="00FF166B" w:rsidRPr="00FF166B" w:rsidRDefault="00FF166B" w:rsidP="00311997">
      <w:pPr>
        <w:pStyle w:val="affffb"/>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rsidR="00FF166B" w:rsidRPr="00FF166B" w:rsidRDefault="00A40B87" w:rsidP="009A2F9D">
      <w:pPr>
        <w:pStyle w:val="4"/>
        <w:rPr>
          <w:lang w:eastAsia="zh-CN"/>
        </w:rPr>
      </w:pPr>
      <w:r>
        <w:rPr>
          <w:lang w:eastAsia="zh-CN"/>
        </w:rPr>
        <w:t>输入样例</w:t>
      </w:r>
      <w:r w:rsidR="00FF166B" w:rsidRPr="00FF166B">
        <w:rPr>
          <w:lang w:eastAsia="zh-CN"/>
        </w:rPr>
        <w:t> </w:t>
      </w:r>
    </w:p>
    <w:p w:rsidR="00FF166B" w:rsidRPr="00FF166B" w:rsidRDefault="00FF166B" w:rsidP="00A40B87">
      <w:pPr>
        <w:pStyle w:val="affffc"/>
        <w:ind w:left="420"/>
      </w:pPr>
      <w:r w:rsidRPr="00FF166B">
        <w:t>1</w:t>
      </w:r>
    </w:p>
    <w:p w:rsidR="00FF166B" w:rsidRPr="00FF166B" w:rsidRDefault="00FF166B" w:rsidP="00A40B87">
      <w:pPr>
        <w:pStyle w:val="affffc"/>
        <w:ind w:left="420"/>
      </w:pPr>
      <w:r w:rsidRPr="00FF166B">
        <w:t>1 2</w:t>
      </w:r>
    </w:p>
    <w:p w:rsidR="00FF166B" w:rsidRPr="00FF166B" w:rsidRDefault="00A40B87" w:rsidP="009A2F9D">
      <w:pPr>
        <w:pStyle w:val="4"/>
        <w:rPr>
          <w:lang w:eastAsia="zh-CN"/>
        </w:rPr>
      </w:pPr>
      <w:r>
        <w:rPr>
          <w:lang w:eastAsia="zh-CN"/>
        </w:rPr>
        <w:t>输出样例</w:t>
      </w:r>
    </w:p>
    <w:p w:rsidR="00DF4D2F" w:rsidRDefault="00FF166B" w:rsidP="00A40B87">
      <w:pPr>
        <w:pStyle w:val="affffc"/>
        <w:ind w:left="420"/>
      </w:pPr>
      <w:r w:rsidRPr="00FF166B">
        <w:t>1</w:t>
      </w:r>
    </w:p>
    <w:p w:rsidR="00210421" w:rsidRDefault="00CF7ED0">
      <w:r>
        <w:rPr>
          <w:b/>
        </w:rPr>
        <w:t>解题思路</w:t>
      </w:r>
    </w:p>
    <w:p w:rsidR="00210421" w:rsidRDefault="00CF7ED0">
      <w:pPr>
        <w:ind w:firstLine="420"/>
      </w:pPr>
      <w:r>
        <w:t>本题实现矩阵转置。转置将</w:t>
      </w:r>
      <w:r>
        <w:t>m×n</w:t>
      </w:r>
      <w:r>
        <w:t>矩阵变为</w:t>
      </w:r>
      <w:r>
        <w:t>n×m</w:t>
      </w:r>
      <w:r>
        <w:t>矩阵，原矩阵的</w:t>
      </w:r>
      <w:r>
        <w:t>A[i][j]</w:t>
      </w:r>
      <w:r>
        <w:t>变为新矩阵的</w:t>
      </w:r>
      <w:r>
        <w:t>B[j][i]</w:t>
      </w:r>
      <w:r>
        <w:t>。程序按列优先顺序输出原矩阵，即实现转置效果。</w:t>
      </w:r>
    </w:p>
    <w:p w:rsidR="00CE31B9" w:rsidRDefault="00DF4D2F" w:rsidP="009A2F9D">
      <w:pPr>
        <w:pStyle w:val="4"/>
        <w:rPr>
          <w:lang w:eastAsia="zh-CN"/>
        </w:rPr>
      </w:pPr>
      <w:r>
        <w:t>参考代码</w:t>
      </w:r>
      <w:r>
        <w:t>(C++)</w:t>
      </w:r>
    </w:p>
    <w:p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w:t>
      </w:r>
      <w:r w:rsidRPr="00FF166B">
        <w:rPr>
          <w:rFonts w:ascii="Consolas" w:hAnsi="Consolas" w:cs="宋体"/>
          <w:color w:val="008200"/>
          <w:sz w:val="18"/>
          <w:szCs w:val="18"/>
          <w:bdr w:val="none" w:sz="0" w:space="0" w:color="auto" w:frame="1"/>
          <w:lang w:eastAsia="zh-CN"/>
        </w:rPr>
        <w:t>NQ026 </w:t>
      </w:r>
      <w:r w:rsidRPr="00FF166B">
        <w:rPr>
          <w:rFonts w:ascii="Consolas" w:hAnsi="Consolas" w:cs="宋体"/>
          <w:color w:val="008200"/>
          <w:sz w:val="18"/>
          <w:szCs w:val="18"/>
          <w:bdr w:val="none" w:sz="0" w:space="0" w:color="auto" w:frame="1"/>
          <w:lang w:eastAsia="zh-CN"/>
        </w:rPr>
        <w:t>公式变代码</w:t>
      </w:r>
      <w:r w:rsidRPr="00FF166B">
        <w:rPr>
          <w:rFonts w:ascii="Consolas" w:hAnsi="Consolas" w:cs="宋体"/>
          <w:color w:val="000000"/>
          <w:sz w:val="18"/>
          <w:szCs w:val="18"/>
          <w:bdr w:val="none" w:sz="0" w:space="0" w:color="auto" w:frame="1"/>
          <w:lang w:eastAsia="zh-CN"/>
        </w:rPr>
        <w:t>  </w:t>
      </w:r>
    </w:p>
    <w:p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808080"/>
          <w:sz w:val="18"/>
          <w:szCs w:val="18"/>
          <w:bdr w:val="none" w:sz="0" w:space="0" w:color="auto" w:frame="1"/>
          <w:lang w:eastAsia="zh-CN"/>
        </w:rPr>
        <w:t>#include &lt;cmath&gt;</w:t>
      </w:r>
      <w:r w:rsidRPr="00FF166B">
        <w:rPr>
          <w:rFonts w:ascii="Consolas" w:hAnsi="Consolas" w:cs="宋体"/>
          <w:color w:val="000000"/>
          <w:sz w:val="18"/>
          <w:szCs w:val="18"/>
          <w:bdr w:val="none" w:sz="0" w:space="0" w:color="auto" w:frame="1"/>
          <w:lang w:eastAsia="zh-CN"/>
        </w:rPr>
        <w:t>  </w:t>
      </w:r>
    </w:p>
    <w:p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808080"/>
          <w:sz w:val="18"/>
          <w:szCs w:val="18"/>
          <w:bdr w:val="none" w:sz="0" w:space="0" w:color="auto" w:frame="1"/>
          <w:lang w:eastAsia="zh-CN"/>
        </w:rPr>
        <w:t>#include &lt;iostream&gt;</w:t>
      </w:r>
      <w:r w:rsidRPr="00FF166B">
        <w:rPr>
          <w:rFonts w:ascii="Consolas" w:hAnsi="Consolas" w:cs="宋体"/>
          <w:color w:val="000000"/>
          <w:sz w:val="18"/>
          <w:szCs w:val="18"/>
          <w:bdr w:val="none" w:sz="0" w:space="0" w:color="auto" w:frame="1"/>
          <w:lang w:eastAsia="zh-CN"/>
        </w:rPr>
        <w:t>  </w:t>
      </w:r>
    </w:p>
    <w:p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b/>
          <w:bCs/>
          <w:color w:val="006699"/>
          <w:sz w:val="18"/>
          <w:szCs w:val="18"/>
          <w:bdr w:val="none" w:sz="0" w:space="0" w:color="auto" w:frame="1"/>
          <w:lang w:eastAsia="zh-CN"/>
        </w:rPr>
        <w:t>using</w:t>
      </w: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namespace</w:t>
      </w:r>
      <w:r w:rsidRPr="00FF166B">
        <w:rPr>
          <w:rFonts w:ascii="Consolas" w:hAnsi="Consolas" w:cs="宋体"/>
          <w:color w:val="000000"/>
          <w:sz w:val="18"/>
          <w:szCs w:val="18"/>
          <w:bdr w:val="none" w:sz="0" w:space="0" w:color="auto" w:frame="1"/>
          <w:lang w:eastAsia="zh-CN"/>
        </w:rPr>
        <w:t> std;  </w:t>
      </w:r>
    </w:p>
    <w:p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b/>
          <w:bCs/>
          <w:color w:val="2E8B57"/>
          <w:sz w:val="18"/>
          <w:szCs w:val="18"/>
          <w:bdr w:val="none" w:sz="0" w:space="0" w:color="auto" w:frame="1"/>
          <w:lang w:eastAsia="zh-CN"/>
        </w:rPr>
        <w:t>int</w:t>
      </w:r>
      <w:r w:rsidRPr="00FF166B">
        <w:rPr>
          <w:rFonts w:ascii="Consolas" w:hAnsi="Consolas" w:cs="宋体"/>
          <w:color w:val="000000"/>
          <w:sz w:val="18"/>
          <w:szCs w:val="18"/>
          <w:bdr w:val="none" w:sz="0" w:space="0" w:color="auto" w:frame="1"/>
          <w:lang w:eastAsia="zh-CN"/>
        </w:rPr>
        <w:t> main() {  </w:t>
      </w:r>
    </w:p>
    <w:p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lastRenderedPageBreak/>
        <w:t>  </w:t>
      </w:r>
      <w:r w:rsidRPr="00FF166B">
        <w:rPr>
          <w:rFonts w:ascii="Consolas" w:hAnsi="Consolas" w:cs="宋体"/>
          <w:b/>
          <w:bCs/>
          <w:color w:val="2E8B57"/>
          <w:sz w:val="18"/>
          <w:szCs w:val="18"/>
          <w:bdr w:val="none" w:sz="0" w:space="0" w:color="auto" w:frame="1"/>
          <w:lang w:eastAsia="zh-CN"/>
        </w:rPr>
        <w:t>int</w:t>
      </w:r>
      <w:r w:rsidRPr="00FF166B">
        <w:rPr>
          <w:rFonts w:ascii="Consolas" w:hAnsi="Consolas" w:cs="宋体"/>
          <w:color w:val="000000"/>
          <w:sz w:val="18"/>
          <w:szCs w:val="18"/>
          <w:bdr w:val="none" w:sz="0" w:space="0" w:color="auto" w:frame="1"/>
          <w:lang w:eastAsia="zh-CN"/>
        </w:rPr>
        <w:t> t;  </w:t>
      </w:r>
      <w:r w:rsidRPr="00FF166B">
        <w:rPr>
          <w:rFonts w:ascii="Consolas" w:hAnsi="Consolas" w:cs="宋体"/>
          <w:color w:val="008200"/>
          <w:sz w:val="18"/>
          <w:szCs w:val="18"/>
          <w:bdr w:val="none" w:sz="0" w:space="0" w:color="auto" w:frame="1"/>
          <w:lang w:eastAsia="zh-CN"/>
        </w:rPr>
        <w:t>// t</w:t>
      </w:r>
      <w:r w:rsidRPr="00FF166B">
        <w:rPr>
          <w:rFonts w:ascii="Consolas" w:hAnsi="Consolas" w:cs="宋体"/>
          <w:color w:val="008200"/>
          <w:sz w:val="18"/>
          <w:szCs w:val="18"/>
          <w:bdr w:val="none" w:sz="0" w:space="0" w:color="auto" w:frame="1"/>
          <w:lang w:eastAsia="zh-CN"/>
        </w:rPr>
        <w:t>组数据</w:t>
      </w:r>
      <w:r w:rsidRPr="00FF166B">
        <w:rPr>
          <w:rFonts w:ascii="Consolas" w:hAnsi="Consolas" w:cs="宋体"/>
          <w:color w:val="000000"/>
          <w:sz w:val="18"/>
          <w:szCs w:val="18"/>
          <w:bdr w:val="none" w:sz="0" w:space="0" w:color="auto" w:frame="1"/>
          <w:lang w:eastAsia="zh-CN"/>
        </w:rPr>
        <w:t>  </w:t>
      </w:r>
    </w:p>
    <w:p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cin &gt;&gt; t;  </w:t>
      </w:r>
    </w:p>
    <w:p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while</w:t>
      </w:r>
      <w:r w:rsidRPr="00FF166B">
        <w:rPr>
          <w:rFonts w:ascii="Consolas" w:hAnsi="Consolas" w:cs="宋体"/>
          <w:color w:val="000000"/>
          <w:sz w:val="18"/>
          <w:szCs w:val="18"/>
          <w:bdr w:val="none" w:sz="0" w:space="0" w:color="auto" w:frame="1"/>
          <w:lang w:eastAsia="zh-CN"/>
        </w:rPr>
        <w:t> (t--) {  </w:t>
      </w:r>
    </w:p>
    <w:p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s, u;  </w:t>
      </w:r>
    </w:p>
    <w:p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scanf(</w:t>
      </w:r>
      <w:r w:rsidRPr="00FF166B">
        <w:rPr>
          <w:rFonts w:ascii="Consolas" w:hAnsi="Consolas" w:cs="宋体"/>
          <w:color w:val="0000FF"/>
          <w:sz w:val="18"/>
          <w:szCs w:val="18"/>
          <w:bdr w:val="none" w:sz="0" w:space="0" w:color="auto" w:frame="1"/>
          <w:lang w:eastAsia="zh-CN"/>
        </w:rPr>
        <w:t>"%lf%lf"</w:t>
      </w:r>
      <w:r w:rsidRPr="00FF166B">
        <w:rPr>
          <w:rFonts w:ascii="Consolas" w:hAnsi="Consolas" w:cs="宋体"/>
          <w:color w:val="000000"/>
          <w:sz w:val="18"/>
          <w:szCs w:val="18"/>
          <w:bdr w:val="none" w:sz="0" w:space="0" w:color="auto" w:frame="1"/>
          <w:lang w:eastAsia="zh-CN"/>
        </w:rPr>
        <w:t>, &amp;s, &amp;u);  </w:t>
      </w:r>
    </w:p>
    <w:p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v = 1.0 / tan(atan(1.0 / s) - atan(1.0 / u));  </w:t>
      </w:r>
    </w:p>
    <w:p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res = v * u - s * u - v * s;  </w:t>
      </w:r>
    </w:p>
    <w:p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printf(</w:t>
      </w:r>
      <w:r w:rsidRPr="00FF166B">
        <w:rPr>
          <w:rFonts w:ascii="Consolas" w:hAnsi="Consolas" w:cs="宋体"/>
          <w:color w:val="0000FF"/>
          <w:sz w:val="18"/>
          <w:szCs w:val="18"/>
          <w:bdr w:val="none" w:sz="0" w:space="0" w:color="auto" w:frame="1"/>
          <w:lang w:eastAsia="zh-CN"/>
        </w:rPr>
        <w:t>"%.0lf\n"</w:t>
      </w:r>
      <w:r w:rsidRPr="00FF166B">
        <w:rPr>
          <w:rFonts w:ascii="Consolas" w:hAnsi="Consolas" w:cs="宋体"/>
          <w:color w:val="000000"/>
          <w:sz w:val="18"/>
          <w:szCs w:val="18"/>
          <w:bdr w:val="none" w:sz="0" w:space="0" w:color="auto" w:frame="1"/>
          <w:lang w:eastAsia="zh-CN"/>
        </w:rPr>
        <w:t>, res);  </w:t>
      </w:r>
    </w:p>
    <w:p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  </w:t>
      </w:r>
    </w:p>
    <w:p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return</w:t>
      </w:r>
      <w:r w:rsidRPr="00FF166B">
        <w:rPr>
          <w:rFonts w:ascii="Consolas" w:hAnsi="Consolas" w:cs="宋体"/>
          <w:color w:val="000000"/>
          <w:sz w:val="18"/>
          <w:szCs w:val="18"/>
          <w:bdr w:val="none" w:sz="0" w:space="0" w:color="auto" w:frame="1"/>
          <w:lang w:eastAsia="zh-CN"/>
        </w:rPr>
        <w:t> 0;  </w:t>
      </w:r>
    </w:p>
    <w:p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p>
    <w:p w:rsidR="003C12C5" w:rsidRPr="003C12C5" w:rsidRDefault="003C12C5" w:rsidP="00741B54">
      <w:pPr>
        <w:pStyle w:val="2"/>
        <w:spacing w:before="315"/>
        <w:rPr>
          <w:lang w:eastAsia="zh-CN"/>
        </w:rPr>
      </w:pPr>
      <w:bookmarkStart w:id="34" w:name="_Toc53733945"/>
      <w:r w:rsidRPr="003C12C5">
        <w:rPr>
          <w:lang w:eastAsia="zh-CN"/>
        </w:rPr>
        <w:t>丑数</w:t>
      </w:r>
      <w:r w:rsidR="006A65A9" w:rsidRPr="005C5A2F">
        <w:rPr>
          <w:vertAlign w:val="superscript"/>
          <w:lang w:eastAsia="zh-CN"/>
        </w:rPr>
        <w:t>NQ0</w:t>
      </w:r>
      <w:r w:rsidR="006A65A9">
        <w:rPr>
          <w:vertAlign w:val="superscript"/>
          <w:lang w:eastAsia="zh-CN"/>
        </w:rPr>
        <w:t>27</w:t>
      </w:r>
      <w:bookmarkEnd w:id="34"/>
    </w:p>
    <w:p w:rsidR="003C12C5" w:rsidRPr="003C12C5" w:rsidRDefault="003C12C5" w:rsidP="009A2F9D">
      <w:pPr>
        <w:pStyle w:val="4"/>
        <w:rPr>
          <w:lang w:eastAsia="zh-CN"/>
        </w:rPr>
      </w:pPr>
      <w:r w:rsidRPr="003C12C5">
        <w:rPr>
          <w:lang w:eastAsia="zh-CN"/>
        </w:rPr>
        <w:t>描述</w:t>
      </w:r>
    </w:p>
    <w:p w:rsidR="003C12C5" w:rsidRPr="003C12C5" w:rsidRDefault="003C12C5" w:rsidP="00D508E7">
      <w:pPr>
        <w:pStyle w:val="affffb"/>
        <w:ind w:firstLine="420"/>
      </w:pPr>
      <w:r w:rsidRPr="003C12C5">
        <w:t>看着小鲁逐步掌握了基本的编程语法，小华知道现在是帮助小鲁重建数学基础的时候了，他给小鲁出了一道判断题</w:t>
      </w:r>
      <w:r w:rsidRPr="003C12C5">
        <w:t>:</w:t>
      </w:r>
    </w:p>
    <w:p w:rsidR="003C12C5" w:rsidRPr="003C12C5" w:rsidRDefault="003C12C5" w:rsidP="00D508E7">
      <w:pPr>
        <w:pStyle w:val="affffb"/>
        <w:ind w:firstLine="420"/>
      </w:pPr>
      <w:r w:rsidRPr="003C12C5">
        <w:t>编写一个程序判断给定的数是否为丑数。</w:t>
      </w:r>
    </w:p>
    <w:p w:rsidR="003C12C5" w:rsidRPr="00D508E7" w:rsidRDefault="003C12C5" w:rsidP="00D508E7">
      <w:pPr>
        <w:pStyle w:val="affffc"/>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rsidR="003C12C5" w:rsidRPr="003C12C5" w:rsidRDefault="003C12C5" w:rsidP="00265C18">
      <w:pPr>
        <w:pStyle w:val="affffc"/>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c"/>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c"/>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rsidR="003C12C5" w:rsidRPr="00D508E7" w:rsidRDefault="00D508E7" w:rsidP="00D508E7">
      <w:pPr>
        <w:pStyle w:val="4"/>
        <w:rPr>
          <w:rFonts w:eastAsia="PMingLiU"/>
        </w:rPr>
      </w:pPr>
      <w:r>
        <w:t>补充说明</w:t>
      </w:r>
    </w:p>
    <w:p w:rsidR="003C12C5" w:rsidRPr="00265C18" w:rsidRDefault="00265C18" w:rsidP="00265C18">
      <w:pPr>
        <w:pStyle w:val="affffb"/>
        <w:ind w:firstLine="440"/>
      </w:pPr>
      <w:r>
        <w:rPr>
          <w:rFonts w:ascii="Consolas" w:hAnsi="Consolas" w:cs="宋体"/>
          <w:color w:val="495060"/>
          <w:sz w:val="22"/>
          <w:szCs w:val="22"/>
        </w:rPr>
        <w:t>1.</w:t>
      </w:r>
      <w:r w:rsidR="003C12C5" w:rsidRPr="003C12C5">
        <w:rPr>
          <w:rFonts w:ascii="Consolas" w:hAnsi="Consolas" w:cs="宋体"/>
          <w:color w:val="495060"/>
          <w:sz w:val="22"/>
          <w:szCs w:val="22"/>
        </w:rPr>
        <w:t>1</w:t>
      </w:r>
      <w:r w:rsidR="003C12C5" w:rsidRPr="00265C18">
        <w:t>是丑数。</w:t>
      </w:r>
    </w:p>
    <w:p w:rsidR="003C12C5" w:rsidRPr="003C12C5" w:rsidRDefault="00265C18" w:rsidP="00265C18">
      <w:pPr>
        <w:pStyle w:val="affffb"/>
        <w:ind w:firstLine="420"/>
      </w:pPr>
      <w:r>
        <w:t>2.</w:t>
      </w:r>
      <w:r w:rsidR="003C12C5" w:rsidRPr="003C12C5">
        <w:t>输入不会超过</w:t>
      </w:r>
      <w:r w:rsidR="003C12C5" w:rsidRPr="003C12C5">
        <w:t xml:space="preserve"> 32 </w:t>
      </w:r>
      <w:r w:rsidR="003C12C5" w:rsidRPr="003C12C5">
        <w:t>位有符号整数的范围</w:t>
      </w:r>
      <w:r w:rsidR="003C12C5" w:rsidRPr="003C12C5">
        <w:t>: [−2^31,  2^31− 1]</w:t>
      </w:r>
      <w:r w:rsidR="003C12C5" w:rsidRPr="003C12C5">
        <w:t>。</w:t>
      </w:r>
    </w:p>
    <w:p w:rsidR="003C12C5" w:rsidRPr="003C12C5" w:rsidRDefault="003C12C5" w:rsidP="009A2F9D">
      <w:pPr>
        <w:pStyle w:val="4"/>
        <w:rPr>
          <w:lang w:eastAsia="zh-CN"/>
        </w:rPr>
      </w:pPr>
      <w:r w:rsidRPr="003C12C5">
        <w:rPr>
          <w:lang w:eastAsia="zh-CN"/>
        </w:rPr>
        <w:t>输入</w:t>
      </w:r>
    </w:p>
    <w:p w:rsidR="003C12C5" w:rsidRPr="003C12C5" w:rsidRDefault="003C12C5" w:rsidP="00265C18">
      <w:pPr>
        <w:pStyle w:val="affffb"/>
        <w:ind w:firstLine="420"/>
      </w:pPr>
      <w:r w:rsidRPr="003C12C5">
        <w:t>输入数据包含若干行，每行是一个数</w:t>
      </w:r>
      <w:r w:rsidRPr="003C12C5">
        <w:t>n (-2^31&lt;=n&lt;=2^31)</w:t>
      </w:r>
      <w:r w:rsidRPr="003C12C5">
        <w:t>。</w:t>
      </w:r>
    </w:p>
    <w:p w:rsidR="003C12C5" w:rsidRPr="003C12C5" w:rsidRDefault="003C12C5" w:rsidP="009A2F9D">
      <w:pPr>
        <w:pStyle w:val="4"/>
        <w:rPr>
          <w:lang w:eastAsia="zh-CN"/>
        </w:rPr>
      </w:pPr>
      <w:r w:rsidRPr="003C12C5">
        <w:rPr>
          <w:lang w:eastAsia="zh-CN"/>
        </w:rPr>
        <w:t>输出</w:t>
      </w:r>
    </w:p>
    <w:p w:rsidR="003C12C5" w:rsidRPr="003C12C5" w:rsidRDefault="003C12C5" w:rsidP="00265C18">
      <w:pPr>
        <w:pStyle w:val="affffb"/>
        <w:ind w:firstLine="420"/>
      </w:pPr>
      <w:r w:rsidRPr="003C12C5">
        <w:t>如果</w:t>
      </w:r>
      <w:r w:rsidRPr="003C12C5">
        <w:t>n</w:t>
      </w:r>
      <w:r w:rsidRPr="003C12C5">
        <w:t>是丑数输出</w:t>
      </w:r>
      <w:r w:rsidRPr="003C12C5">
        <w:t>true</w:t>
      </w:r>
      <w:r w:rsidRPr="003C12C5">
        <w:t>，否则输出</w:t>
      </w:r>
      <w:r w:rsidRPr="003C12C5">
        <w:t>false</w:t>
      </w:r>
      <w:r w:rsidRPr="003C12C5">
        <w:t>。</w:t>
      </w:r>
    </w:p>
    <w:p w:rsidR="003C12C5" w:rsidRPr="003C12C5" w:rsidRDefault="003C12C5" w:rsidP="00265C18">
      <w:pPr>
        <w:pStyle w:val="affffb"/>
        <w:ind w:firstLine="420"/>
      </w:pPr>
      <w:r w:rsidRPr="003C12C5">
        <w:t>每个数据的输出结果占一行。</w:t>
      </w:r>
    </w:p>
    <w:p w:rsidR="003C12C5" w:rsidRPr="003C12C5" w:rsidRDefault="00A40B87" w:rsidP="009A2F9D">
      <w:pPr>
        <w:pStyle w:val="4"/>
        <w:rPr>
          <w:lang w:eastAsia="zh-CN"/>
        </w:rPr>
      </w:pPr>
      <w:r>
        <w:rPr>
          <w:lang w:eastAsia="zh-CN"/>
        </w:rPr>
        <w:lastRenderedPageBreak/>
        <w:t>输入样例</w:t>
      </w:r>
      <w:r w:rsidR="003C12C5" w:rsidRPr="003C12C5">
        <w:rPr>
          <w:lang w:eastAsia="zh-CN"/>
        </w:rPr>
        <w:t> </w:t>
      </w:r>
    </w:p>
    <w:p w:rsidR="003C12C5" w:rsidRPr="003C12C5" w:rsidRDefault="003C12C5" w:rsidP="00A40B87">
      <w:pPr>
        <w:pStyle w:val="affffc"/>
        <w:ind w:left="420"/>
      </w:pPr>
      <w:r w:rsidRPr="003C12C5">
        <w:t>6</w:t>
      </w:r>
    </w:p>
    <w:p w:rsidR="003C12C5" w:rsidRPr="003C12C5" w:rsidRDefault="003C12C5" w:rsidP="00A40B87">
      <w:pPr>
        <w:pStyle w:val="affffc"/>
        <w:ind w:left="420"/>
      </w:pPr>
      <w:r w:rsidRPr="003C12C5">
        <w:t>8</w:t>
      </w:r>
    </w:p>
    <w:p w:rsidR="003C12C5" w:rsidRPr="003C12C5" w:rsidRDefault="003C12C5" w:rsidP="00A40B87">
      <w:pPr>
        <w:pStyle w:val="affffc"/>
        <w:ind w:left="420"/>
      </w:pPr>
      <w:r w:rsidRPr="003C12C5">
        <w:t>14</w:t>
      </w:r>
    </w:p>
    <w:p w:rsidR="003C12C5" w:rsidRPr="003C12C5" w:rsidRDefault="00A40B87" w:rsidP="009A2F9D">
      <w:pPr>
        <w:pStyle w:val="4"/>
        <w:rPr>
          <w:lang w:eastAsia="zh-CN"/>
        </w:rPr>
      </w:pPr>
      <w:r>
        <w:rPr>
          <w:lang w:eastAsia="zh-CN"/>
        </w:rPr>
        <w:t>输出样例</w:t>
      </w:r>
    </w:p>
    <w:p w:rsidR="003C12C5" w:rsidRPr="003C12C5" w:rsidRDefault="003C12C5" w:rsidP="00A40B87">
      <w:pPr>
        <w:pStyle w:val="affffc"/>
        <w:ind w:left="420"/>
      </w:pPr>
      <w:r w:rsidRPr="003C12C5">
        <w:t>true</w:t>
      </w:r>
    </w:p>
    <w:p w:rsidR="003C12C5" w:rsidRPr="003C12C5" w:rsidRDefault="003C12C5" w:rsidP="00A40B87">
      <w:pPr>
        <w:pStyle w:val="affffc"/>
        <w:ind w:left="420"/>
      </w:pPr>
      <w:r w:rsidRPr="003C12C5">
        <w:t>true</w:t>
      </w:r>
    </w:p>
    <w:p w:rsidR="00DF4D2F" w:rsidRDefault="003C12C5" w:rsidP="00A40B87">
      <w:pPr>
        <w:pStyle w:val="affffc"/>
        <w:ind w:left="420"/>
      </w:pPr>
      <w:r w:rsidRPr="003C12C5">
        <w:t>false</w:t>
      </w:r>
    </w:p>
    <w:p w:rsidR="00210421" w:rsidRDefault="00CF7ED0">
      <w:r>
        <w:rPr>
          <w:b/>
        </w:rPr>
        <w:t>解题思路</w:t>
      </w:r>
    </w:p>
    <w:p w:rsidR="00210421" w:rsidRDefault="00CF7ED0">
      <w:pPr>
        <w:ind w:firstLine="420"/>
      </w:pPr>
      <w:r>
        <w:t>本题计算矩阵边缘（第一行、最后一行、第一列、最后一列）元素之和。程序遍历矩阵，对满足</w:t>
      </w:r>
      <w:r>
        <w:t>i==0</w:t>
      </w:r>
      <w:r>
        <w:t>或</w:t>
      </w:r>
      <w:r>
        <w:t>i==n-1</w:t>
      </w:r>
      <w:r>
        <w:t>或</w:t>
      </w:r>
      <w:r>
        <w:t>j==0</w:t>
      </w:r>
      <w:r>
        <w:t>或</w:t>
      </w:r>
      <w:r>
        <w:t>j==m-1</w:t>
      </w:r>
      <w:r>
        <w:t>的元素累加。</w:t>
      </w:r>
    </w:p>
    <w:p w:rsidR="00CE31B9" w:rsidRDefault="00DF4D2F" w:rsidP="009A2F9D">
      <w:pPr>
        <w:pStyle w:val="4"/>
        <w:rPr>
          <w:lang w:eastAsia="zh-CN"/>
        </w:rPr>
      </w:pPr>
      <w:r>
        <w:t>参考代码</w:t>
      </w:r>
      <w:r>
        <w:t>(C++)</w:t>
      </w:r>
    </w:p>
    <w:p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8200"/>
          <w:sz w:val="18"/>
          <w:szCs w:val="18"/>
          <w:bdr w:val="none" w:sz="0" w:space="0" w:color="auto" w:frame="1"/>
          <w:lang w:eastAsia="zh-CN"/>
        </w:rPr>
        <w:t>//NQ027 </w:t>
      </w:r>
      <w:r>
        <w:rPr>
          <w:rFonts w:ascii="Consolas" w:hAnsi="Consolas" w:cs="宋体"/>
          <w:color w:val="008200"/>
          <w:sz w:val="18"/>
          <w:szCs w:val="18"/>
          <w:bdr w:val="none" w:sz="0" w:space="0" w:color="auto" w:frame="1"/>
          <w:lang w:eastAsia="zh-CN"/>
        </w:rPr>
        <w:t>丑数</w:t>
      </w:r>
    </w:p>
    <w:p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808080"/>
          <w:sz w:val="18"/>
          <w:szCs w:val="18"/>
          <w:bdr w:val="none" w:sz="0" w:space="0" w:color="auto" w:frame="1"/>
          <w:lang w:eastAsia="zh-CN"/>
        </w:rPr>
        <w:t>#include &lt;iostream&gt;</w:t>
      </w:r>
      <w:r w:rsidRPr="003C12C5">
        <w:rPr>
          <w:rFonts w:ascii="Consolas" w:hAnsi="Consolas" w:cs="宋体"/>
          <w:color w:val="000000"/>
          <w:sz w:val="18"/>
          <w:szCs w:val="18"/>
          <w:bdr w:val="none" w:sz="0" w:space="0" w:color="auto" w:frame="1"/>
          <w:lang w:eastAsia="zh-CN"/>
        </w:rPr>
        <w:t>  </w:t>
      </w:r>
    </w:p>
    <w:p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006699"/>
          <w:sz w:val="18"/>
          <w:szCs w:val="18"/>
          <w:bdr w:val="none" w:sz="0" w:space="0" w:color="auto" w:frame="1"/>
          <w:lang w:eastAsia="zh-CN"/>
        </w:rPr>
        <w:t>using</w:t>
      </w: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namespace</w:t>
      </w:r>
      <w:r w:rsidRPr="003C12C5">
        <w:rPr>
          <w:rFonts w:ascii="Consolas" w:hAnsi="Consolas" w:cs="宋体"/>
          <w:color w:val="000000"/>
          <w:sz w:val="18"/>
          <w:szCs w:val="18"/>
          <w:bdr w:val="none" w:sz="0" w:space="0" w:color="auto" w:frame="1"/>
          <w:lang w:eastAsia="zh-CN"/>
        </w:rPr>
        <w:t> std;  </w:t>
      </w:r>
    </w:p>
    <w:p w:rsidR="003C12C5" w:rsidRPr="003C12C5" w:rsidRDefault="003C12C5" w:rsidP="000E096C">
      <w:pPr>
        <w:widowControl/>
        <w:numPr>
          <w:ilvl w:val="0"/>
          <w:numId w:val="39"/>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2E8B57"/>
          <w:sz w:val="18"/>
          <w:szCs w:val="18"/>
          <w:bdr w:val="none" w:sz="0" w:space="0" w:color="auto" w:frame="1"/>
          <w:lang w:eastAsia="zh-CN"/>
        </w:rPr>
        <w:t>bool</w:t>
      </w:r>
      <w:r w:rsidRPr="003C12C5">
        <w:rPr>
          <w:rFonts w:ascii="Consolas" w:hAnsi="Consolas" w:cs="宋体"/>
          <w:color w:val="000000"/>
          <w:sz w:val="18"/>
          <w:szCs w:val="18"/>
          <w:bdr w:val="none" w:sz="0" w:space="0" w:color="auto" w:frame="1"/>
          <w:lang w:eastAsia="zh-CN"/>
        </w:rPr>
        <w:t> isUgly(</w:t>
      </w: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num) {  </w:t>
      </w:r>
    </w:p>
    <w:p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if</w:t>
      </w:r>
      <w:r w:rsidRPr="003C12C5">
        <w:rPr>
          <w:rFonts w:ascii="Consolas" w:hAnsi="Consolas" w:cs="宋体"/>
          <w:color w:val="000000"/>
          <w:sz w:val="18"/>
          <w:szCs w:val="18"/>
          <w:bdr w:val="none" w:sz="0" w:space="0" w:color="auto" w:frame="1"/>
          <w:lang w:eastAsia="zh-CN"/>
        </w:rPr>
        <w:t> (num &lt;= 0)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false</w:t>
      </w:r>
      <w:r w:rsidRPr="003C12C5">
        <w:rPr>
          <w:rFonts w:ascii="Consolas" w:hAnsi="Consolas" w:cs="宋体"/>
          <w:color w:val="000000"/>
          <w:sz w:val="18"/>
          <w:szCs w:val="18"/>
          <w:bdr w:val="none" w:sz="0" w:space="0" w:color="auto" w:frame="1"/>
          <w:lang w:eastAsia="zh-CN"/>
        </w:rPr>
        <w:t>;  </w:t>
      </w:r>
    </w:p>
    <w:p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2</w:t>
      </w:r>
      <w:r w:rsidRPr="003C12C5">
        <w:rPr>
          <w:rFonts w:ascii="Consolas" w:hAnsi="Consolas" w:cs="宋体"/>
          <w:color w:val="000000"/>
          <w:sz w:val="18"/>
          <w:szCs w:val="18"/>
          <w:bdr w:val="none" w:sz="0" w:space="0" w:color="auto" w:frame="1"/>
          <w:lang w:eastAsia="zh-CN"/>
        </w:rPr>
        <w:t>  </w:t>
      </w:r>
    </w:p>
    <w:p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2 == 0) num /= 2;  </w:t>
      </w:r>
    </w:p>
    <w:p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3</w:t>
      </w:r>
      <w:r w:rsidRPr="003C12C5">
        <w:rPr>
          <w:rFonts w:ascii="Consolas" w:hAnsi="Consolas" w:cs="宋体"/>
          <w:color w:val="000000"/>
          <w:sz w:val="18"/>
          <w:szCs w:val="18"/>
          <w:bdr w:val="none" w:sz="0" w:space="0" w:color="auto" w:frame="1"/>
          <w:lang w:eastAsia="zh-CN"/>
        </w:rPr>
        <w:t>  </w:t>
      </w:r>
    </w:p>
    <w:p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3 == 0) num /= 3;  </w:t>
      </w:r>
    </w:p>
    <w:p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5</w:t>
      </w:r>
      <w:r w:rsidRPr="003C12C5">
        <w:rPr>
          <w:rFonts w:ascii="Consolas" w:hAnsi="Consolas" w:cs="宋体"/>
          <w:color w:val="000000"/>
          <w:sz w:val="18"/>
          <w:szCs w:val="18"/>
          <w:bdr w:val="none" w:sz="0" w:space="0" w:color="auto" w:frame="1"/>
          <w:lang w:eastAsia="zh-CN"/>
        </w:rPr>
        <w:t>  </w:t>
      </w:r>
    </w:p>
    <w:p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5 == 0) num /= 5;  </w:t>
      </w:r>
    </w:p>
    <w:p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如果余数为</w:t>
      </w:r>
      <w:r w:rsidRPr="003C12C5">
        <w:rPr>
          <w:rFonts w:ascii="Consolas" w:hAnsi="Consolas" w:cs="宋体"/>
          <w:color w:val="008200"/>
          <w:sz w:val="18"/>
          <w:szCs w:val="18"/>
          <w:bdr w:val="none" w:sz="0" w:space="0" w:color="auto" w:frame="1"/>
          <w:lang w:eastAsia="zh-CN"/>
        </w:rPr>
        <w:t>1</w:t>
      </w:r>
      <w:r w:rsidRPr="003C12C5">
        <w:rPr>
          <w:rFonts w:ascii="Consolas" w:hAnsi="Consolas" w:cs="宋体"/>
          <w:color w:val="008200"/>
          <w:sz w:val="18"/>
          <w:szCs w:val="18"/>
          <w:bdr w:val="none" w:sz="0" w:space="0" w:color="auto" w:frame="1"/>
          <w:lang w:eastAsia="zh-CN"/>
        </w:rPr>
        <w:t>，则为丑数</w:t>
      </w:r>
      <w:r w:rsidRPr="003C12C5">
        <w:rPr>
          <w:rFonts w:ascii="Consolas" w:hAnsi="Consolas" w:cs="宋体"/>
          <w:color w:val="000000"/>
          <w:sz w:val="18"/>
          <w:szCs w:val="18"/>
          <w:bdr w:val="none" w:sz="0" w:space="0" w:color="auto" w:frame="1"/>
          <w:lang w:eastAsia="zh-CN"/>
        </w:rPr>
        <w:t>  </w:t>
      </w:r>
    </w:p>
    <w:p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num == 1;  </w:t>
      </w:r>
    </w:p>
    <w:p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main() {  </w:t>
      </w:r>
    </w:p>
    <w:p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n;  </w:t>
      </w:r>
    </w:p>
    <w:p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(cin &gt;&gt; n)  </w:t>
      </w:r>
    </w:p>
    <w:p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if</w:t>
      </w:r>
      <w:r w:rsidRPr="003C12C5">
        <w:rPr>
          <w:rFonts w:ascii="Consolas" w:hAnsi="Consolas" w:cs="宋体"/>
          <w:color w:val="000000"/>
          <w:sz w:val="18"/>
          <w:szCs w:val="18"/>
          <w:bdr w:val="none" w:sz="0" w:space="0" w:color="auto" w:frame="1"/>
          <w:lang w:eastAsia="zh-CN"/>
        </w:rPr>
        <w:t> (isUgly(n))  </w:t>
      </w:r>
    </w:p>
    <w:p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cout &lt;&lt; </w:t>
      </w:r>
      <w:r w:rsidRPr="003C12C5">
        <w:rPr>
          <w:rFonts w:ascii="Consolas" w:hAnsi="Consolas" w:cs="宋体"/>
          <w:color w:val="0000FF"/>
          <w:sz w:val="18"/>
          <w:szCs w:val="18"/>
          <w:bdr w:val="none" w:sz="0" w:space="0" w:color="auto" w:frame="1"/>
          <w:lang w:eastAsia="zh-CN"/>
        </w:rPr>
        <w:t>"true"</w:t>
      </w:r>
      <w:r w:rsidRPr="003C12C5">
        <w:rPr>
          <w:rFonts w:ascii="Consolas" w:hAnsi="Consolas" w:cs="宋体"/>
          <w:color w:val="000000"/>
          <w:sz w:val="18"/>
          <w:szCs w:val="18"/>
          <w:bdr w:val="none" w:sz="0" w:space="0" w:color="auto" w:frame="1"/>
          <w:lang w:eastAsia="zh-CN"/>
        </w:rPr>
        <w:t> &lt;&lt; endl;  </w:t>
      </w:r>
    </w:p>
    <w:p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else</w:t>
      </w:r>
      <w:r w:rsidRPr="003C12C5">
        <w:rPr>
          <w:rFonts w:ascii="Consolas" w:hAnsi="Consolas" w:cs="宋体"/>
          <w:color w:val="000000"/>
          <w:sz w:val="18"/>
          <w:szCs w:val="18"/>
          <w:bdr w:val="none" w:sz="0" w:space="0" w:color="auto" w:frame="1"/>
          <w:lang w:eastAsia="zh-CN"/>
        </w:rPr>
        <w:t>  </w:t>
      </w:r>
    </w:p>
    <w:p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cout &lt;&lt; </w:t>
      </w:r>
      <w:r w:rsidRPr="003C12C5">
        <w:rPr>
          <w:rFonts w:ascii="Consolas" w:hAnsi="Consolas" w:cs="宋体"/>
          <w:color w:val="0000FF"/>
          <w:sz w:val="18"/>
          <w:szCs w:val="18"/>
          <w:bdr w:val="none" w:sz="0" w:space="0" w:color="auto" w:frame="1"/>
          <w:lang w:eastAsia="zh-CN"/>
        </w:rPr>
        <w:t>"</w:t>
      </w:r>
      <w:r w:rsidR="00FC215A">
        <w:rPr>
          <w:rFonts w:ascii="Consolas" w:hAnsi="Consolas" w:cs="宋体"/>
          <w:color w:val="0000FF"/>
          <w:sz w:val="18"/>
          <w:szCs w:val="18"/>
          <w:bdr w:val="none" w:sz="0" w:space="0" w:color="auto" w:frame="1"/>
          <w:lang w:eastAsia="zh-CN"/>
        </w:rPr>
        <w:t>false</w:t>
      </w:r>
      <w:r w:rsidRPr="003C12C5">
        <w:rPr>
          <w:rFonts w:ascii="Consolas" w:hAnsi="Consolas" w:cs="宋体"/>
          <w:color w:val="0000FF"/>
          <w:sz w:val="18"/>
          <w:szCs w:val="18"/>
          <w:bdr w:val="none" w:sz="0" w:space="0" w:color="auto" w:frame="1"/>
          <w:lang w:eastAsia="zh-CN"/>
        </w:rPr>
        <w:t>"</w:t>
      </w:r>
      <w:r w:rsidRPr="003C12C5">
        <w:rPr>
          <w:rFonts w:ascii="Consolas" w:hAnsi="Consolas" w:cs="宋体"/>
          <w:color w:val="000000"/>
          <w:sz w:val="18"/>
          <w:szCs w:val="18"/>
          <w:bdr w:val="none" w:sz="0" w:space="0" w:color="auto" w:frame="1"/>
          <w:lang w:eastAsia="zh-CN"/>
        </w:rPr>
        <w:t> &lt;&lt; endl;  </w:t>
      </w:r>
    </w:p>
    <w:p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0;  </w:t>
      </w:r>
    </w:p>
    <w:p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rsidR="008330F1" w:rsidRPr="008330F1" w:rsidRDefault="008330F1" w:rsidP="00741B54">
      <w:pPr>
        <w:pStyle w:val="2"/>
        <w:spacing w:before="315"/>
        <w:rPr>
          <w:lang w:eastAsia="zh-CN"/>
        </w:rPr>
      </w:pPr>
      <w:bookmarkStart w:id="35" w:name="_Toc53733946"/>
      <w:r w:rsidRPr="008330F1">
        <w:rPr>
          <w:lang w:eastAsia="zh-CN"/>
        </w:rPr>
        <w:lastRenderedPageBreak/>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35"/>
    </w:p>
    <w:p w:rsidR="008330F1" w:rsidRPr="008330F1" w:rsidRDefault="008330F1" w:rsidP="009A2F9D">
      <w:pPr>
        <w:pStyle w:val="4"/>
        <w:rPr>
          <w:lang w:eastAsia="zh-CN"/>
        </w:rPr>
      </w:pPr>
      <w:r w:rsidRPr="008330F1">
        <w:rPr>
          <w:lang w:eastAsia="zh-CN"/>
        </w:rPr>
        <w:t>描述</w:t>
      </w:r>
    </w:p>
    <w:p w:rsidR="008330F1" w:rsidRPr="008330F1" w:rsidRDefault="008330F1" w:rsidP="00265C18">
      <w:pPr>
        <w:pStyle w:val="affffb"/>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rsidR="008330F1" w:rsidRPr="008330F1" w:rsidRDefault="008330F1" w:rsidP="009A2F9D">
      <w:pPr>
        <w:pStyle w:val="4"/>
        <w:rPr>
          <w:lang w:eastAsia="zh-CN"/>
        </w:rPr>
      </w:pPr>
      <w:r w:rsidRPr="008330F1">
        <w:rPr>
          <w:lang w:eastAsia="zh-CN"/>
        </w:rPr>
        <w:t>输入</w:t>
      </w:r>
    </w:p>
    <w:p w:rsidR="008330F1" w:rsidRPr="008330F1" w:rsidRDefault="008330F1" w:rsidP="00A40B87">
      <w:pPr>
        <w:pStyle w:val="affffb"/>
        <w:ind w:firstLine="420"/>
      </w:pPr>
      <w:r w:rsidRPr="008330F1">
        <w:t>第一行输入</w:t>
      </w:r>
      <w:r w:rsidRPr="008330F1">
        <w:t>n,</w:t>
      </w:r>
      <w:r w:rsidRPr="008330F1">
        <w:t>代表有</w:t>
      </w:r>
      <w:r w:rsidRPr="008330F1">
        <w:t>n</w:t>
      </w:r>
      <w:r w:rsidRPr="008330F1">
        <w:t>个测试样例。</w:t>
      </w:r>
    </w:p>
    <w:p w:rsidR="008330F1" w:rsidRPr="008330F1" w:rsidRDefault="008330F1" w:rsidP="00265C18">
      <w:pPr>
        <w:pStyle w:val="affffb"/>
        <w:ind w:firstLine="420"/>
      </w:pPr>
      <w:r w:rsidRPr="008330F1">
        <w:t>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rsidR="008330F1" w:rsidRPr="008330F1" w:rsidRDefault="008330F1" w:rsidP="009A2F9D">
      <w:pPr>
        <w:pStyle w:val="4"/>
        <w:rPr>
          <w:lang w:eastAsia="zh-CN"/>
        </w:rPr>
      </w:pPr>
      <w:r w:rsidRPr="008330F1">
        <w:rPr>
          <w:lang w:eastAsia="zh-CN"/>
        </w:rPr>
        <w:t>输出</w:t>
      </w:r>
    </w:p>
    <w:p w:rsidR="008330F1" w:rsidRPr="008330F1" w:rsidRDefault="008330F1" w:rsidP="00A40B87">
      <w:pPr>
        <w:pStyle w:val="affffb"/>
        <w:ind w:firstLine="420"/>
      </w:pPr>
      <w:r w:rsidRPr="008330F1">
        <w:t>输出</w:t>
      </w:r>
      <w:r w:rsidRPr="008330F1">
        <w:t>n</w:t>
      </w:r>
      <w:r w:rsidRPr="008330F1">
        <w:t>行，每行对应输入矩阵实例中</w:t>
      </w:r>
      <w:r w:rsidRPr="008330F1">
        <w:t>1</w:t>
      </w:r>
      <w:r w:rsidRPr="008330F1">
        <w:t>的个数。</w:t>
      </w:r>
    </w:p>
    <w:p w:rsidR="008330F1" w:rsidRPr="008330F1" w:rsidRDefault="00A40B87" w:rsidP="009A2F9D">
      <w:pPr>
        <w:pStyle w:val="4"/>
        <w:rPr>
          <w:lang w:eastAsia="zh-CN"/>
        </w:rPr>
      </w:pPr>
      <w:r>
        <w:rPr>
          <w:lang w:eastAsia="zh-CN"/>
        </w:rPr>
        <w:t>输入样例</w:t>
      </w:r>
      <w:r w:rsidR="008330F1" w:rsidRPr="008330F1">
        <w:rPr>
          <w:lang w:eastAsia="zh-CN"/>
        </w:rPr>
        <w:t> </w:t>
      </w:r>
    </w:p>
    <w:p w:rsidR="008330F1" w:rsidRPr="008330F1" w:rsidRDefault="008330F1" w:rsidP="00A40B87">
      <w:pPr>
        <w:pStyle w:val="affffc"/>
        <w:ind w:left="420"/>
      </w:pPr>
      <w:r w:rsidRPr="008330F1">
        <w:t>2</w:t>
      </w:r>
    </w:p>
    <w:p w:rsidR="008330F1" w:rsidRPr="008330F1" w:rsidRDefault="008330F1" w:rsidP="00A40B87">
      <w:pPr>
        <w:pStyle w:val="affffc"/>
        <w:ind w:left="420"/>
      </w:pPr>
      <w:r w:rsidRPr="008330F1">
        <w:t>2 2</w:t>
      </w:r>
    </w:p>
    <w:p w:rsidR="008330F1" w:rsidRPr="008330F1" w:rsidRDefault="008330F1" w:rsidP="00A40B87">
      <w:pPr>
        <w:pStyle w:val="affffc"/>
        <w:ind w:left="420"/>
      </w:pPr>
      <w:r w:rsidRPr="008330F1">
        <w:t>1 0</w:t>
      </w:r>
    </w:p>
    <w:p w:rsidR="008330F1" w:rsidRPr="008330F1" w:rsidRDefault="008330F1" w:rsidP="00A40B87">
      <w:pPr>
        <w:pStyle w:val="affffc"/>
        <w:ind w:left="420"/>
      </w:pPr>
      <w:r w:rsidRPr="008330F1">
        <w:t>0 1</w:t>
      </w:r>
    </w:p>
    <w:p w:rsidR="008330F1" w:rsidRPr="008330F1" w:rsidRDefault="008330F1" w:rsidP="00A40B87">
      <w:pPr>
        <w:pStyle w:val="affffc"/>
        <w:ind w:left="420"/>
      </w:pPr>
      <w:r w:rsidRPr="008330F1">
        <w:t>3 3</w:t>
      </w:r>
    </w:p>
    <w:p w:rsidR="008330F1" w:rsidRPr="008330F1" w:rsidRDefault="008330F1" w:rsidP="00A40B87">
      <w:pPr>
        <w:pStyle w:val="affffc"/>
        <w:ind w:left="420"/>
      </w:pPr>
      <w:r w:rsidRPr="008330F1">
        <w:t>1 0 1</w:t>
      </w:r>
    </w:p>
    <w:p w:rsidR="008330F1" w:rsidRPr="008330F1" w:rsidRDefault="008330F1" w:rsidP="00A40B87">
      <w:pPr>
        <w:pStyle w:val="affffc"/>
        <w:ind w:left="420"/>
      </w:pPr>
      <w:r w:rsidRPr="008330F1">
        <w:t>0 1 1</w:t>
      </w:r>
    </w:p>
    <w:p w:rsidR="008330F1" w:rsidRPr="008330F1" w:rsidRDefault="008330F1" w:rsidP="00A40B87">
      <w:pPr>
        <w:pStyle w:val="affffc"/>
        <w:ind w:left="420"/>
      </w:pPr>
      <w:r w:rsidRPr="008330F1">
        <w:t>1 0 0</w:t>
      </w:r>
    </w:p>
    <w:p w:rsidR="008330F1" w:rsidRPr="008330F1" w:rsidRDefault="00A40B87" w:rsidP="009A2F9D">
      <w:pPr>
        <w:pStyle w:val="4"/>
        <w:rPr>
          <w:lang w:eastAsia="zh-CN"/>
        </w:rPr>
      </w:pPr>
      <w:r>
        <w:rPr>
          <w:lang w:eastAsia="zh-CN"/>
        </w:rPr>
        <w:t>输出样例</w:t>
      </w:r>
    </w:p>
    <w:p w:rsidR="008330F1" w:rsidRPr="008330F1" w:rsidRDefault="008330F1" w:rsidP="00A40B87">
      <w:pPr>
        <w:pStyle w:val="affffc"/>
        <w:ind w:left="420"/>
      </w:pPr>
      <w:r w:rsidRPr="008330F1">
        <w:t>2</w:t>
      </w:r>
    </w:p>
    <w:p w:rsidR="00DF4D2F" w:rsidRDefault="008330F1" w:rsidP="00A40B87">
      <w:pPr>
        <w:pStyle w:val="affffc"/>
        <w:ind w:left="420"/>
      </w:pPr>
      <w:r w:rsidRPr="008330F1">
        <w:t>5</w:t>
      </w:r>
    </w:p>
    <w:p w:rsidR="00210421" w:rsidRDefault="00CF7ED0">
      <w:r>
        <w:rPr>
          <w:b/>
        </w:rPr>
        <w:t>解题思路</w:t>
      </w:r>
    </w:p>
    <w:p w:rsidR="00210421" w:rsidRDefault="00CF7ED0">
      <w:pPr>
        <w:ind w:firstLine="420"/>
      </w:pPr>
      <w:r>
        <w:t>本题将</w:t>
      </w:r>
      <w:r>
        <w:t>n×m</w:t>
      </w:r>
      <w:r>
        <w:t>图像顺时针旋转</w:t>
      </w:r>
      <w:r>
        <w:t>90</w:t>
      </w:r>
      <w:r>
        <w:t>度。旋转后原矩阵的</w:t>
      </w:r>
      <w:r>
        <w:t>A[i][j]</w:t>
      </w:r>
      <w:r>
        <w:t>对应新矩阵的</w:t>
      </w:r>
      <w:r>
        <w:t>B[j][n-1-i]</w:t>
      </w:r>
      <w:r>
        <w:t>。程序创建新矩阵，按此映射关系填入元素。</w:t>
      </w:r>
    </w:p>
    <w:p w:rsidR="00CE31B9" w:rsidRDefault="00DF4D2F" w:rsidP="009A2F9D">
      <w:pPr>
        <w:pStyle w:val="4"/>
        <w:rPr>
          <w:lang w:eastAsia="zh-CN"/>
        </w:rPr>
      </w:pPr>
      <w:r>
        <w:t>参考代码</w:t>
      </w:r>
      <w:r>
        <w:t>(C++)</w:t>
      </w:r>
    </w:p>
    <w:p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8200"/>
          <w:sz w:val="18"/>
          <w:szCs w:val="18"/>
          <w:bdr w:val="none" w:sz="0" w:space="0" w:color="auto" w:frame="1"/>
          <w:lang w:eastAsia="zh-CN"/>
        </w:rPr>
        <w:t>// NQ028 </w:t>
      </w:r>
      <w:r w:rsidRPr="008330F1">
        <w:rPr>
          <w:rFonts w:ascii="Consolas" w:hAnsi="Consolas" w:cs="宋体"/>
          <w:color w:val="008200"/>
          <w:sz w:val="18"/>
          <w:szCs w:val="18"/>
          <w:bdr w:val="none" w:sz="0" w:space="0" w:color="auto" w:frame="1"/>
          <w:lang w:eastAsia="zh-CN"/>
        </w:rPr>
        <w:t>统计</w:t>
      </w:r>
      <w:r w:rsidRPr="008330F1">
        <w:rPr>
          <w:rFonts w:ascii="Consolas" w:hAnsi="Consolas" w:cs="宋体"/>
          <w:color w:val="008200"/>
          <w:sz w:val="18"/>
          <w:szCs w:val="18"/>
          <w:bdr w:val="none" w:sz="0" w:space="0" w:color="auto" w:frame="1"/>
          <w:lang w:eastAsia="zh-CN"/>
        </w:rPr>
        <w:t>0-1</w:t>
      </w:r>
      <w:r w:rsidRPr="008330F1">
        <w:rPr>
          <w:rFonts w:ascii="Consolas" w:hAnsi="Consolas" w:cs="宋体"/>
          <w:color w:val="008200"/>
          <w:sz w:val="18"/>
          <w:szCs w:val="18"/>
          <w:bdr w:val="none" w:sz="0" w:space="0" w:color="auto" w:frame="1"/>
          <w:lang w:eastAsia="zh-CN"/>
        </w:rPr>
        <w:t>矩阵中</w:t>
      </w:r>
      <w:r w:rsidRPr="008330F1">
        <w:rPr>
          <w:rFonts w:ascii="Consolas" w:hAnsi="Consolas" w:cs="宋体"/>
          <w:color w:val="008200"/>
          <w:sz w:val="18"/>
          <w:szCs w:val="18"/>
          <w:bdr w:val="none" w:sz="0" w:space="0" w:color="auto" w:frame="1"/>
          <w:lang w:eastAsia="zh-CN"/>
        </w:rPr>
        <w:t>1</w:t>
      </w:r>
      <w:r w:rsidRPr="008330F1">
        <w:rPr>
          <w:rFonts w:ascii="Consolas" w:hAnsi="Consolas" w:cs="宋体"/>
          <w:color w:val="008200"/>
          <w:sz w:val="18"/>
          <w:szCs w:val="18"/>
          <w:bdr w:val="none" w:sz="0" w:space="0" w:color="auto" w:frame="1"/>
          <w:lang w:eastAsia="zh-CN"/>
        </w:rPr>
        <w:t>的数量</w:t>
      </w:r>
      <w:r w:rsidRPr="008330F1">
        <w:rPr>
          <w:rFonts w:ascii="Consolas" w:hAnsi="Consolas" w:cs="宋体"/>
          <w:color w:val="000000"/>
          <w:sz w:val="18"/>
          <w:szCs w:val="18"/>
          <w:bdr w:val="none" w:sz="0" w:space="0" w:color="auto" w:frame="1"/>
          <w:lang w:eastAsia="zh-CN"/>
        </w:rPr>
        <w:t>  </w:t>
      </w:r>
    </w:p>
    <w:p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808080"/>
          <w:sz w:val="18"/>
          <w:szCs w:val="18"/>
          <w:bdr w:val="none" w:sz="0" w:space="0" w:color="auto" w:frame="1"/>
          <w:lang w:eastAsia="zh-CN"/>
        </w:rPr>
        <w:t>#include &lt;iostream&gt;</w:t>
      </w:r>
      <w:r w:rsidRPr="008330F1">
        <w:rPr>
          <w:rFonts w:ascii="Consolas" w:hAnsi="Consolas" w:cs="宋体"/>
          <w:color w:val="000000"/>
          <w:sz w:val="18"/>
          <w:szCs w:val="18"/>
          <w:bdr w:val="none" w:sz="0" w:space="0" w:color="auto" w:frame="1"/>
          <w:lang w:eastAsia="zh-CN"/>
        </w:rPr>
        <w:t>  </w:t>
      </w:r>
    </w:p>
    <w:p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b/>
          <w:bCs/>
          <w:color w:val="006699"/>
          <w:sz w:val="18"/>
          <w:szCs w:val="18"/>
          <w:bdr w:val="none" w:sz="0" w:space="0" w:color="auto" w:frame="1"/>
          <w:lang w:eastAsia="zh-CN"/>
        </w:rPr>
        <w:lastRenderedPageBreak/>
        <w:t>using</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namespace</w:t>
      </w:r>
      <w:r w:rsidRPr="008330F1">
        <w:rPr>
          <w:rFonts w:ascii="Consolas" w:hAnsi="Consolas" w:cs="宋体"/>
          <w:color w:val="000000"/>
          <w:sz w:val="18"/>
          <w:szCs w:val="18"/>
          <w:bdr w:val="none" w:sz="0" w:space="0" w:color="auto" w:frame="1"/>
          <w:lang w:eastAsia="zh-CN"/>
        </w:rPr>
        <w:t> std;  </w:t>
      </w:r>
    </w:p>
    <w:p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p>
    <w:p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main() {  </w:t>
      </w:r>
    </w:p>
    <w:p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t;  </w:t>
      </w:r>
    </w:p>
    <w:p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t;  </w:t>
      </w:r>
    </w:p>
    <w:p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while</w:t>
      </w:r>
      <w:r w:rsidRPr="008330F1">
        <w:rPr>
          <w:rFonts w:ascii="Consolas" w:hAnsi="Consolas" w:cs="宋体"/>
          <w:color w:val="000000"/>
          <w:sz w:val="18"/>
          <w:szCs w:val="18"/>
          <w:bdr w:val="none" w:sz="0" w:space="0" w:color="auto" w:frame="1"/>
          <w:lang w:eastAsia="zh-CN"/>
        </w:rPr>
        <w:t> (t--) {  </w:t>
      </w:r>
    </w:p>
    <w:p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a, b, x, cnt = 0;  </w:t>
      </w:r>
    </w:p>
    <w:p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a &gt;&gt; b;  </w:t>
      </w:r>
    </w:p>
    <w:p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for</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i = 1; i &lt;= a; i++)  </w:t>
      </w:r>
    </w:p>
    <w:p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for</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j = 1; j &lt;= b; j++) {  </w:t>
      </w:r>
    </w:p>
    <w:p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x;  </w:t>
      </w:r>
    </w:p>
    <w:p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if</w:t>
      </w:r>
      <w:r w:rsidRPr="008330F1">
        <w:rPr>
          <w:rFonts w:ascii="Consolas" w:hAnsi="Consolas" w:cs="宋体"/>
          <w:color w:val="000000"/>
          <w:sz w:val="18"/>
          <w:szCs w:val="18"/>
          <w:bdr w:val="none" w:sz="0" w:space="0" w:color="auto" w:frame="1"/>
          <w:lang w:eastAsia="zh-CN"/>
        </w:rPr>
        <w:t> (x == 1) cnt++;  </w:t>
      </w:r>
    </w:p>
    <w:p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cout &lt;&lt; cnt &lt;&lt; endl;  </w:t>
      </w:r>
    </w:p>
    <w:p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return</w:t>
      </w:r>
      <w:r w:rsidRPr="008330F1">
        <w:rPr>
          <w:rFonts w:ascii="Consolas" w:hAnsi="Consolas" w:cs="宋体"/>
          <w:color w:val="000000"/>
          <w:sz w:val="18"/>
          <w:szCs w:val="18"/>
          <w:bdr w:val="none" w:sz="0" w:space="0" w:color="auto" w:frame="1"/>
          <w:lang w:eastAsia="zh-CN"/>
        </w:rPr>
        <w:t> 0;  </w:t>
      </w:r>
    </w:p>
    <w:p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p>
    <w:p w:rsidR="00253478" w:rsidRPr="00253478" w:rsidRDefault="00253478" w:rsidP="00741B54">
      <w:pPr>
        <w:pStyle w:val="2"/>
        <w:spacing w:before="315"/>
        <w:rPr>
          <w:lang w:eastAsia="zh-CN"/>
        </w:rPr>
      </w:pPr>
      <w:bookmarkStart w:id="36" w:name="_Toc53733947"/>
      <w:r w:rsidRPr="00253478">
        <w:rPr>
          <w:lang w:eastAsia="zh-CN"/>
        </w:rPr>
        <w:t>回文数</w:t>
      </w:r>
      <w:r w:rsidR="00D303E3" w:rsidRPr="005C5A2F">
        <w:rPr>
          <w:vertAlign w:val="superscript"/>
          <w:lang w:eastAsia="zh-CN"/>
        </w:rPr>
        <w:t>NQ0</w:t>
      </w:r>
      <w:r w:rsidR="00D303E3">
        <w:rPr>
          <w:vertAlign w:val="superscript"/>
          <w:lang w:eastAsia="zh-CN"/>
        </w:rPr>
        <w:t>29</w:t>
      </w:r>
      <w:bookmarkEnd w:id="36"/>
    </w:p>
    <w:p w:rsidR="00253478" w:rsidRPr="00253478" w:rsidRDefault="00253478" w:rsidP="009A2F9D">
      <w:pPr>
        <w:pStyle w:val="4"/>
        <w:rPr>
          <w:lang w:eastAsia="zh-CN"/>
        </w:rPr>
      </w:pPr>
      <w:r w:rsidRPr="00253478">
        <w:rPr>
          <w:lang w:eastAsia="zh-CN"/>
        </w:rPr>
        <w:t>描述</w:t>
      </w:r>
    </w:p>
    <w:p w:rsidR="00253478" w:rsidRPr="001C1C08" w:rsidRDefault="00253478" w:rsidP="001C1C08">
      <w:pPr>
        <w:pStyle w:val="affffb"/>
        <w:ind w:firstLine="420"/>
      </w:pPr>
      <w:r w:rsidRPr="001C1C08">
        <w:t>小华叫小鲁过来，继续帮助小鲁重建数学基础，他再给小鲁出了一道判断题</w:t>
      </w:r>
      <w:r w:rsidRPr="001C1C08">
        <w:t>:</w:t>
      </w:r>
    </w:p>
    <w:p w:rsidR="00253478" w:rsidRPr="001C1C08" w:rsidRDefault="00253478" w:rsidP="001C1C08">
      <w:pPr>
        <w:pStyle w:val="affffb"/>
        <w:ind w:firstLine="420"/>
      </w:pPr>
      <w:r w:rsidRPr="001C1C08">
        <w:t>编写一个程序判断给定的数是否为回文数。</w:t>
      </w:r>
    </w:p>
    <w:p w:rsidR="00253478" w:rsidRPr="001C1C08" w:rsidRDefault="00253478" w:rsidP="001C1C08">
      <w:pPr>
        <w:pStyle w:val="affffb"/>
        <w:ind w:firstLine="420"/>
      </w:pPr>
      <w:r w:rsidRPr="001C1C08">
        <w:t>回文数是指正序（从左向右）和倒序（从右向左）读都是一样的整数。</w:t>
      </w:r>
    </w:p>
    <w:p w:rsidR="00253478" w:rsidRPr="00975CFC" w:rsidRDefault="00253478" w:rsidP="001C1C08">
      <w:pPr>
        <w:pStyle w:val="affffc"/>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rsidR="00253478" w:rsidRPr="00975CFC" w:rsidRDefault="00253478" w:rsidP="001C1C08">
      <w:pPr>
        <w:pStyle w:val="affffc"/>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rsidR="00253478" w:rsidRPr="00253478" w:rsidRDefault="00253478" w:rsidP="009A2F9D">
      <w:pPr>
        <w:pStyle w:val="4"/>
        <w:rPr>
          <w:lang w:eastAsia="zh-CN"/>
        </w:rPr>
      </w:pPr>
      <w:r w:rsidRPr="00253478">
        <w:rPr>
          <w:lang w:eastAsia="zh-CN"/>
        </w:rPr>
        <w:t>输入</w:t>
      </w:r>
    </w:p>
    <w:p w:rsidR="00253478" w:rsidRPr="00253478" w:rsidRDefault="00253478" w:rsidP="001C1C08">
      <w:pPr>
        <w:pStyle w:val="affffb"/>
        <w:ind w:firstLine="420"/>
      </w:pPr>
      <w:r w:rsidRPr="00253478">
        <w:t>输入数据包含若干行，每行是一个数</w:t>
      </w:r>
      <w:r w:rsidRPr="00253478">
        <w:t>n (-2^31&lt;=n&lt;=2^31)</w:t>
      </w:r>
      <w:r w:rsidRPr="00253478">
        <w:t>。</w:t>
      </w:r>
    </w:p>
    <w:p w:rsidR="00253478" w:rsidRPr="00253478" w:rsidRDefault="00253478" w:rsidP="009A2F9D">
      <w:pPr>
        <w:pStyle w:val="4"/>
        <w:rPr>
          <w:lang w:eastAsia="zh-CN"/>
        </w:rPr>
      </w:pPr>
      <w:r w:rsidRPr="00253478">
        <w:rPr>
          <w:lang w:eastAsia="zh-CN"/>
        </w:rPr>
        <w:t>输出</w:t>
      </w:r>
    </w:p>
    <w:p w:rsidR="00253478" w:rsidRPr="00253478" w:rsidRDefault="00253478" w:rsidP="001C1C08">
      <w:pPr>
        <w:pStyle w:val="affffb"/>
        <w:ind w:firstLine="420"/>
      </w:pPr>
      <w:r w:rsidRPr="00253478">
        <w:t>如果</w:t>
      </w:r>
      <w:r w:rsidRPr="00253478">
        <w:t>n</w:t>
      </w:r>
      <w:r w:rsidRPr="00253478">
        <w:t>是回文数输出</w:t>
      </w:r>
      <w:r w:rsidRPr="00253478">
        <w:t>true</w:t>
      </w:r>
      <w:r w:rsidRPr="00253478">
        <w:t>，否则输出</w:t>
      </w:r>
      <w:r w:rsidRPr="00253478">
        <w:t>false</w:t>
      </w:r>
      <w:r w:rsidRPr="00253478">
        <w:t>。</w:t>
      </w:r>
    </w:p>
    <w:p w:rsidR="00253478" w:rsidRPr="00253478" w:rsidRDefault="00253478" w:rsidP="001C1C08">
      <w:pPr>
        <w:pStyle w:val="affffb"/>
        <w:ind w:firstLine="420"/>
      </w:pPr>
      <w:r w:rsidRPr="00253478">
        <w:t>每个数据的输出结果占一行。</w:t>
      </w:r>
    </w:p>
    <w:p w:rsidR="00253478" w:rsidRPr="00253478" w:rsidRDefault="00A40B87" w:rsidP="009A2F9D">
      <w:pPr>
        <w:pStyle w:val="4"/>
        <w:rPr>
          <w:lang w:eastAsia="zh-CN"/>
        </w:rPr>
      </w:pPr>
      <w:r>
        <w:rPr>
          <w:lang w:eastAsia="zh-CN"/>
        </w:rPr>
        <w:lastRenderedPageBreak/>
        <w:t>输入样例</w:t>
      </w:r>
      <w:r w:rsidR="00253478" w:rsidRPr="00253478">
        <w:rPr>
          <w:lang w:eastAsia="zh-CN"/>
        </w:rPr>
        <w:t> </w:t>
      </w:r>
    </w:p>
    <w:p w:rsidR="00253478" w:rsidRPr="00253478" w:rsidRDefault="00253478" w:rsidP="00A40B87">
      <w:pPr>
        <w:pStyle w:val="affffc"/>
        <w:ind w:left="420"/>
      </w:pPr>
      <w:r w:rsidRPr="00253478">
        <w:t>121</w:t>
      </w:r>
    </w:p>
    <w:p w:rsidR="00253478" w:rsidRPr="00253478" w:rsidRDefault="00253478" w:rsidP="00A40B87">
      <w:pPr>
        <w:pStyle w:val="affffc"/>
        <w:ind w:left="420"/>
      </w:pPr>
      <w:r w:rsidRPr="00253478">
        <w:t>1221</w:t>
      </w:r>
    </w:p>
    <w:p w:rsidR="00253478" w:rsidRPr="00253478" w:rsidRDefault="00253478" w:rsidP="00A40B87">
      <w:pPr>
        <w:pStyle w:val="affffc"/>
        <w:ind w:left="420"/>
      </w:pPr>
      <w:r w:rsidRPr="00253478">
        <w:t>1234321</w:t>
      </w:r>
    </w:p>
    <w:p w:rsidR="00253478" w:rsidRPr="00253478" w:rsidRDefault="00253478" w:rsidP="00A40B87">
      <w:pPr>
        <w:pStyle w:val="affffc"/>
        <w:ind w:left="420"/>
      </w:pPr>
      <w:r w:rsidRPr="00253478">
        <w:t>1234412341</w:t>
      </w:r>
    </w:p>
    <w:p w:rsidR="00253478" w:rsidRPr="00253478" w:rsidRDefault="00253478" w:rsidP="00A40B87">
      <w:pPr>
        <w:pStyle w:val="affffc"/>
        <w:ind w:left="420"/>
      </w:pPr>
      <w:r w:rsidRPr="00253478">
        <w:t>-121</w:t>
      </w:r>
    </w:p>
    <w:p w:rsidR="00253478" w:rsidRPr="00253478" w:rsidRDefault="00253478" w:rsidP="00A40B87">
      <w:pPr>
        <w:pStyle w:val="affffc"/>
        <w:ind w:left="420"/>
      </w:pPr>
      <w:r w:rsidRPr="00253478">
        <w:t>-11</w:t>
      </w:r>
    </w:p>
    <w:p w:rsidR="00253478" w:rsidRPr="00253478" w:rsidRDefault="00A40B87" w:rsidP="009A2F9D">
      <w:pPr>
        <w:pStyle w:val="4"/>
        <w:rPr>
          <w:lang w:eastAsia="zh-CN"/>
        </w:rPr>
      </w:pPr>
      <w:r>
        <w:rPr>
          <w:lang w:eastAsia="zh-CN"/>
        </w:rPr>
        <w:t>输出样例</w:t>
      </w:r>
    </w:p>
    <w:p w:rsidR="00253478" w:rsidRPr="00253478" w:rsidRDefault="00253478" w:rsidP="00A40B87">
      <w:pPr>
        <w:pStyle w:val="affffc"/>
        <w:ind w:left="420"/>
      </w:pPr>
      <w:r w:rsidRPr="00253478">
        <w:t>true</w:t>
      </w:r>
    </w:p>
    <w:p w:rsidR="00253478" w:rsidRPr="00253478" w:rsidRDefault="00253478" w:rsidP="00A40B87">
      <w:pPr>
        <w:pStyle w:val="affffc"/>
        <w:ind w:left="420"/>
      </w:pPr>
      <w:r w:rsidRPr="00253478">
        <w:t>true</w:t>
      </w:r>
    </w:p>
    <w:p w:rsidR="00253478" w:rsidRPr="00253478" w:rsidRDefault="00253478" w:rsidP="00A40B87">
      <w:pPr>
        <w:pStyle w:val="affffc"/>
        <w:ind w:left="420"/>
      </w:pPr>
      <w:r w:rsidRPr="00253478">
        <w:t>true</w:t>
      </w:r>
    </w:p>
    <w:p w:rsidR="00253478" w:rsidRPr="00253478" w:rsidRDefault="00253478" w:rsidP="00A40B87">
      <w:pPr>
        <w:pStyle w:val="affffc"/>
        <w:ind w:left="420"/>
      </w:pPr>
      <w:r w:rsidRPr="00253478">
        <w:t>false</w:t>
      </w:r>
    </w:p>
    <w:p w:rsidR="00253478" w:rsidRPr="00253478" w:rsidRDefault="00253478" w:rsidP="00A40B87">
      <w:pPr>
        <w:pStyle w:val="affffc"/>
        <w:ind w:left="420"/>
      </w:pPr>
      <w:r w:rsidRPr="00253478">
        <w:t>false</w:t>
      </w:r>
    </w:p>
    <w:p w:rsidR="00253478" w:rsidRPr="00253478" w:rsidRDefault="00253478" w:rsidP="00A40B87">
      <w:pPr>
        <w:pStyle w:val="affffc"/>
        <w:ind w:left="420"/>
      </w:pPr>
      <w:r w:rsidRPr="00253478">
        <w:t>false</w:t>
      </w:r>
    </w:p>
    <w:p w:rsidR="00210421" w:rsidRDefault="00CF7ED0">
      <w:r>
        <w:rPr>
          <w:b/>
        </w:rPr>
        <w:t>解题思路</w:t>
      </w:r>
    </w:p>
    <w:p w:rsidR="00210421" w:rsidRDefault="00CF7ED0">
      <w:pPr>
        <w:ind w:firstLine="420"/>
      </w:pPr>
      <w:r>
        <w:t>本题实现矩阵乘法。</w:t>
      </w:r>
      <w:r>
        <w:t>C[i][j]=Σ(A[i][k]×B[k][j])</w:t>
      </w:r>
      <w:r>
        <w:t>，其中</w:t>
      </w:r>
      <w:r>
        <w:t>k</w:t>
      </w:r>
      <w:r>
        <w:t>从</w:t>
      </w:r>
      <w:r>
        <w:t>0</w:t>
      </w:r>
      <w:r>
        <w:t>到</w:t>
      </w:r>
      <w:r>
        <w:t>A</w:t>
      </w:r>
      <w:r>
        <w:t>的列数（等于</w:t>
      </w:r>
      <w:r>
        <w:t>B</w:t>
      </w:r>
      <w:r>
        <w:t>的行数）。程序使用三重循环计算，时间复杂度</w:t>
      </w:r>
      <w:r>
        <w:t>O(n×m×p)</w:t>
      </w:r>
      <w:r>
        <w:t>。</w:t>
      </w:r>
    </w:p>
    <w:p w:rsidR="00CE31B9" w:rsidRDefault="00CE31B9" w:rsidP="009A2F9D">
      <w:pPr>
        <w:pStyle w:val="4"/>
        <w:rPr>
          <w:lang w:eastAsia="zh-CN"/>
        </w:rPr>
      </w:pPr>
      <w:r>
        <w:rPr>
          <w:rFonts w:hint="eastAsia"/>
          <w:lang w:eastAsia="zh-CN"/>
        </w:rPr>
        <w:t>参考代码</w:t>
      </w:r>
      <w:r>
        <w:rPr>
          <w:rFonts w:hint="eastAsia"/>
          <w:lang w:eastAsia="zh-CN"/>
        </w:rPr>
        <w:t>(C++)</w:t>
      </w:r>
    </w:p>
    <w:p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NQ029 </w:t>
      </w:r>
      <w:r w:rsidRPr="00253478">
        <w:rPr>
          <w:rFonts w:ascii="Consolas" w:hAnsi="Consolas" w:cs="宋体"/>
          <w:color w:val="008200"/>
          <w:sz w:val="18"/>
          <w:szCs w:val="18"/>
          <w:bdr w:val="none" w:sz="0" w:space="0" w:color="auto" w:frame="1"/>
          <w:lang w:eastAsia="zh-CN"/>
        </w:rPr>
        <w:t>回文数</w:t>
      </w:r>
      <w:r w:rsidRPr="00253478">
        <w:rPr>
          <w:rFonts w:ascii="Consolas" w:hAnsi="Consolas" w:cs="宋体"/>
          <w:color w:val="000000"/>
          <w:sz w:val="18"/>
          <w:szCs w:val="18"/>
          <w:bdr w:val="none" w:sz="0" w:space="0" w:color="auto" w:frame="1"/>
          <w:lang w:eastAsia="zh-CN"/>
        </w:rPr>
        <w:t>  </w:t>
      </w:r>
    </w:p>
    <w:p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808080"/>
          <w:sz w:val="18"/>
          <w:szCs w:val="18"/>
          <w:bdr w:val="none" w:sz="0" w:space="0" w:color="auto" w:frame="1"/>
          <w:lang w:eastAsia="zh-CN"/>
        </w:rPr>
        <w:t>#include &lt;iostream&gt;</w:t>
      </w:r>
      <w:r w:rsidRPr="00253478">
        <w:rPr>
          <w:rFonts w:ascii="Consolas" w:hAnsi="Consolas" w:cs="宋体"/>
          <w:color w:val="000000"/>
          <w:sz w:val="18"/>
          <w:szCs w:val="18"/>
          <w:bdr w:val="none" w:sz="0" w:space="0" w:color="auto" w:frame="1"/>
          <w:lang w:eastAsia="zh-CN"/>
        </w:rPr>
        <w:t>  </w:t>
      </w:r>
    </w:p>
    <w:p w:rsidR="00253478" w:rsidRPr="00253478" w:rsidRDefault="00253478" w:rsidP="00975CFC">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006699"/>
          <w:sz w:val="18"/>
          <w:szCs w:val="18"/>
          <w:bdr w:val="none" w:sz="0" w:space="0" w:color="auto" w:frame="1"/>
          <w:lang w:eastAsia="zh-CN"/>
        </w:rPr>
        <w:t>using</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namespace</w:t>
      </w:r>
      <w:r w:rsidRPr="00253478">
        <w:rPr>
          <w:rFonts w:ascii="Consolas" w:hAnsi="Consolas" w:cs="宋体"/>
          <w:color w:val="000000"/>
          <w:sz w:val="18"/>
          <w:szCs w:val="18"/>
          <w:bdr w:val="none" w:sz="0" w:space="0" w:color="auto" w:frame="1"/>
          <w:lang w:eastAsia="zh-CN"/>
        </w:rPr>
        <w:t> std;  </w:t>
      </w:r>
    </w:p>
    <w:p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2E8B57"/>
          <w:sz w:val="18"/>
          <w:szCs w:val="18"/>
          <w:bdr w:val="none" w:sz="0" w:space="0" w:color="auto" w:frame="1"/>
          <w:lang w:eastAsia="zh-CN"/>
        </w:rPr>
        <w:t>bool</w:t>
      </w:r>
      <w:r w:rsidRPr="00253478">
        <w:rPr>
          <w:rFonts w:ascii="Consolas" w:hAnsi="Consolas" w:cs="宋体"/>
          <w:color w:val="000000"/>
          <w:sz w:val="18"/>
          <w:szCs w:val="18"/>
          <w:bdr w:val="none" w:sz="0" w:space="0" w:color="auto" w:frame="1"/>
          <w:lang w:eastAsia="zh-CN"/>
        </w:rPr>
        <w:t> isPalindrome(</w:t>
      </w: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x) {  </w:t>
      </w:r>
    </w:p>
    <w:p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if</w:t>
      </w:r>
      <w:r w:rsidRPr="00253478">
        <w:rPr>
          <w:rFonts w:ascii="Consolas" w:hAnsi="Consolas" w:cs="宋体"/>
          <w:color w:val="000000"/>
          <w:sz w:val="18"/>
          <w:szCs w:val="18"/>
          <w:bdr w:val="none" w:sz="0" w:space="0" w:color="auto" w:frame="1"/>
          <w:lang w:eastAsia="zh-CN"/>
        </w:rPr>
        <w:t> (x &lt; 0)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false</w:t>
      </w:r>
      <w:r w:rsidRPr="00253478">
        <w:rPr>
          <w:rFonts w:ascii="Consolas" w:hAnsi="Consolas" w:cs="宋体"/>
          <w:color w:val="000000"/>
          <w:sz w:val="18"/>
          <w:szCs w:val="18"/>
          <w:bdr w:val="none" w:sz="0" w:space="0" w:color="auto" w:frame="1"/>
          <w:lang w:eastAsia="zh-CN"/>
        </w:rPr>
        <w:t>;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负数不是回文数</w:t>
      </w:r>
      <w:r w:rsidRPr="00253478">
        <w:rPr>
          <w:rFonts w:ascii="Consolas" w:hAnsi="Consolas" w:cs="宋体"/>
          <w:color w:val="000000"/>
          <w:sz w:val="18"/>
          <w:szCs w:val="18"/>
          <w:bdr w:val="none" w:sz="0" w:space="0" w:color="auto" w:frame="1"/>
          <w:lang w:eastAsia="zh-CN"/>
        </w:rPr>
        <w:t>  </w:t>
      </w:r>
    </w:p>
    <w:p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long</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long</w:t>
      </w:r>
      <w:r w:rsidRPr="00253478">
        <w:rPr>
          <w:rFonts w:ascii="Consolas" w:hAnsi="Consolas" w:cs="宋体"/>
          <w:color w:val="000000"/>
          <w:sz w:val="18"/>
          <w:szCs w:val="18"/>
          <w:bdr w:val="none" w:sz="0" w:space="0" w:color="auto" w:frame="1"/>
          <w:lang w:eastAsia="zh-CN"/>
        </w:rPr>
        <w:t> res = 0, oldx = x;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把旧的</w:t>
      </w:r>
      <w:r w:rsidRPr="00253478">
        <w:rPr>
          <w:rFonts w:ascii="Consolas" w:hAnsi="Consolas" w:cs="宋体"/>
          <w:color w:val="008200"/>
          <w:sz w:val="18"/>
          <w:szCs w:val="18"/>
          <w:bdr w:val="none" w:sz="0" w:space="0" w:color="auto" w:frame="1"/>
          <w:lang w:eastAsia="zh-CN"/>
        </w:rPr>
        <w:t>x</w:t>
      </w:r>
      <w:r w:rsidRPr="00253478">
        <w:rPr>
          <w:rFonts w:ascii="Consolas" w:hAnsi="Consolas" w:cs="宋体"/>
          <w:color w:val="008200"/>
          <w:sz w:val="18"/>
          <w:szCs w:val="18"/>
          <w:bdr w:val="none" w:sz="0" w:space="0" w:color="auto" w:frame="1"/>
          <w:lang w:eastAsia="zh-CN"/>
        </w:rPr>
        <w:t>存下来</w:t>
      </w:r>
      <w:r w:rsidRPr="00253478">
        <w:rPr>
          <w:rFonts w:ascii="Consolas" w:hAnsi="Consolas" w:cs="宋体"/>
          <w:color w:val="000000"/>
          <w:sz w:val="18"/>
          <w:szCs w:val="18"/>
          <w:bdr w:val="none" w:sz="0" w:space="0" w:color="auto" w:frame="1"/>
          <w:lang w:eastAsia="zh-CN"/>
        </w:rPr>
        <w:t>  </w:t>
      </w:r>
    </w:p>
    <w:p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while</w:t>
      </w:r>
      <w:r w:rsidRPr="00253478">
        <w:rPr>
          <w:rFonts w:ascii="Consolas" w:hAnsi="Consolas" w:cs="宋体"/>
          <w:color w:val="000000"/>
          <w:sz w:val="18"/>
          <w:szCs w:val="18"/>
          <w:bdr w:val="none" w:sz="0" w:space="0" w:color="auto" w:frame="1"/>
          <w:lang w:eastAsia="zh-CN"/>
        </w:rPr>
        <w:t> (x) {  </w:t>
      </w:r>
    </w:p>
    <w:p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res = res * 10 + x % 10;  </w:t>
      </w:r>
    </w:p>
    <w:p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x /= 10;  </w:t>
      </w:r>
    </w:p>
    <w:p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  </w:t>
      </w:r>
    </w:p>
    <w:p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res == oldx;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判断逆转后的两个数是否相同</w:t>
      </w:r>
      <w:r w:rsidRPr="00253478">
        <w:rPr>
          <w:rFonts w:ascii="Consolas" w:hAnsi="Consolas" w:cs="宋体"/>
          <w:color w:val="000000"/>
          <w:sz w:val="18"/>
          <w:szCs w:val="18"/>
          <w:bdr w:val="none" w:sz="0" w:space="0" w:color="auto" w:frame="1"/>
          <w:lang w:eastAsia="zh-CN"/>
        </w:rPr>
        <w:t>  </w:t>
      </w:r>
    </w:p>
    <w:p w:rsidR="00253478" w:rsidRPr="00253478" w:rsidRDefault="00253478" w:rsidP="00975CFC">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p>
    <w:p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main() {  </w:t>
      </w:r>
    </w:p>
    <w:p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n;  </w:t>
      </w:r>
    </w:p>
    <w:p w:rsidR="00253478" w:rsidRPr="00253478" w:rsidRDefault="00253478" w:rsidP="00975CFC">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while</w:t>
      </w:r>
      <w:r w:rsidRPr="00253478">
        <w:rPr>
          <w:rFonts w:ascii="Consolas" w:hAnsi="Consolas" w:cs="宋体"/>
          <w:color w:val="000000"/>
          <w:sz w:val="18"/>
          <w:szCs w:val="18"/>
          <w:bdr w:val="none" w:sz="0" w:space="0" w:color="auto" w:frame="1"/>
          <w:lang w:eastAsia="zh-CN"/>
        </w:rPr>
        <w:t> (cin &gt;&gt; n)  </w:t>
      </w:r>
    </w:p>
    <w:p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if</w:t>
      </w:r>
      <w:r w:rsidRPr="00253478">
        <w:rPr>
          <w:rFonts w:ascii="Consolas" w:hAnsi="Consolas" w:cs="宋体"/>
          <w:color w:val="000000"/>
          <w:sz w:val="18"/>
          <w:szCs w:val="18"/>
          <w:bdr w:val="none" w:sz="0" w:space="0" w:color="auto" w:frame="1"/>
          <w:lang w:eastAsia="zh-CN"/>
        </w:rPr>
        <w:t> (isPalindrome(n))  </w:t>
      </w:r>
    </w:p>
    <w:p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cout &lt;&lt; </w:t>
      </w:r>
      <w:r w:rsidRPr="00253478">
        <w:rPr>
          <w:rFonts w:ascii="Consolas" w:hAnsi="Consolas" w:cs="宋体"/>
          <w:color w:val="0000FF"/>
          <w:sz w:val="18"/>
          <w:szCs w:val="18"/>
          <w:bdr w:val="none" w:sz="0" w:space="0" w:color="auto" w:frame="1"/>
          <w:lang w:eastAsia="zh-CN"/>
        </w:rPr>
        <w:t>"true"</w:t>
      </w:r>
      <w:r w:rsidRPr="00253478">
        <w:rPr>
          <w:rFonts w:ascii="Consolas" w:hAnsi="Consolas" w:cs="宋体"/>
          <w:color w:val="000000"/>
          <w:sz w:val="18"/>
          <w:szCs w:val="18"/>
          <w:bdr w:val="none" w:sz="0" w:space="0" w:color="auto" w:frame="1"/>
          <w:lang w:eastAsia="zh-CN"/>
        </w:rPr>
        <w:t> &lt;&lt; endl;  </w:t>
      </w:r>
    </w:p>
    <w:p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else</w:t>
      </w:r>
      <w:r w:rsidRPr="00253478">
        <w:rPr>
          <w:rFonts w:ascii="Consolas" w:hAnsi="Consolas" w:cs="宋体"/>
          <w:color w:val="000000"/>
          <w:sz w:val="18"/>
          <w:szCs w:val="18"/>
          <w:bdr w:val="none" w:sz="0" w:space="0" w:color="auto" w:frame="1"/>
          <w:lang w:eastAsia="zh-CN"/>
        </w:rPr>
        <w:t>  </w:t>
      </w:r>
    </w:p>
    <w:p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cout &lt;&lt; </w:t>
      </w:r>
      <w:r w:rsidRPr="00253478">
        <w:rPr>
          <w:rFonts w:ascii="Consolas" w:hAnsi="Consolas" w:cs="宋体"/>
          <w:color w:val="0000FF"/>
          <w:sz w:val="18"/>
          <w:szCs w:val="18"/>
          <w:bdr w:val="none" w:sz="0" w:space="0" w:color="auto" w:frame="1"/>
          <w:lang w:eastAsia="zh-CN"/>
        </w:rPr>
        <w:t>"</w:t>
      </w:r>
      <w:r w:rsidR="00FC215A">
        <w:rPr>
          <w:rFonts w:ascii="Consolas" w:hAnsi="Consolas" w:cs="宋体"/>
          <w:color w:val="0000FF"/>
          <w:sz w:val="18"/>
          <w:szCs w:val="18"/>
          <w:bdr w:val="none" w:sz="0" w:space="0" w:color="auto" w:frame="1"/>
          <w:lang w:eastAsia="zh-CN"/>
        </w:rPr>
        <w:t>false</w:t>
      </w:r>
      <w:r w:rsidRPr="00253478">
        <w:rPr>
          <w:rFonts w:ascii="Consolas" w:hAnsi="Consolas" w:cs="宋体"/>
          <w:color w:val="0000FF"/>
          <w:sz w:val="18"/>
          <w:szCs w:val="18"/>
          <w:bdr w:val="none" w:sz="0" w:space="0" w:color="auto" w:frame="1"/>
          <w:lang w:eastAsia="zh-CN"/>
        </w:rPr>
        <w:t>"</w:t>
      </w:r>
      <w:r w:rsidRPr="00253478">
        <w:rPr>
          <w:rFonts w:ascii="Consolas" w:hAnsi="Consolas" w:cs="宋体"/>
          <w:color w:val="000000"/>
          <w:sz w:val="18"/>
          <w:szCs w:val="18"/>
          <w:bdr w:val="none" w:sz="0" w:space="0" w:color="auto" w:frame="1"/>
          <w:lang w:eastAsia="zh-CN"/>
        </w:rPr>
        <w:t> &lt;&lt; endl;  </w:t>
      </w:r>
    </w:p>
    <w:p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0;  </w:t>
      </w:r>
    </w:p>
    <w:p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p>
    <w:p w:rsidR="00CE31B9" w:rsidRDefault="00CE31B9" w:rsidP="00CE31B9">
      <w:pPr>
        <w:pStyle w:val="affffb"/>
        <w:ind w:firstLine="420"/>
      </w:pPr>
    </w:p>
    <w:p w:rsidR="00BD5085" w:rsidRPr="00BD5085" w:rsidRDefault="00BD5085" w:rsidP="00741B54">
      <w:pPr>
        <w:pStyle w:val="2"/>
        <w:spacing w:before="315"/>
        <w:rPr>
          <w:lang w:eastAsia="zh-CN"/>
        </w:rPr>
      </w:pPr>
      <w:bookmarkStart w:id="37" w:name="_Toc53733948"/>
      <w:r w:rsidRPr="00BD5085">
        <w:rPr>
          <w:lang w:eastAsia="zh-CN"/>
        </w:rPr>
        <w:lastRenderedPageBreak/>
        <w:t>小球进盒子</w:t>
      </w:r>
      <w:r w:rsidR="005A6790" w:rsidRPr="005C5A2F">
        <w:rPr>
          <w:vertAlign w:val="superscript"/>
          <w:lang w:eastAsia="zh-CN"/>
        </w:rPr>
        <w:t>NQ0</w:t>
      </w:r>
      <w:r w:rsidR="005A6790">
        <w:rPr>
          <w:vertAlign w:val="superscript"/>
          <w:lang w:eastAsia="zh-CN"/>
        </w:rPr>
        <w:t>30</w:t>
      </w:r>
      <w:bookmarkEnd w:id="37"/>
    </w:p>
    <w:p w:rsidR="00BD5085" w:rsidRPr="00BD5085" w:rsidRDefault="00BD5085" w:rsidP="009A2F9D">
      <w:pPr>
        <w:pStyle w:val="4"/>
        <w:rPr>
          <w:lang w:eastAsia="zh-CN"/>
        </w:rPr>
      </w:pPr>
      <w:r w:rsidRPr="00BD5085">
        <w:rPr>
          <w:lang w:eastAsia="zh-CN"/>
        </w:rPr>
        <w:t>描述</w:t>
      </w:r>
    </w:p>
    <w:p w:rsidR="00BD5085" w:rsidRPr="00BD5085" w:rsidRDefault="00BD5085" w:rsidP="001C1C08">
      <w:pPr>
        <w:pStyle w:val="affffb"/>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rsidR="00BD5085" w:rsidRPr="00BD5085" w:rsidRDefault="00BD5085" w:rsidP="009A2F9D">
      <w:pPr>
        <w:pStyle w:val="4"/>
        <w:rPr>
          <w:lang w:eastAsia="zh-CN"/>
        </w:rPr>
      </w:pPr>
      <w:r w:rsidRPr="00BD5085">
        <w:rPr>
          <w:lang w:eastAsia="zh-CN"/>
        </w:rPr>
        <w:t>输入</w:t>
      </w:r>
    </w:p>
    <w:p w:rsidR="00BD5085" w:rsidRPr="00BD5085" w:rsidRDefault="00BD5085" w:rsidP="001C1C08">
      <w:pPr>
        <w:pStyle w:val="affffb"/>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rsidR="00BD5085" w:rsidRPr="00BD5085" w:rsidRDefault="00BD5085" w:rsidP="001C1C08">
      <w:pPr>
        <w:pStyle w:val="affffb"/>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rsidR="00BD5085" w:rsidRPr="00BD5085" w:rsidRDefault="00BD5085" w:rsidP="009A2F9D">
      <w:pPr>
        <w:pStyle w:val="4"/>
        <w:rPr>
          <w:lang w:eastAsia="zh-CN"/>
        </w:rPr>
      </w:pPr>
      <w:r w:rsidRPr="00BD5085">
        <w:rPr>
          <w:lang w:eastAsia="zh-CN"/>
        </w:rPr>
        <w:t>输出</w:t>
      </w:r>
    </w:p>
    <w:p w:rsidR="00BD5085" w:rsidRPr="00BD5085" w:rsidRDefault="00BD5085" w:rsidP="00A40B87">
      <w:pPr>
        <w:pStyle w:val="affffb"/>
        <w:ind w:firstLine="420"/>
      </w:pPr>
      <w:r w:rsidRPr="00BD5085">
        <w:t>一个整数，最大总得分。</w:t>
      </w:r>
    </w:p>
    <w:p w:rsidR="00BD5085" w:rsidRPr="00BD5085" w:rsidRDefault="00A40B87" w:rsidP="009A2F9D">
      <w:pPr>
        <w:pStyle w:val="4"/>
        <w:rPr>
          <w:lang w:eastAsia="zh-CN"/>
        </w:rPr>
      </w:pPr>
      <w:r>
        <w:rPr>
          <w:lang w:eastAsia="zh-CN"/>
        </w:rPr>
        <w:t>输入样例</w:t>
      </w:r>
      <w:r w:rsidR="00BD5085" w:rsidRPr="00BD5085">
        <w:rPr>
          <w:lang w:eastAsia="zh-CN"/>
        </w:rPr>
        <w:t> </w:t>
      </w:r>
    </w:p>
    <w:p w:rsidR="00BD5085" w:rsidRPr="00BD5085" w:rsidRDefault="00BD5085" w:rsidP="00A40B87">
      <w:pPr>
        <w:pStyle w:val="affffc"/>
        <w:ind w:left="420"/>
      </w:pPr>
      <w:r w:rsidRPr="00BD5085">
        <w:t>4 3 200 300 250</w:t>
      </w:r>
    </w:p>
    <w:p w:rsidR="00BD5085" w:rsidRPr="00BD5085" w:rsidRDefault="00A40B87" w:rsidP="009A2F9D">
      <w:pPr>
        <w:pStyle w:val="4"/>
        <w:rPr>
          <w:lang w:eastAsia="zh-CN"/>
        </w:rPr>
      </w:pPr>
      <w:r>
        <w:rPr>
          <w:lang w:eastAsia="zh-CN"/>
        </w:rPr>
        <w:t>输出样例</w:t>
      </w:r>
    </w:p>
    <w:p w:rsidR="00BD5085" w:rsidRPr="00BD5085" w:rsidRDefault="00BD5085" w:rsidP="00A40B87">
      <w:pPr>
        <w:pStyle w:val="affffc"/>
        <w:ind w:left="420"/>
      </w:pPr>
      <w:r w:rsidRPr="00BD5085">
        <w:t>1700</w:t>
      </w:r>
    </w:p>
    <w:p w:rsidR="00210421" w:rsidRDefault="00CF7ED0">
      <w:r>
        <w:rPr>
          <w:b/>
        </w:rPr>
        <w:t>解题思路</w:t>
      </w:r>
    </w:p>
    <w:p w:rsidR="00210421" w:rsidRDefault="00CF7ED0">
      <w:pPr>
        <w:ind w:firstLine="420"/>
      </w:pPr>
      <w:r>
        <w:t>本题将字符串按螺旋方式填入</w:t>
      </w:r>
      <w:r>
        <w:t>r×c</w:t>
      </w:r>
      <w:r>
        <w:t>矩阵后按行读取。程序先计算</w:t>
      </w:r>
      <w:r>
        <w:t>r</w:t>
      </w:r>
      <w:r>
        <w:t>和</w:t>
      </w:r>
      <w:r>
        <w:t>c</w:t>
      </w:r>
      <w:r>
        <w:t>（满足</w:t>
      </w:r>
      <w:r>
        <w:t>r≤c</w:t>
      </w:r>
      <w:r>
        <w:t>、</w:t>
      </w:r>
      <w:r>
        <w:t>r×c≥</w:t>
      </w:r>
      <w:r>
        <w:t>字符串长度、</w:t>
      </w:r>
      <w:r>
        <w:t>c-r</w:t>
      </w:r>
      <w:r>
        <w:t>最小），然后按顺时针螺旋顺序（上</w:t>
      </w:r>
      <w:r>
        <w:t>→</w:t>
      </w:r>
      <w:r>
        <w:t>右</w:t>
      </w:r>
      <w:r>
        <w:t>→</w:t>
      </w:r>
      <w:r>
        <w:t>下</w:t>
      </w:r>
      <w:r>
        <w:t>→</w:t>
      </w:r>
      <w:r>
        <w:t>左）将字符填入矩阵边界，逐步收缩边界，最后按行输出。</w:t>
      </w:r>
    </w:p>
    <w:p w:rsidR="00CE31B9" w:rsidRDefault="00CE31B9" w:rsidP="009A2F9D">
      <w:pPr>
        <w:pStyle w:val="4"/>
        <w:rPr>
          <w:lang w:eastAsia="zh-CN"/>
        </w:rPr>
      </w:pPr>
      <w:r>
        <w:rPr>
          <w:rFonts w:hint="eastAsia"/>
          <w:lang w:eastAsia="zh-CN"/>
        </w:rPr>
        <w:t>参考代码</w:t>
      </w:r>
      <w:r>
        <w:rPr>
          <w:rFonts w:hint="eastAsia"/>
          <w:lang w:eastAsia="zh-CN"/>
        </w:rPr>
        <w:t>(C++)</w:t>
      </w:r>
    </w:p>
    <w:p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8200"/>
          <w:sz w:val="18"/>
          <w:szCs w:val="18"/>
          <w:bdr w:val="none" w:sz="0" w:space="0" w:color="auto" w:frame="1"/>
          <w:lang w:eastAsia="zh-CN"/>
        </w:rPr>
        <w:t>// NQ030 </w:t>
      </w:r>
      <w:r w:rsidRPr="00BD5085">
        <w:rPr>
          <w:rFonts w:ascii="Consolas" w:hAnsi="Consolas" w:cs="宋体"/>
          <w:color w:val="008200"/>
          <w:sz w:val="18"/>
          <w:szCs w:val="18"/>
          <w:bdr w:val="none" w:sz="0" w:space="0" w:color="auto" w:frame="1"/>
          <w:lang w:eastAsia="zh-CN"/>
        </w:rPr>
        <w:t>小球进盒子</w:t>
      </w:r>
      <w:r w:rsidRPr="00BD5085">
        <w:rPr>
          <w:rFonts w:ascii="Consolas" w:hAnsi="Consolas" w:cs="宋体"/>
          <w:color w:val="000000"/>
          <w:sz w:val="18"/>
          <w:szCs w:val="18"/>
          <w:bdr w:val="none" w:sz="0" w:space="0" w:color="auto" w:frame="1"/>
          <w:lang w:eastAsia="zh-CN"/>
        </w:rPr>
        <w:t>  </w:t>
      </w:r>
    </w:p>
    <w:p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808080"/>
          <w:sz w:val="18"/>
          <w:szCs w:val="18"/>
          <w:bdr w:val="none" w:sz="0" w:space="0" w:color="auto" w:frame="1"/>
          <w:lang w:eastAsia="zh-CN"/>
        </w:rPr>
        <w:t>#include &lt;iostream&gt;</w:t>
      </w:r>
      <w:r w:rsidRPr="00BD5085">
        <w:rPr>
          <w:rFonts w:ascii="Consolas" w:hAnsi="Consolas" w:cs="宋体"/>
          <w:color w:val="000000"/>
          <w:sz w:val="18"/>
          <w:szCs w:val="18"/>
          <w:bdr w:val="none" w:sz="0" w:space="0" w:color="auto" w:frame="1"/>
          <w:lang w:eastAsia="zh-CN"/>
        </w:rPr>
        <w:t>  </w:t>
      </w:r>
    </w:p>
    <w:p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006699"/>
          <w:sz w:val="18"/>
          <w:szCs w:val="18"/>
          <w:bdr w:val="none" w:sz="0" w:space="0" w:color="auto" w:frame="1"/>
          <w:lang w:eastAsia="zh-CN"/>
        </w:rPr>
        <w:t>using</w:t>
      </w: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namespace</w:t>
      </w:r>
      <w:r w:rsidRPr="00BD5085">
        <w:rPr>
          <w:rFonts w:ascii="Consolas" w:hAnsi="Consolas" w:cs="宋体"/>
          <w:color w:val="000000"/>
          <w:sz w:val="18"/>
          <w:szCs w:val="18"/>
          <w:bdr w:val="none" w:sz="0" w:space="0" w:color="auto" w:frame="1"/>
          <w:lang w:eastAsia="zh-CN"/>
        </w:rPr>
        <w:t> std;  </w:t>
      </w:r>
    </w:p>
    <w:p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2E8B57"/>
          <w:sz w:val="18"/>
          <w:szCs w:val="18"/>
          <w:bdr w:val="none" w:sz="0" w:space="0" w:color="auto" w:frame="1"/>
          <w:lang w:eastAsia="zh-CN"/>
        </w:rPr>
        <w:t>int</w:t>
      </w:r>
      <w:r w:rsidRPr="00BD5085">
        <w:rPr>
          <w:rFonts w:ascii="Consolas" w:hAnsi="Consolas" w:cs="宋体"/>
          <w:color w:val="000000"/>
          <w:sz w:val="18"/>
          <w:szCs w:val="18"/>
          <w:bdr w:val="none" w:sz="0" w:space="0" w:color="auto" w:frame="1"/>
          <w:lang w:eastAsia="zh-CN"/>
        </w:rPr>
        <w:t> R, B, r, b, A;  </w:t>
      </w:r>
    </w:p>
    <w:p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2E8B57"/>
          <w:sz w:val="18"/>
          <w:szCs w:val="18"/>
          <w:bdr w:val="none" w:sz="0" w:space="0" w:color="auto" w:frame="1"/>
          <w:lang w:eastAsia="zh-CN"/>
        </w:rPr>
        <w:t>int</w:t>
      </w:r>
      <w:r w:rsidRPr="00BD5085">
        <w:rPr>
          <w:rFonts w:ascii="Consolas" w:hAnsi="Consolas" w:cs="宋体"/>
          <w:color w:val="000000"/>
          <w:sz w:val="18"/>
          <w:szCs w:val="18"/>
          <w:bdr w:val="none" w:sz="0" w:space="0" w:color="auto" w:frame="1"/>
          <w:lang w:eastAsia="zh-CN"/>
        </w:rPr>
        <w:t> main() {  </w:t>
      </w:r>
    </w:p>
    <w:p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cin &gt;&gt; R &gt;&gt; B &gt;&gt; r &gt;&gt; b &gt;&gt; A;  </w:t>
      </w:r>
    </w:p>
    <w:p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(r + b &gt; 2 * A) {  </w:t>
      </w:r>
    </w:p>
    <w:p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lastRenderedPageBreak/>
        <w:t>    </w:t>
      </w:r>
      <w:r w:rsidRPr="00BD5085">
        <w:rPr>
          <w:rFonts w:ascii="Consolas" w:hAnsi="Consolas" w:cs="宋体"/>
          <w:color w:val="008200"/>
          <w:sz w:val="18"/>
          <w:szCs w:val="18"/>
          <w:bdr w:val="none" w:sz="0" w:space="0" w:color="auto" w:frame="1"/>
          <w:lang w:eastAsia="zh-CN"/>
        </w:rPr>
        <w:t>// r+b&gt;2*A</w:t>
      </w:r>
      <w:r w:rsidRPr="00BD5085">
        <w:rPr>
          <w:rFonts w:ascii="Consolas" w:hAnsi="Consolas" w:cs="宋体"/>
          <w:color w:val="008200"/>
          <w:sz w:val="18"/>
          <w:szCs w:val="18"/>
          <w:bdr w:val="none" w:sz="0" w:space="0" w:color="auto" w:frame="1"/>
          <w:lang w:eastAsia="zh-CN"/>
        </w:rPr>
        <w:t>情况，红黑球都放自己盒子</w:t>
      </w:r>
      <w:r w:rsidRPr="00BD5085">
        <w:rPr>
          <w:rFonts w:ascii="Consolas" w:hAnsi="Consolas" w:cs="宋体"/>
          <w:color w:val="000000"/>
          <w:sz w:val="18"/>
          <w:szCs w:val="18"/>
          <w:bdr w:val="none" w:sz="0" w:space="0" w:color="auto" w:frame="1"/>
          <w:lang w:eastAsia="zh-CN"/>
        </w:rPr>
        <w:t>  </w:t>
      </w:r>
    </w:p>
    <w:p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r + B * b;  </w:t>
      </w:r>
    </w:p>
    <w:p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r w:rsidRPr="00BD5085">
        <w:rPr>
          <w:rFonts w:ascii="Consolas" w:hAnsi="Consolas" w:cs="宋体"/>
          <w:b/>
          <w:bCs/>
          <w:color w:val="006699"/>
          <w:sz w:val="18"/>
          <w:szCs w:val="18"/>
          <w:bdr w:val="none" w:sz="0" w:space="0" w:color="auto" w:frame="1"/>
          <w:lang w:eastAsia="zh-CN"/>
        </w:rPr>
        <w:t>else</w:t>
      </w: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r+b&lt;2*A</w:t>
      </w:r>
      <w:r w:rsidRPr="00BD5085">
        <w:rPr>
          <w:rFonts w:ascii="Consolas" w:hAnsi="Consolas" w:cs="宋体"/>
          <w:color w:val="008200"/>
          <w:sz w:val="18"/>
          <w:szCs w:val="18"/>
          <w:bdr w:val="none" w:sz="0" w:space="0" w:color="auto" w:frame="1"/>
          <w:lang w:eastAsia="zh-CN"/>
        </w:rPr>
        <w:t>情况</w:t>
      </w:r>
      <w:r w:rsidRPr="00BD5085">
        <w:rPr>
          <w:rFonts w:ascii="Consolas" w:hAnsi="Consolas" w:cs="宋体"/>
          <w:color w:val="000000"/>
          <w:sz w:val="18"/>
          <w:szCs w:val="18"/>
          <w:bdr w:val="none" w:sz="0" w:space="0" w:color="auto" w:frame="1"/>
          <w:lang w:eastAsia="zh-CN"/>
        </w:rPr>
        <w:t>  </w:t>
      </w:r>
    </w:p>
    <w:p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(R &gt; B) {  </w:t>
      </w:r>
    </w:p>
    <w:p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w:t>
      </w:r>
      <w:r w:rsidRPr="00BD5085">
        <w:rPr>
          <w:rFonts w:ascii="Consolas" w:hAnsi="Consolas" w:cs="宋体"/>
          <w:color w:val="008200"/>
          <w:sz w:val="18"/>
          <w:szCs w:val="18"/>
          <w:bdr w:val="none" w:sz="0" w:space="0" w:color="auto" w:frame="1"/>
          <w:lang w:eastAsia="zh-CN"/>
        </w:rPr>
        <w:t>红比黑多，红黑球交换盒子后，剩余红球放红盒</w:t>
      </w:r>
      <w:r w:rsidRPr="00BD5085">
        <w:rPr>
          <w:rFonts w:ascii="Consolas" w:hAnsi="Consolas" w:cs="宋体"/>
          <w:color w:val="000000"/>
          <w:sz w:val="18"/>
          <w:szCs w:val="18"/>
          <w:bdr w:val="none" w:sz="0" w:space="0" w:color="auto" w:frame="1"/>
          <w:lang w:eastAsia="zh-CN"/>
        </w:rPr>
        <w:t>  </w:t>
      </w:r>
    </w:p>
    <w:p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B * A + B * A + (R - B) * r;  </w:t>
      </w:r>
    </w:p>
    <w:p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(B &gt; R) {  </w:t>
      </w:r>
    </w:p>
    <w:p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w:t>
      </w:r>
      <w:r w:rsidRPr="00BD5085">
        <w:rPr>
          <w:rFonts w:ascii="Consolas" w:hAnsi="Consolas" w:cs="宋体"/>
          <w:color w:val="008200"/>
          <w:sz w:val="18"/>
          <w:szCs w:val="18"/>
          <w:bdr w:val="none" w:sz="0" w:space="0" w:color="auto" w:frame="1"/>
          <w:lang w:eastAsia="zh-CN"/>
        </w:rPr>
        <w:t>黑比红多，红黑球交换盒子后，剩余黑球放黑盒</w:t>
      </w:r>
      <w:r w:rsidRPr="00BD5085">
        <w:rPr>
          <w:rFonts w:ascii="Consolas" w:hAnsi="Consolas" w:cs="宋体"/>
          <w:color w:val="000000"/>
          <w:sz w:val="18"/>
          <w:szCs w:val="18"/>
          <w:bdr w:val="none" w:sz="0" w:space="0" w:color="auto" w:frame="1"/>
          <w:lang w:eastAsia="zh-CN"/>
        </w:rPr>
        <w:t>  </w:t>
      </w:r>
    </w:p>
    <w:p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A + R * A + (B - R) * b;  </w:t>
      </w:r>
    </w:p>
    <w:p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(B == R) {  </w:t>
      </w:r>
    </w:p>
    <w:p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红和黑相等，红黑球交换盒子</w:t>
      </w:r>
      <w:r w:rsidRPr="00BD5085">
        <w:rPr>
          <w:rFonts w:ascii="Consolas" w:hAnsi="Consolas" w:cs="宋体"/>
          <w:color w:val="000000"/>
          <w:sz w:val="18"/>
          <w:szCs w:val="18"/>
          <w:bdr w:val="none" w:sz="0" w:space="0" w:color="auto" w:frame="1"/>
          <w:lang w:eastAsia="zh-CN"/>
        </w:rPr>
        <w:t>  </w:t>
      </w:r>
    </w:p>
    <w:p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2 * A;  </w:t>
      </w:r>
    </w:p>
    <w:p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p>
    <w:p w:rsidR="004F2062" w:rsidRPr="004F2062" w:rsidRDefault="004F2062" w:rsidP="00741B54">
      <w:pPr>
        <w:pStyle w:val="2"/>
        <w:spacing w:before="315"/>
      </w:pPr>
      <w:bookmarkStart w:id="38" w:name="_Toc53733949"/>
      <w:r w:rsidRPr="004F2062">
        <w:t>解密文本初阶</w:t>
      </w:r>
      <w:r w:rsidR="005A6790" w:rsidRPr="005C5A2F">
        <w:rPr>
          <w:vertAlign w:val="superscript"/>
          <w:lang w:eastAsia="zh-CN"/>
        </w:rPr>
        <w:t>NQ0</w:t>
      </w:r>
      <w:r w:rsidR="005A6790">
        <w:rPr>
          <w:vertAlign w:val="superscript"/>
          <w:lang w:eastAsia="zh-CN"/>
        </w:rPr>
        <w:t>31</w:t>
      </w:r>
      <w:bookmarkEnd w:id="38"/>
    </w:p>
    <w:p w:rsidR="004F2062" w:rsidRPr="004F2062" w:rsidRDefault="004F2062" w:rsidP="009A2F9D">
      <w:pPr>
        <w:pStyle w:val="4"/>
        <w:rPr>
          <w:lang w:eastAsia="zh-CN"/>
        </w:rPr>
      </w:pPr>
      <w:r w:rsidRPr="004F2062">
        <w:rPr>
          <w:lang w:eastAsia="zh-CN"/>
        </w:rPr>
        <w:t>描述</w:t>
      </w:r>
    </w:p>
    <w:p w:rsidR="004F2062" w:rsidRPr="001C1C08" w:rsidRDefault="004F2062" w:rsidP="001C1C08">
      <w:pPr>
        <w:pStyle w:val="affffb"/>
        <w:ind w:firstLine="420"/>
      </w:pPr>
      <w:r w:rsidRPr="004F2062">
        <w:t>在兴建校园的过程中，为了防止信息被窃取，小栋发明了一种简单的加密方法：</w:t>
      </w:r>
    </w:p>
    <w:p w:rsidR="004F2062" w:rsidRPr="001C1C08" w:rsidRDefault="004F2062" w:rsidP="001C1C08">
      <w:pPr>
        <w:pStyle w:val="affffb"/>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w:t>
      </w:r>
    </w:p>
    <w:p w:rsidR="004F2062" w:rsidRPr="004F2062" w:rsidRDefault="004F2062" w:rsidP="001C1C08">
      <w:pPr>
        <w:pStyle w:val="affffb"/>
        <w:ind w:firstLine="420"/>
      </w:pPr>
      <w:r w:rsidRPr="004F2062">
        <w:t>加密过程：任何非字母字符都应保持不变，并且所有字母字符均应为大写。</w:t>
      </w:r>
    </w:p>
    <w:p w:rsidR="004F2062" w:rsidRPr="004F2062" w:rsidRDefault="004F2062" w:rsidP="001C1C08">
      <w:pPr>
        <w:pStyle w:val="affffb"/>
        <w:ind w:firstLine="420"/>
      </w:pPr>
      <w:r w:rsidRPr="004F2062">
        <w:t>例如，如果密文消息是</w:t>
      </w:r>
    </w:p>
    <w:p w:rsidR="004F2062" w:rsidRPr="00A40B87" w:rsidRDefault="004F2062" w:rsidP="001C1C08">
      <w:pPr>
        <w:pStyle w:val="affffc"/>
        <w:ind w:left="420"/>
        <w:rPr>
          <w:rStyle w:val="Char2"/>
        </w:rPr>
      </w:pPr>
      <w:r w:rsidRPr="004F2062">
        <w:t>ABCDEFGHIJKLMNOPQRSTU VWXYZ</w:t>
      </w:r>
    </w:p>
    <w:p w:rsidR="004F2062" w:rsidRPr="001C1C08" w:rsidRDefault="004F2062" w:rsidP="001C1C08">
      <w:pPr>
        <w:pStyle w:val="affffb"/>
        <w:ind w:firstLine="420"/>
      </w:pPr>
      <w:r w:rsidRPr="004F2062">
        <w:t>则解密后的明文是</w:t>
      </w:r>
    </w:p>
    <w:p w:rsidR="004F2062" w:rsidRPr="00A40B87" w:rsidRDefault="004F2062" w:rsidP="001C1C08">
      <w:pPr>
        <w:pStyle w:val="affffc"/>
        <w:ind w:left="420"/>
        <w:rPr>
          <w:rStyle w:val="Char2"/>
        </w:rPr>
      </w:pPr>
      <w:r w:rsidRPr="004F2062">
        <w:t>VWXYZABCDEFGHIJKLMNOP QRSTU</w:t>
      </w:r>
    </w:p>
    <w:p w:rsidR="004F2062" w:rsidRPr="001C1C08" w:rsidRDefault="004F2062" w:rsidP="001C1C08">
      <w:pPr>
        <w:pStyle w:val="affffb"/>
        <w:ind w:firstLine="420"/>
      </w:pPr>
      <w:r w:rsidRPr="004F2062">
        <w:t>这个加密方法显然很容易被破解，但是对于小栋建校工程各部门工程的通讯协同，已经够用了。你能</w:t>
      </w:r>
      <w:r w:rsidRPr="004F2062">
        <w:lastRenderedPageBreak/>
        <w:t>写一个解密程序，把密文翻译成明文吗？</w:t>
      </w:r>
    </w:p>
    <w:p w:rsidR="004F2062" w:rsidRPr="004F2062" w:rsidRDefault="004F2062" w:rsidP="009A2F9D">
      <w:pPr>
        <w:pStyle w:val="4"/>
        <w:rPr>
          <w:lang w:eastAsia="zh-CN"/>
        </w:rPr>
      </w:pPr>
      <w:r w:rsidRPr="004F2062">
        <w:rPr>
          <w:lang w:eastAsia="zh-CN"/>
        </w:rPr>
        <w:t>输入</w:t>
      </w:r>
    </w:p>
    <w:p w:rsidR="004F2062" w:rsidRPr="001C1C08" w:rsidRDefault="004F2062" w:rsidP="001C1C08">
      <w:pPr>
        <w:pStyle w:val="affffb"/>
        <w:ind w:firstLine="420"/>
      </w:pPr>
      <w:r w:rsidRPr="004F2062">
        <w:t>输入将包含最多</w:t>
      </w:r>
      <w:r w:rsidRPr="004F2062">
        <w:t>100</w:t>
      </w:r>
      <w:r w:rsidRPr="004F2062">
        <w:t>个数据集。</w:t>
      </w:r>
    </w:p>
    <w:p w:rsidR="004F2062" w:rsidRPr="001C1C08" w:rsidRDefault="004F2062" w:rsidP="001C1C08">
      <w:pPr>
        <w:pStyle w:val="affffb"/>
        <w:ind w:firstLine="420"/>
      </w:pPr>
      <w:r w:rsidRPr="004F2062">
        <w:t>每个数据集包含</w:t>
      </w:r>
      <w:r w:rsidRPr="004F2062">
        <w:t>3</w:t>
      </w:r>
      <w:r w:rsidRPr="004F2062">
        <w:t>个组成部分：</w:t>
      </w:r>
    </w:p>
    <w:p w:rsidR="004F2062" w:rsidRPr="001C1C08" w:rsidRDefault="004F2062" w:rsidP="001C1C08">
      <w:pPr>
        <w:pStyle w:val="affffc"/>
        <w:ind w:left="420"/>
      </w:pPr>
      <w:r w:rsidRPr="004F2062">
        <w:rPr>
          <w:rFonts w:ascii="微软雅黑" w:eastAsia="微软雅黑" w:hAnsi="微软雅黑" w:cs="微软雅黑" w:hint="eastAsia"/>
        </w:rPr>
        <w:t>起始行固定不变为</w:t>
      </w:r>
      <w:r w:rsidRPr="004F2062">
        <w:t>“ START”</w:t>
      </w:r>
    </w:p>
    <w:p w:rsidR="004F2062" w:rsidRPr="001C1C08" w:rsidRDefault="004F2062" w:rsidP="001C1C08">
      <w:pPr>
        <w:pStyle w:val="affffc"/>
        <w:ind w:left="420"/>
      </w:pPr>
      <w:r w:rsidRPr="004F2062">
        <w:rPr>
          <w:rFonts w:ascii="微软雅黑" w:eastAsia="微软雅黑" w:hAnsi="微软雅黑" w:cs="微软雅黑" w:hint="eastAsia"/>
        </w:rPr>
        <w:t>一行加密后的密文消息</w:t>
      </w:r>
    </w:p>
    <w:p w:rsidR="004F2062" w:rsidRPr="001C1C08" w:rsidRDefault="004F2062" w:rsidP="001C1C08">
      <w:pPr>
        <w:pStyle w:val="affffc"/>
        <w:ind w:left="420"/>
      </w:pPr>
      <w:r w:rsidRPr="004F2062">
        <w:rPr>
          <w:rFonts w:ascii="微软雅黑" w:eastAsia="微软雅黑" w:hAnsi="微软雅黑" w:cs="微软雅黑" w:hint="eastAsia"/>
        </w:rPr>
        <w:t>结束行固定不变为</w:t>
      </w:r>
      <w:r w:rsidRPr="004F2062">
        <w:t>“ END</w:t>
      </w:r>
    </w:p>
    <w:p w:rsidR="004F2062" w:rsidRPr="001C1C08" w:rsidRDefault="004F2062" w:rsidP="001C1C08">
      <w:pPr>
        <w:pStyle w:val="affffc"/>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rsidR="004F2062" w:rsidRPr="004F2062" w:rsidRDefault="004F2062" w:rsidP="009A2F9D">
      <w:pPr>
        <w:pStyle w:val="4"/>
        <w:rPr>
          <w:lang w:eastAsia="zh-CN"/>
        </w:rPr>
      </w:pPr>
      <w:r w:rsidRPr="004F2062">
        <w:rPr>
          <w:lang w:eastAsia="zh-CN"/>
        </w:rPr>
        <w:t>输出</w:t>
      </w:r>
    </w:p>
    <w:p w:rsidR="004F2062" w:rsidRPr="004F2062" w:rsidRDefault="004F2062" w:rsidP="001C1C08">
      <w:pPr>
        <w:pStyle w:val="affffb"/>
        <w:ind w:firstLine="420"/>
      </w:pPr>
      <w:r w:rsidRPr="004F2062">
        <w:t>对于每个数据集，输出一行：解密后的消息。</w:t>
      </w:r>
    </w:p>
    <w:p w:rsidR="004F2062" w:rsidRPr="004F2062" w:rsidRDefault="00A40B87" w:rsidP="009A2F9D">
      <w:pPr>
        <w:pStyle w:val="4"/>
        <w:rPr>
          <w:lang w:eastAsia="zh-CN"/>
        </w:rPr>
      </w:pPr>
      <w:r>
        <w:rPr>
          <w:lang w:eastAsia="zh-CN"/>
        </w:rPr>
        <w:t>输入样例</w:t>
      </w:r>
      <w:r w:rsidR="004F2062" w:rsidRPr="004F2062">
        <w:rPr>
          <w:lang w:eastAsia="zh-CN"/>
        </w:rPr>
        <w:t> </w:t>
      </w:r>
    </w:p>
    <w:p w:rsidR="004F2062" w:rsidRPr="004F2062" w:rsidRDefault="004F2062" w:rsidP="00A40B87">
      <w:pPr>
        <w:pStyle w:val="affffc"/>
        <w:ind w:left="420"/>
      </w:pPr>
      <w:r w:rsidRPr="004F2062">
        <w:t>START</w:t>
      </w:r>
    </w:p>
    <w:p w:rsidR="004F2062" w:rsidRPr="004F2062" w:rsidRDefault="004F2062" w:rsidP="00A40B87">
      <w:pPr>
        <w:pStyle w:val="affffc"/>
        <w:ind w:left="420"/>
      </w:pPr>
      <w:r w:rsidRPr="004F2062">
        <w:t>YMJ UWTAJWGX TK XTQTRTS YMJ XTS TK IFANI, PNSL TK NXWFJQ;YT PSTB BNXITR FSI NSXYWZHYNTS;</w:t>
      </w:r>
    </w:p>
    <w:p w:rsidR="004F2062" w:rsidRPr="004F2062" w:rsidRDefault="004F2062" w:rsidP="00A40B87">
      <w:pPr>
        <w:pStyle w:val="affffc"/>
        <w:ind w:left="420"/>
      </w:pPr>
      <w:r w:rsidRPr="004F2062">
        <w:t>END</w:t>
      </w:r>
    </w:p>
    <w:p w:rsidR="004F2062" w:rsidRPr="004F2062" w:rsidRDefault="004F2062" w:rsidP="00A40B87">
      <w:pPr>
        <w:pStyle w:val="affffc"/>
        <w:ind w:left="420"/>
      </w:pPr>
      <w:r w:rsidRPr="004F2062">
        <w:t>START</w:t>
      </w:r>
    </w:p>
    <w:p w:rsidR="004F2062" w:rsidRPr="004F2062" w:rsidRDefault="004F2062" w:rsidP="00A40B87">
      <w:pPr>
        <w:pStyle w:val="affffc"/>
        <w:ind w:left="420"/>
      </w:pPr>
      <w:r w:rsidRPr="004F2062">
        <w:t>IFSLJW PSTBX KZQQ BJQQ YMFY HFJXFW NX RTWJ IFSLJWTZX YMFS MJ</w:t>
      </w:r>
    </w:p>
    <w:p w:rsidR="004F2062" w:rsidRPr="004F2062" w:rsidRDefault="004F2062" w:rsidP="00A40B87">
      <w:pPr>
        <w:pStyle w:val="affffc"/>
        <w:ind w:left="420"/>
      </w:pPr>
      <w:r w:rsidRPr="004F2062">
        <w:t>END</w:t>
      </w:r>
    </w:p>
    <w:p w:rsidR="004F2062" w:rsidRPr="004F2062" w:rsidRDefault="004F2062" w:rsidP="00A40B87">
      <w:pPr>
        <w:pStyle w:val="affffc"/>
        <w:ind w:left="420"/>
      </w:pPr>
      <w:r w:rsidRPr="004F2062">
        <w:t>START</w:t>
      </w:r>
    </w:p>
    <w:p w:rsidR="004F2062" w:rsidRPr="004F2062" w:rsidRDefault="004F2062" w:rsidP="00A40B87">
      <w:pPr>
        <w:pStyle w:val="affffc"/>
        <w:ind w:left="420"/>
      </w:pPr>
      <w:r w:rsidRPr="004F2062">
        <w:t>YMJWJKTWJ XMFQQ YMJD JFY TK YMJ KWZNY TK YMJNW TBS BFD, FSI GJ KNQQJI BNYM YMJNW TBS IJANHJX.</w:t>
      </w:r>
    </w:p>
    <w:p w:rsidR="004F2062" w:rsidRPr="004F2062" w:rsidRDefault="004F2062" w:rsidP="00A40B87">
      <w:pPr>
        <w:pStyle w:val="affffc"/>
        <w:ind w:left="420"/>
      </w:pPr>
      <w:r w:rsidRPr="004F2062">
        <w:t>END</w:t>
      </w:r>
    </w:p>
    <w:p w:rsidR="004F2062" w:rsidRPr="004F2062" w:rsidRDefault="004F2062" w:rsidP="00A40B87">
      <w:pPr>
        <w:pStyle w:val="affffc"/>
        <w:ind w:left="420"/>
      </w:pPr>
      <w:r w:rsidRPr="004F2062">
        <w:t>ENDOFINPUT</w:t>
      </w:r>
    </w:p>
    <w:p w:rsidR="004F2062" w:rsidRPr="004F2062" w:rsidRDefault="00A40B87" w:rsidP="009A2F9D">
      <w:pPr>
        <w:pStyle w:val="4"/>
        <w:rPr>
          <w:lang w:eastAsia="zh-CN"/>
        </w:rPr>
      </w:pPr>
      <w:r>
        <w:rPr>
          <w:lang w:eastAsia="zh-CN"/>
        </w:rPr>
        <w:t>输出样例</w:t>
      </w:r>
    </w:p>
    <w:p w:rsidR="004F2062" w:rsidRPr="004F2062" w:rsidRDefault="004F2062" w:rsidP="00A40B87">
      <w:pPr>
        <w:pStyle w:val="affffc"/>
        <w:ind w:left="420"/>
      </w:pPr>
      <w:r w:rsidRPr="004F2062">
        <w:t>THE PROVERBS OF SOLOMON THE SON OF DAVID, KING OF ISRAEL;TO KNOW WISDOM AND INSTRUCTION;</w:t>
      </w:r>
    </w:p>
    <w:p w:rsidR="004F2062" w:rsidRPr="004F2062" w:rsidRDefault="004F2062" w:rsidP="00A40B87">
      <w:pPr>
        <w:pStyle w:val="affffc"/>
        <w:ind w:left="420"/>
      </w:pPr>
      <w:r w:rsidRPr="004F2062">
        <w:t>DANGER KNOWS FULL WELL THAT CAESAR IS MORE DANGEROUS THAN HE</w:t>
      </w:r>
    </w:p>
    <w:p w:rsidR="004F2062" w:rsidRPr="004F2062" w:rsidRDefault="004F2062" w:rsidP="00A40B87">
      <w:pPr>
        <w:pStyle w:val="affffc"/>
        <w:ind w:left="420"/>
      </w:pPr>
      <w:r w:rsidRPr="004F2062">
        <w:t>THEREFORE SHALL THEY EAT OF THE FRUIT OF THEIR OWN WAY, AND BE FILLED WITH THEIR OWN DEVICES.</w:t>
      </w:r>
    </w:p>
    <w:p w:rsidR="00210421" w:rsidRDefault="00CF7ED0">
      <w:r>
        <w:rPr>
          <w:b/>
        </w:rPr>
        <w:t>解题思路</w:t>
      </w:r>
    </w:p>
    <w:p w:rsidR="00210421" w:rsidRDefault="00CF7ED0">
      <w:pPr>
        <w:ind w:firstLine="420"/>
      </w:pPr>
      <w:r>
        <w:t>本题判断一个数是否为回文数（正读反读相同）。程序将数字转为字符串，然后比较首尾字符，逐步向中间移动，若全部相同则为回文。</w:t>
      </w:r>
    </w:p>
    <w:p w:rsidR="00CE31B9" w:rsidRDefault="00CE31B9" w:rsidP="009A2F9D">
      <w:pPr>
        <w:pStyle w:val="4"/>
        <w:rPr>
          <w:lang w:eastAsia="zh-CN"/>
        </w:rPr>
      </w:pPr>
      <w:r>
        <w:rPr>
          <w:rFonts w:hint="eastAsia"/>
          <w:lang w:eastAsia="zh-CN"/>
        </w:rPr>
        <w:t>参考代码</w:t>
      </w:r>
      <w:r>
        <w:rPr>
          <w:rFonts w:hint="eastAsia"/>
          <w:lang w:eastAsia="zh-CN"/>
        </w:rPr>
        <w:t>(C++)</w:t>
      </w:r>
    </w:p>
    <w:p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8200"/>
          <w:sz w:val="18"/>
          <w:szCs w:val="18"/>
          <w:bdr w:val="none" w:sz="0" w:space="0" w:color="auto" w:frame="1"/>
          <w:lang w:eastAsia="zh-CN"/>
        </w:rPr>
        <w:t>//NQ031 </w:t>
      </w:r>
      <w:r w:rsidRPr="00B04035">
        <w:rPr>
          <w:rFonts w:ascii="Consolas" w:hAnsi="Consolas" w:cs="宋体"/>
          <w:color w:val="008200"/>
          <w:sz w:val="18"/>
          <w:szCs w:val="18"/>
          <w:bdr w:val="none" w:sz="0" w:space="0" w:color="auto" w:frame="1"/>
          <w:lang w:eastAsia="zh-CN"/>
        </w:rPr>
        <w:t>解密文本初阶</w:t>
      </w:r>
      <w:r w:rsidRPr="00B04035">
        <w:rPr>
          <w:rFonts w:ascii="Consolas" w:hAnsi="Consolas" w:cs="宋体"/>
          <w:color w:val="000000"/>
          <w:sz w:val="18"/>
          <w:szCs w:val="18"/>
          <w:bdr w:val="none" w:sz="0" w:space="0" w:color="auto" w:frame="1"/>
          <w:lang w:eastAsia="zh-CN"/>
        </w:rPr>
        <w:t>  </w:t>
      </w:r>
    </w:p>
    <w:p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lastRenderedPageBreak/>
        <w:t>#include &lt;ctype.h&gt;</w:t>
      </w:r>
      <w:r w:rsidRPr="00B04035">
        <w:rPr>
          <w:rFonts w:ascii="Consolas" w:hAnsi="Consolas" w:cs="宋体"/>
          <w:color w:val="000000"/>
          <w:sz w:val="18"/>
          <w:szCs w:val="18"/>
          <w:bdr w:val="none" w:sz="0" w:space="0" w:color="auto" w:frame="1"/>
          <w:lang w:eastAsia="zh-CN"/>
        </w:rPr>
        <w:t>  </w:t>
      </w:r>
    </w:p>
    <w:p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&lt;stdio.h&gt;</w:t>
      </w:r>
      <w:r w:rsidRPr="00B04035">
        <w:rPr>
          <w:rFonts w:ascii="Consolas" w:hAnsi="Consolas" w:cs="宋体"/>
          <w:color w:val="000000"/>
          <w:sz w:val="18"/>
          <w:szCs w:val="18"/>
          <w:bdr w:val="none" w:sz="0" w:space="0" w:color="auto" w:frame="1"/>
          <w:lang w:eastAsia="zh-CN"/>
        </w:rPr>
        <w:t>  </w:t>
      </w:r>
    </w:p>
    <w:p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&lt;string.h&gt;</w:t>
      </w:r>
      <w:r w:rsidRPr="00B04035">
        <w:rPr>
          <w:rFonts w:ascii="Consolas" w:hAnsi="Consolas" w:cs="宋体"/>
          <w:color w:val="000000"/>
          <w:sz w:val="18"/>
          <w:szCs w:val="18"/>
          <w:bdr w:val="none" w:sz="0" w:space="0" w:color="auto" w:frame="1"/>
          <w:lang w:eastAsia="zh-CN"/>
        </w:rPr>
        <w:t>  </w:t>
      </w:r>
    </w:p>
    <w:p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b/>
          <w:bCs/>
          <w:color w:val="2E8B57"/>
          <w:sz w:val="18"/>
          <w:szCs w:val="18"/>
          <w:bdr w:val="none" w:sz="0" w:space="0" w:color="auto" w:frame="1"/>
          <w:lang w:eastAsia="zh-CN"/>
        </w:rPr>
        <w:t>char</w:t>
      </w:r>
      <w:r w:rsidRPr="00B04035">
        <w:rPr>
          <w:rFonts w:ascii="Consolas" w:hAnsi="Consolas" w:cs="宋体"/>
          <w:color w:val="000000"/>
          <w:sz w:val="18"/>
          <w:szCs w:val="18"/>
          <w:bdr w:val="none" w:sz="0" w:space="0" w:color="auto" w:frame="1"/>
          <w:lang w:eastAsia="zh-CN"/>
        </w:rPr>
        <w:t> ans[20] = {</w:t>
      </w:r>
      <w:r w:rsidRPr="00B04035">
        <w:rPr>
          <w:rFonts w:ascii="Consolas" w:hAnsi="Consolas" w:cs="宋体"/>
          <w:color w:val="0000FF"/>
          <w:sz w:val="18"/>
          <w:szCs w:val="18"/>
          <w:bdr w:val="none" w:sz="0" w:space="0" w:color="auto" w:frame="1"/>
          <w:lang w:eastAsia="zh-CN"/>
        </w:rPr>
        <w:t>"ENDOFINPUT"</w:t>
      </w:r>
      <w:r w:rsidRPr="00B04035">
        <w:rPr>
          <w:rFonts w:ascii="Consolas" w:hAnsi="Consolas" w:cs="宋体"/>
          <w:color w:val="000000"/>
          <w:sz w:val="18"/>
          <w:szCs w:val="18"/>
          <w:bdr w:val="none" w:sz="0" w:space="0" w:color="auto" w:frame="1"/>
          <w:lang w:eastAsia="zh-CN"/>
        </w:rPr>
        <w:t>};  </w:t>
      </w:r>
    </w:p>
    <w:p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main() {  </w:t>
      </w:r>
    </w:p>
    <w:p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char</w:t>
      </w:r>
      <w:r w:rsidRPr="00B04035">
        <w:rPr>
          <w:rFonts w:ascii="Consolas" w:hAnsi="Consolas" w:cs="宋体"/>
          <w:color w:val="000000"/>
          <w:sz w:val="18"/>
          <w:szCs w:val="18"/>
          <w:bdr w:val="none" w:sz="0" w:space="0" w:color="auto" w:frame="1"/>
          <w:lang w:eastAsia="zh-CN"/>
        </w:rPr>
        <w:t> string[500];  </w:t>
      </w:r>
    </w:p>
    <w:p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while</w:t>
      </w:r>
      <w:r w:rsidRPr="00B04035">
        <w:rPr>
          <w:rFonts w:ascii="Consolas" w:hAnsi="Consolas" w:cs="宋体"/>
          <w:color w:val="000000"/>
          <w:sz w:val="18"/>
          <w:szCs w:val="18"/>
          <w:bdr w:val="none" w:sz="0" w:space="0" w:color="auto" w:frame="1"/>
          <w:lang w:eastAsia="zh-CN"/>
        </w:rPr>
        <w:t> (gets(string), strcmp(string, ans)) {  </w:t>
      </w:r>
    </w:p>
    <w:p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gets(string);  </w:t>
      </w:r>
    </w:p>
    <w:p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len = strlen(string);  </w:t>
      </w:r>
    </w:p>
    <w:p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for</w:t>
      </w: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i = 0; i &lt; len; i++)  </w:t>
      </w:r>
    </w:p>
    <w:p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if</w:t>
      </w:r>
      <w:r w:rsidRPr="00B04035">
        <w:rPr>
          <w:rFonts w:ascii="Consolas" w:hAnsi="Consolas" w:cs="宋体"/>
          <w:color w:val="000000"/>
          <w:sz w:val="18"/>
          <w:szCs w:val="18"/>
          <w:bdr w:val="none" w:sz="0" w:space="0" w:color="auto" w:frame="1"/>
          <w:lang w:eastAsia="zh-CN"/>
        </w:rPr>
        <w:t> (isalpha(string[i]))  </w:t>
      </w:r>
      <w:r w:rsidRPr="00B04035">
        <w:rPr>
          <w:rFonts w:ascii="Consolas" w:hAnsi="Consolas" w:cs="宋体"/>
          <w:color w:val="008200"/>
          <w:sz w:val="18"/>
          <w:szCs w:val="18"/>
          <w:bdr w:val="none" w:sz="0" w:space="0" w:color="auto" w:frame="1"/>
          <w:lang w:eastAsia="zh-CN"/>
        </w:rPr>
        <w:t>///</w:t>
      </w:r>
      <w:r w:rsidRPr="00B04035">
        <w:rPr>
          <w:rFonts w:ascii="Consolas" w:hAnsi="Consolas" w:cs="宋体"/>
          <w:color w:val="008200"/>
          <w:sz w:val="18"/>
          <w:szCs w:val="18"/>
          <w:bdr w:val="none" w:sz="0" w:space="0" w:color="auto" w:frame="1"/>
          <w:lang w:eastAsia="zh-CN"/>
        </w:rPr>
        <w:t>如果是字母</w:t>
      </w:r>
      <w:r w:rsidRPr="00B04035">
        <w:rPr>
          <w:rFonts w:ascii="Consolas" w:hAnsi="Consolas" w:cs="宋体"/>
          <w:color w:val="000000"/>
          <w:sz w:val="18"/>
          <w:szCs w:val="18"/>
          <w:bdr w:val="none" w:sz="0" w:space="0" w:color="auto" w:frame="1"/>
          <w:lang w:eastAsia="zh-CN"/>
        </w:rPr>
        <w:t>  </w:t>
      </w:r>
    </w:p>
    <w:p w:rsidR="00B04035" w:rsidRPr="00B04035" w:rsidRDefault="00B04035" w:rsidP="00975CFC">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string[i] = (string[i] - </w:t>
      </w:r>
      <w:r w:rsidRPr="00B04035">
        <w:rPr>
          <w:rFonts w:ascii="Consolas" w:hAnsi="Consolas" w:cs="宋体"/>
          <w:color w:val="0000FF"/>
          <w:sz w:val="18"/>
          <w:szCs w:val="18"/>
          <w:bdr w:val="none" w:sz="0" w:space="0" w:color="auto" w:frame="1"/>
          <w:lang w:eastAsia="zh-CN"/>
        </w:rPr>
        <w:t>'A'</w:t>
      </w:r>
      <w:r w:rsidRPr="00B04035">
        <w:rPr>
          <w:rFonts w:ascii="Consolas" w:hAnsi="Consolas" w:cs="宋体"/>
          <w:color w:val="000000"/>
          <w:sz w:val="18"/>
          <w:szCs w:val="18"/>
          <w:bdr w:val="none" w:sz="0" w:space="0" w:color="auto" w:frame="1"/>
          <w:lang w:eastAsia="zh-CN"/>
        </w:rPr>
        <w:t> + 5) % 26 + </w:t>
      </w:r>
      <w:r w:rsidRPr="00B04035">
        <w:rPr>
          <w:rFonts w:ascii="Consolas" w:hAnsi="Consolas" w:cs="宋体"/>
          <w:color w:val="0000FF"/>
          <w:sz w:val="18"/>
          <w:szCs w:val="18"/>
          <w:bdr w:val="none" w:sz="0" w:space="0" w:color="auto" w:frame="1"/>
          <w:lang w:eastAsia="zh-CN"/>
        </w:rPr>
        <w:t>'A'</w:t>
      </w:r>
      <w:r w:rsidRPr="00B04035">
        <w:rPr>
          <w:rFonts w:ascii="Consolas" w:hAnsi="Consolas" w:cs="宋体"/>
          <w:color w:val="000000"/>
          <w:sz w:val="18"/>
          <w:szCs w:val="18"/>
          <w:bdr w:val="none" w:sz="0" w:space="0" w:color="auto" w:frame="1"/>
          <w:lang w:eastAsia="zh-CN"/>
        </w:rPr>
        <w:t>;  </w:t>
      </w:r>
    </w:p>
    <w:p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"START\n"</w:t>
      </w:r>
      <w:r w:rsidRPr="00B04035">
        <w:rPr>
          <w:rFonts w:ascii="Consolas" w:hAnsi="Consolas" w:cs="宋体"/>
          <w:color w:val="000000"/>
          <w:sz w:val="18"/>
          <w:szCs w:val="18"/>
          <w:bdr w:val="none" w:sz="0" w:space="0" w:color="auto" w:frame="1"/>
          <w:lang w:eastAsia="zh-CN"/>
        </w:rPr>
        <w:t>);  </w:t>
      </w:r>
    </w:p>
    <w:p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"%s\n"</w:t>
      </w:r>
      <w:r w:rsidRPr="00B04035">
        <w:rPr>
          <w:rFonts w:ascii="Consolas" w:hAnsi="Consolas" w:cs="宋体"/>
          <w:color w:val="000000"/>
          <w:sz w:val="18"/>
          <w:szCs w:val="18"/>
          <w:bdr w:val="none" w:sz="0" w:space="0" w:color="auto" w:frame="1"/>
          <w:lang w:eastAsia="zh-CN"/>
        </w:rPr>
        <w:t>, string);  </w:t>
      </w:r>
    </w:p>
    <w:p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"END\n"</w:t>
      </w:r>
      <w:r w:rsidRPr="00B04035">
        <w:rPr>
          <w:rFonts w:ascii="Consolas" w:hAnsi="Consolas" w:cs="宋体"/>
          <w:color w:val="000000"/>
          <w:sz w:val="18"/>
          <w:szCs w:val="18"/>
          <w:bdr w:val="none" w:sz="0" w:space="0" w:color="auto" w:frame="1"/>
          <w:lang w:eastAsia="zh-CN"/>
        </w:rPr>
        <w:t>);  </w:t>
      </w:r>
    </w:p>
    <w:p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gets(string);  </w:t>
      </w:r>
    </w:p>
    <w:p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  </w:t>
      </w:r>
    </w:p>
    <w:p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"ENDOFINPUT\n"</w:t>
      </w:r>
      <w:r w:rsidRPr="00B04035">
        <w:rPr>
          <w:rFonts w:ascii="Consolas" w:hAnsi="Consolas" w:cs="宋体"/>
          <w:color w:val="000000"/>
          <w:sz w:val="18"/>
          <w:szCs w:val="18"/>
          <w:bdr w:val="none" w:sz="0" w:space="0" w:color="auto" w:frame="1"/>
          <w:lang w:eastAsia="zh-CN"/>
        </w:rPr>
        <w:t>);  </w:t>
      </w:r>
    </w:p>
    <w:p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p>
    <w:p w:rsidR="00632ADE" w:rsidRPr="00632ADE" w:rsidRDefault="00632ADE" w:rsidP="00741B54">
      <w:pPr>
        <w:pStyle w:val="2"/>
        <w:spacing w:before="315"/>
        <w:rPr>
          <w:lang w:eastAsia="zh-CN"/>
        </w:rPr>
      </w:pPr>
      <w:bookmarkStart w:id="39" w:name="_Toc53733950"/>
      <w:r w:rsidRPr="00632ADE">
        <w:rPr>
          <w:lang w:eastAsia="zh-CN"/>
        </w:rPr>
        <w:t>首字母大写</w:t>
      </w:r>
      <w:r w:rsidR="007251C5" w:rsidRPr="005C5A2F">
        <w:rPr>
          <w:vertAlign w:val="superscript"/>
          <w:lang w:eastAsia="zh-CN"/>
        </w:rPr>
        <w:t>NQ0</w:t>
      </w:r>
      <w:r w:rsidR="007251C5">
        <w:rPr>
          <w:vertAlign w:val="superscript"/>
          <w:lang w:eastAsia="zh-CN"/>
        </w:rPr>
        <w:t>32</w:t>
      </w:r>
      <w:bookmarkEnd w:id="39"/>
    </w:p>
    <w:p w:rsidR="00632ADE" w:rsidRPr="00632ADE" w:rsidRDefault="00632ADE" w:rsidP="009A2F9D">
      <w:pPr>
        <w:pStyle w:val="4"/>
        <w:rPr>
          <w:lang w:eastAsia="zh-CN"/>
        </w:rPr>
      </w:pPr>
      <w:r w:rsidRPr="00632ADE">
        <w:rPr>
          <w:lang w:eastAsia="zh-CN"/>
        </w:rPr>
        <w:t>描述</w:t>
      </w:r>
    </w:p>
    <w:p w:rsidR="00632ADE" w:rsidRPr="00632ADE" w:rsidRDefault="00632ADE" w:rsidP="001C1C08">
      <w:pPr>
        <w:pStyle w:val="affffb"/>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rsidR="00632ADE" w:rsidRPr="00632ADE" w:rsidRDefault="00632ADE" w:rsidP="009A2F9D">
      <w:pPr>
        <w:pStyle w:val="4"/>
        <w:rPr>
          <w:lang w:eastAsia="zh-CN"/>
        </w:rPr>
      </w:pPr>
      <w:r w:rsidRPr="00632ADE">
        <w:rPr>
          <w:lang w:eastAsia="zh-CN"/>
        </w:rPr>
        <w:t>输入</w:t>
      </w:r>
    </w:p>
    <w:p w:rsidR="00632ADE" w:rsidRPr="00632ADE" w:rsidRDefault="00632ADE" w:rsidP="001C1C08">
      <w:pPr>
        <w:pStyle w:val="affffb"/>
        <w:ind w:firstLine="420"/>
      </w:pPr>
      <w:r w:rsidRPr="00632ADE">
        <w:t>输入数据包含多个测试实例，每个测试实例是一个长度不超过</w:t>
      </w:r>
      <w:r w:rsidRPr="00632ADE">
        <w:t>1000</w:t>
      </w:r>
      <w:r w:rsidRPr="00632ADE">
        <w:t>的英文句子，占一行。</w:t>
      </w:r>
    </w:p>
    <w:p w:rsidR="00632ADE" w:rsidRPr="00632ADE" w:rsidRDefault="00632ADE" w:rsidP="009A2F9D">
      <w:pPr>
        <w:pStyle w:val="4"/>
        <w:rPr>
          <w:lang w:eastAsia="zh-CN"/>
        </w:rPr>
      </w:pPr>
      <w:r w:rsidRPr="00632ADE">
        <w:rPr>
          <w:lang w:eastAsia="zh-CN"/>
        </w:rPr>
        <w:t>输出</w:t>
      </w:r>
    </w:p>
    <w:p w:rsidR="00632ADE" w:rsidRPr="00632ADE" w:rsidRDefault="00632ADE" w:rsidP="001C1C08">
      <w:pPr>
        <w:pStyle w:val="affffb"/>
        <w:ind w:firstLine="420"/>
      </w:pPr>
      <w:r w:rsidRPr="00632ADE">
        <w:t>请输出按照要求改写后的英文句子。</w:t>
      </w:r>
    </w:p>
    <w:p w:rsidR="00632ADE" w:rsidRPr="00632ADE" w:rsidRDefault="00A40B87" w:rsidP="009A2F9D">
      <w:pPr>
        <w:pStyle w:val="4"/>
        <w:rPr>
          <w:lang w:eastAsia="zh-CN"/>
        </w:rPr>
      </w:pPr>
      <w:r>
        <w:rPr>
          <w:lang w:eastAsia="zh-CN"/>
        </w:rPr>
        <w:lastRenderedPageBreak/>
        <w:t>输入样例</w:t>
      </w:r>
      <w:r w:rsidR="00632ADE" w:rsidRPr="00632ADE">
        <w:rPr>
          <w:lang w:eastAsia="zh-CN"/>
        </w:rPr>
        <w:t> </w:t>
      </w:r>
    </w:p>
    <w:p w:rsidR="00632ADE" w:rsidRPr="00632ADE" w:rsidRDefault="00632ADE" w:rsidP="00A40B87">
      <w:pPr>
        <w:pStyle w:val="affffc"/>
        <w:ind w:left="420"/>
      </w:pPr>
      <w:r w:rsidRPr="00632ADE">
        <w:t>JoiNt imbalanced classification and Feature selection for hospital readmissions</w:t>
      </w:r>
    </w:p>
    <w:p w:rsidR="00632ADE" w:rsidRPr="00632ADE" w:rsidRDefault="00632ADE" w:rsidP="00A40B87">
      <w:pPr>
        <w:pStyle w:val="affffc"/>
        <w:ind w:left="420"/>
      </w:pPr>
      <w:r w:rsidRPr="00632ADE">
        <w:t>Rational construction and microwave absorption properties of porous FeOX/Fe/C composites</w:t>
      </w:r>
    </w:p>
    <w:p w:rsidR="00632ADE" w:rsidRPr="00632ADE" w:rsidRDefault="00A40B87" w:rsidP="009A2F9D">
      <w:pPr>
        <w:pStyle w:val="4"/>
        <w:rPr>
          <w:lang w:eastAsia="zh-CN"/>
        </w:rPr>
      </w:pPr>
      <w:r>
        <w:rPr>
          <w:lang w:eastAsia="zh-CN"/>
        </w:rPr>
        <w:t>输出样例</w:t>
      </w:r>
    </w:p>
    <w:p w:rsidR="00632ADE" w:rsidRPr="00632ADE" w:rsidRDefault="00632ADE" w:rsidP="00A40B87">
      <w:pPr>
        <w:pStyle w:val="affffc"/>
        <w:ind w:left="420"/>
      </w:pPr>
      <w:r w:rsidRPr="00632ADE">
        <w:t>Joint Imbalanced Classification And Feature Selection For Hospital Readmissions</w:t>
      </w:r>
    </w:p>
    <w:p w:rsidR="00DF4D2F" w:rsidRDefault="00632ADE" w:rsidP="00A40B87">
      <w:pPr>
        <w:pStyle w:val="affffc"/>
        <w:ind w:left="420"/>
      </w:pPr>
      <w:r w:rsidRPr="00632ADE">
        <w:t>Rational Construction And Microwave Absorption Properties Of Porous Feox/fe/c Composites</w:t>
      </w:r>
    </w:p>
    <w:p w:rsidR="00210421" w:rsidRDefault="00CF7ED0">
      <w:r>
        <w:rPr>
          <w:b/>
        </w:rPr>
        <w:t>解题思路</w:t>
      </w:r>
    </w:p>
    <w:p w:rsidR="00210421" w:rsidRDefault="00CF7ED0">
      <w:pPr>
        <w:ind w:firstLine="420"/>
      </w:pPr>
      <w:r>
        <w:t>本题将一个正整数分解为质因数的乘积。程序从</w:t>
      </w:r>
      <w:r>
        <w:t>2</w:t>
      </w:r>
      <w:r>
        <w:t>开始遍历到</w:t>
      </w:r>
      <w:r>
        <w:t>√n</w:t>
      </w:r>
      <w:r>
        <w:t>，对于每个能整除</w:t>
      </w:r>
      <w:r>
        <w:t>n</w:t>
      </w:r>
      <w:r>
        <w:t>的因子，不断除以该因子并输出，直到不能整除为止。若最后</w:t>
      </w:r>
      <w:r>
        <w:t>n&gt;1</w:t>
      </w:r>
      <w:r>
        <w:t>，则</w:t>
      </w:r>
      <w:r>
        <w:t>n</w:t>
      </w:r>
      <w:r>
        <w:t>本身也是质因数。</w:t>
      </w:r>
    </w:p>
    <w:p w:rsidR="00CE31B9" w:rsidRDefault="00DF4D2F" w:rsidP="009A2F9D">
      <w:pPr>
        <w:pStyle w:val="4"/>
        <w:rPr>
          <w:lang w:eastAsia="zh-CN"/>
        </w:rPr>
      </w:pPr>
      <w:r>
        <w:t>参考代码</w:t>
      </w:r>
      <w:r>
        <w:t>(C++)</w:t>
      </w:r>
    </w:p>
    <w:p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8200"/>
          <w:sz w:val="18"/>
          <w:szCs w:val="18"/>
          <w:bdr w:val="none" w:sz="0" w:space="0" w:color="auto" w:frame="1"/>
          <w:lang w:eastAsia="zh-CN"/>
        </w:rPr>
        <w:t>// NQ032 </w:t>
      </w:r>
      <w:r w:rsidRPr="009E5F45">
        <w:rPr>
          <w:rFonts w:ascii="Consolas" w:hAnsi="Consolas" w:cs="宋体"/>
          <w:color w:val="008200"/>
          <w:sz w:val="18"/>
          <w:szCs w:val="18"/>
          <w:bdr w:val="none" w:sz="0" w:space="0" w:color="auto" w:frame="1"/>
          <w:lang w:eastAsia="zh-CN"/>
        </w:rPr>
        <w:t>首字母大写</w:t>
      </w:r>
      <w:r w:rsidRPr="009E5F45">
        <w:rPr>
          <w:rFonts w:ascii="Consolas" w:hAnsi="Consolas" w:cs="宋体"/>
          <w:color w:val="000000"/>
          <w:sz w:val="18"/>
          <w:szCs w:val="18"/>
          <w:bdr w:val="none" w:sz="0" w:space="0" w:color="auto" w:frame="1"/>
          <w:lang w:eastAsia="zh-CN"/>
        </w:rPr>
        <w:t>  </w:t>
      </w:r>
    </w:p>
    <w:p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808080"/>
          <w:sz w:val="18"/>
          <w:szCs w:val="18"/>
          <w:bdr w:val="none" w:sz="0" w:space="0" w:color="auto" w:frame="1"/>
          <w:lang w:eastAsia="zh-CN"/>
        </w:rPr>
        <w:t>#include &lt;iostream&gt;</w:t>
      </w:r>
      <w:r w:rsidRPr="009E5F45">
        <w:rPr>
          <w:rFonts w:ascii="Consolas" w:hAnsi="Consolas" w:cs="宋体"/>
          <w:color w:val="000000"/>
          <w:sz w:val="18"/>
          <w:szCs w:val="18"/>
          <w:bdr w:val="none" w:sz="0" w:space="0" w:color="auto" w:frame="1"/>
          <w:lang w:eastAsia="zh-CN"/>
        </w:rPr>
        <w:t>  </w:t>
      </w:r>
    </w:p>
    <w:p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b/>
          <w:bCs/>
          <w:color w:val="006699"/>
          <w:sz w:val="18"/>
          <w:szCs w:val="18"/>
          <w:bdr w:val="none" w:sz="0" w:space="0" w:color="auto" w:frame="1"/>
          <w:lang w:eastAsia="zh-CN"/>
        </w:rPr>
        <w:t>using</w:t>
      </w: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namespace</w:t>
      </w:r>
      <w:r w:rsidRPr="009E5F45">
        <w:rPr>
          <w:rFonts w:ascii="Consolas" w:hAnsi="Consolas" w:cs="宋体"/>
          <w:color w:val="000000"/>
          <w:sz w:val="18"/>
          <w:szCs w:val="18"/>
          <w:bdr w:val="none" w:sz="0" w:space="0" w:color="auto" w:frame="1"/>
          <w:lang w:eastAsia="zh-CN"/>
        </w:rPr>
        <w:t> std;  </w:t>
      </w:r>
    </w:p>
    <w:p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b/>
          <w:bCs/>
          <w:color w:val="2E8B57"/>
          <w:sz w:val="18"/>
          <w:szCs w:val="18"/>
          <w:bdr w:val="none" w:sz="0" w:space="0" w:color="auto" w:frame="1"/>
          <w:lang w:eastAsia="zh-CN"/>
        </w:rPr>
        <w:t>int</w:t>
      </w:r>
      <w:r w:rsidRPr="009E5F45">
        <w:rPr>
          <w:rFonts w:ascii="Consolas" w:hAnsi="Consolas" w:cs="宋体"/>
          <w:color w:val="000000"/>
          <w:sz w:val="18"/>
          <w:szCs w:val="18"/>
          <w:bdr w:val="none" w:sz="0" w:space="0" w:color="auto" w:frame="1"/>
          <w:lang w:eastAsia="zh-CN"/>
        </w:rPr>
        <w:t> main() {  </w:t>
      </w:r>
    </w:p>
    <w:p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string line;  </w:t>
      </w:r>
    </w:p>
    <w:p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2E8B57"/>
          <w:sz w:val="18"/>
          <w:szCs w:val="18"/>
          <w:bdr w:val="none" w:sz="0" w:space="0" w:color="auto" w:frame="1"/>
          <w:lang w:eastAsia="zh-CN"/>
        </w:rPr>
        <w:t>int</w:t>
      </w:r>
      <w:r w:rsidRPr="009E5F45">
        <w:rPr>
          <w:rFonts w:ascii="Consolas" w:hAnsi="Consolas" w:cs="宋体"/>
          <w:color w:val="000000"/>
          <w:sz w:val="18"/>
          <w:szCs w:val="18"/>
          <w:bdr w:val="none" w:sz="0" w:space="0" w:color="auto" w:frame="1"/>
          <w:lang w:eastAsia="zh-CN"/>
        </w:rPr>
        <w:t> i, len;  </w:t>
      </w:r>
    </w:p>
    <w:p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2E8B57"/>
          <w:sz w:val="18"/>
          <w:szCs w:val="18"/>
          <w:bdr w:val="none" w:sz="0" w:space="0" w:color="auto" w:frame="1"/>
          <w:lang w:eastAsia="zh-CN"/>
        </w:rPr>
        <w:t>char</w:t>
      </w:r>
      <w:r w:rsidRPr="009E5F45">
        <w:rPr>
          <w:rFonts w:ascii="Consolas" w:hAnsi="Consolas" w:cs="宋体"/>
          <w:color w:val="000000"/>
          <w:sz w:val="18"/>
          <w:szCs w:val="18"/>
          <w:bdr w:val="none" w:sz="0" w:space="0" w:color="auto" w:frame="1"/>
          <w:lang w:eastAsia="zh-CN"/>
        </w:rPr>
        <w:t> ch;  </w:t>
      </w:r>
    </w:p>
    <w:p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while</w:t>
      </w:r>
      <w:r w:rsidRPr="009E5F45">
        <w:rPr>
          <w:rFonts w:ascii="Consolas" w:hAnsi="Consolas" w:cs="宋体"/>
          <w:color w:val="000000"/>
          <w:sz w:val="18"/>
          <w:szCs w:val="18"/>
          <w:bdr w:val="none" w:sz="0" w:space="0" w:color="auto" w:frame="1"/>
          <w:lang w:eastAsia="zh-CN"/>
        </w:rPr>
        <w:t> (getline(cin, line)) {  </w:t>
      </w:r>
    </w:p>
    <w:p w:rsidR="009E5F45" w:rsidRPr="009E5F45" w:rsidRDefault="009E5F45" w:rsidP="00975CFC">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len = line.size();  </w:t>
      </w:r>
    </w:p>
    <w:p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color w:val="008200"/>
          <w:sz w:val="18"/>
          <w:szCs w:val="18"/>
          <w:bdr w:val="none" w:sz="0" w:space="0" w:color="auto" w:frame="1"/>
          <w:lang w:eastAsia="zh-CN"/>
        </w:rPr>
        <w:t>//</w:t>
      </w:r>
      <w:r w:rsidRPr="009E5F45">
        <w:rPr>
          <w:rFonts w:ascii="Consolas" w:hAnsi="Consolas" w:cs="宋体"/>
          <w:color w:val="008200"/>
          <w:sz w:val="18"/>
          <w:szCs w:val="18"/>
          <w:bdr w:val="none" w:sz="0" w:space="0" w:color="auto" w:frame="1"/>
          <w:lang w:eastAsia="zh-CN"/>
        </w:rPr>
        <w:t>读入行首字母如果是小写字母就变为大写字母</w:t>
      </w:r>
      <w:r w:rsidRPr="009E5F45">
        <w:rPr>
          <w:rFonts w:ascii="Consolas" w:hAnsi="Consolas" w:cs="宋体"/>
          <w:color w:val="000000"/>
          <w:sz w:val="18"/>
          <w:szCs w:val="18"/>
          <w:bdr w:val="none" w:sz="0" w:space="0" w:color="auto" w:frame="1"/>
          <w:lang w:eastAsia="zh-CN"/>
        </w:rPr>
        <w:t>  </w:t>
      </w:r>
    </w:p>
    <w:p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((line[0]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(line[0]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line[0] -= 32;  </w:t>
      </w:r>
    </w:p>
    <w:p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p>
    <w:p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color w:val="008200"/>
          <w:sz w:val="18"/>
          <w:szCs w:val="18"/>
          <w:bdr w:val="none" w:sz="0" w:space="0" w:color="auto" w:frame="1"/>
          <w:lang w:eastAsia="zh-CN"/>
        </w:rPr>
        <w:t>//</w:t>
      </w:r>
      <w:r w:rsidRPr="009E5F45">
        <w:rPr>
          <w:rFonts w:ascii="Consolas" w:hAnsi="Consolas" w:cs="宋体"/>
          <w:color w:val="008200"/>
          <w:sz w:val="18"/>
          <w:szCs w:val="18"/>
          <w:bdr w:val="none" w:sz="0" w:space="0" w:color="auto" w:frame="1"/>
          <w:lang w:eastAsia="zh-CN"/>
        </w:rPr>
        <w:t>双指针算法：</w:t>
      </w:r>
      <w:r w:rsidRPr="009E5F45">
        <w:rPr>
          <w:rFonts w:ascii="Consolas" w:hAnsi="Consolas" w:cs="宋体"/>
          <w:color w:val="008200"/>
          <w:sz w:val="18"/>
          <w:szCs w:val="18"/>
          <w:bdr w:val="none" w:sz="0" w:space="0" w:color="auto" w:frame="1"/>
          <w:lang w:eastAsia="zh-CN"/>
        </w:rPr>
        <w:t>line[i]</w:t>
      </w:r>
      <w:r w:rsidRPr="009E5F45">
        <w:rPr>
          <w:rFonts w:ascii="Consolas" w:hAnsi="Consolas" w:cs="宋体"/>
          <w:color w:val="008200"/>
          <w:sz w:val="18"/>
          <w:szCs w:val="18"/>
          <w:bdr w:val="none" w:sz="0" w:space="0" w:color="auto" w:frame="1"/>
          <w:lang w:eastAsia="zh-CN"/>
        </w:rPr>
        <w:t>与</w:t>
      </w:r>
      <w:r w:rsidRPr="009E5F45">
        <w:rPr>
          <w:rFonts w:ascii="Consolas" w:hAnsi="Consolas" w:cs="宋体"/>
          <w:color w:val="008200"/>
          <w:sz w:val="18"/>
          <w:szCs w:val="18"/>
          <w:bdr w:val="none" w:sz="0" w:space="0" w:color="auto" w:frame="1"/>
          <w:lang w:eastAsia="zh-CN"/>
        </w:rPr>
        <w:t>line[i+1]</w:t>
      </w:r>
      <w:r w:rsidRPr="009E5F45">
        <w:rPr>
          <w:rFonts w:ascii="Consolas" w:hAnsi="Consolas" w:cs="宋体"/>
          <w:color w:val="008200"/>
          <w:sz w:val="18"/>
          <w:szCs w:val="18"/>
          <w:bdr w:val="none" w:sz="0" w:space="0" w:color="auto" w:frame="1"/>
          <w:lang w:eastAsia="zh-CN"/>
        </w:rPr>
        <w:t>两个相邻指针</w:t>
      </w:r>
      <w:r w:rsidRPr="009E5F45">
        <w:rPr>
          <w:rFonts w:ascii="Consolas" w:hAnsi="Consolas" w:cs="宋体"/>
          <w:color w:val="000000"/>
          <w:sz w:val="18"/>
          <w:szCs w:val="18"/>
          <w:bdr w:val="none" w:sz="0" w:space="0" w:color="auto" w:frame="1"/>
          <w:lang w:eastAsia="zh-CN"/>
        </w:rPr>
        <w:t>  </w:t>
      </w:r>
    </w:p>
    <w:p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for</w:t>
      </w:r>
      <w:r w:rsidRPr="009E5F45">
        <w:rPr>
          <w:rFonts w:ascii="Consolas" w:hAnsi="Consolas" w:cs="宋体"/>
          <w:color w:val="000000"/>
          <w:sz w:val="18"/>
          <w:szCs w:val="18"/>
          <w:bdr w:val="none" w:sz="0" w:space="0" w:color="auto" w:frame="1"/>
          <w:lang w:eastAsia="zh-CN"/>
        </w:rPr>
        <w:t> (i = 0; i &lt; len; i++) {  </w:t>
      </w:r>
    </w:p>
    <w:p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w:t>
      </w:r>
      <w:r w:rsidRPr="009E5F45">
        <w:rPr>
          <w:rFonts w:ascii="Consolas" w:hAnsi="Consolas" w:cs="宋体"/>
          <w:color w:val="0000FF"/>
          <w:sz w:val="18"/>
          <w:szCs w:val="18"/>
          <w:bdr w:val="none" w:sz="0" w:space="0" w:color="auto" w:frame="1"/>
          <w:lang w:eastAsia="zh-CN"/>
        </w:rPr>
        <w:t>' '</w:t>
      </w:r>
      <w:r w:rsidRPr="009E5F45">
        <w:rPr>
          <w:rFonts w:ascii="Consolas" w:hAnsi="Consolas" w:cs="宋体"/>
          <w:color w:val="000000"/>
          <w:sz w:val="18"/>
          <w:szCs w:val="18"/>
          <w:bdr w:val="none" w:sz="0" w:space="0" w:color="auto" w:frame="1"/>
          <w:lang w:eastAsia="zh-CN"/>
        </w:rPr>
        <w:t>) {  </w:t>
      </w:r>
    </w:p>
    <w:p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+ 1]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(line[i + 1]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line[i + 1] -= 32;  </w:t>
      </w:r>
    </w:p>
    <w:p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r w:rsidRPr="009E5F45">
        <w:rPr>
          <w:rFonts w:ascii="Consolas" w:hAnsi="Consolas" w:cs="宋体"/>
          <w:b/>
          <w:bCs/>
          <w:color w:val="006699"/>
          <w:sz w:val="18"/>
          <w:szCs w:val="18"/>
          <w:bdr w:val="none" w:sz="0" w:space="0" w:color="auto" w:frame="1"/>
          <w:lang w:eastAsia="zh-CN"/>
        </w:rPr>
        <w:t>else</w:t>
      </w:r>
      <w:r w:rsidRPr="009E5F45">
        <w:rPr>
          <w:rFonts w:ascii="Consolas" w:hAnsi="Consolas" w:cs="宋体"/>
          <w:color w:val="000000"/>
          <w:sz w:val="18"/>
          <w:szCs w:val="18"/>
          <w:bdr w:val="none" w:sz="0" w:space="0" w:color="auto" w:frame="1"/>
          <w:lang w:eastAsia="zh-CN"/>
        </w:rPr>
        <w:t> {  </w:t>
      </w:r>
    </w:p>
    <w:p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+ 1]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line[i + 1]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line[i + 1] += 32;  </w:t>
      </w:r>
    </w:p>
    <w:p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cout &lt;&lt; line &lt;&lt; endl;  </w:t>
      </w:r>
    </w:p>
    <w:p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return</w:t>
      </w:r>
      <w:r w:rsidRPr="009E5F45">
        <w:rPr>
          <w:rFonts w:ascii="Consolas" w:hAnsi="Consolas" w:cs="宋体"/>
          <w:color w:val="000000"/>
          <w:sz w:val="18"/>
          <w:szCs w:val="18"/>
          <w:bdr w:val="none" w:sz="0" w:space="0" w:color="auto" w:frame="1"/>
          <w:lang w:eastAsia="zh-CN"/>
        </w:rPr>
        <w:t> 0;  </w:t>
      </w:r>
    </w:p>
    <w:p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p>
    <w:p w:rsidR="00CE31B9" w:rsidRDefault="00CE31B9" w:rsidP="00CE31B9">
      <w:pPr>
        <w:pStyle w:val="affffb"/>
        <w:ind w:firstLine="420"/>
      </w:pPr>
    </w:p>
    <w:p w:rsidR="009E5F45" w:rsidRPr="009E5F45" w:rsidRDefault="009E5F45" w:rsidP="00741B54">
      <w:pPr>
        <w:pStyle w:val="2"/>
        <w:spacing w:before="315"/>
        <w:rPr>
          <w:lang w:eastAsia="zh-CN"/>
        </w:rPr>
      </w:pPr>
      <w:bookmarkStart w:id="40" w:name="_Toc53733951"/>
      <w:r w:rsidRPr="009E5F45">
        <w:rPr>
          <w:lang w:eastAsia="zh-CN"/>
        </w:rPr>
        <w:lastRenderedPageBreak/>
        <w:t>手机短号</w:t>
      </w:r>
      <w:r w:rsidR="007251C5" w:rsidRPr="005C5A2F">
        <w:rPr>
          <w:vertAlign w:val="superscript"/>
          <w:lang w:eastAsia="zh-CN"/>
        </w:rPr>
        <w:t>NQ0</w:t>
      </w:r>
      <w:r w:rsidR="007251C5">
        <w:rPr>
          <w:vertAlign w:val="superscript"/>
          <w:lang w:eastAsia="zh-CN"/>
        </w:rPr>
        <w:t>33</w:t>
      </w:r>
      <w:bookmarkEnd w:id="40"/>
    </w:p>
    <w:p w:rsidR="009E5F45" w:rsidRPr="009E5F45" w:rsidRDefault="009E5F45" w:rsidP="009A2F9D">
      <w:pPr>
        <w:pStyle w:val="4"/>
        <w:rPr>
          <w:lang w:eastAsia="zh-CN"/>
        </w:rPr>
      </w:pPr>
      <w:r w:rsidRPr="009E5F45">
        <w:rPr>
          <w:lang w:eastAsia="zh-CN"/>
        </w:rPr>
        <w:t>描述</w:t>
      </w:r>
    </w:p>
    <w:p w:rsidR="009E5F45" w:rsidRPr="009E5F45" w:rsidRDefault="009E5F45" w:rsidP="001C1C08">
      <w:pPr>
        <w:pStyle w:val="affffb"/>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w:t>
      </w:r>
    </w:p>
    <w:p w:rsidR="009E5F45" w:rsidRPr="001C1C08" w:rsidRDefault="009E5F45" w:rsidP="001C1C08">
      <w:pPr>
        <w:pStyle w:val="affffb"/>
        <w:ind w:firstLine="420"/>
      </w:pPr>
      <w:r w:rsidRPr="009E5F45">
        <w:t>例如号码为</w:t>
      </w:r>
      <w:r w:rsidRPr="009E5F45">
        <w:t>13512345678</w:t>
      </w:r>
      <w:r w:rsidRPr="009E5F45">
        <w:t>的手机，对应的短号就是</w:t>
      </w:r>
      <w:r w:rsidRPr="009E5F45">
        <w:t>645678</w:t>
      </w:r>
      <w:r w:rsidRPr="009E5F45">
        <w:t>。</w:t>
      </w:r>
    </w:p>
    <w:p w:rsidR="009E5F45" w:rsidRPr="009E5F45" w:rsidRDefault="009E5F45" w:rsidP="001C1C08">
      <w:pPr>
        <w:pStyle w:val="affffb"/>
        <w:ind w:firstLine="420"/>
      </w:pPr>
      <w:r w:rsidRPr="009E5F45">
        <w:t>小华喊小鲁过来说，学以致用的时候到了，请写个程序批量把新生通讯录中的所有手机号码都变为短号。</w:t>
      </w:r>
    </w:p>
    <w:p w:rsidR="009E5F45" w:rsidRPr="009E5F45" w:rsidRDefault="009E5F45" w:rsidP="009A2F9D">
      <w:pPr>
        <w:pStyle w:val="4"/>
        <w:rPr>
          <w:lang w:eastAsia="zh-CN"/>
        </w:rPr>
      </w:pPr>
      <w:r w:rsidRPr="009E5F45">
        <w:rPr>
          <w:lang w:eastAsia="zh-CN"/>
        </w:rPr>
        <w:t>输入</w:t>
      </w:r>
    </w:p>
    <w:p w:rsidR="009E5F45" w:rsidRPr="009E5F45" w:rsidRDefault="009E5F45" w:rsidP="001C1C08">
      <w:pPr>
        <w:pStyle w:val="affffb"/>
        <w:ind w:firstLine="420"/>
      </w:pPr>
      <w:r w:rsidRPr="009E5F45">
        <w:t>第一行输入</w:t>
      </w:r>
      <w:r w:rsidRPr="009E5F45">
        <w:t>n(n &lt;= 200)</w:t>
      </w:r>
      <w:r w:rsidRPr="009E5F45">
        <w:t>代表要更新为短号的电话号码个数。</w:t>
      </w:r>
    </w:p>
    <w:p w:rsidR="009E5F45" w:rsidRPr="009E5F45" w:rsidRDefault="009E5F45" w:rsidP="001C1C08">
      <w:pPr>
        <w:pStyle w:val="affffb"/>
        <w:ind w:firstLine="420"/>
      </w:pPr>
      <w:r w:rsidRPr="009E5F45">
        <w:t>接下来输入</w:t>
      </w:r>
      <w:r w:rsidRPr="009E5F45">
        <w:t>n</w:t>
      </w:r>
      <w:r w:rsidRPr="009E5F45">
        <w:t>行，每行是一个</w:t>
      </w:r>
      <w:r w:rsidRPr="009E5F45">
        <w:t>11</w:t>
      </w:r>
      <w:r w:rsidRPr="009E5F45">
        <w:t>位的手机号码。</w:t>
      </w:r>
    </w:p>
    <w:p w:rsidR="009E5F45" w:rsidRPr="009E5F45" w:rsidRDefault="009E5F45" w:rsidP="009A2F9D">
      <w:pPr>
        <w:pStyle w:val="4"/>
        <w:rPr>
          <w:lang w:eastAsia="zh-CN"/>
        </w:rPr>
      </w:pPr>
      <w:r w:rsidRPr="009E5F45">
        <w:rPr>
          <w:lang w:eastAsia="zh-CN"/>
        </w:rPr>
        <w:t>输出</w:t>
      </w:r>
    </w:p>
    <w:p w:rsidR="009E5F45" w:rsidRPr="009E5F45" w:rsidRDefault="009E5F45" w:rsidP="00A40B87">
      <w:pPr>
        <w:pStyle w:val="affffb"/>
        <w:ind w:firstLine="420"/>
      </w:pPr>
      <w:r w:rsidRPr="009E5F45">
        <w:t>输出</w:t>
      </w:r>
      <w:r w:rsidRPr="009E5F45">
        <w:t>n</w:t>
      </w:r>
      <w:r w:rsidRPr="009E5F45">
        <w:t>行，每行对应输入的短号。</w:t>
      </w:r>
    </w:p>
    <w:p w:rsidR="009E5F45" w:rsidRPr="009E5F45" w:rsidRDefault="00A40B87" w:rsidP="009A2F9D">
      <w:pPr>
        <w:pStyle w:val="4"/>
        <w:rPr>
          <w:lang w:eastAsia="zh-CN"/>
        </w:rPr>
      </w:pPr>
      <w:r>
        <w:rPr>
          <w:lang w:eastAsia="zh-CN"/>
        </w:rPr>
        <w:t>输入样例</w:t>
      </w:r>
      <w:r w:rsidR="009E5F45" w:rsidRPr="009E5F45">
        <w:rPr>
          <w:lang w:eastAsia="zh-CN"/>
        </w:rPr>
        <w:t> </w:t>
      </w:r>
    </w:p>
    <w:p w:rsidR="009E5F45" w:rsidRPr="009E5F45" w:rsidRDefault="009E5F45" w:rsidP="00A40B87">
      <w:pPr>
        <w:pStyle w:val="affffc"/>
        <w:ind w:left="420"/>
      </w:pPr>
      <w:r w:rsidRPr="009E5F45">
        <w:t>2</w:t>
      </w:r>
    </w:p>
    <w:p w:rsidR="009E5F45" w:rsidRPr="009E5F45" w:rsidRDefault="009E5F45" w:rsidP="00A40B87">
      <w:pPr>
        <w:pStyle w:val="affffc"/>
        <w:ind w:left="420"/>
      </w:pPr>
      <w:r w:rsidRPr="009E5F45">
        <w:t>13159269056</w:t>
      </w:r>
    </w:p>
    <w:p w:rsidR="009E5F45" w:rsidRPr="009E5F45" w:rsidRDefault="009E5F45" w:rsidP="00A40B87">
      <w:pPr>
        <w:pStyle w:val="affffc"/>
        <w:ind w:left="420"/>
      </w:pPr>
      <w:r w:rsidRPr="009E5F45">
        <w:t>13159234089</w:t>
      </w:r>
    </w:p>
    <w:p w:rsidR="009E5F45" w:rsidRPr="009E5F45" w:rsidRDefault="00A40B87" w:rsidP="009A2F9D">
      <w:pPr>
        <w:pStyle w:val="4"/>
        <w:rPr>
          <w:lang w:eastAsia="zh-CN"/>
        </w:rPr>
      </w:pPr>
      <w:r>
        <w:rPr>
          <w:lang w:eastAsia="zh-CN"/>
        </w:rPr>
        <w:t>输出样例</w:t>
      </w:r>
    </w:p>
    <w:p w:rsidR="009E5F45" w:rsidRPr="009E5F45" w:rsidRDefault="009E5F45" w:rsidP="00A40B87">
      <w:pPr>
        <w:pStyle w:val="affffc"/>
        <w:ind w:left="420"/>
      </w:pPr>
      <w:r w:rsidRPr="009E5F45">
        <w:t>669056</w:t>
      </w:r>
    </w:p>
    <w:p w:rsidR="009E5F45" w:rsidRPr="009E5F45" w:rsidRDefault="009E5F45" w:rsidP="00A40B87">
      <w:pPr>
        <w:pStyle w:val="affffc"/>
        <w:ind w:left="420"/>
      </w:pPr>
      <w:r w:rsidRPr="009E5F45">
        <w:t>634089</w:t>
      </w:r>
    </w:p>
    <w:p w:rsidR="00210421" w:rsidRDefault="00CF7ED0">
      <w:r>
        <w:rPr>
          <w:b/>
        </w:rPr>
        <w:t>解题思路</w:t>
      </w:r>
    </w:p>
    <w:p w:rsidR="00210421" w:rsidRDefault="00CF7ED0">
      <w:pPr>
        <w:ind w:firstLine="420"/>
      </w:pPr>
      <w:r>
        <w:t>本题找出</w:t>
      </w:r>
      <w:r>
        <w:t>n</w:t>
      </w:r>
      <w:r>
        <w:t>以内相差为</w:t>
      </w:r>
      <w:r>
        <w:t>2</w:t>
      </w:r>
      <w:r>
        <w:t>的素数对（孪生素数）。程序先用试除法判断素数，然后遍历</w:t>
      </w:r>
      <w:r>
        <w:t>2</w:t>
      </w:r>
      <w:r>
        <w:t>到</w:t>
      </w:r>
      <w:r>
        <w:t>n-2</w:t>
      </w:r>
      <w:r>
        <w:t>，检查</w:t>
      </w:r>
      <w:r>
        <w:t>i</w:t>
      </w:r>
      <w:r>
        <w:t>和</w:t>
      </w:r>
      <w:r>
        <w:t>i+2</w:t>
      </w:r>
      <w:r>
        <w:t>是否同时为素数，若是则输出该素数对。</w:t>
      </w:r>
    </w:p>
    <w:p w:rsidR="00CE31B9" w:rsidRDefault="00CE31B9" w:rsidP="009A2F9D">
      <w:pPr>
        <w:pStyle w:val="4"/>
        <w:rPr>
          <w:lang w:eastAsia="zh-CN"/>
        </w:rPr>
      </w:pPr>
      <w:r>
        <w:rPr>
          <w:rFonts w:hint="eastAsia"/>
          <w:lang w:eastAsia="zh-CN"/>
        </w:rPr>
        <w:t>参考代码</w:t>
      </w:r>
      <w:r>
        <w:rPr>
          <w:rFonts w:hint="eastAsia"/>
          <w:lang w:eastAsia="zh-CN"/>
        </w:rPr>
        <w:t>(C++)</w:t>
      </w:r>
    </w:p>
    <w:p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8200"/>
          <w:sz w:val="18"/>
          <w:szCs w:val="18"/>
          <w:bdr w:val="none" w:sz="0" w:space="0" w:color="auto" w:frame="1"/>
          <w:lang w:eastAsia="zh-CN"/>
        </w:rPr>
        <w:t>// NQ033</w:t>
      </w:r>
      <w:r w:rsidRPr="009473E8">
        <w:rPr>
          <w:rFonts w:ascii="Consolas" w:hAnsi="Consolas" w:cs="宋体"/>
          <w:color w:val="008200"/>
          <w:sz w:val="18"/>
          <w:szCs w:val="18"/>
          <w:bdr w:val="none" w:sz="0" w:space="0" w:color="auto" w:frame="1"/>
          <w:lang w:eastAsia="zh-CN"/>
        </w:rPr>
        <w:t>手机短号</w:t>
      </w:r>
      <w:r w:rsidRPr="009473E8">
        <w:rPr>
          <w:rFonts w:ascii="Consolas" w:hAnsi="Consolas" w:cs="宋体"/>
          <w:color w:val="000000"/>
          <w:sz w:val="18"/>
          <w:szCs w:val="18"/>
          <w:bdr w:val="none" w:sz="0" w:space="0" w:color="auto" w:frame="1"/>
          <w:lang w:eastAsia="zh-CN"/>
        </w:rPr>
        <w:t>  </w:t>
      </w:r>
    </w:p>
    <w:p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&lt;cstring&gt;</w:t>
      </w:r>
      <w:r w:rsidRPr="009473E8">
        <w:rPr>
          <w:rFonts w:ascii="Consolas" w:hAnsi="Consolas" w:cs="宋体"/>
          <w:color w:val="000000"/>
          <w:sz w:val="18"/>
          <w:szCs w:val="18"/>
          <w:bdr w:val="none" w:sz="0" w:space="0" w:color="auto" w:frame="1"/>
          <w:lang w:eastAsia="zh-CN"/>
        </w:rPr>
        <w:t>  </w:t>
      </w:r>
    </w:p>
    <w:p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&lt;iostream&gt;</w:t>
      </w:r>
      <w:r w:rsidRPr="009473E8">
        <w:rPr>
          <w:rFonts w:ascii="Consolas" w:hAnsi="Consolas" w:cs="宋体"/>
          <w:color w:val="000000"/>
          <w:sz w:val="18"/>
          <w:szCs w:val="18"/>
          <w:bdr w:val="none" w:sz="0" w:space="0" w:color="auto" w:frame="1"/>
          <w:lang w:eastAsia="zh-CN"/>
        </w:rPr>
        <w:t>  </w:t>
      </w:r>
    </w:p>
    <w:p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006699"/>
          <w:sz w:val="18"/>
          <w:szCs w:val="18"/>
          <w:bdr w:val="none" w:sz="0" w:space="0" w:color="auto" w:frame="1"/>
          <w:lang w:eastAsia="zh-CN"/>
        </w:rPr>
        <w:t>using</w:t>
      </w: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namespace</w:t>
      </w:r>
      <w:r w:rsidRPr="009473E8">
        <w:rPr>
          <w:rFonts w:ascii="Consolas" w:hAnsi="Consolas" w:cs="宋体"/>
          <w:color w:val="000000"/>
          <w:sz w:val="18"/>
          <w:szCs w:val="18"/>
          <w:bdr w:val="none" w:sz="0" w:space="0" w:color="auto" w:frame="1"/>
          <w:lang w:eastAsia="zh-CN"/>
        </w:rPr>
        <w:t> std;  </w:t>
      </w:r>
    </w:p>
    <w:p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2E8B57"/>
          <w:sz w:val="18"/>
          <w:szCs w:val="18"/>
          <w:bdr w:val="none" w:sz="0" w:space="0" w:color="auto" w:frame="1"/>
          <w:lang w:eastAsia="zh-CN"/>
        </w:rPr>
        <w:lastRenderedPageBreak/>
        <w:t>int</w:t>
      </w:r>
      <w:r w:rsidRPr="009473E8">
        <w:rPr>
          <w:rFonts w:ascii="Consolas" w:hAnsi="Consolas" w:cs="宋体"/>
          <w:color w:val="000000"/>
          <w:sz w:val="18"/>
          <w:szCs w:val="18"/>
          <w:bdr w:val="none" w:sz="0" w:space="0" w:color="auto" w:frame="1"/>
          <w:lang w:eastAsia="zh-CN"/>
        </w:rPr>
        <w:t> main() {  </w:t>
      </w:r>
    </w:p>
    <w:p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n;  </w:t>
      </w:r>
    </w:p>
    <w:p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string s;  </w:t>
      </w:r>
    </w:p>
    <w:p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n;  </w:t>
      </w:r>
    </w:p>
    <w:p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(n--) {  </w:t>
      </w:r>
    </w:p>
    <w:p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s;  </w:t>
      </w:r>
    </w:p>
    <w:p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len = s.length();  </w:t>
      </w:r>
    </w:p>
    <w:p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取字符串倒数</w:t>
      </w:r>
      <w:r w:rsidRPr="009473E8">
        <w:rPr>
          <w:rFonts w:ascii="Consolas" w:hAnsi="Consolas" w:cs="宋体"/>
          <w:color w:val="008200"/>
          <w:sz w:val="18"/>
          <w:szCs w:val="18"/>
          <w:bdr w:val="none" w:sz="0" w:space="0" w:color="auto" w:frame="1"/>
          <w:lang w:eastAsia="zh-CN"/>
        </w:rPr>
        <w:t>5</w:t>
      </w:r>
      <w:r w:rsidRPr="009473E8">
        <w:rPr>
          <w:rFonts w:ascii="Consolas" w:hAnsi="Consolas" w:cs="宋体"/>
          <w:color w:val="008200"/>
          <w:sz w:val="18"/>
          <w:szCs w:val="18"/>
          <w:bdr w:val="none" w:sz="0" w:space="0" w:color="auto" w:frame="1"/>
          <w:lang w:eastAsia="zh-CN"/>
        </w:rPr>
        <w:t>个字符</w:t>
      </w:r>
      <w:r w:rsidRPr="009473E8">
        <w:rPr>
          <w:rFonts w:ascii="Consolas" w:hAnsi="Consolas" w:cs="宋体"/>
          <w:color w:val="000000"/>
          <w:sz w:val="18"/>
          <w:szCs w:val="18"/>
          <w:bdr w:val="none" w:sz="0" w:space="0" w:color="auto" w:frame="1"/>
          <w:lang w:eastAsia="zh-CN"/>
        </w:rPr>
        <w:t>  </w:t>
      </w:r>
    </w:p>
    <w:p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cout &lt;&lt; </w:t>
      </w:r>
      <w:r w:rsidRPr="009473E8">
        <w:rPr>
          <w:rFonts w:ascii="Consolas" w:hAnsi="Consolas" w:cs="宋体"/>
          <w:color w:val="0000FF"/>
          <w:sz w:val="18"/>
          <w:szCs w:val="18"/>
          <w:bdr w:val="none" w:sz="0" w:space="0" w:color="auto" w:frame="1"/>
          <w:lang w:eastAsia="zh-CN"/>
        </w:rPr>
        <w:t>"6"</w:t>
      </w:r>
      <w:r w:rsidRPr="009473E8">
        <w:rPr>
          <w:rFonts w:ascii="Consolas" w:hAnsi="Consolas" w:cs="宋体"/>
          <w:color w:val="000000"/>
          <w:sz w:val="18"/>
          <w:szCs w:val="18"/>
          <w:bdr w:val="none" w:sz="0" w:space="0" w:color="auto" w:frame="1"/>
          <w:lang w:eastAsia="zh-CN"/>
        </w:rPr>
        <w:t> + s.substr(len - 5) &lt;&lt; endl;  </w:t>
      </w:r>
    </w:p>
    <w:p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  </w:t>
      </w:r>
    </w:p>
    <w:p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return</w:t>
      </w:r>
      <w:r w:rsidRPr="009473E8">
        <w:rPr>
          <w:rFonts w:ascii="Consolas" w:hAnsi="Consolas" w:cs="宋体"/>
          <w:color w:val="000000"/>
          <w:sz w:val="18"/>
          <w:szCs w:val="18"/>
          <w:bdr w:val="none" w:sz="0" w:space="0" w:color="auto" w:frame="1"/>
          <w:lang w:eastAsia="zh-CN"/>
        </w:rPr>
        <w:t> 0;  </w:t>
      </w:r>
    </w:p>
    <w:p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rsidR="009473E8" w:rsidRPr="009473E8" w:rsidRDefault="009473E8" w:rsidP="00741B54">
      <w:pPr>
        <w:pStyle w:val="2"/>
        <w:spacing w:before="315"/>
        <w:rPr>
          <w:lang w:eastAsia="zh-CN"/>
        </w:rPr>
      </w:pPr>
      <w:bookmarkStart w:id="41" w:name="_Toc53733952"/>
      <w:r w:rsidRPr="009473E8">
        <w:rPr>
          <w:lang w:eastAsia="zh-CN"/>
        </w:rPr>
        <w:t>求小数点后的数</w:t>
      </w:r>
      <w:r w:rsidR="00561AB4" w:rsidRPr="005C5A2F">
        <w:rPr>
          <w:vertAlign w:val="superscript"/>
          <w:lang w:eastAsia="zh-CN"/>
        </w:rPr>
        <w:t>NQ0</w:t>
      </w:r>
      <w:r w:rsidR="00561AB4">
        <w:rPr>
          <w:vertAlign w:val="superscript"/>
          <w:lang w:eastAsia="zh-CN"/>
        </w:rPr>
        <w:t>34</w:t>
      </w:r>
      <w:bookmarkEnd w:id="41"/>
    </w:p>
    <w:p w:rsidR="009473E8" w:rsidRPr="009473E8" w:rsidRDefault="009473E8" w:rsidP="009A2F9D">
      <w:pPr>
        <w:pStyle w:val="4"/>
        <w:rPr>
          <w:lang w:eastAsia="zh-CN"/>
        </w:rPr>
      </w:pPr>
      <w:r w:rsidRPr="009473E8">
        <w:rPr>
          <w:lang w:eastAsia="zh-CN"/>
        </w:rPr>
        <w:t>描述</w:t>
      </w:r>
    </w:p>
    <w:p w:rsidR="009473E8" w:rsidRPr="009473E8" w:rsidRDefault="00CD0790" w:rsidP="001C1C08">
      <w:pPr>
        <w:pStyle w:val="affffb"/>
        <w:ind w:firstLine="420"/>
      </w:pPr>
      <w:r>
        <w:t>在小华的栽培下，小鲁逐渐成为年段零基础同学中的冉冉升起的编程新星。隔壁宿舍的小傲同学很不服，想和小鲁比划比划，输的人请喝咖啡。</w:t>
      </w:r>
      <w:r w:rsidR="009473E8" w:rsidRPr="009473E8">
        <w:t>比赛的题目是：给定小数</w:t>
      </w:r>
      <w:r w:rsidR="009473E8" w:rsidRPr="009473E8">
        <w:t>x</w:t>
      </w:r>
      <w:r w:rsidR="009473E8" w:rsidRPr="009473E8">
        <w:t>，</w:t>
      </w:r>
      <w:r>
        <w:t>和位数</w:t>
      </w:r>
      <w:r>
        <w:rPr>
          <w:rFonts w:hint="eastAsia"/>
        </w:rPr>
        <w:t>n</w:t>
      </w:r>
      <w:r>
        <w:t>，请</w:t>
      </w:r>
      <w:r w:rsidR="009473E8" w:rsidRPr="009473E8">
        <w:t>快速</w:t>
      </w:r>
      <w:r>
        <w:t>取出</w:t>
      </w:r>
      <w:r w:rsidR="009473E8" w:rsidRPr="009473E8">
        <w:t>小数点后第</w:t>
      </w:r>
      <w:r w:rsidR="009473E8" w:rsidRPr="009473E8">
        <w:t>n</w:t>
      </w:r>
      <w:r w:rsidR="009473E8" w:rsidRPr="009473E8">
        <w:t>位</w:t>
      </w:r>
      <w:r>
        <w:rPr>
          <w:rFonts w:hint="eastAsia"/>
        </w:rPr>
        <w:t>的值</w:t>
      </w:r>
      <w:r w:rsidR="006C3F62">
        <w:rPr>
          <w:rFonts w:hint="eastAsia"/>
        </w:rPr>
        <w:t>。</w:t>
      </w:r>
      <w:r w:rsidRPr="009473E8">
        <w:t xml:space="preserve"> </w:t>
      </w:r>
    </w:p>
    <w:p w:rsidR="009473E8" w:rsidRPr="009473E8" w:rsidRDefault="009473E8" w:rsidP="009A2F9D">
      <w:pPr>
        <w:pStyle w:val="4"/>
        <w:rPr>
          <w:lang w:eastAsia="zh-CN"/>
        </w:rPr>
      </w:pPr>
      <w:r w:rsidRPr="009473E8">
        <w:rPr>
          <w:lang w:eastAsia="zh-CN"/>
        </w:rPr>
        <w:t>输入</w:t>
      </w:r>
    </w:p>
    <w:p w:rsidR="009473E8" w:rsidRPr="009473E8" w:rsidRDefault="009473E8" w:rsidP="00A40B87">
      <w:pPr>
        <w:pStyle w:val="affffb"/>
        <w:ind w:firstLine="420"/>
      </w:pPr>
      <w:r w:rsidRPr="009473E8">
        <w:t>首先输入整数</w:t>
      </w:r>
      <w:r w:rsidRPr="009473E8">
        <w:t>n</w:t>
      </w:r>
      <w:r w:rsidRPr="009473E8">
        <w:t>，表示有</w:t>
      </w:r>
      <w:r w:rsidRPr="009473E8">
        <w:t>n</w:t>
      </w:r>
      <w:r w:rsidRPr="009473E8">
        <w:t>组数据。</w:t>
      </w:r>
    </w:p>
    <w:p w:rsidR="009473E8" w:rsidRPr="009473E8" w:rsidRDefault="009473E8" w:rsidP="001C1C08">
      <w:pPr>
        <w:pStyle w:val="affffb"/>
        <w:ind w:firstLine="420"/>
      </w:pPr>
      <w:r w:rsidRPr="009473E8">
        <w:t>每行输入一个小数和一个整数</w:t>
      </w:r>
      <w:r w:rsidRPr="009473E8">
        <w:t>t(1&lt;=t&lt;=6)</w:t>
      </w:r>
      <w:r w:rsidRPr="009473E8">
        <w:t>，</w:t>
      </w:r>
      <w:r w:rsidRPr="009473E8">
        <w:t>t</w:t>
      </w:r>
      <w:r w:rsidRPr="009473E8">
        <w:t>表示小数点后第</w:t>
      </w:r>
      <w:r w:rsidRPr="009473E8">
        <w:t>t</w:t>
      </w:r>
      <w:r w:rsidRPr="009473E8">
        <w:t>位。</w:t>
      </w:r>
    </w:p>
    <w:p w:rsidR="009473E8" w:rsidRPr="009473E8" w:rsidRDefault="009473E8" w:rsidP="009A2F9D">
      <w:pPr>
        <w:pStyle w:val="4"/>
        <w:rPr>
          <w:lang w:eastAsia="zh-CN"/>
        </w:rPr>
      </w:pPr>
      <w:r w:rsidRPr="009473E8">
        <w:rPr>
          <w:lang w:eastAsia="zh-CN"/>
        </w:rPr>
        <w:t>输出</w:t>
      </w:r>
    </w:p>
    <w:p w:rsidR="009473E8" w:rsidRPr="009473E8" w:rsidRDefault="009473E8" w:rsidP="00A40B87">
      <w:pPr>
        <w:pStyle w:val="affffb"/>
        <w:ind w:firstLine="420"/>
      </w:pPr>
      <w:r w:rsidRPr="009473E8">
        <w:t>输出小数点后第</w:t>
      </w:r>
      <w:r w:rsidRPr="009473E8">
        <w:t>t</w:t>
      </w:r>
      <w:r w:rsidRPr="009473E8">
        <w:t>位的数。</w:t>
      </w:r>
    </w:p>
    <w:p w:rsidR="009473E8" w:rsidRPr="009473E8" w:rsidRDefault="00A40B87" w:rsidP="009A2F9D">
      <w:pPr>
        <w:pStyle w:val="4"/>
        <w:rPr>
          <w:lang w:eastAsia="zh-CN"/>
        </w:rPr>
      </w:pPr>
      <w:r>
        <w:rPr>
          <w:lang w:eastAsia="zh-CN"/>
        </w:rPr>
        <w:t>输入样例</w:t>
      </w:r>
      <w:r w:rsidR="009473E8" w:rsidRPr="009473E8">
        <w:rPr>
          <w:lang w:eastAsia="zh-CN"/>
        </w:rPr>
        <w:t> </w:t>
      </w:r>
    </w:p>
    <w:p w:rsidR="009473E8" w:rsidRPr="009473E8" w:rsidRDefault="009473E8" w:rsidP="00A40B87">
      <w:pPr>
        <w:pStyle w:val="affffc"/>
        <w:ind w:left="420"/>
      </w:pPr>
      <w:r w:rsidRPr="009473E8">
        <w:t>3</w:t>
      </w:r>
    </w:p>
    <w:p w:rsidR="009473E8" w:rsidRPr="009473E8" w:rsidRDefault="009473E8" w:rsidP="00A40B87">
      <w:pPr>
        <w:pStyle w:val="affffc"/>
        <w:ind w:left="420"/>
      </w:pPr>
      <w:r w:rsidRPr="009473E8">
        <w:t>0.2369 3</w:t>
      </w:r>
    </w:p>
    <w:p w:rsidR="009473E8" w:rsidRPr="009473E8" w:rsidRDefault="009473E8" w:rsidP="00A40B87">
      <w:pPr>
        <w:pStyle w:val="affffc"/>
        <w:ind w:left="420"/>
      </w:pPr>
      <w:r w:rsidRPr="009473E8">
        <w:t>3.14156 4</w:t>
      </w:r>
    </w:p>
    <w:p w:rsidR="009473E8" w:rsidRPr="009473E8" w:rsidRDefault="009473E8" w:rsidP="00A40B87">
      <w:pPr>
        <w:pStyle w:val="affffc"/>
        <w:ind w:left="420"/>
      </w:pPr>
      <w:r w:rsidRPr="009473E8">
        <w:t>88.697214 2</w:t>
      </w:r>
    </w:p>
    <w:p w:rsidR="009473E8" w:rsidRPr="009473E8" w:rsidRDefault="00A40B87" w:rsidP="009A2F9D">
      <w:pPr>
        <w:pStyle w:val="4"/>
        <w:rPr>
          <w:lang w:eastAsia="zh-CN"/>
        </w:rPr>
      </w:pPr>
      <w:r>
        <w:rPr>
          <w:lang w:eastAsia="zh-CN"/>
        </w:rPr>
        <w:t>输出样例</w:t>
      </w:r>
    </w:p>
    <w:p w:rsidR="009473E8" w:rsidRPr="009473E8" w:rsidRDefault="009473E8" w:rsidP="00A40B87">
      <w:pPr>
        <w:pStyle w:val="affffc"/>
        <w:ind w:left="420"/>
      </w:pPr>
      <w:r w:rsidRPr="009473E8">
        <w:t>6</w:t>
      </w:r>
    </w:p>
    <w:p w:rsidR="009473E8" w:rsidRPr="009473E8" w:rsidRDefault="009473E8" w:rsidP="00A40B87">
      <w:pPr>
        <w:pStyle w:val="affffc"/>
        <w:ind w:left="420"/>
      </w:pPr>
      <w:r w:rsidRPr="009473E8">
        <w:t>5</w:t>
      </w:r>
    </w:p>
    <w:p w:rsidR="009473E8" w:rsidRPr="009473E8" w:rsidRDefault="009473E8" w:rsidP="00A40B87">
      <w:pPr>
        <w:pStyle w:val="affffc"/>
        <w:ind w:left="420"/>
      </w:pPr>
      <w:r w:rsidRPr="009473E8">
        <w:t>9</w:t>
      </w:r>
    </w:p>
    <w:p w:rsidR="00210421" w:rsidRDefault="00CF7ED0">
      <w:r>
        <w:rPr>
          <w:b/>
        </w:rPr>
        <w:lastRenderedPageBreak/>
        <w:t>解题思路</w:t>
      </w:r>
    </w:p>
    <w:p w:rsidR="00210421" w:rsidRDefault="00CF7ED0">
      <w:pPr>
        <w:ind w:firstLine="420"/>
      </w:pPr>
      <w:r>
        <w:t>本题找出一个数的最大质因子。程序从</w:t>
      </w:r>
      <w:r>
        <w:t>2</w:t>
      </w:r>
      <w:r>
        <w:t>开始试除，对于每个因子不断除以它直到不能整除，同时记录最后一个成功除尽的因子。由于从小到大试除，最后记录的因子就是最大的质因子。</w:t>
      </w:r>
    </w:p>
    <w:p w:rsidR="00CE31B9" w:rsidRDefault="00CE31B9" w:rsidP="009A2F9D">
      <w:pPr>
        <w:pStyle w:val="4"/>
        <w:rPr>
          <w:lang w:eastAsia="zh-CN"/>
        </w:rPr>
      </w:pPr>
      <w:r>
        <w:rPr>
          <w:rFonts w:hint="eastAsia"/>
          <w:lang w:eastAsia="zh-CN"/>
        </w:rPr>
        <w:t>参考代码</w:t>
      </w:r>
      <w:r>
        <w:rPr>
          <w:rFonts w:hint="eastAsia"/>
          <w:lang w:eastAsia="zh-CN"/>
        </w:rPr>
        <w:t>(C++)</w:t>
      </w:r>
    </w:p>
    <w:p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8200"/>
          <w:sz w:val="18"/>
          <w:szCs w:val="18"/>
          <w:bdr w:val="none" w:sz="0" w:space="0" w:color="auto" w:frame="1"/>
          <w:lang w:eastAsia="zh-CN"/>
        </w:rPr>
        <w:t>// NQ034 </w:t>
      </w:r>
      <w:r w:rsidRPr="009473E8">
        <w:rPr>
          <w:rFonts w:ascii="Consolas" w:hAnsi="Consolas" w:cs="宋体"/>
          <w:color w:val="008200"/>
          <w:sz w:val="18"/>
          <w:szCs w:val="18"/>
          <w:bdr w:val="none" w:sz="0" w:space="0" w:color="auto" w:frame="1"/>
          <w:lang w:eastAsia="zh-CN"/>
        </w:rPr>
        <w:t>求小数点后的数</w:t>
      </w:r>
      <w:r w:rsidRPr="009473E8">
        <w:rPr>
          <w:rFonts w:ascii="Consolas" w:hAnsi="Consolas" w:cs="宋体"/>
          <w:color w:val="000000"/>
          <w:sz w:val="18"/>
          <w:szCs w:val="18"/>
          <w:bdr w:val="none" w:sz="0" w:space="0" w:color="auto" w:frame="1"/>
          <w:lang w:eastAsia="zh-CN"/>
        </w:rPr>
        <w:t>  </w:t>
      </w:r>
    </w:p>
    <w:p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&lt;iostream&gt;</w:t>
      </w:r>
      <w:r w:rsidRPr="009473E8">
        <w:rPr>
          <w:rFonts w:ascii="Consolas" w:hAnsi="Consolas" w:cs="宋体"/>
          <w:color w:val="000000"/>
          <w:sz w:val="18"/>
          <w:szCs w:val="18"/>
          <w:bdr w:val="none" w:sz="0" w:space="0" w:color="auto" w:frame="1"/>
          <w:lang w:eastAsia="zh-CN"/>
        </w:rPr>
        <w:t>  </w:t>
      </w:r>
    </w:p>
    <w:p w:rsidR="009473E8" w:rsidRPr="009473E8" w:rsidRDefault="009473E8" w:rsidP="00975CFC">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006699"/>
          <w:sz w:val="18"/>
          <w:szCs w:val="18"/>
          <w:bdr w:val="none" w:sz="0" w:space="0" w:color="auto" w:frame="1"/>
          <w:lang w:eastAsia="zh-CN"/>
        </w:rPr>
        <w:t>using</w:t>
      </w: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namespace</w:t>
      </w:r>
      <w:r w:rsidRPr="009473E8">
        <w:rPr>
          <w:rFonts w:ascii="Consolas" w:hAnsi="Consolas" w:cs="宋体"/>
          <w:color w:val="000000"/>
          <w:sz w:val="18"/>
          <w:szCs w:val="18"/>
          <w:bdr w:val="none" w:sz="0" w:space="0" w:color="auto" w:frame="1"/>
          <w:lang w:eastAsia="zh-CN"/>
        </w:rPr>
        <w:t> std;  </w:t>
      </w:r>
    </w:p>
    <w:p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main() {  </w:t>
      </w:r>
    </w:p>
    <w:p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n;  </w:t>
      </w:r>
    </w:p>
    <w:p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n;  </w:t>
      </w:r>
    </w:p>
    <w:p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(n--) {  </w:t>
      </w:r>
    </w:p>
    <w:p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double</w:t>
      </w:r>
      <w:r w:rsidRPr="009473E8">
        <w:rPr>
          <w:rFonts w:ascii="Consolas" w:hAnsi="Consolas" w:cs="宋体"/>
          <w:color w:val="000000"/>
          <w:sz w:val="18"/>
          <w:szCs w:val="18"/>
          <w:bdr w:val="none" w:sz="0" w:space="0" w:color="auto" w:frame="1"/>
          <w:lang w:eastAsia="zh-CN"/>
        </w:rPr>
        <w:t> a;  </w:t>
      </w:r>
    </w:p>
    <w:p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t;  </w:t>
      </w:r>
    </w:p>
    <w:p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a &gt;&gt; t;  </w:t>
      </w:r>
    </w:p>
    <w:p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小数点后几位就乘以几次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(t--) a *= 10.0;  </w:t>
      </w:r>
    </w:p>
    <w:p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得到的数字化整后模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cout &lt;&lt;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(a) % 10 &lt;&lt; endl;  </w:t>
      </w:r>
    </w:p>
    <w:p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  </w:t>
      </w:r>
    </w:p>
    <w:p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return</w:t>
      </w:r>
      <w:r w:rsidRPr="009473E8">
        <w:rPr>
          <w:rFonts w:ascii="Consolas" w:hAnsi="Consolas" w:cs="宋体"/>
          <w:color w:val="000000"/>
          <w:sz w:val="18"/>
          <w:szCs w:val="18"/>
          <w:bdr w:val="none" w:sz="0" w:space="0" w:color="auto" w:frame="1"/>
          <w:lang w:eastAsia="zh-CN"/>
        </w:rPr>
        <w:t> 0;  </w:t>
      </w:r>
    </w:p>
    <w:p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rsidR="00F62DF3" w:rsidRPr="00F62DF3" w:rsidRDefault="00F62DF3" w:rsidP="00741B54">
      <w:pPr>
        <w:pStyle w:val="2"/>
        <w:spacing w:before="315"/>
        <w:rPr>
          <w:lang w:eastAsia="zh-CN"/>
        </w:rPr>
      </w:pPr>
      <w:bookmarkStart w:id="42" w:name="_Toc53733953"/>
      <w:r w:rsidRPr="00F62DF3">
        <w:rPr>
          <w:lang w:eastAsia="zh-CN"/>
        </w:rPr>
        <w:t>字符串奇偶位互换</w:t>
      </w:r>
      <w:r w:rsidR="00F806AB" w:rsidRPr="005C5A2F">
        <w:rPr>
          <w:vertAlign w:val="superscript"/>
          <w:lang w:eastAsia="zh-CN"/>
        </w:rPr>
        <w:t>NQ0</w:t>
      </w:r>
      <w:r w:rsidR="00F806AB">
        <w:rPr>
          <w:vertAlign w:val="superscript"/>
          <w:lang w:eastAsia="zh-CN"/>
        </w:rPr>
        <w:t>35</w:t>
      </w:r>
      <w:bookmarkEnd w:id="42"/>
    </w:p>
    <w:p w:rsidR="00F62DF3" w:rsidRPr="00F62DF3" w:rsidRDefault="00F62DF3" w:rsidP="009A2F9D">
      <w:pPr>
        <w:pStyle w:val="4"/>
        <w:rPr>
          <w:lang w:eastAsia="zh-CN"/>
        </w:rPr>
      </w:pPr>
      <w:r w:rsidRPr="00F62DF3">
        <w:rPr>
          <w:lang w:eastAsia="zh-CN"/>
        </w:rPr>
        <w:t>描述</w:t>
      </w:r>
    </w:p>
    <w:p w:rsidR="00F62DF3" w:rsidRPr="00F62DF3" w:rsidRDefault="00861150" w:rsidP="001C1C08">
      <w:pPr>
        <w:pStyle w:val="affffb"/>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小鲁觉得字符串的处理很有趣，刚接触到字符串他文人的天性就发作了，想着怎样折腾折腾。于是，他决定给自己布置一道简单的折腾题连连手：对一个长度为偶数位的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rsidR="00F62DF3" w:rsidRPr="00F62DF3" w:rsidRDefault="00F62DF3" w:rsidP="009A2F9D">
      <w:pPr>
        <w:pStyle w:val="4"/>
        <w:rPr>
          <w:lang w:eastAsia="zh-CN"/>
        </w:rPr>
      </w:pPr>
      <w:r w:rsidRPr="00F62DF3">
        <w:rPr>
          <w:lang w:eastAsia="zh-CN"/>
        </w:rPr>
        <w:t>输入</w:t>
      </w:r>
    </w:p>
    <w:p w:rsidR="00F62DF3" w:rsidRPr="00F62DF3" w:rsidRDefault="00F62DF3" w:rsidP="001C1C08">
      <w:pPr>
        <w:pStyle w:val="affffb"/>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rsidR="00F62DF3" w:rsidRPr="00F62DF3" w:rsidRDefault="00F62DF3" w:rsidP="009A2F9D">
      <w:pPr>
        <w:pStyle w:val="4"/>
        <w:rPr>
          <w:lang w:eastAsia="zh-CN"/>
        </w:rPr>
      </w:pPr>
      <w:r w:rsidRPr="00F62DF3">
        <w:rPr>
          <w:lang w:eastAsia="zh-CN"/>
        </w:rPr>
        <w:t>输出</w:t>
      </w:r>
    </w:p>
    <w:p w:rsidR="00F62DF3" w:rsidRPr="00F62DF3" w:rsidRDefault="00F62DF3" w:rsidP="001C1C08">
      <w:pPr>
        <w:pStyle w:val="affffb"/>
        <w:ind w:firstLine="420"/>
      </w:pPr>
      <w:r w:rsidRPr="00F62DF3">
        <w:t>请为每组测试数据输出奇偶位互换后的结果；每组输出占一行。</w:t>
      </w:r>
    </w:p>
    <w:p w:rsidR="00F62DF3" w:rsidRPr="00F62DF3" w:rsidRDefault="00A40B87" w:rsidP="009A2F9D">
      <w:pPr>
        <w:pStyle w:val="4"/>
        <w:rPr>
          <w:lang w:eastAsia="zh-CN"/>
        </w:rPr>
      </w:pPr>
      <w:r>
        <w:rPr>
          <w:lang w:eastAsia="zh-CN"/>
        </w:rPr>
        <w:lastRenderedPageBreak/>
        <w:t>输入样例</w:t>
      </w:r>
      <w:r w:rsidR="00F62DF3" w:rsidRPr="00F62DF3">
        <w:rPr>
          <w:lang w:eastAsia="zh-CN"/>
        </w:rPr>
        <w:t> </w:t>
      </w:r>
    </w:p>
    <w:p w:rsidR="00F62DF3" w:rsidRPr="00F62DF3" w:rsidRDefault="00F62DF3" w:rsidP="00A40B87">
      <w:pPr>
        <w:pStyle w:val="affffc"/>
        <w:ind w:left="420"/>
      </w:pPr>
      <w:r w:rsidRPr="00F62DF3">
        <w:t>3</w:t>
      </w:r>
    </w:p>
    <w:p w:rsidR="00F62DF3" w:rsidRPr="00F62DF3" w:rsidRDefault="00F62DF3" w:rsidP="00A40B87">
      <w:pPr>
        <w:pStyle w:val="affffc"/>
        <w:ind w:left="420"/>
      </w:pPr>
      <w:r w:rsidRPr="00F62DF3">
        <w:t>1110</w:t>
      </w:r>
    </w:p>
    <w:p w:rsidR="00F62DF3" w:rsidRPr="00F62DF3" w:rsidRDefault="00F62DF3" w:rsidP="00A40B87">
      <w:pPr>
        <w:pStyle w:val="affffc"/>
        <w:ind w:left="420"/>
      </w:pPr>
      <w:r w:rsidRPr="00F62DF3">
        <w:t>1001</w:t>
      </w:r>
    </w:p>
    <w:p w:rsidR="00F62DF3" w:rsidRPr="00F62DF3" w:rsidRDefault="00F62DF3" w:rsidP="00A40B87">
      <w:pPr>
        <w:pStyle w:val="affffc"/>
        <w:ind w:left="420"/>
      </w:pPr>
      <w:r w:rsidRPr="00F62DF3">
        <w:t>011110</w:t>
      </w:r>
    </w:p>
    <w:p w:rsidR="00F62DF3" w:rsidRPr="00F62DF3" w:rsidRDefault="00A40B87" w:rsidP="009A2F9D">
      <w:pPr>
        <w:pStyle w:val="4"/>
        <w:rPr>
          <w:lang w:eastAsia="zh-CN"/>
        </w:rPr>
      </w:pPr>
      <w:r>
        <w:rPr>
          <w:lang w:eastAsia="zh-CN"/>
        </w:rPr>
        <w:t>输出样例</w:t>
      </w:r>
    </w:p>
    <w:p w:rsidR="00F62DF3" w:rsidRPr="00F62DF3" w:rsidRDefault="00F62DF3" w:rsidP="00A40B87">
      <w:pPr>
        <w:pStyle w:val="affffc"/>
        <w:ind w:left="420"/>
      </w:pPr>
      <w:r w:rsidRPr="00F62DF3">
        <w:t>1101</w:t>
      </w:r>
    </w:p>
    <w:p w:rsidR="00F62DF3" w:rsidRPr="00F62DF3" w:rsidRDefault="00F62DF3" w:rsidP="00A40B87">
      <w:pPr>
        <w:pStyle w:val="affffc"/>
        <w:ind w:left="420"/>
      </w:pPr>
      <w:r w:rsidRPr="00F62DF3">
        <w:t>0110</w:t>
      </w:r>
    </w:p>
    <w:p w:rsidR="00DF4D2F" w:rsidRDefault="00F62DF3" w:rsidP="00A40B87">
      <w:pPr>
        <w:pStyle w:val="affffc"/>
        <w:ind w:left="420"/>
      </w:pPr>
      <w:r w:rsidRPr="00F62DF3">
        <w:t>101101</w:t>
      </w:r>
    </w:p>
    <w:p w:rsidR="00210421" w:rsidRDefault="00CF7ED0">
      <w:r>
        <w:rPr>
          <w:b/>
        </w:rPr>
        <w:t>解题思路</w:t>
      </w:r>
    </w:p>
    <w:p w:rsidR="00210421" w:rsidRDefault="00CF7ED0">
      <w:pPr>
        <w:ind w:firstLine="420"/>
      </w:pPr>
      <w:r>
        <w:t>本题将一个数表示为</w:t>
      </w:r>
      <w:r>
        <w:t>2</w:t>
      </w:r>
      <w:r>
        <w:t>的幂次方之和。程序不断将</w:t>
      </w:r>
      <w:r>
        <w:t>n</w:t>
      </w:r>
      <w:r>
        <w:t>除以</w:t>
      </w:r>
      <w:r>
        <w:t>2</w:t>
      </w:r>
      <w:r>
        <w:t>，记录每次的余数，余数序列即为二进制表示。将二进制中为</w:t>
      </w:r>
      <w:r>
        <w:t>1</w:t>
      </w:r>
      <w:r>
        <w:t>的位对应的</w:t>
      </w:r>
      <w:r>
        <w:t>2</w:t>
      </w:r>
      <w:r>
        <w:t>的幂次方输出，用加号连接。</w:t>
      </w:r>
    </w:p>
    <w:p w:rsidR="00CE31B9" w:rsidRDefault="00DF4D2F" w:rsidP="009A2F9D">
      <w:pPr>
        <w:pStyle w:val="4"/>
        <w:rPr>
          <w:lang w:eastAsia="zh-CN"/>
        </w:rPr>
      </w:pPr>
      <w:r>
        <w:t>参考代码</w:t>
      </w:r>
      <w:r>
        <w:t>(C++)</w:t>
      </w:r>
    </w:p>
    <w:p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8200"/>
          <w:sz w:val="18"/>
          <w:szCs w:val="18"/>
          <w:bdr w:val="none" w:sz="0" w:space="0" w:color="auto" w:frame="1"/>
          <w:lang w:eastAsia="zh-CN"/>
        </w:rPr>
        <w:t>// NQ035 </w:t>
      </w:r>
      <w:r w:rsidRPr="00544F79">
        <w:rPr>
          <w:rFonts w:ascii="Consolas" w:hAnsi="Consolas" w:cs="宋体"/>
          <w:color w:val="008200"/>
          <w:sz w:val="18"/>
          <w:szCs w:val="18"/>
          <w:bdr w:val="none" w:sz="0" w:space="0" w:color="auto" w:frame="1"/>
          <w:lang w:eastAsia="zh-CN"/>
        </w:rPr>
        <w:t>字符串奇偶位互换</w:t>
      </w:r>
      <w:r w:rsidRPr="00544F79">
        <w:rPr>
          <w:rFonts w:ascii="Consolas" w:hAnsi="Consolas" w:cs="宋体"/>
          <w:color w:val="000000"/>
          <w:sz w:val="18"/>
          <w:szCs w:val="18"/>
          <w:bdr w:val="none" w:sz="0" w:space="0" w:color="auto" w:frame="1"/>
          <w:lang w:eastAsia="zh-CN"/>
        </w:rPr>
        <w:t>  </w:t>
      </w:r>
    </w:p>
    <w:p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&lt;cstring&gt;</w:t>
      </w:r>
      <w:r w:rsidRPr="00544F79">
        <w:rPr>
          <w:rFonts w:ascii="Consolas" w:hAnsi="Consolas" w:cs="宋体"/>
          <w:color w:val="000000"/>
          <w:sz w:val="18"/>
          <w:szCs w:val="18"/>
          <w:bdr w:val="none" w:sz="0" w:space="0" w:color="auto" w:frame="1"/>
          <w:lang w:eastAsia="zh-CN"/>
        </w:rPr>
        <w:t>  </w:t>
      </w:r>
    </w:p>
    <w:p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&lt;iostream&gt;</w:t>
      </w:r>
      <w:r w:rsidRPr="00544F79">
        <w:rPr>
          <w:rFonts w:ascii="Consolas" w:hAnsi="Consolas" w:cs="宋体"/>
          <w:color w:val="000000"/>
          <w:sz w:val="18"/>
          <w:szCs w:val="18"/>
          <w:bdr w:val="none" w:sz="0" w:space="0" w:color="auto" w:frame="1"/>
          <w:lang w:eastAsia="zh-CN"/>
        </w:rPr>
        <w:t>  </w:t>
      </w:r>
    </w:p>
    <w:p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006699"/>
          <w:sz w:val="18"/>
          <w:szCs w:val="18"/>
          <w:bdr w:val="none" w:sz="0" w:space="0" w:color="auto" w:frame="1"/>
          <w:lang w:eastAsia="zh-CN"/>
        </w:rPr>
        <w:t>using</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namespace</w:t>
      </w:r>
      <w:r w:rsidRPr="00544F79">
        <w:rPr>
          <w:rFonts w:ascii="Consolas" w:hAnsi="Consolas" w:cs="宋体"/>
          <w:color w:val="000000"/>
          <w:sz w:val="18"/>
          <w:szCs w:val="18"/>
          <w:bdr w:val="none" w:sz="0" w:space="0" w:color="auto" w:frame="1"/>
          <w:lang w:eastAsia="zh-CN"/>
        </w:rPr>
        <w:t> std;  </w:t>
      </w:r>
    </w:p>
    <w:p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main() {  </w:t>
      </w:r>
    </w:p>
    <w:p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n;  </w:t>
      </w:r>
    </w:p>
    <w:p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cin &gt;&gt; n;  </w:t>
      </w:r>
    </w:p>
    <w:p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while</w:t>
      </w:r>
      <w:r w:rsidRPr="00544F79">
        <w:rPr>
          <w:rFonts w:ascii="Consolas" w:hAnsi="Consolas" w:cs="宋体"/>
          <w:color w:val="000000"/>
          <w:sz w:val="18"/>
          <w:szCs w:val="18"/>
          <w:bdr w:val="none" w:sz="0" w:space="0" w:color="auto" w:frame="1"/>
          <w:lang w:eastAsia="zh-CN"/>
        </w:rPr>
        <w:t> (n--) {  </w:t>
      </w:r>
    </w:p>
    <w:p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string s;  </w:t>
      </w:r>
    </w:p>
    <w:p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cin &gt;&gt; s;  </w:t>
      </w:r>
    </w:p>
    <w:p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for</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i = 0; i &lt; s.length() - 1; i += 2)  </w:t>
      </w:r>
    </w:p>
    <w:p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swap(s[i], s[i + 1]);  </w:t>
      </w:r>
      <w:r w:rsidRPr="00544F79">
        <w:rPr>
          <w:rFonts w:ascii="Consolas" w:hAnsi="Consolas" w:cs="宋体"/>
          <w:color w:val="008200"/>
          <w:sz w:val="18"/>
          <w:szCs w:val="18"/>
          <w:bdr w:val="none" w:sz="0" w:space="0" w:color="auto" w:frame="1"/>
          <w:lang w:eastAsia="zh-CN"/>
        </w:rPr>
        <w:t>//</w:t>
      </w:r>
      <w:r w:rsidRPr="00544F79">
        <w:rPr>
          <w:rFonts w:ascii="Consolas" w:hAnsi="Consolas" w:cs="宋体"/>
          <w:color w:val="008200"/>
          <w:sz w:val="18"/>
          <w:szCs w:val="18"/>
          <w:bdr w:val="none" w:sz="0" w:space="0" w:color="auto" w:frame="1"/>
          <w:lang w:eastAsia="zh-CN"/>
        </w:rPr>
        <w:t>交换</w:t>
      </w:r>
      <w:r w:rsidRPr="00544F79">
        <w:rPr>
          <w:rFonts w:ascii="Consolas" w:hAnsi="Consolas" w:cs="宋体"/>
          <w:color w:val="008200"/>
          <w:sz w:val="18"/>
          <w:szCs w:val="18"/>
          <w:bdr w:val="none" w:sz="0" w:space="0" w:color="auto" w:frame="1"/>
          <w:lang w:eastAsia="zh-CN"/>
        </w:rPr>
        <w:t>s[i]</w:t>
      </w:r>
      <w:r w:rsidRPr="00544F79">
        <w:rPr>
          <w:rFonts w:ascii="Consolas" w:hAnsi="Consolas" w:cs="宋体"/>
          <w:color w:val="008200"/>
          <w:sz w:val="18"/>
          <w:szCs w:val="18"/>
          <w:bdr w:val="none" w:sz="0" w:space="0" w:color="auto" w:frame="1"/>
          <w:lang w:eastAsia="zh-CN"/>
        </w:rPr>
        <w:t>与</w:t>
      </w:r>
      <w:r w:rsidRPr="00544F79">
        <w:rPr>
          <w:rFonts w:ascii="Consolas" w:hAnsi="Consolas" w:cs="宋体"/>
          <w:color w:val="008200"/>
          <w:sz w:val="18"/>
          <w:szCs w:val="18"/>
          <w:bdr w:val="none" w:sz="0" w:space="0" w:color="auto" w:frame="1"/>
          <w:lang w:eastAsia="zh-CN"/>
        </w:rPr>
        <w:t>s[i+1]</w:t>
      </w:r>
      <w:r w:rsidRPr="00544F79">
        <w:rPr>
          <w:rFonts w:ascii="Consolas" w:hAnsi="Consolas" w:cs="宋体"/>
          <w:color w:val="000000"/>
          <w:sz w:val="18"/>
          <w:szCs w:val="18"/>
          <w:bdr w:val="none" w:sz="0" w:space="0" w:color="auto" w:frame="1"/>
          <w:lang w:eastAsia="zh-CN"/>
        </w:rPr>
        <w:t>  </w:t>
      </w:r>
    </w:p>
    <w:p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cout &lt;&lt; s &lt;&lt; endl;  </w:t>
      </w:r>
    </w:p>
    <w:p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  </w:t>
      </w:r>
    </w:p>
    <w:p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return</w:t>
      </w:r>
      <w:r w:rsidRPr="00544F79">
        <w:rPr>
          <w:rFonts w:ascii="Consolas" w:hAnsi="Consolas" w:cs="宋体"/>
          <w:color w:val="000000"/>
          <w:sz w:val="18"/>
          <w:szCs w:val="18"/>
          <w:bdr w:val="none" w:sz="0" w:space="0" w:color="auto" w:frame="1"/>
          <w:lang w:eastAsia="zh-CN"/>
        </w:rPr>
        <w:t> 0;  </w:t>
      </w:r>
    </w:p>
    <w:p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p>
    <w:p w:rsidR="00544F79" w:rsidRPr="00544F79" w:rsidRDefault="00544F79" w:rsidP="00741B54">
      <w:pPr>
        <w:pStyle w:val="2"/>
        <w:spacing w:before="315"/>
      </w:pPr>
      <w:bookmarkStart w:id="43" w:name="_Toc53733954"/>
      <w:r w:rsidRPr="00544F79">
        <w:t>合并字符串初阶</w:t>
      </w:r>
      <w:r w:rsidR="00821F28" w:rsidRPr="005C5A2F">
        <w:rPr>
          <w:vertAlign w:val="superscript"/>
          <w:lang w:eastAsia="zh-CN"/>
        </w:rPr>
        <w:t>NQ0</w:t>
      </w:r>
      <w:r w:rsidR="00821F28">
        <w:rPr>
          <w:vertAlign w:val="superscript"/>
          <w:lang w:eastAsia="zh-CN"/>
        </w:rPr>
        <w:t>36</w:t>
      </w:r>
      <w:bookmarkEnd w:id="43"/>
    </w:p>
    <w:p w:rsidR="00544F79" w:rsidRPr="00544F79" w:rsidRDefault="00544F79" w:rsidP="009A2F9D">
      <w:pPr>
        <w:pStyle w:val="4"/>
        <w:rPr>
          <w:lang w:eastAsia="zh-CN"/>
        </w:rPr>
      </w:pPr>
      <w:r w:rsidRPr="00544F79">
        <w:rPr>
          <w:lang w:eastAsia="zh-CN"/>
        </w:rPr>
        <w:t>描述</w:t>
      </w:r>
    </w:p>
    <w:p w:rsidR="00644A41" w:rsidRDefault="00544F79" w:rsidP="00A40B87">
      <w:pPr>
        <w:pStyle w:val="affffb"/>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合并字符串。</w:t>
      </w:r>
    </w:p>
    <w:p w:rsidR="00544F79" w:rsidRPr="001C1C08" w:rsidRDefault="00544F79" w:rsidP="001C1C08">
      <w:pPr>
        <w:pStyle w:val="affffb"/>
        <w:ind w:firstLine="420"/>
      </w:pPr>
      <w:r w:rsidRPr="00544F79">
        <w:lastRenderedPageBreak/>
        <w:t>给定两串字符串，第一串的字符个数为偶数。请合并两串字符串，要求把第二串插入第一串正中间</w:t>
      </w:r>
      <w:r w:rsidRPr="001C1C08">
        <w:t>。</w:t>
      </w:r>
    </w:p>
    <w:p w:rsidR="00544F79" w:rsidRPr="00544F79" w:rsidRDefault="00544F79" w:rsidP="009A2F9D">
      <w:pPr>
        <w:pStyle w:val="4"/>
        <w:rPr>
          <w:lang w:eastAsia="zh-CN"/>
        </w:rPr>
      </w:pPr>
      <w:r w:rsidRPr="00544F79">
        <w:rPr>
          <w:lang w:eastAsia="zh-CN"/>
        </w:rPr>
        <w:t>输入</w:t>
      </w:r>
    </w:p>
    <w:p w:rsidR="00544F79" w:rsidRPr="00544F79" w:rsidRDefault="00544F79" w:rsidP="00A40B87">
      <w:pPr>
        <w:pStyle w:val="affffb"/>
        <w:ind w:firstLine="420"/>
      </w:pPr>
      <w:r w:rsidRPr="00544F79">
        <w:t>首行为一个整数</w:t>
      </w:r>
      <w:r w:rsidRPr="00544F79">
        <w:t>t</w:t>
      </w:r>
      <w:r w:rsidRPr="00544F79">
        <w:t>，表示测试数据的组数。</w:t>
      </w:r>
    </w:p>
    <w:p w:rsidR="00544F79" w:rsidRPr="00544F79" w:rsidRDefault="00544F79" w:rsidP="00A40B87">
      <w:pPr>
        <w:pStyle w:val="affffb"/>
        <w:ind w:firstLine="420"/>
      </w:pPr>
      <w:r w:rsidRPr="00544F79">
        <w:t>然后是</w:t>
      </w:r>
      <w:r w:rsidRPr="00544F79">
        <w:t>t</w:t>
      </w:r>
      <w:r w:rsidRPr="00544F79">
        <w:t>组数据，每组数据是</w:t>
      </w:r>
      <w:r w:rsidRPr="00544F79">
        <w:t>2</w:t>
      </w:r>
      <w:r w:rsidRPr="00544F79">
        <w:t>行字符串</w:t>
      </w:r>
      <w:r w:rsidRPr="00544F79">
        <w:t>(0&lt;</w:t>
      </w:r>
      <w:r w:rsidRPr="00544F79">
        <w:t>字符串长度</w:t>
      </w:r>
      <w:r w:rsidRPr="00544F79">
        <w:t>&lt;50)</w:t>
      </w:r>
    </w:p>
    <w:p w:rsidR="00544F79" w:rsidRPr="00544F79" w:rsidRDefault="00544F79" w:rsidP="00A40B87">
      <w:pPr>
        <w:pStyle w:val="affffb"/>
        <w:ind w:firstLine="420"/>
      </w:pPr>
      <w:r w:rsidRPr="00544F79">
        <w:t>第一串的字符串长度必为偶数。</w:t>
      </w:r>
    </w:p>
    <w:p w:rsidR="00544F79" w:rsidRPr="00544F79" w:rsidRDefault="00544F79" w:rsidP="009A2F9D">
      <w:pPr>
        <w:pStyle w:val="4"/>
        <w:rPr>
          <w:lang w:eastAsia="zh-CN"/>
        </w:rPr>
      </w:pPr>
      <w:r w:rsidRPr="00544F79">
        <w:rPr>
          <w:lang w:eastAsia="zh-CN"/>
        </w:rPr>
        <w:t>输出</w:t>
      </w:r>
    </w:p>
    <w:p w:rsidR="00544F79" w:rsidRPr="00544F79" w:rsidRDefault="00544F79" w:rsidP="00A40B87">
      <w:pPr>
        <w:pStyle w:val="affffb"/>
        <w:ind w:firstLine="420"/>
      </w:pPr>
      <w:r w:rsidRPr="00544F79">
        <w:t>输出为</w:t>
      </w:r>
      <w:r w:rsidRPr="00544F79">
        <w:t>t</w:t>
      </w:r>
      <w:r w:rsidRPr="00544F79">
        <w:t>行字符串，每行为合并后的字符串。</w:t>
      </w:r>
    </w:p>
    <w:p w:rsidR="00544F79" w:rsidRPr="00544F79" w:rsidRDefault="00A40B87" w:rsidP="009A2F9D">
      <w:pPr>
        <w:pStyle w:val="4"/>
        <w:rPr>
          <w:lang w:eastAsia="zh-CN"/>
        </w:rPr>
      </w:pPr>
      <w:r>
        <w:rPr>
          <w:lang w:eastAsia="zh-CN"/>
        </w:rPr>
        <w:t>输入样例</w:t>
      </w:r>
      <w:r w:rsidR="00544F79" w:rsidRPr="00544F79">
        <w:rPr>
          <w:lang w:eastAsia="zh-CN"/>
        </w:rPr>
        <w:t> </w:t>
      </w:r>
    </w:p>
    <w:p w:rsidR="00544F79" w:rsidRPr="00544F79" w:rsidRDefault="00544F79" w:rsidP="00A40B87">
      <w:pPr>
        <w:pStyle w:val="affffc"/>
        <w:ind w:left="420"/>
      </w:pPr>
      <w:r w:rsidRPr="00544F79">
        <w:t>2</w:t>
      </w:r>
    </w:p>
    <w:p w:rsidR="00544F79" w:rsidRPr="00544F79" w:rsidRDefault="00544F79" w:rsidP="00A40B87">
      <w:pPr>
        <w:pStyle w:val="affffc"/>
        <w:ind w:left="420"/>
      </w:pPr>
      <w:r w:rsidRPr="00544F79">
        <w:t>I LOVE THIS WORLD SO MUCH</w:t>
      </w:r>
    </w:p>
    <w:p w:rsidR="00544F79" w:rsidRPr="00544F79" w:rsidRDefault="00544F79" w:rsidP="00A40B87">
      <w:pPr>
        <w:pStyle w:val="affffc"/>
        <w:ind w:left="420"/>
      </w:pPr>
      <w:r w:rsidRPr="00544F79">
        <w:t>BEAUTIFUL</w:t>
      </w:r>
    </w:p>
    <w:p w:rsidR="00544F79" w:rsidRPr="00544F79" w:rsidRDefault="00544F79" w:rsidP="00A40B87">
      <w:pPr>
        <w:pStyle w:val="affffc"/>
        <w:ind w:left="420"/>
      </w:pPr>
      <w:r w:rsidRPr="00544F79">
        <w:t>IN THE BEGINNING</w:t>
      </w:r>
    </w:p>
    <w:p w:rsidR="00544F79" w:rsidRPr="00544F79" w:rsidRDefault="00544F79" w:rsidP="00A40B87">
      <w:pPr>
        <w:pStyle w:val="affffc"/>
        <w:ind w:left="420"/>
      </w:pPr>
      <w:r w:rsidRPr="00544F79">
        <w:t>HE</w:t>
      </w:r>
    </w:p>
    <w:p w:rsidR="00544F79" w:rsidRPr="00544F79" w:rsidRDefault="00A40B87" w:rsidP="009A2F9D">
      <w:pPr>
        <w:pStyle w:val="4"/>
        <w:rPr>
          <w:lang w:eastAsia="zh-CN"/>
        </w:rPr>
      </w:pPr>
      <w:r>
        <w:rPr>
          <w:lang w:eastAsia="zh-CN"/>
        </w:rPr>
        <w:t>输出样例</w:t>
      </w:r>
    </w:p>
    <w:p w:rsidR="00544F79" w:rsidRPr="00544F79" w:rsidRDefault="00544F79" w:rsidP="00A40B87">
      <w:pPr>
        <w:pStyle w:val="affffc"/>
        <w:ind w:left="420"/>
      </w:pPr>
      <w:r w:rsidRPr="00544F79">
        <w:t>I LOVE THIS BEAUTIFULWORLD SO MUCH</w:t>
      </w:r>
    </w:p>
    <w:p w:rsidR="00DF4D2F" w:rsidRDefault="00544F79" w:rsidP="00A40B87">
      <w:pPr>
        <w:pStyle w:val="affffc"/>
        <w:ind w:left="420"/>
      </w:pPr>
      <w:r w:rsidRPr="00544F79">
        <w:t>IN THE BHEEGINNING</w:t>
      </w:r>
    </w:p>
    <w:p w:rsidR="00CE31B9" w:rsidRDefault="00DF4D2F" w:rsidP="009A2F9D">
      <w:pPr>
        <w:pStyle w:val="4"/>
        <w:rPr>
          <w:lang w:eastAsia="zh-CN"/>
        </w:rPr>
      </w:pPr>
      <w:r>
        <w:t>参考代码</w:t>
      </w:r>
      <w:r>
        <w:t>(C++)</w:t>
      </w:r>
    </w:p>
    <w:p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w:t>
      </w:r>
      <w:r w:rsidR="00035777">
        <w:rPr>
          <w:rFonts w:ascii="Consolas" w:hAnsi="Consolas" w:cs="宋体"/>
          <w:color w:val="008200"/>
          <w:sz w:val="18"/>
          <w:szCs w:val="18"/>
          <w:bdr w:val="none" w:sz="0" w:space="0" w:color="auto" w:frame="1"/>
          <w:lang w:eastAsia="zh-CN"/>
        </w:rPr>
        <w:t>6</w:t>
      </w:r>
      <w:r w:rsidRPr="00C86E7B">
        <w:rPr>
          <w:rFonts w:ascii="Consolas" w:hAnsi="Consolas" w:cs="宋体"/>
          <w:color w:val="0082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合并字符串初阶</w:t>
      </w:r>
      <w:r w:rsidRPr="00C86E7B">
        <w:rPr>
          <w:rFonts w:ascii="Consolas" w:hAnsi="Consolas" w:cs="宋体"/>
          <w:color w:val="000000"/>
          <w:sz w:val="18"/>
          <w:szCs w:val="18"/>
          <w:bdr w:val="none" w:sz="0" w:space="0" w:color="auto" w:frame="1"/>
          <w:lang w:eastAsia="zh-CN"/>
        </w:rPr>
        <w:t>  </w:t>
      </w:r>
    </w:p>
    <w:p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t;  </w:t>
      </w:r>
    </w:p>
    <w:p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w:t>
      </w:r>
      <w:r w:rsidRPr="00C86E7B">
        <w:rPr>
          <w:rFonts w:ascii="Consolas" w:hAnsi="Consolas" w:cs="宋体"/>
          <w:color w:val="008200"/>
          <w:sz w:val="18"/>
          <w:szCs w:val="18"/>
          <w:bdr w:val="none" w:sz="0" w:space="0" w:color="auto" w:frame="1"/>
          <w:lang w:eastAsia="zh-CN"/>
        </w:rPr>
        <w:t>t</w:t>
      </w:r>
      <w:r w:rsidRPr="00C86E7B">
        <w:rPr>
          <w:rFonts w:ascii="Consolas" w:hAnsi="Consolas" w:cs="宋体"/>
          <w:color w:val="008200"/>
          <w:sz w:val="18"/>
          <w:szCs w:val="18"/>
          <w:bdr w:val="none" w:sz="0" w:space="0" w:color="auto" w:frame="1"/>
          <w:lang w:eastAsia="zh-CN"/>
        </w:rPr>
        <w:t>组数据</w:t>
      </w:r>
      <w:r w:rsidRPr="00C86E7B">
        <w:rPr>
          <w:rFonts w:ascii="Consolas" w:hAnsi="Consolas" w:cs="宋体"/>
          <w:color w:val="000000"/>
          <w:sz w:val="18"/>
          <w:szCs w:val="18"/>
          <w:bdr w:val="none" w:sz="0" w:space="0" w:color="auto" w:frame="1"/>
          <w:lang w:eastAsia="zh-CN"/>
        </w:rPr>
        <w:t>  </w:t>
      </w:r>
    </w:p>
    <w:p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getchar();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去掉换行符</w:t>
      </w:r>
      <w:r w:rsidRPr="00C86E7B">
        <w:rPr>
          <w:rFonts w:ascii="Consolas" w:hAnsi="Consolas" w:cs="宋体"/>
          <w:color w:val="000000"/>
          <w:sz w:val="18"/>
          <w:szCs w:val="18"/>
          <w:bdr w:val="none" w:sz="0" w:space="0" w:color="auto" w:frame="1"/>
          <w:lang w:eastAsia="zh-CN"/>
        </w:rPr>
        <w:t>  </w:t>
      </w:r>
    </w:p>
    <w:p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(t--) {  </w:t>
      </w:r>
    </w:p>
    <w:p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a, b;  </w:t>
      </w:r>
    </w:p>
    <w:p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getline(cin, a);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读入第一行</w:t>
      </w:r>
      <w:r w:rsidRPr="00C86E7B">
        <w:rPr>
          <w:rFonts w:ascii="Consolas" w:hAnsi="Consolas" w:cs="宋体"/>
          <w:color w:val="000000"/>
          <w:sz w:val="18"/>
          <w:szCs w:val="18"/>
          <w:bdr w:val="none" w:sz="0" w:space="0" w:color="auto" w:frame="1"/>
          <w:lang w:eastAsia="zh-CN"/>
        </w:rPr>
        <w:t>  </w:t>
      </w:r>
    </w:p>
    <w:p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getline(cin, b);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读入第二行</w:t>
      </w:r>
      <w:r w:rsidRPr="00C86E7B">
        <w:rPr>
          <w:rFonts w:ascii="Consolas" w:hAnsi="Consolas" w:cs="宋体"/>
          <w:color w:val="000000"/>
          <w:sz w:val="18"/>
          <w:szCs w:val="18"/>
          <w:bdr w:val="none" w:sz="0" w:space="0" w:color="auto" w:frame="1"/>
          <w:lang w:eastAsia="zh-CN"/>
        </w:rPr>
        <w:t>  </w:t>
      </w:r>
    </w:p>
    <w:p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p = a.size() / 2;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取中点</w:t>
      </w:r>
      <w:r w:rsidRPr="00C86E7B">
        <w:rPr>
          <w:rFonts w:ascii="Consolas" w:hAnsi="Consolas" w:cs="宋体"/>
          <w:color w:val="000000"/>
          <w:sz w:val="18"/>
          <w:szCs w:val="18"/>
          <w:bdr w:val="none" w:sz="0" w:space="0" w:color="auto" w:frame="1"/>
          <w:lang w:eastAsia="zh-CN"/>
        </w:rPr>
        <w:t>  </w:t>
      </w:r>
    </w:p>
    <w:p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合并字符串</w:t>
      </w:r>
      <w:r w:rsidRPr="00C86E7B">
        <w:rPr>
          <w:rFonts w:ascii="Consolas" w:hAnsi="Consolas" w:cs="宋体"/>
          <w:color w:val="000000"/>
          <w:sz w:val="18"/>
          <w:szCs w:val="18"/>
          <w:bdr w:val="none" w:sz="0" w:space="0" w:color="auto" w:frame="1"/>
          <w:lang w:eastAsia="zh-CN"/>
        </w:rPr>
        <w:t>  </w:t>
      </w:r>
    </w:p>
    <w:p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a.substr(0, p) + b + a.substr(p) &lt;&lt; endl;  </w:t>
      </w:r>
    </w:p>
    <w:p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rsid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C86E7B">
        <w:rPr>
          <w:rFonts w:ascii="Consolas" w:hAnsi="Consolas" w:cs="宋体"/>
          <w:color w:val="000000"/>
          <w:sz w:val="18"/>
          <w:szCs w:val="18"/>
          <w:bdr w:val="none" w:sz="0" w:space="0" w:color="auto" w:frame="1"/>
          <w:lang w:eastAsia="zh-CN"/>
        </w:rPr>
        <w:lastRenderedPageBreak/>
        <w:t>}  </w:t>
      </w:r>
    </w:p>
    <w:p w:rsidR="000F3FF5" w:rsidRPr="000F3FF5" w:rsidRDefault="000F3FF5" w:rsidP="000F3FF5">
      <w:pPr>
        <w:pStyle w:val="2"/>
        <w:spacing w:before="315"/>
        <w:rPr>
          <w:lang w:eastAsia="zh-CN"/>
        </w:rPr>
      </w:pPr>
      <w:bookmarkStart w:id="44" w:name="_Toc53733955"/>
      <w:r w:rsidRPr="000F3FF5">
        <w:rPr>
          <w:lang w:eastAsia="zh-CN"/>
        </w:rPr>
        <w:t>数列的绝对值排序</w:t>
      </w:r>
      <w:bookmarkEnd w:id="44"/>
    </w:p>
    <w:p w:rsidR="000F3FF5" w:rsidRPr="000F3FF5" w:rsidRDefault="000F3FF5" w:rsidP="009A2F9D">
      <w:pPr>
        <w:pStyle w:val="4"/>
        <w:rPr>
          <w:lang w:eastAsia="zh-CN"/>
        </w:rPr>
      </w:pPr>
      <w:r w:rsidRPr="000F3FF5">
        <w:rPr>
          <w:lang w:eastAsia="zh-CN"/>
        </w:rPr>
        <w:t>描述</w:t>
      </w:r>
    </w:p>
    <w:p w:rsidR="000F3FF5" w:rsidRPr="000F3FF5" w:rsidRDefault="000F3FF5" w:rsidP="000F3FF5">
      <w:pPr>
        <w:pStyle w:val="affffb"/>
        <w:ind w:firstLine="420"/>
      </w:pPr>
      <w:r w:rsidRPr="000F3FF5">
        <w:t>掌握基本排序算法以及函数调用之后，小鲁决定试试自定义规则的排序算法怎么写：</w:t>
      </w:r>
    </w:p>
    <w:p w:rsidR="000F3FF5" w:rsidRPr="000F3FF5" w:rsidRDefault="000F3FF5" w:rsidP="000F3FF5">
      <w:pPr>
        <w:pStyle w:val="affffb"/>
        <w:ind w:firstLine="420"/>
      </w:pPr>
      <w:r w:rsidRPr="000F3FF5">
        <w:t>输入</w:t>
      </w:r>
      <w:r w:rsidRPr="000F3FF5">
        <w:t>n(n&lt;=100)</w:t>
      </w:r>
      <w:r w:rsidRPr="000F3FF5">
        <w:t>个整数，将它们按照绝对值从大到小的顺序后输出。</w:t>
      </w:r>
    </w:p>
    <w:p w:rsidR="000F3FF5" w:rsidRPr="000F3FF5" w:rsidRDefault="000F3FF5" w:rsidP="009A2F9D">
      <w:pPr>
        <w:pStyle w:val="4"/>
        <w:rPr>
          <w:lang w:eastAsia="zh-CN"/>
        </w:rPr>
      </w:pPr>
      <w:r w:rsidRPr="000F3FF5">
        <w:rPr>
          <w:lang w:eastAsia="zh-CN"/>
        </w:rPr>
        <w:t>输入</w:t>
      </w:r>
    </w:p>
    <w:p w:rsidR="000F3FF5" w:rsidRPr="000F3FF5" w:rsidRDefault="000F3FF5" w:rsidP="000F3FF5">
      <w:pPr>
        <w:pStyle w:val="affffb"/>
        <w:ind w:firstLine="420"/>
      </w:pPr>
      <w:r w:rsidRPr="000F3FF5">
        <w:t>第一行输入正整数</w:t>
      </w:r>
      <w:r w:rsidRPr="000F3FF5">
        <w:t>n,</w:t>
      </w:r>
      <w:r w:rsidRPr="000F3FF5">
        <w:t>表示有</w:t>
      </w:r>
      <w:r w:rsidRPr="000F3FF5">
        <w:t>n</w:t>
      </w:r>
      <w:r w:rsidRPr="000F3FF5">
        <w:t>组测试实例，</w:t>
      </w:r>
      <w:r w:rsidRPr="000F3FF5">
        <w:t>n&lt;=100</w:t>
      </w:r>
      <w:r w:rsidRPr="000F3FF5">
        <w:t>。</w:t>
      </w:r>
    </w:p>
    <w:p w:rsidR="00855835" w:rsidRDefault="00855835" w:rsidP="000F3FF5">
      <w:pPr>
        <w:pStyle w:val="affffb"/>
        <w:ind w:firstLine="420"/>
      </w:pPr>
      <w:r>
        <w:t>每组测试实例分两行输入。</w:t>
      </w:r>
    </w:p>
    <w:p w:rsidR="000F3FF5" w:rsidRPr="000F3FF5" w:rsidRDefault="000F3FF5" w:rsidP="000F3FF5">
      <w:pPr>
        <w:pStyle w:val="affffb"/>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rsidR="000F3FF5" w:rsidRPr="000F3FF5" w:rsidRDefault="000F3FF5" w:rsidP="009A2F9D">
      <w:pPr>
        <w:pStyle w:val="4"/>
        <w:rPr>
          <w:lang w:eastAsia="zh-CN"/>
        </w:rPr>
      </w:pPr>
      <w:r w:rsidRPr="000F3FF5">
        <w:rPr>
          <w:lang w:eastAsia="zh-CN"/>
        </w:rPr>
        <w:t>输出</w:t>
      </w:r>
    </w:p>
    <w:p w:rsidR="000F3FF5" w:rsidRPr="000F3FF5" w:rsidRDefault="000F3FF5" w:rsidP="000F3FF5">
      <w:pPr>
        <w:pStyle w:val="affffb"/>
        <w:ind w:firstLine="420"/>
      </w:pPr>
      <w:r w:rsidRPr="000F3FF5">
        <w:t>输出</w:t>
      </w:r>
      <w:r w:rsidRPr="000F3FF5">
        <w:t>n</w:t>
      </w:r>
      <w:r w:rsidRPr="000F3FF5">
        <w:t>行，每行对应一个输入测试实例排序结果，整数之间用空格分开。</w:t>
      </w:r>
    </w:p>
    <w:p w:rsidR="000F3FF5" w:rsidRPr="000F3FF5" w:rsidRDefault="000F3FF5" w:rsidP="009A2F9D">
      <w:pPr>
        <w:pStyle w:val="4"/>
        <w:rPr>
          <w:lang w:eastAsia="zh-CN"/>
        </w:rPr>
      </w:pPr>
      <w:r w:rsidRPr="000F3FF5">
        <w:rPr>
          <w:lang w:eastAsia="zh-CN"/>
        </w:rPr>
        <w:t>输入样例</w:t>
      </w:r>
      <w:r w:rsidRPr="000F3FF5">
        <w:rPr>
          <w:lang w:eastAsia="zh-CN"/>
        </w:rPr>
        <w:t xml:space="preserve"> 1 </w:t>
      </w:r>
    </w:p>
    <w:p w:rsidR="000F3FF5" w:rsidRPr="000F3FF5" w:rsidRDefault="000F3FF5" w:rsidP="000F3FF5">
      <w:pPr>
        <w:pStyle w:val="affffc"/>
        <w:ind w:left="420"/>
      </w:pPr>
      <w:r w:rsidRPr="000F3FF5">
        <w:t>2</w:t>
      </w:r>
    </w:p>
    <w:p w:rsidR="000F3FF5" w:rsidRPr="000F3FF5" w:rsidRDefault="000F3FF5" w:rsidP="000F3FF5">
      <w:pPr>
        <w:pStyle w:val="affffc"/>
        <w:ind w:left="420"/>
      </w:pPr>
      <w:r w:rsidRPr="000F3FF5">
        <w:t>3</w:t>
      </w:r>
    </w:p>
    <w:p w:rsidR="000F3FF5" w:rsidRPr="000F3FF5" w:rsidRDefault="000F3FF5" w:rsidP="000F3FF5">
      <w:pPr>
        <w:pStyle w:val="affffc"/>
        <w:ind w:left="420"/>
      </w:pPr>
      <w:r w:rsidRPr="000F3FF5">
        <w:t>6 -1 8</w:t>
      </w:r>
    </w:p>
    <w:p w:rsidR="000F3FF5" w:rsidRPr="000F3FF5" w:rsidRDefault="000F3FF5" w:rsidP="000F3FF5">
      <w:pPr>
        <w:pStyle w:val="affffc"/>
        <w:ind w:left="420"/>
      </w:pPr>
      <w:r w:rsidRPr="000F3FF5">
        <w:t>4</w:t>
      </w:r>
    </w:p>
    <w:p w:rsidR="000F3FF5" w:rsidRPr="000F3FF5" w:rsidRDefault="000F3FF5" w:rsidP="000F3FF5">
      <w:pPr>
        <w:pStyle w:val="affffc"/>
        <w:ind w:left="420"/>
      </w:pPr>
      <w:r w:rsidRPr="000F3FF5">
        <w:t>0 9 2 -8</w:t>
      </w:r>
    </w:p>
    <w:p w:rsidR="000F3FF5" w:rsidRPr="000F3FF5" w:rsidRDefault="000F3FF5" w:rsidP="009A2F9D">
      <w:pPr>
        <w:pStyle w:val="4"/>
        <w:rPr>
          <w:lang w:eastAsia="zh-CN"/>
        </w:rPr>
      </w:pPr>
      <w:r w:rsidRPr="000F3FF5">
        <w:rPr>
          <w:lang w:eastAsia="zh-CN"/>
        </w:rPr>
        <w:t>输出样例</w:t>
      </w:r>
      <w:r w:rsidRPr="000F3FF5">
        <w:rPr>
          <w:lang w:eastAsia="zh-CN"/>
        </w:rPr>
        <w:t xml:space="preserve"> 1</w:t>
      </w:r>
    </w:p>
    <w:p w:rsidR="000F3FF5" w:rsidRPr="000F3FF5" w:rsidRDefault="000F3FF5" w:rsidP="000F3FF5">
      <w:pPr>
        <w:pStyle w:val="affffc"/>
        <w:ind w:left="420"/>
      </w:pPr>
      <w:r w:rsidRPr="000F3FF5">
        <w:t>8 6 -1</w:t>
      </w:r>
    </w:p>
    <w:p w:rsidR="000F3FF5" w:rsidRPr="000F3FF5" w:rsidRDefault="000F3FF5" w:rsidP="000F3FF5">
      <w:pPr>
        <w:pStyle w:val="affffc"/>
        <w:ind w:left="420"/>
      </w:pPr>
      <w:r w:rsidRPr="000F3FF5">
        <w:t>9 -8 2 0</w:t>
      </w:r>
    </w:p>
    <w:p w:rsidR="00210421" w:rsidRDefault="00CF7ED0">
      <w:r>
        <w:rPr>
          <w:b/>
        </w:rPr>
        <w:t>解题思路</w:t>
      </w:r>
    </w:p>
    <w:p w:rsidR="00210421" w:rsidRDefault="00CF7ED0">
      <w:pPr>
        <w:ind w:firstLine="420"/>
      </w:pPr>
      <w:r>
        <w:t>本题将</w:t>
      </w:r>
      <w:r>
        <w:t>M</w:t>
      </w:r>
      <w:r>
        <w:t>进制数转换为</w:t>
      </w:r>
      <w:r>
        <w:t>N</w:t>
      </w:r>
      <w:r>
        <w:t>进制数。程序分两步：先将</w:t>
      </w:r>
      <w:r>
        <w:t>M</w:t>
      </w:r>
      <w:r>
        <w:t>进制字符串转为十进制（按权展开），再将十进制转为</w:t>
      </w:r>
      <w:r>
        <w:t>N</w:t>
      </w:r>
      <w:r>
        <w:t>进制（除</w:t>
      </w:r>
      <w:r>
        <w:t>N</w:t>
      </w:r>
      <w:r>
        <w:t>取余逆序输出）。</w:t>
      </w:r>
    </w:p>
    <w:p w:rsidR="000F3FF5" w:rsidRDefault="00395876" w:rsidP="009A2F9D">
      <w:pPr>
        <w:pStyle w:val="4"/>
      </w:pPr>
      <w:r>
        <w:rPr>
          <w:rFonts w:hint="eastAsia"/>
        </w:rPr>
        <w:t>参考代码</w:t>
      </w:r>
      <w:r>
        <w:rPr>
          <w:rFonts w:hint="eastAsia"/>
        </w:rPr>
        <w:t>(</w:t>
      </w:r>
      <w:r>
        <w:t>C++)</w:t>
      </w:r>
    </w:p>
    <w:p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t>//NQ037</w:t>
      </w:r>
      <w:r w:rsidRPr="00395876">
        <w:rPr>
          <w:rFonts w:ascii="Consolas" w:hAnsi="Consolas" w:cs="宋体"/>
          <w:color w:val="008200"/>
          <w:sz w:val="18"/>
          <w:szCs w:val="18"/>
          <w:bdr w:val="none" w:sz="0" w:space="0" w:color="auto" w:frame="1"/>
          <w:lang w:eastAsia="zh-CN"/>
        </w:rPr>
        <w:t>数列的绝对值排序</w:t>
      </w:r>
      <w:r w:rsidRPr="00395876">
        <w:rPr>
          <w:rFonts w:ascii="Consolas" w:hAnsi="Consolas" w:cs="宋体"/>
          <w:color w:val="000000"/>
          <w:sz w:val="18"/>
          <w:szCs w:val="18"/>
          <w:bdr w:val="none" w:sz="0" w:space="0" w:color="auto" w:frame="1"/>
          <w:lang w:eastAsia="zh-CN"/>
        </w:rPr>
        <w:t>  </w:t>
      </w:r>
    </w:p>
    <w:p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&lt;algorithm&gt;</w:t>
      </w:r>
      <w:r w:rsidRPr="00395876">
        <w:rPr>
          <w:rFonts w:ascii="Consolas" w:hAnsi="Consolas" w:cs="宋体"/>
          <w:color w:val="000000"/>
          <w:sz w:val="18"/>
          <w:szCs w:val="18"/>
          <w:bdr w:val="none" w:sz="0" w:space="0" w:color="auto" w:frame="1"/>
          <w:lang w:eastAsia="zh-CN"/>
        </w:rPr>
        <w:t>  </w:t>
      </w:r>
    </w:p>
    <w:p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&lt;cmath&gt;</w:t>
      </w:r>
      <w:r w:rsidRPr="00395876">
        <w:rPr>
          <w:rFonts w:ascii="Consolas" w:hAnsi="Consolas" w:cs="宋体"/>
          <w:color w:val="000000"/>
          <w:sz w:val="18"/>
          <w:szCs w:val="18"/>
          <w:bdr w:val="none" w:sz="0" w:space="0" w:color="auto" w:frame="1"/>
          <w:lang w:eastAsia="zh-CN"/>
        </w:rPr>
        <w:t>  </w:t>
      </w:r>
    </w:p>
    <w:p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&lt;iostream&gt;</w:t>
      </w:r>
      <w:r w:rsidRPr="00395876">
        <w:rPr>
          <w:rFonts w:ascii="Consolas" w:hAnsi="Consolas" w:cs="宋体"/>
          <w:color w:val="000000"/>
          <w:sz w:val="18"/>
          <w:szCs w:val="18"/>
          <w:bdr w:val="none" w:sz="0" w:space="0" w:color="auto" w:frame="1"/>
          <w:lang w:eastAsia="zh-CN"/>
        </w:rPr>
        <w:t>  </w:t>
      </w:r>
    </w:p>
    <w:p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006699"/>
          <w:sz w:val="18"/>
          <w:szCs w:val="18"/>
          <w:bdr w:val="none" w:sz="0" w:space="0" w:color="auto" w:frame="1"/>
          <w:lang w:eastAsia="zh-CN"/>
        </w:rPr>
        <w:t>using</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namespace</w:t>
      </w:r>
      <w:r w:rsidRPr="00395876">
        <w:rPr>
          <w:rFonts w:ascii="Consolas" w:hAnsi="Consolas" w:cs="宋体"/>
          <w:color w:val="000000"/>
          <w:sz w:val="18"/>
          <w:szCs w:val="18"/>
          <w:bdr w:val="none" w:sz="0" w:space="0" w:color="auto" w:frame="1"/>
          <w:lang w:eastAsia="zh-CN"/>
        </w:rPr>
        <w:t> std;  </w:t>
      </w:r>
    </w:p>
    <w:p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lastRenderedPageBreak/>
        <w:t>//</w:t>
      </w:r>
      <w:r w:rsidRPr="00395876">
        <w:rPr>
          <w:rFonts w:ascii="Consolas" w:hAnsi="Consolas" w:cs="宋体"/>
          <w:color w:val="008200"/>
          <w:sz w:val="18"/>
          <w:szCs w:val="18"/>
          <w:bdr w:val="none" w:sz="0" w:space="0" w:color="auto" w:frame="1"/>
          <w:lang w:eastAsia="zh-CN"/>
        </w:rPr>
        <w:t>定义比较函数</w:t>
      </w:r>
      <w:r w:rsidRPr="00395876">
        <w:rPr>
          <w:rFonts w:ascii="Consolas" w:hAnsi="Consolas" w:cs="宋体"/>
          <w:color w:val="000000"/>
          <w:sz w:val="18"/>
          <w:szCs w:val="18"/>
          <w:bdr w:val="none" w:sz="0" w:space="0" w:color="auto" w:frame="1"/>
          <w:lang w:eastAsia="zh-CN"/>
        </w:rPr>
        <w:t>  </w:t>
      </w:r>
    </w:p>
    <w:p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t>bool</w:t>
      </w:r>
      <w:r w:rsidRPr="00395876">
        <w:rPr>
          <w:rFonts w:ascii="Consolas" w:hAnsi="Consolas" w:cs="宋体"/>
          <w:color w:val="000000"/>
          <w:sz w:val="18"/>
          <w:szCs w:val="18"/>
          <w:bdr w:val="none" w:sz="0" w:space="0" w:color="auto" w:frame="1"/>
          <w:lang w:eastAsia="zh-CN"/>
        </w:rPr>
        <w:t> less_abs(</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a,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b) {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abs(a) &gt; abs(b); }  </w:t>
      </w:r>
    </w:p>
    <w:p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main() {  </w:t>
      </w:r>
    </w:p>
    <w:p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n;  </w:t>
      </w:r>
    </w:p>
    <w:p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n;  </w:t>
      </w:r>
    </w:p>
    <w:p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while</w:t>
      </w:r>
      <w:r w:rsidRPr="00395876">
        <w:rPr>
          <w:rFonts w:ascii="Consolas" w:hAnsi="Consolas" w:cs="宋体"/>
          <w:color w:val="000000"/>
          <w:sz w:val="18"/>
          <w:szCs w:val="18"/>
          <w:bdr w:val="none" w:sz="0" w:space="0" w:color="auto" w:frame="1"/>
          <w:lang w:eastAsia="zh-CN"/>
        </w:rPr>
        <w:t> (n--) {  </w:t>
      </w:r>
    </w:p>
    <w:p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m;  </w:t>
      </w:r>
    </w:p>
    <w:p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m;  </w:t>
      </w:r>
    </w:p>
    <w:p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vector&lt;</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&gt; nums;  </w:t>
      </w:r>
    </w:p>
    <w:p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i++) {  </w:t>
      </w:r>
    </w:p>
    <w:p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x;  </w:t>
      </w:r>
    </w:p>
    <w:p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x;  </w:t>
      </w:r>
    </w:p>
    <w:p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nums.push_back(x);  </w:t>
      </w:r>
    </w:p>
    <w:p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排序</w:t>
      </w:r>
      <w:r w:rsidRPr="00395876">
        <w:rPr>
          <w:rFonts w:ascii="Consolas" w:hAnsi="Consolas" w:cs="宋体"/>
          <w:color w:val="000000"/>
          <w:sz w:val="18"/>
          <w:szCs w:val="18"/>
          <w:bdr w:val="none" w:sz="0" w:space="0" w:color="auto" w:frame="1"/>
          <w:lang w:eastAsia="zh-CN"/>
        </w:rPr>
        <w:t>  </w:t>
      </w:r>
    </w:p>
    <w:p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sort(nums.begin(), nums.end(), less_abs);  </w:t>
      </w:r>
    </w:p>
    <w:p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输出</w:t>
      </w:r>
      <w:r w:rsidRPr="00395876">
        <w:rPr>
          <w:rFonts w:ascii="Consolas" w:hAnsi="Consolas" w:cs="宋体"/>
          <w:color w:val="000000"/>
          <w:sz w:val="18"/>
          <w:szCs w:val="18"/>
          <w:bdr w:val="none" w:sz="0" w:space="0" w:color="auto" w:frame="1"/>
          <w:lang w:eastAsia="zh-CN"/>
        </w:rPr>
        <w:t>  </w:t>
      </w:r>
    </w:p>
    <w:p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- 1; i++) cout &lt;&lt; nums[i] &lt;&lt; </w:t>
      </w:r>
      <w:r w:rsidRPr="00395876">
        <w:rPr>
          <w:rFonts w:ascii="Consolas" w:hAnsi="Consolas" w:cs="宋体"/>
          <w:color w:val="0000FF"/>
          <w:sz w:val="18"/>
          <w:szCs w:val="18"/>
          <w:bdr w:val="none" w:sz="0" w:space="0" w:color="auto" w:frame="1"/>
          <w:lang w:eastAsia="zh-CN"/>
        </w:rPr>
        <w:t>" "</w:t>
      </w:r>
      <w:r w:rsidRPr="00395876">
        <w:rPr>
          <w:rFonts w:ascii="Consolas" w:hAnsi="Consolas" w:cs="宋体"/>
          <w:color w:val="000000"/>
          <w:sz w:val="18"/>
          <w:szCs w:val="18"/>
          <w:bdr w:val="none" w:sz="0" w:space="0" w:color="auto" w:frame="1"/>
          <w:lang w:eastAsia="zh-CN"/>
        </w:rPr>
        <w:t>;  </w:t>
      </w:r>
    </w:p>
    <w:p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cout &lt;&lt; nums[m - 1] &lt;&lt; endl;  </w:t>
      </w:r>
    </w:p>
    <w:p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0;  </w:t>
      </w:r>
    </w:p>
    <w:p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p>
    <w:p w:rsidR="00CA604E" w:rsidRPr="00CA604E" w:rsidRDefault="00CA604E" w:rsidP="00741B54">
      <w:pPr>
        <w:pStyle w:val="2"/>
        <w:spacing w:before="315"/>
      </w:pPr>
      <w:bookmarkStart w:id="45" w:name="_Toc53733956"/>
      <w:r w:rsidRPr="00CA604E">
        <w:t>数字字符的统计</w:t>
      </w:r>
      <w:r w:rsidR="00490629" w:rsidRPr="005C5A2F">
        <w:rPr>
          <w:vertAlign w:val="superscript"/>
          <w:lang w:eastAsia="zh-CN"/>
        </w:rPr>
        <w:t>NQ0</w:t>
      </w:r>
      <w:r w:rsidR="00490629">
        <w:rPr>
          <w:vertAlign w:val="superscript"/>
          <w:lang w:eastAsia="zh-CN"/>
        </w:rPr>
        <w:t>38</w:t>
      </w:r>
      <w:bookmarkEnd w:id="45"/>
    </w:p>
    <w:p w:rsidR="00CA604E" w:rsidRPr="00CA604E" w:rsidRDefault="00CA604E" w:rsidP="009A2F9D">
      <w:pPr>
        <w:pStyle w:val="4"/>
        <w:rPr>
          <w:lang w:eastAsia="zh-CN"/>
        </w:rPr>
      </w:pPr>
      <w:r w:rsidRPr="00CA604E">
        <w:rPr>
          <w:lang w:eastAsia="zh-CN"/>
        </w:rPr>
        <w:t>描述</w:t>
      </w:r>
    </w:p>
    <w:p w:rsidR="00CA604E" w:rsidRPr="00CA604E" w:rsidRDefault="00CA604E" w:rsidP="00A40B87">
      <w:pPr>
        <w:pStyle w:val="affffb"/>
        <w:ind w:firstLine="420"/>
      </w:pPr>
      <w:r w:rsidRPr="00CA604E">
        <w:t>自从小鲁迷上编程，拜小华为师后，小华每次给的题目都是四则运算题。</w:t>
      </w:r>
    </w:p>
    <w:p w:rsidR="00CA604E" w:rsidRPr="00CA604E" w:rsidRDefault="00CA604E" w:rsidP="001C1C08">
      <w:pPr>
        <w:pStyle w:val="affffb"/>
        <w:ind w:firstLine="420"/>
      </w:pPr>
      <w:r w:rsidRPr="00CA604E">
        <w:t>小鲁决定不问小华，自己编个字符串处理的程序，左思右想，觉得自己得先从简单的统计开始，他给自己定了一个任务</w:t>
      </w:r>
      <w:r w:rsidRPr="00CA604E">
        <w:t>:</w:t>
      </w:r>
    </w:p>
    <w:p w:rsidR="00CA604E" w:rsidRPr="00CA604E" w:rsidRDefault="00CA604E" w:rsidP="00A40B87">
      <w:pPr>
        <w:pStyle w:val="affffb"/>
        <w:ind w:firstLine="420"/>
      </w:pPr>
      <w:r w:rsidRPr="00CA604E">
        <w:t>读入一个字符串，统计该字符串中数字字符出现的次数。</w:t>
      </w:r>
    </w:p>
    <w:p w:rsidR="00CA604E" w:rsidRPr="00CA604E" w:rsidRDefault="00CA604E" w:rsidP="009A2F9D">
      <w:pPr>
        <w:pStyle w:val="4"/>
        <w:rPr>
          <w:lang w:eastAsia="zh-CN"/>
        </w:rPr>
      </w:pPr>
      <w:r w:rsidRPr="00CA604E">
        <w:rPr>
          <w:lang w:eastAsia="zh-CN"/>
        </w:rPr>
        <w:t>输入</w:t>
      </w:r>
    </w:p>
    <w:p w:rsidR="00CA604E" w:rsidRPr="00CA604E" w:rsidRDefault="00CA604E" w:rsidP="00A40B87">
      <w:pPr>
        <w:pStyle w:val="affffb"/>
        <w:ind w:firstLine="420"/>
      </w:pPr>
      <w:r w:rsidRPr="00CA604E">
        <w:t>第一行输入</w:t>
      </w:r>
      <w:r w:rsidRPr="00CA604E">
        <w:t>n,</w:t>
      </w:r>
      <w:r w:rsidRPr="00CA604E">
        <w:t>代表有</w:t>
      </w:r>
      <w:r w:rsidRPr="00CA604E">
        <w:t>n</w:t>
      </w:r>
      <w:r w:rsidRPr="00CA604E">
        <w:t>个测试实例。</w:t>
      </w:r>
    </w:p>
    <w:p w:rsidR="00CA604E" w:rsidRPr="00CA604E" w:rsidRDefault="00CA604E" w:rsidP="00A40B87">
      <w:pPr>
        <w:pStyle w:val="affffb"/>
        <w:ind w:firstLine="420"/>
      </w:pPr>
      <w:r w:rsidRPr="00CA604E">
        <w:t>接着输入</w:t>
      </w:r>
      <w:r w:rsidRPr="00CA604E">
        <w:t>n</w:t>
      </w:r>
      <w:r w:rsidRPr="00CA604E">
        <w:t>行，每行是一个包含字母和数字的字符串。</w:t>
      </w:r>
    </w:p>
    <w:p w:rsidR="00CA604E" w:rsidRPr="00CA604E" w:rsidRDefault="00CA604E" w:rsidP="009A2F9D">
      <w:pPr>
        <w:pStyle w:val="4"/>
        <w:rPr>
          <w:lang w:eastAsia="zh-CN"/>
        </w:rPr>
      </w:pPr>
      <w:r w:rsidRPr="00CA604E">
        <w:rPr>
          <w:lang w:eastAsia="zh-CN"/>
        </w:rPr>
        <w:lastRenderedPageBreak/>
        <w:t>输出</w:t>
      </w:r>
    </w:p>
    <w:p w:rsidR="00CA604E" w:rsidRPr="00A40B87" w:rsidRDefault="00CA604E" w:rsidP="00CA604E">
      <w:pPr>
        <w:widowControl/>
        <w:wordWrap w:val="0"/>
        <w:autoSpaceDE/>
        <w:autoSpaceDN/>
        <w:adjustRightInd/>
        <w:spacing w:before="0" w:after="225" w:line="360" w:lineRule="atLeast"/>
        <w:ind w:firstLine="0"/>
        <w:textAlignment w:val="auto"/>
        <w:rPr>
          <w:rStyle w:val="Char2"/>
          <w:lang w:eastAsia="zh-CN"/>
        </w:rPr>
      </w:pPr>
      <w:r w:rsidRPr="00A40B87">
        <w:rPr>
          <w:rStyle w:val="Char2"/>
          <w:lang w:eastAsia="zh-CN"/>
        </w:rPr>
        <w:t>输出</w:t>
      </w:r>
      <w:r w:rsidRPr="00A40B87">
        <w:rPr>
          <w:rStyle w:val="Char2"/>
          <w:lang w:eastAsia="zh-CN"/>
        </w:rPr>
        <w:t>n</w:t>
      </w:r>
      <w:r w:rsidRPr="00A40B87">
        <w:rPr>
          <w:rStyle w:val="Char2"/>
          <w:lang w:eastAsia="zh-CN"/>
        </w:rPr>
        <w:t>行，每行对应输入行中数字字符的个数</w:t>
      </w:r>
      <w:r w:rsidRPr="00CA604E">
        <w:rPr>
          <w:rFonts w:ascii="Helvetica" w:hAnsi="Helvetica" w:cs="Helvetica"/>
          <w:color w:val="333333"/>
          <w:sz w:val="24"/>
          <w:szCs w:val="24"/>
          <w:lang w:eastAsia="zh-CN"/>
        </w:rPr>
        <w:t>。</w:t>
      </w:r>
    </w:p>
    <w:p w:rsidR="00CA604E" w:rsidRPr="00CA604E" w:rsidRDefault="00A40B87" w:rsidP="009A2F9D">
      <w:pPr>
        <w:pStyle w:val="4"/>
        <w:rPr>
          <w:lang w:eastAsia="zh-CN"/>
        </w:rPr>
      </w:pPr>
      <w:r>
        <w:rPr>
          <w:lang w:eastAsia="zh-CN"/>
        </w:rPr>
        <w:t>输入样例</w:t>
      </w:r>
      <w:r w:rsidR="00CA604E" w:rsidRPr="00CA604E">
        <w:rPr>
          <w:lang w:eastAsia="zh-CN"/>
        </w:rPr>
        <w:t> </w:t>
      </w:r>
    </w:p>
    <w:p w:rsidR="00CA604E" w:rsidRPr="00CA604E" w:rsidRDefault="00CA604E" w:rsidP="00A40B87">
      <w:pPr>
        <w:pStyle w:val="affffc"/>
        <w:ind w:left="420"/>
      </w:pPr>
      <w:r w:rsidRPr="00CA604E">
        <w:t>2</w:t>
      </w:r>
    </w:p>
    <w:p w:rsidR="00CA604E" w:rsidRPr="00CA604E" w:rsidRDefault="00CA604E" w:rsidP="00A40B87">
      <w:pPr>
        <w:pStyle w:val="affffc"/>
        <w:ind w:left="420"/>
      </w:pPr>
      <w:r w:rsidRPr="00CA604E">
        <w:t>1312dfhfh</w:t>
      </w:r>
    </w:p>
    <w:p w:rsidR="00CA604E" w:rsidRPr="00CA604E" w:rsidRDefault="00CA604E" w:rsidP="00A40B87">
      <w:pPr>
        <w:pStyle w:val="affffc"/>
        <w:ind w:left="420"/>
      </w:pPr>
      <w:r w:rsidRPr="00CA604E">
        <w:t>reythy78</w:t>
      </w:r>
    </w:p>
    <w:p w:rsidR="00CA604E" w:rsidRPr="00CA604E" w:rsidRDefault="00A40B87" w:rsidP="009A2F9D">
      <w:pPr>
        <w:pStyle w:val="4"/>
        <w:rPr>
          <w:lang w:eastAsia="zh-CN"/>
        </w:rPr>
      </w:pPr>
      <w:r>
        <w:rPr>
          <w:lang w:eastAsia="zh-CN"/>
        </w:rPr>
        <w:t>输出样例</w:t>
      </w:r>
    </w:p>
    <w:p w:rsidR="00CA604E" w:rsidRPr="00CA604E" w:rsidRDefault="00CA604E" w:rsidP="00A40B87">
      <w:pPr>
        <w:pStyle w:val="affffc"/>
        <w:ind w:left="420"/>
      </w:pPr>
      <w:r w:rsidRPr="00CA604E">
        <w:t>4</w:t>
      </w:r>
    </w:p>
    <w:p w:rsidR="00CA604E" w:rsidRPr="00CA604E" w:rsidRDefault="00CA604E" w:rsidP="00A40B87">
      <w:pPr>
        <w:pStyle w:val="affffc"/>
        <w:ind w:left="420"/>
      </w:pPr>
      <w:r w:rsidRPr="00CA604E">
        <w:t>2</w:t>
      </w:r>
    </w:p>
    <w:p w:rsidR="00210421" w:rsidRDefault="00CF7ED0">
      <w:r>
        <w:rPr>
          <w:b/>
        </w:rPr>
        <w:t>解题思路</w:t>
      </w:r>
    </w:p>
    <w:p w:rsidR="00210421" w:rsidRDefault="00CF7ED0">
      <w:pPr>
        <w:ind w:firstLine="420"/>
      </w:pPr>
      <w:r>
        <w:t>本题找出大整数的所有质因子。程序用字符串存储大整数，然后对可能的质因子进行试除。由于</w:t>
      </w:r>
      <w:r>
        <w:t>Python</w:t>
      </w:r>
      <w:r>
        <w:t>可以直接处理大整数，直接将字符串转为整数后进行质因数分解。</w:t>
      </w:r>
    </w:p>
    <w:p w:rsidR="00CE31B9" w:rsidRDefault="00CE31B9" w:rsidP="009A2F9D">
      <w:pPr>
        <w:pStyle w:val="4"/>
        <w:rPr>
          <w:lang w:eastAsia="zh-CN"/>
        </w:rPr>
      </w:pPr>
      <w:r>
        <w:rPr>
          <w:rFonts w:hint="eastAsia"/>
          <w:lang w:eastAsia="zh-CN"/>
        </w:rPr>
        <w:t>参考代码</w:t>
      </w:r>
      <w:r>
        <w:rPr>
          <w:rFonts w:hint="eastAsia"/>
          <w:lang w:eastAsia="zh-CN"/>
        </w:rPr>
        <w:t>(C++)</w:t>
      </w:r>
    </w:p>
    <w:p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8200"/>
          <w:sz w:val="18"/>
          <w:szCs w:val="18"/>
          <w:bdr w:val="none" w:sz="0" w:space="0" w:color="auto" w:frame="1"/>
          <w:lang w:eastAsia="zh-CN"/>
        </w:rPr>
        <w:t>// NQ038 </w:t>
      </w:r>
      <w:r w:rsidRPr="00A66C63">
        <w:rPr>
          <w:rFonts w:ascii="Consolas" w:hAnsi="Consolas" w:cs="宋体"/>
          <w:color w:val="008200"/>
          <w:sz w:val="18"/>
          <w:szCs w:val="18"/>
          <w:bdr w:val="none" w:sz="0" w:space="0" w:color="auto" w:frame="1"/>
          <w:lang w:eastAsia="zh-CN"/>
        </w:rPr>
        <w:t>数字字符统计</w:t>
      </w:r>
      <w:r w:rsidRPr="00A66C63">
        <w:rPr>
          <w:rFonts w:ascii="Consolas" w:hAnsi="Consolas" w:cs="宋体"/>
          <w:color w:val="000000"/>
          <w:sz w:val="18"/>
          <w:szCs w:val="18"/>
          <w:bdr w:val="none" w:sz="0" w:space="0" w:color="auto" w:frame="1"/>
          <w:lang w:eastAsia="zh-CN"/>
        </w:rPr>
        <w:t>  </w:t>
      </w:r>
    </w:p>
    <w:p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&lt;cstring&gt;</w:t>
      </w:r>
      <w:r w:rsidRPr="00A66C63">
        <w:rPr>
          <w:rFonts w:ascii="Consolas" w:hAnsi="Consolas" w:cs="宋体"/>
          <w:color w:val="000000"/>
          <w:sz w:val="18"/>
          <w:szCs w:val="18"/>
          <w:bdr w:val="none" w:sz="0" w:space="0" w:color="auto" w:frame="1"/>
          <w:lang w:eastAsia="zh-CN"/>
        </w:rPr>
        <w:t>  </w:t>
      </w:r>
    </w:p>
    <w:p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&lt;iostream&gt;</w:t>
      </w:r>
      <w:r w:rsidRPr="00A66C63">
        <w:rPr>
          <w:rFonts w:ascii="Consolas" w:hAnsi="Consolas" w:cs="宋体"/>
          <w:color w:val="000000"/>
          <w:sz w:val="18"/>
          <w:szCs w:val="18"/>
          <w:bdr w:val="none" w:sz="0" w:space="0" w:color="auto" w:frame="1"/>
          <w:lang w:eastAsia="zh-CN"/>
        </w:rPr>
        <w:t>  </w:t>
      </w:r>
    </w:p>
    <w:p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006699"/>
          <w:sz w:val="18"/>
          <w:szCs w:val="18"/>
          <w:bdr w:val="none" w:sz="0" w:space="0" w:color="auto" w:frame="1"/>
          <w:lang w:eastAsia="zh-CN"/>
        </w:rPr>
        <w:t>using</w:t>
      </w: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namespace</w:t>
      </w:r>
      <w:r w:rsidRPr="00A66C63">
        <w:rPr>
          <w:rFonts w:ascii="Consolas" w:hAnsi="Consolas" w:cs="宋体"/>
          <w:color w:val="000000"/>
          <w:sz w:val="18"/>
          <w:szCs w:val="18"/>
          <w:bdr w:val="none" w:sz="0" w:space="0" w:color="auto" w:frame="1"/>
          <w:lang w:eastAsia="zh-CN"/>
        </w:rPr>
        <w:t> std;  </w:t>
      </w:r>
    </w:p>
    <w:p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main() {  </w:t>
      </w:r>
    </w:p>
    <w:p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n;  </w:t>
      </w:r>
    </w:p>
    <w:p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cin &gt;&gt; n;  </w:t>
      </w:r>
    </w:p>
    <w:p w:rsidR="00A66C63" w:rsidRPr="00A66C63" w:rsidRDefault="00A66C63" w:rsidP="00924562">
      <w:pPr>
        <w:widowControl/>
        <w:numPr>
          <w:ilvl w:val="0"/>
          <w:numId w:val="50"/>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while</w:t>
      </w:r>
      <w:r w:rsidRPr="00A66C63">
        <w:rPr>
          <w:rFonts w:ascii="Consolas" w:hAnsi="Consolas" w:cs="宋体"/>
          <w:color w:val="000000"/>
          <w:sz w:val="18"/>
          <w:szCs w:val="18"/>
          <w:bdr w:val="none" w:sz="0" w:space="0" w:color="auto" w:frame="1"/>
          <w:lang w:eastAsia="zh-CN"/>
        </w:rPr>
        <w:t> (n--) {  </w:t>
      </w:r>
    </w:p>
    <w:p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string s;  </w:t>
      </w:r>
    </w:p>
    <w:p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cin &gt;&gt; s;  </w:t>
      </w:r>
    </w:p>
    <w:p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循环统计数字个数</w:t>
      </w:r>
      <w:r w:rsidRPr="00A66C63">
        <w:rPr>
          <w:rFonts w:ascii="Consolas" w:hAnsi="Consolas" w:cs="宋体"/>
          <w:color w:val="000000"/>
          <w:sz w:val="18"/>
          <w:szCs w:val="18"/>
          <w:bdr w:val="none" w:sz="0" w:space="0" w:color="auto" w:frame="1"/>
          <w:lang w:eastAsia="zh-CN"/>
        </w:rPr>
        <w:t>  </w:t>
      </w:r>
    </w:p>
    <w:p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cnt = 0;  </w:t>
      </w:r>
    </w:p>
    <w:p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for</w:t>
      </w:r>
      <w:r w:rsidRPr="00A66C63">
        <w:rPr>
          <w:rFonts w:ascii="Consolas" w:hAnsi="Consolas" w:cs="宋体"/>
          <w:color w:val="000000"/>
          <w:sz w:val="18"/>
          <w:szCs w:val="18"/>
          <w:bdr w:val="none" w:sz="0" w:space="0" w:color="auto" w:frame="1"/>
          <w:lang w:eastAsia="zh-CN"/>
        </w:rPr>
        <w:t> (auto c : s)  </w:t>
      </w:r>
    </w:p>
    <w:p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if</w:t>
      </w:r>
      <w:r w:rsidRPr="00A66C63">
        <w:rPr>
          <w:rFonts w:ascii="Consolas" w:hAnsi="Consolas" w:cs="宋体"/>
          <w:color w:val="000000"/>
          <w:sz w:val="18"/>
          <w:szCs w:val="18"/>
          <w:bdr w:val="none" w:sz="0" w:space="0" w:color="auto" w:frame="1"/>
          <w:lang w:eastAsia="zh-CN"/>
        </w:rPr>
        <w:t> (isdigit(c)) cnt++;  </w:t>
      </w:r>
    </w:p>
    <w:p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输出字符个数</w:t>
      </w:r>
      <w:r w:rsidRPr="00A66C63">
        <w:rPr>
          <w:rFonts w:ascii="Consolas" w:hAnsi="Consolas" w:cs="宋体"/>
          <w:color w:val="000000"/>
          <w:sz w:val="18"/>
          <w:szCs w:val="18"/>
          <w:bdr w:val="none" w:sz="0" w:space="0" w:color="auto" w:frame="1"/>
          <w:lang w:eastAsia="zh-CN"/>
        </w:rPr>
        <w:t>  </w:t>
      </w:r>
    </w:p>
    <w:p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cout &lt;&lt; cnt &lt;&lt; endl;  </w:t>
      </w:r>
    </w:p>
    <w:p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  </w:t>
      </w:r>
    </w:p>
    <w:p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return</w:t>
      </w:r>
      <w:r w:rsidRPr="00A66C63">
        <w:rPr>
          <w:rFonts w:ascii="Consolas" w:hAnsi="Consolas" w:cs="宋体"/>
          <w:color w:val="000000"/>
          <w:sz w:val="18"/>
          <w:szCs w:val="18"/>
          <w:bdr w:val="none" w:sz="0" w:space="0" w:color="auto" w:frame="1"/>
          <w:lang w:eastAsia="zh-CN"/>
        </w:rPr>
        <w:t> 0;  </w:t>
      </w:r>
    </w:p>
    <w:p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rsidR="00546D05" w:rsidRPr="00546D05" w:rsidRDefault="00546D05" w:rsidP="00741B54">
      <w:pPr>
        <w:pStyle w:val="2"/>
        <w:spacing w:before="315"/>
        <w:rPr>
          <w:lang w:eastAsia="zh-CN"/>
        </w:rPr>
      </w:pPr>
      <w:bookmarkStart w:id="46" w:name="_Toc53733957"/>
      <w:r w:rsidRPr="00546D05">
        <w:rPr>
          <w:lang w:eastAsia="zh-CN"/>
        </w:rPr>
        <w:lastRenderedPageBreak/>
        <w:t>合法标识符</w:t>
      </w:r>
      <w:r w:rsidR="001B30C2" w:rsidRPr="005C5A2F">
        <w:rPr>
          <w:vertAlign w:val="superscript"/>
          <w:lang w:eastAsia="zh-CN"/>
        </w:rPr>
        <w:t>NQ0</w:t>
      </w:r>
      <w:r w:rsidR="001B30C2">
        <w:rPr>
          <w:vertAlign w:val="superscript"/>
          <w:lang w:eastAsia="zh-CN"/>
        </w:rPr>
        <w:t>39</w:t>
      </w:r>
      <w:bookmarkEnd w:id="46"/>
    </w:p>
    <w:p w:rsidR="00546D05" w:rsidRPr="00546D05" w:rsidRDefault="00546D05" w:rsidP="009A2F9D">
      <w:pPr>
        <w:pStyle w:val="4"/>
        <w:rPr>
          <w:lang w:eastAsia="zh-CN"/>
        </w:rPr>
      </w:pPr>
      <w:r w:rsidRPr="00546D05">
        <w:rPr>
          <w:lang w:eastAsia="zh-CN"/>
        </w:rPr>
        <w:t>描述</w:t>
      </w:r>
    </w:p>
    <w:p w:rsidR="00230AC5" w:rsidRDefault="00230AC5" w:rsidP="00A40B87">
      <w:pPr>
        <w:pStyle w:val="affffb"/>
        <w:ind w:firstLine="420"/>
      </w:pPr>
      <w:r>
        <w:t>编程课上</w:t>
      </w:r>
      <w:r>
        <w:t>Andy</w:t>
      </w:r>
      <w:r w:rsidR="00546D05" w:rsidRPr="00546D05">
        <w:t>老师</w:t>
      </w:r>
      <w:r>
        <w:t>特别提到</w:t>
      </w:r>
      <w:r w:rsidR="00546D05" w:rsidRPr="00546D05">
        <w:t>写代码要养成</w:t>
      </w:r>
      <w:r>
        <w:t>良好的命名</w:t>
      </w:r>
      <w:r w:rsidR="00546D05" w:rsidRPr="00546D05">
        <w:t>习惯，标识符</w:t>
      </w:r>
      <w:r>
        <w:t>的命名要</w:t>
      </w:r>
      <w:r w:rsidR="00546D05" w:rsidRPr="00546D05">
        <w:t>合法且有意义，代码才能一目了然。下课后，</w:t>
      </w:r>
      <w:r w:rsidRPr="00546D05">
        <w:t>小鲁</w:t>
      </w:r>
      <w:r>
        <w:t>和</w:t>
      </w:r>
      <w:r w:rsidR="00546D05" w:rsidRPr="00546D05">
        <w:t>小栋和一起去食堂的路上还在</w:t>
      </w:r>
      <w:r>
        <w:t>继续</w:t>
      </w:r>
      <w:r w:rsidR="00546D05" w:rsidRPr="00546D05">
        <w:t>讨论有关字符串标识符的问题。小栋笑嘻嘻的</w:t>
      </w:r>
      <w:r>
        <w:t>逗小鲁</w:t>
      </w:r>
      <w:r w:rsidR="00546D05" w:rsidRPr="00546D05">
        <w:t>说，</w:t>
      </w:r>
      <w:r w:rsidR="00546D05" w:rsidRPr="00546D05">
        <w:t>“</w:t>
      </w:r>
      <w:r w:rsidR="00546D05" w:rsidRPr="00546D05">
        <w:t>一说到</w:t>
      </w:r>
      <w:r w:rsidR="00546D05" w:rsidRPr="00546D05">
        <w:t>“</w:t>
      </w:r>
      <w:r w:rsidR="00546D05" w:rsidRPr="00546D05">
        <w:t>串</w:t>
      </w:r>
      <w:r w:rsidR="00546D05" w:rsidRPr="00546D05">
        <w:t>”</w:t>
      </w:r>
      <w:r w:rsidR="00546D05" w:rsidRPr="00546D05">
        <w:t>，我马上想到烤肉串，都流口水了，字符串不一定都是合法，但是烤肉串肯定合法。晚上出去吃烤肉，怎样？</w:t>
      </w:r>
      <w:r w:rsidR="00546D05" w:rsidRPr="00546D05">
        <w:t>”</w:t>
      </w:r>
      <w:r w:rsidR="00546D05" w:rsidRPr="00546D05">
        <w:t>。小鲁当即同意，但是谁买单呢？</w:t>
      </w:r>
      <w:r w:rsidR="00546D05" w:rsidRPr="00546D05">
        <w:t xml:space="preserve"> </w:t>
      </w:r>
    </w:p>
    <w:p w:rsidR="00546D05" w:rsidRPr="00546D05" w:rsidRDefault="00546D05" w:rsidP="00A40B87">
      <w:pPr>
        <w:pStyle w:val="affffb"/>
        <w:ind w:firstLine="420"/>
      </w:pPr>
      <w:r w:rsidRPr="00546D05">
        <w:t>小</w:t>
      </w:r>
      <w:r w:rsidR="00230AC5">
        <w:t>华</w:t>
      </w:r>
      <w:r w:rsidRPr="00546D05">
        <w:t>建议：</w:t>
      </w:r>
      <w:r w:rsidRPr="00546D05">
        <w:t>“</w:t>
      </w:r>
      <w:r w:rsidRPr="00546D05">
        <w:t>我们来写个程序自动判断字符串是否是合法的标识符，看谁先写出来，后写出来的请客</w:t>
      </w:r>
      <w:r w:rsidRPr="00546D05">
        <w:t>”</w:t>
      </w:r>
      <w:r w:rsidRPr="00546D05">
        <w:t>。</w:t>
      </w:r>
    </w:p>
    <w:p w:rsidR="00546D05" w:rsidRPr="00546D05" w:rsidRDefault="00230AC5" w:rsidP="00A40B87">
      <w:pPr>
        <w:pStyle w:val="affffb"/>
        <w:ind w:firstLine="420"/>
      </w:pPr>
      <w:r>
        <w:t>文字领域是小鲁的必争之地，然而小华实力摆在那里，</w:t>
      </w:r>
      <w:r w:rsidR="00546D05" w:rsidRPr="00546D05">
        <w:t>你猜</w:t>
      </w:r>
      <w:r>
        <w:t>最后谁能</w:t>
      </w:r>
      <w:r w:rsidR="00546D05" w:rsidRPr="00546D05">
        <w:t>赢呢？</w:t>
      </w:r>
    </w:p>
    <w:p w:rsidR="00546D05" w:rsidRPr="00AF47F4" w:rsidRDefault="00546D05" w:rsidP="00AF47F4">
      <w:pPr>
        <w:pStyle w:val="affffc"/>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rsidR="00546D05" w:rsidRPr="00546D05" w:rsidRDefault="00546D05" w:rsidP="009A2F9D">
      <w:pPr>
        <w:pStyle w:val="4"/>
        <w:rPr>
          <w:lang w:eastAsia="zh-CN"/>
        </w:rPr>
      </w:pPr>
      <w:r w:rsidRPr="00546D05">
        <w:rPr>
          <w:lang w:eastAsia="zh-CN"/>
        </w:rPr>
        <w:t>输入</w:t>
      </w:r>
    </w:p>
    <w:p w:rsidR="00546D05" w:rsidRPr="00546D05" w:rsidRDefault="00546D05" w:rsidP="00A40B87">
      <w:pPr>
        <w:pStyle w:val="affffb"/>
        <w:ind w:firstLine="420"/>
      </w:pPr>
      <w:r w:rsidRPr="00546D05">
        <w:t>第一行输入整数</w:t>
      </w:r>
      <w:r w:rsidRPr="00546D05">
        <w:t>n</w:t>
      </w:r>
      <w:r w:rsidRPr="00546D05">
        <w:t>，表示要输入</w:t>
      </w:r>
      <w:r w:rsidRPr="00546D05">
        <w:t>n</w:t>
      </w:r>
      <w:r w:rsidRPr="00546D05">
        <w:t>行字符串。</w:t>
      </w:r>
    </w:p>
    <w:p w:rsidR="00546D05" w:rsidRPr="00546D05" w:rsidRDefault="00546D05" w:rsidP="00A40B87">
      <w:pPr>
        <w:pStyle w:val="affffb"/>
        <w:ind w:firstLine="420"/>
      </w:pPr>
      <w:r w:rsidRPr="00546D05">
        <w:t>接着每行输入一个字符串，长度不超过</w:t>
      </w:r>
      <w:r w:rsidRPr="00546D05">
        <w:t>50</w:t>
      </w:r>
      <w:r w:rsidRPr="00546D05">
        <w:t>。</w:t>
      </w:r>
    </w:p>
    <w:p w:rsidR="00546D05" w:rsidRPr="00546D05" w:rsidRDefault="00546D05" w:rsidP="009A2F9D">
      <w:pPr>
        <w:pStyle w:val="4"/>
        <w:rPr>
          <w:lang w:eastAsia="zh-CN"/>
        </w:rPr>
      </w:pPr>
      <w:r w:rsidRPr="00546D05">
        <w:rPr>
          <w:lang w:eastAsia="zh-CN"/>
        </w:rPr>
        <w:t>输出</w:t>
      </w:r>
    </w:p>
    <w:p w:rsidR="00546D05" w:rsidRPr="00546D05" w:rsidRDefault="00546D05" w:rsidP="00A40B87">
      <w:pPr>
        <w:pStyle w:val="affffb"/>
        <w:ind w:firstLine="420"/>
      </w:pPr>
      <w:r w:rsidRPr="00546D05">
        <w:t>对于每个输入的字符串，输出</w:t>
      </w:r>
      <w:r w:rsidRPr="00546D05">
        <w:t>“yes”</w:t>
      </w:r>
      <w:r w:rsidRPr="00546D05">
        <w:t>，表示是合法的标识符，否则</w:t>
      </w:r>
      <w:r w:rsidRPr="00546D05">
        <w:t>“no”</w:t>
      </w:r>
      <w:r w:rsidRPr="00546D05">
        <w:t>，表示非法的标识符。</w:t>
      </w:r>
    </w:p>
    <w:p w:rsidR="00546D05" w:rsidRPr="00546D05" w:rsidRDefault="00A40B87" w:rsidP="009A2F9D">
      <w:pPr>
        <w:pStyle w:val="4"/>
        <w:rPr>
          <w:lang w:eastAsia="zh-CN"/>
        </w:rPr>
      </w:pPr>
      <w:r>
        <w:rPr>
          <w:lang w:eastAsia="zh-CN"/>
        </w:rPr>
        <w:t>输入样例</w:t>
      </w:r>
      <w:r w:rsidR="00546D05" w:rsidRPr="00546D05">
        <w:rPr>
          <w:lang w:eastAsia="zh-CN"/>
        </w:rPr>
        <w:t> </w:t>
      </w:r>
    </w:p>
    <w:p w:rsidR="00546D05" w:rsidRPr="00546D05" w:rsidRDefault="00546D05" w:rsidP="00A40B87">
      <w:pPr>
        <w:pStyle w:val="affffc"/>
        <w:ind w:left="420"/>
      </w:pPr>
      <w:r w:rsidRPr="00546D05">
        <w:t>3</w:t>
      </w:r>
    </w:p>
    <w:p w:rsidR="00546D05" w:rsidRPr="00546D05" w:rsidRDefault="00546D05" w:rsidP="00A40B87">
      <w:pPr>
        <w:pStyle w:val="affffc"/>
        <w:ind w:left="420"/>
      </w:pPr>
      <w:r w:rsidRPr="00546D05">
        <w:t>_tea345</w:t>
      </w:r>
    </w:p>
    <w:p w:rsidR="00546D05" w:rsidRPr="00546D05" w:rsidRDefault="00546D05" w:rsidP="00A40B87">
      <w:pPr>
        <w:pStyle w:val="affffc"/>
        <w:ind w:left="420"/>
      </w:pPr>
      <w:r w:rsidRPr="00546D05">
        <w:t>39wei_</w:t>
      </w:r>
    </w:p>
    <w:p w:rsidR="00546D05" w:rsidRPr="00546D05" w:rsidRDefault="00546D05" w:rsidP="00A40B87">
      <w:pPr>
        <w:pStyle w:val="affffc"/>
        <w:ind w:left="420"/>
      </w:pPr>
      <w:r w:rsidRPr="00546D05">
        <w:t>hap567</w:t>
      </w:r>
    </w:p>
    <w:p w:rsidR="00546D05" w:rsidRPr="00546D05" w:rsidRDefault="00A40B87" w:rsidP="009A2F9D">
      <w:pPr>
        <w:pStyle w:val="4"/>
        <w:rPr>
          <w:lang w:eastAsia="zh-CN"/>
        </w:rPr>
      </w:pPr>
      <w:r>
        <w:rPr>
          <w:lang w:eastAsia="zh-CN"/>
        </w:rPr>
        <w:t>输出样例</w:t>
      </w:r>
    </w:p>
    <w:p w:rsidR="00546D05" w:rsidRPr="00546D05" w:rsidRDefault="00546D05" w:rsidP="00A40B87">
      <w:pPr>
        <w:pStyle w:val="affffc"/>
        <w:ind w:left="420"/>
      </w:pPr>
      <w:r w:rsidRPr="00546D05">
        <w:t>yes</w:t>
      </w:r>
    </w:p>
    <w:p w:rsidR="00546D05" w:rsidRPr="00546D05" w:rsidRDefault="00546D05" w:rsidP="00A40B87">
      <w:pPr>
        <w:pStyle w:val="affffc"/>
        <w:ind w:left="420"/>
      </w:pPr>
      <w:r w:rsidRPr="00546D05">
        <w:t>no</w:t>
      </w:r>
    </w:p>
    <w:p w:rsidR="00DF4D2F" w:rsidRDefault="00546D05" w:rsidP="00A40B87">
      <w:pPr>
        <w:pStyle w:val="affffc"/>
        <w:ind w:left="420"/>
      </w:pPr>
      <w:r w:rsidRPr="00546D05">
        <w:t>yes</w:t>
      </w:r>
    </w:p>
    <w:p w:rsidR="00210421" w:rsidRDefault="00CF7ED0">
      <w:r>
        <w:rPr>
          <w:b/>
        </w:rPr>
        <w:t>解题思路</w:t>
      </w:r>
    </w:p>
    <w:p w:rsidR="00210421" w:rsidRDefault="00CF7ED0">
      <w:pPr>
        <w:ind w:firstLine="420"/>
      </w:pPr>
      <w:r>
        <w:t>本题判断一个数是否为完美数（等于其真因子之和）。程序遍历</w:t>
      </w:r>
      <w:r>
        <w:t>2</w:t>
      </w:r>
      <w:r>
        <w:t>到</w:t>
      </w:r>
      <w:r>
        <w:t>√n</w:t>
      </w:r>
      <w:r>
        <w:t>，对于每个能整除</w:t>
      </w:r>
      <w:r>
        <w:t>n</w:t>
      </w:r>
      <w:r>
        <w:t>的</w:t>
      </w:r>
      <w:r>
        <w:t>i</w:t>
      </w:r>
      <w:r>
        <w:t>，</w:t>
      </w:r>
      <w:r>
        <w:t>i</w:t>
      </w:r>
      <w:r>
        <w:t>和</w:t>
      </w:r>
      <w:r>
        <w:lastRenderedPageBreak/>
        <w:t>n/i</w:t>
      </w:r>
      <w:r>
        <w:t>都是</w:t>
      </w:r>
      <w:r>
        <w:t>n</w:t>
      </w:r>
      <w:r>
        <w:t>的因子（注意</w:t>
      </w:r>
      <w:r>
        <w:t>i=n/i</w:t>
      </w:r>
      <w:r>
        <w:t>时只加一次）。累加所有真因子后与原数比较。</w:t>
      </w:r>
    </w:p>
    <w:p w:rsidR="00544F79" w:rsidRDefault="00DF4D2F" w:rsidP="009A2F9D">
      <w:pPr>
        <w:pStyle w:val="4"/>
        <w:rPr>
          <w:lang w:eastAsia="zh-CN"/>
        </w:rPr>
      </w:pPr>
      <w:r>
        <w:t>参考代码</w:t>
      </w:r>
      <w:r>
        <w:t>(C++)</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8200"/>
          <w:sz w:val="18"/>
          <w:szCs w:val="18"/>
          <w:bdr w:val="none" w:sz="0" w:space="0" w:color="auto" w:frame="1"/>
          <w:lang w:eastAsia="zh-CN"/>
        </w:rPr>
        <w:t>// NQ039</w:t>
      </w:r>
      <w:r w:rsidRPr="00546D05">
        <w:rPr>
          <w:rFonts w:ascii="Consolas" w:hAnsi="Consolas" w:cs="宋体"/>
          <w:color w:val="008200"/>
          <w:sz w:val="18"/>
          <w:szCs w:val="18"/>
          <w:bdr w:val="none" w:sz="0" w:space="0" w:color="auto" w:frame="1"/>
          <w:lang w:eastAsia="zh-CN"/>
        </w:rPr>
        <w:t>合法标识符</w:t>
      </w:r>
      <w:r w:rsidRPr="00546D05">
        <w:rPr>
          <w:rFonts w:ascii="Consolas" w:hAnsi="Consolas" w:cs="宋体"/>
          <w:color w:val="000000"/>
          <w:sz w:val="18"/>
          <w:szCs w:val="18"/>
          <w:bdr w:val="none" w:sz="0" w:space="0" w:color="auto" w:frame="1"/>
          <w:lang w:eastAsia="zh-CN"/>
        </w:rPr>
        <w:t>  </w:t>
      </w:r>
    </w:p>
    <w:p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t>#include &lt;cstring&gt;</w:t>
      </w:r>
      <w:r w:rsidRPr="00546D05">
        <w:rPr>
          <w:rFonts w:ascii="Consolas" w:hAnsi="Consolas" w:cs="宋体"/>
          <w:color w:val="000000"/>
          <w:sz w:val="18"/>
          <w:szCs w:val="18"/>
          <w:bdr w:val="none" w:sz="0" w:space="0" w:color="auto" w:frame="1"/>
          <w:lang w:eastAsia="zh-CN"/>
        </w:rPr>
        <w:t>  </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t>#include &lt;iostream&gt;</w:t>
      </w:r>
      <w:r w:rsidRPr="00546D05">
        <w:rPr>
          <w:rFonts w:ascii="Consolas" w:hAnsi="Consolas" w:cs="宋体"/>
          <w:color w:val="000000"/>
          <w:sz w:val="18"/>
          <w:szCs w:val="18"/>
          <w:bdr w:val="none" w:sz="0" w:space="0" w:color="auto" w:frame="1"/>
          <w:lang w:eastAsia="zh-CN"/>
        </w:rPr>
        <w:t>  </w:t>
      </w:r>
    </w:p>
    <w:p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006699"/>
          <w:sz w:val="18"/>
          <w:szCs w:val="18"/>
          <w:bdr w:val="none" w:sz="0" w:space="0" w:color="auto" w:frame="1"/>
          <w:lang w:eastAsia="zh-CN"/>
        </w:rPr>
        <w:t>using</w:t>
      </w: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namespace</w:t>
      </w:r>
      <w:r w:rsidRPr="00546D05">
        <w:rPr>
          <w:rFonts w:ascii="Consolas" w:hAnsi="Consolas" w:cs="宋体"/>
          <w:color w:val="000000"/>
          <w:sz w:val="18"/>
          <w:szCs w:val="18"/>
          <w:bdr w:val="none" w:sz="0" w:space="0" w:color="auto" w:frame="1"/>
          <w:lang w:eastAsia="zh-CN"/>
        </w:rPr>
        <w:t> std;  </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main() {  </w:t>
      </w:r>
    </w:p>
    <w:p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n;  </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cin &gt;&gt; n;  </w:t>
      </w:r>
    </w:p>
    <w:p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while</w:t>
      </w:r>
      <w:r w:rsidRPr="00546D05">
        <w:rPr>
          <w:rFonts w:ascii="Consolas" w:hAnsi="Consolas" w:cs="宋体"/>
          <w:color w:val="000000"/>
          <w:sz w:val="18"/>
          <w:szCs w:val="18"/>
          <w:bdr w:val="none" w:sz="0" w:space="0" w:color="auto" w:frame="1"/>
          <w:lang w:eastAsia="zh-CN"/>
        </w:rPr>
        <w:t> (n--) {  </w:t>
      </w:r>
    </w:p>
    <w:p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string s;  </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cin &gt;&gt; s;  </w:t>
      </w:r>
    </w:p>
    <w:p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判定首字符是否为数字</w:t>
      </w:r>
      <w:r w:rsidRPr="00546D05">
        <w:rPr>
          <w:rFonts w:ascii="Consolas" w:hAnsi="Consolas" w:cs="宋体"/>
          <w:color w:val="000000"/>
          <w:sz w:val="18"/>
          <w:szCs w:val="18"/>
          <w:bdr w:val="none" w:sz="0" w:space="0" w:color="auto" w:frame="1"/>
          <w:lang w:eastAsia="zh-CN"/>
        </w:rPr>
        <w:t>  </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(isdigit(s[0]))  </w:t>
      </w:r>
    </w:p>
    <w:p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  </w:t>
      </w:r>
    </w:p>
    <w:p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循环判定每个字符是否合法</w:t>
      </w:r>
      <w:r w:rsidRPr="00546D05">
        <w:rPr>
          <w:rFonts w:ascii="Consolas" w:hAnsi="Consolas" w:cs="宋体"/>
          <w:color w:val="000000"/>
          <w:sz w:val="18"/>
          <w:szCs w:val="18"/>
          <w:bdr w:val="none" w:sz="0" w:space="0" w:color="auto" w:frame="1"/>
          <w:lang w:eastAsia="zh-CN"/>
        </w:rPr>
        <w:t>  </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bool</w:t>
      </w: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true</w:t>
      </w:r>
      <w:r w:rsidRPr="00546D05">
        <w:rPr>
          <w:rFonts w:ascii="Consolas" w:hAnsi="Consolas" w:cs="宋体"/>
          <w:color w:val="000000"/>
          <w:sz w:val="18"/>
          <w:szCs w:val="18"/>
          <w:bdr w:val="none" w:sz="0" w:space="0" w:color="auto" w:frame="1"/>
          <w:lang w:eastAsia="zh-CN"/>
        </w:rPr>
        <w:t>;  </w:t>
      </w:r>
    </w:p>
    <w:p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for</w:t>
      </w:r>
      <w:r w:rsidRPr="00546D05">
        <w:rPr>
          <w:rFonts w:ascii="Consolas" w:hAnsi="Consolas" w:cs="宋体"/>
          <w:color w:val="000000"/>
          <w:sz w:val="18"/>
          <w:szCs w:val="18"/>
          <w:bdr w:val="none" w:sz="0" w:space="0" w:color="auto" w:frame="1"/>
          <w:lang w:eastAsia="zh-CN"/>
        </w:rPr>
        <w:t> (auto c : s)  </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(!(isdigit(c) || (isalpha(c)) || c == </w:t>
      </w:r>
      <w:r w:rsidRPr="00546D05">
        <w:rPr>
          <w:rFonts w:ascii="Consolas" w:hAnsi="Consolas" w:cs="宋体"/>
          <w:color w:val="0000FF"/>
          <w:sz w:val="18"/>
          <w:szCs w:val="18"/>
          <w:bdr w:val="none" w:sz="0" w:space="0" w:color="auto" w:frame="1"/>
          <w:lang w:eastAsia="zh-CN"/>
        </w:rPr>
        <w:t>'_'</w:t>
      </w:r>
      <w:r w:rsidRPr="00546D05">
        <w:rPr>
          <w:rFonts w:ascii="Consolas" w:hAnsi="Consolas" w:cs="宋体"/>
          <w:color w:val="000000"/>
          <w:sz w:val="18"/>
          <w:szCs w:val="18"/>
          <w:bdr w:val="none" w:sz="0" w:space="0" w:color="auto" w:frame="1"/>
          <w:lang w:eastAsia="zh-CN"/>
        </w:rPr>
        <w:t>)) {  </w:t>
      </w:r>
    </w:p>
    <w:p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false</w:t>
      </w:r>
      <w:r w:rsidRPr="00546D05">
        <w:rPr>
          <w:rFonts w:ascii="Consolas" w:hAnsi="Consolas" w:cs="宋体"/>
          <w:color w:val="000000"/>
          <w:sz w:val="18"/>
          <w:szCs w:val="18"/>
          <w:bdr w:val="none" w:sz="0" w:space="0" w:color="auto" w:frame="1"/>
          <w:lang w:eastAsia="zh-CN"/>
        </w:rPr>
        <w:t>;  </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break</w:t>
      </w:r>
      <w:r w:rsidRPr="00546D05">
        <w:rPr>
          <w:rFonts w:ascii="Consolas" w:hAnsi="Consolas" w:cs="宋体"/>
          <w:color w:val="000000"/>
          <w:sz w:val="18"/>
          <w:szCs w:val="18"/>
          <w:bdr w:val="none" w:sz="0" w:space="0" w:color="auto" w:frame="1"/>
          <w:lang w:eastAsia="zh-CN"/>
        </w:rPr>
        <w:t>;  </w:t>
      </w:r>
    </w:p>
    <w:p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(valid)  </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"yes"</w:t>
      </w:r>
      <w:r w:rsidRPr="00546D05">
        <w:rPr>
          <w:rFonts w:ascii="Consolas" w:hAnsi="Consolas" w:cs="宋体"/>
          <w:color w:val="000000"/>
          <w:sz w:val="18"/>
          <w:szCs w:val="18"/>
          <w:bdr w:val="none" w:sz="0" w:space="0" w:color="auto" w:frame="1"/>
          <w:lang w:eastAsia="zh-CN"/>
        </w:rPr>
        <w:t> &lt;&lt; endl;  </w:t>
      </w:r>
    </w:p>
    <w:p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return</w:t>
      </w:r>
      <w:r w:rsidRPr="00546D05">
        <w:rPr>
          <w:rFonts w:ascii="Consolas" w:hAnsi="Consolas" w:cs="宋体"/>
          <w:color w:val="000000"/>
          <w:sz w:val="18"/>
          <w:szCs w:val="18"/>
          <w:bdr w:val="none" w:sz="0" w:space="0" w:color="auto" w:frame="1"/>
          <w:lang w:eastAsia="zh-CN"/>
        </w:rPr>
        <w:t> 0;  </w:t>
      </w:r>
    </w:p>
    <w:p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rsidR="00203374" w:rsidRPr="00203374" w:rsidRDefault="00203374" w:rsidP="00741B54">
      <w:pPr>
        <w:pStyle w:val="2"/>
        <w:spacing w:before="315"/>
        <w:rPr>
          <w:lang w:eastAsia="zh-CN"/>
        </w:rPr>
      </w:pPr>
      <w:bookmarkStart w:id="47" w:name="_Toc53733958"/>
      <w:r w:rsidRPr="00203374">
        <w:rPr>
          <w:lang w:eastAsia="zh-CN"/>
        </w:rPr>
        <w:t>每行诗最大元素</w:t>
      </w:r>
      <w:r w:rsidR="00B35CD8" w:rsidRPr="005C5A2F">
        <w:rPr>
          <w:vertAlign w:val="superscript"/>
          <w:lang w:eastAsia="zh-CN"/>
        </w:rPr>
        <w:t>NQ0</w:t>
      </w:r>
      <w:r w:rsidR="00B35CD8">
        <w:rPr>
          <w:vertAlign w:val="superscript"/>
          <w:lang w:eastAsia="zh-CN"/>
        </w:rPr>
        <w:t>40</w:t>
      </w:r>
      <w:bookmarkEnd w:id="47"/>
    </w:p>
    <w:p w:rsidR="00203374" w:rsidRPr="00203374" w:rsidRDefault="00203374" w:rsidP="009A2F9D">
      <w:pPr>
        <w:pStyle w:val="4"/>
        <w:rPr>
          <w:lang w:eastAsia="zh-CN"/>
        </w:rPr>
      </w:pPr>
      <w:r w:rsidRPr="00203374">
        <w:rPr>
          <w:lang w:eastAsia="zh-CN"/>
        </w:rPr>
        <w:t>描述</w:t>
      </w:r>
    </w:p>
    <w:p w:rsidR="00203374" w:rsidRPr="00203374" w:rsidRDefault="00203374" w:rsidP="00AF47F4">
      <w:pPr>
        <w:pStyle w:val="affffb"/>
        <w:ind w:firstLine="420"/>
      </w:pPr>
      <w:r w:rsidRPr="00203374">
        <w:t>文艺青年小鲁写过不少英文诗，突然有个奇想，通过编程对每行诗字符串，查找其中的最大字母，在该字母后面插入字符串</w:t>
      </w:r>
      <w:r w:rsidRPr="00203374">
        <w:t>“(max)”</w:t>
      </w:r>
      <w:r w:rsidRPr="00203374">
        <w:t>。</w:t>
      </w:r>
    </w:p>
    <w:p w:rsidR="00203374" w:rsidRPr="00203374" w:rsidRDefault="00203374" w:rsidP="009A2F9D">
      <w:pPr>
        <w:pStyle w:val="4"/>
        <w:rPr>
          <w:lang w:eastAsia="zh-CN"/>
        </w:rPr>
      </w:pPr>
      <w:r w:rsidRPr="00203374">
        <w:rPr>
          <w:lang w:eastAsia="zh-CN"/>
        </w:rPr>
        <w:lastRenderedPageBreak/>
        <w:t>输入</w:t>
      </w:r>
    </w:p>
    <w:p w:rsidR="00203374" w:rsidRPr="00203374" w:rsidRDefault="00203374" w:rsidP="00AF47F4">
      <w:pPr>
        <w:pStyle w:val="affffb"/>
        <w:ind w:firstLine="420"/>
      </w:pPr>
      <w:r w:rsidRPr="00203374">
        <w:t>输入数据包括多个测试实例，每个实例由一行长度不超过</w:t>
      </w:r>
      <w:r w:rsidRPr="00203374">
        <w:t>100</w:t>
      </w:r>
      <w:r w:rsidRPr="00203374">
        <w:t>的字符串组成，字符串仅由大小写字母构成。</w:t>
      </w:r>
    </w:p>
    <w:p w:rsidR="00203374" w:rsidRPr="00203374" w:rsidRDefault="00203374" w:rsidP="009A2F9D">
      <w:pPr>
        <w:pStyle w:val="4"/>
        <w:rPr>
          <w:lang w:eastAsia="zh-CN"/>
        </w:rPr>
      </w:pPr>
      <w:r w:rsidRPr="00203374">
        <w:rPr>
          <w:lang w:eastAsia="zh-CN"/>
        </w:rPr>
        <w:t>输出</w:t>
      </w:r>
    </w:p>
    <w:p w:rsidR="00203374" w:rsidRPr="00203374" w:rsidRDefault="00203374" w:rsidP="00AF47F4">
      <w:pPr>
        <w:pStyle w:val="affffb"/>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rsidR="00203374" w:rsidRPr="00203374" w:rsidRDefault="00A40B87" w:rsidP="009A2F9D">
      <w:pPr>
        <w:pStyle w:val="4"/>
        <w:rPr>
          <w:lang w:eastAsia="zh-CN"/>
        </w:rPr>
      </w:pPr>
      <w:r>
        <w:rPr>
          <w:lang w:eastAsia="zh-CN"/>
        </w:rPr>
        <w:t>输入样例</w:t>
      </w:r>
      <w:r w:rsidR="00203374" w:rsidRPr="00203374">
        <w:rPr>
          <w:lang w:eastAsia="zh-CN"/>
        </w:rPr>
        <w:t> </w:t>
      </w:r>
    </w:p>
    <w:p w:rsidR="00203374" w:rsidRPr="00203374" w:rsidRDefault="00203374" w:rsidP="00A40B87">
      <w:pPr>
        <w:pStyle w:val="affffc"/>
        <w:ind w:left="420"/>
      </w:pPr>
      <w:r w:rsidRPr="00203374">
        <w:t>avwbgggjssd</w:t>
      </w:r>
    </w:p>
    <w:p w:rsidR="00203374" w:rsidRPr="00203374" w:rsidRDefault="00203374" w:rsidP="00A40B87">
      <w:pPr>
        <w:pStyle w:val="affffc"/>
        <w:ind w:left="420"/>
      </w:pPr>
      <w:r w:rsidRPr="00203374">
        <w:t>cccccc</w:t>
      </w:r>
    </w:p>
    <w:p w:rsidR="00203374" w:rsidRPr="00203374" w:rsidRDefault="00A40B87" w:rsidP="009A2F9D">
      <w:pPr>
        <w:pStyle w:val="4"/>
        <w:rPr>
          <w:lang w:eastAsia="zh-CN"/>
        </w:rPr>
      </w:pPr>
      <w:r>
        <w:rPr>
          <w:lang w:eastAsia="zh-CN"/>
        </w:rPr>
        <w:t>输出样例</w:t>
      </w:r>
    </w:p>
    <w:p w:rsidR="00203374" w:rsidRPr="00203374" w:rsidRDefault="00203374" w:rsidP="00A40B87">
      <w:pPr>
        <w:pStyle w:val="affffc"/>
        <w:ind w:left="420"/>
      </w:pPr>
      <w:r w:rsidRPr="00203374">
        <w:t>avw(max)bgggjssd</w:t>
      </w:r>
    </w:p>
    <w:p w:rsidR="00DF4D2F" w:rsidRDefault="00203374" w:rsidP="00A40B87">
      <w:pPr>
        <w:pStyle w:val="affffc"/>
        <w:ind w:left="420"/>
      </w:pPr>
      <w:r w:rsidRPr="00203374">
        <w:t>c(max)c(max)c(max)c(max)c(max)c(max)</w:t>
      </w:r>
    </w:p>
    <w:p w:rsidR="00210421" w:rsidRDefault="00CF7ED0">
      <w:r>
        <w:rPr>
          <w:b/>
        </w:rPr>
        <w:t>解题思路</w:t>
      </w:r>
    </w:p>
    <w:p w:rsidR="00210421" w:rsidRDefault="00CF7ED0">
      <w:pPr>
        <w:ind w:firstLine="420"/>
      </w:pPr>
      <w:r>
        <w:t>本题计算</w:t>
      </w:r>
      <w:r>
        <w:t>n</w:t>
      </w:r>
      <w:r>
        <w:t>个分数的和。程序先求所有分母的最小公倍数作为公分母，将每个分数通分后分子相加，最后约分（分子分母同除以最大公约数）。</w:t>
      </w:r>
    </w:p>
    <w:p w:rsidR="00544F79" w:rsidRDefault="00DF4D2F" w:rsidP="009A2F9D">
      <w:pPr>
        <w:pStyle w:val="4"/>
        <w:rPr>
          <w:lang w:eastAsia="zh-CN"/>
        </w:rPr>
      </w:pPr>
      <w:r>
        <w:t>参考代码</w:t>
      </w:r>
      <w:r>
        <w:t>(C++)</w:t>
      </w:r>
    </w:p>
    <w:p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8200"/>
          <w:sz w:val="18"/>
          <w:szCs w:val="18"/>
          <w:bdr w:val="none" w:sz="0" w:space="0" w:color="auto" w:frame="1"/>
          <w:lang w:eastAsia="zh-CN"/>
        </w:rPr>
        <w:t>// NQ040 </w:t>
      </w:r>
      <w:r w:rsidRPr="00203374">
        <w:rPr>
          <w:rFonts w:ascii="Consolas" w:hAnsi="Consolas" w:cs="宋体"/>
          <w:color w:val="008200"/>
          <w:sz w:val="18"/>
          <w:szCs w:val="18"/>
          <w:bdr w:val="none" w:sz="0" w:space="0" w:color="auto" w:frame="1"/>
          <w:lang w:eastAsia="zh-CN"/>
        </w:rPr>
        <w:t>每行诗最大元素</w:t>
      </w:r>
      <w:r w:rsidRPr="00203374">
        <w:rPr>
          <w:rFonts w:ascii="Consolas" w:hAnsi="Consolas" w:cs="宋体"/>
          <w:color w:val="000000"/>
          <w:sz w:val="18"/>
          <w:szCs w:val="18"/>
          <w:bdr w:val="none" w:sz="0" w:space="0" w:color="auto" w:frame="1"/>
          <w:lang w:eastAsia="zh-CN"/>
        </w:rPr>
        <w:t>  </w:t>
      </w:r>
    </w:p>
    <w:p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&lt;algorithm&gt;</w:t>
      </w:r>
      <w:r w:rsidRPr="00203374">
        <w:rPr>
          <w:rFonts w:ascii="Consolas" w:hAnsi="Consolas" w:cs="宋体"/>
          <w:color w:val="000000"/>
          <w:sz w:val="18"/>
          <w:szCs w:val="18"/>
          <w:bdr w:val="none" w:sz="0" w:space="0" w:color="auto" w:frame="1"/>
          <w:lang w:eastAsia="zh-CN"/>
        </w:rPr>
        <w:t>  </w:t>
      </w:r>
    </w:p>
    <w:p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&lt;cstring&gt;</w:t>
      </w:r>
      <w:r w:rsidRPr="00203374">
        <w:rPr>
          <w:rFonts w:ascii="Consolas" w:hAnsi="Consolas" w:cs="宋体"/>
          <w:color w:val="000000"/>
          <w:sz w:val="18"/>
          <w:szCs w:val="18"/>
          <w:bdr w:val="none" w:sz="0" w:space="0" w:color="auto" w:frame="1"/>
          <w:lang w:eastAsia="zh-CN"/>
        </w:rPr>
        <w:t>  </w:t>
      </w:r>
    </w:p>
    <w:p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&lt;iostream&gt;</w:t>
      </w:r>
      <w:r w:rsidRPr="00203374">
        <w:rPr>
          <w:rFonts w:ascii="Consolas" w:hAnsi="Consolas" w:cs="宋体"/>
          <w:color w:val="000000"/>
          <w:sz w:val="18"/>
          <w:szCs w:val="18"/>
          <w:bdr w:val="none" w:sz="0" w:space="0" w:color="auto" w:frame="1"/>
          <w:lang w:eastAsia="zh-CN"/>
        </w:rPr>
        <w:t>  </w:t>
      </w:r>
    </w:p>
    <w:p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b/>
          <w:bCs/>
          <w:color w:val="006699"/>
          <w:sz w:val="18"/>
          <w:szCs w:val="18"/>
          <w:bdr w:val="none" w:sz="0" w:space="0" w:color="auto" w:frame="1"/>
          <w:lang w:eastAsia="zh-CN"/>
        </w:rPr>
        <w:t>using</w:t>
      </w: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namespace</w:t>
      </w:r>
      <w:r w:rsidRPr="00203374">
        <w:rPr>
          <w:rFonts w:ascii="Consolas" w:hAnsi="Consolas" w:cs="宋体"/>
          <w:color w:val="000000"/>
          <w:sz w:val="18"/>
          <w:szCs w:val="18"/>
          <w:bdr w:val="none" w:sz="0" w:space="0" w:color="auto" w:frame="1"/>
          <w:lang w:eastAsia="zh-CN"/>
        </w:rPr>
        <w:t> std;  </w:t>
      </w:r>
    </w:p>
    <w:p w:rsidR="00203374" w:rsidRPr="00D9343C" w:rsidRDefault="00203374" w:rsidP="00FC22AB">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343C">
        <w:rPr>
          <w:rFonts w:ascii="Consolas" w:hAnsi="Consolas" w:cs="宋体"/>
          <w:b/>
          <w:bCs/>
          <w:color w:val="2E8B57"/>
          <w:sz w:val="18"/>
          <w:szCs w:val="18"/>
          <w:bdr w:val="none" w:sz="0" w:space="0" w:color="auto" w:frame="1"/>
          <w:lang w:eastAsia="zh-CN"/>
        </w:rPr>
        <w:t>int</w:t>
      </w:r>
      <w:r w:rsidRPr="00D9343C">
        <w:rPr>
          <w:rFonts w:ascii="Consolas" w:hAnsi="Consolas" w:cs="宋体"/>
          <w:color w:val="000000"/>
          <w:sz w:val="18"/>
          <w:szCs w:val="18"/>
          <w:bdr w:val="none" w:sz="0" w:space="0" w:color="auto" w:frame="1"/>
          <w:lang w:eastAsia="zh-CN"/>
        </w:rPr>
        <w:t> main() {  </w:t>
      </w:r>
    </w:p>
    <w:p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string s;  </w:t>
      </w:r>
    </w:p>
    <w:p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while</w:t>
      </w:r>
      <w:r w:rsidRPr="00203374">
        <w:rPr>
          <w:rFonts w:ascii="Consolas" w:hAnsi="Consolas" w:cs="宋体"/>
          <w:color w:val="000000"/>
          <w:sz w:val="18"/>
          <w:szCs w:val="18"/>
          <w:bdr w:val="none" w:sz="0" w:space="0" w:color="auto" w:frame="1"/>
          <w:lang w:eastAsia="zh-CN"/>
        </w:rPr>
        <w:t> (cin &gt;&gt; s) {  </w:t>
      </w:r>
    </w:p>
    <w:p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找到最大字符</w:t>
      </w:r>
      <w:r w:rsidRPr="00203374">
        <w:rPr>
          <w:rFonts w:ascii="Consolas" w:hAnsi="Consolas" w:cs="宋体"/>
          <w:color w:val="000000"/>
          <w:sz w:val="18"/>
          <w:szCs w:val="18"/>
          <w:bdr w:val="none" w:sz="0" w:space="0" w:color="auto" w:frame="1"/>
          <w:lang w:eastAsia="zh-CN"/>
        </w:rPr>
        <w:t>  </w:t>
      </w:r>
    </w:p>
    <w:p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string temp = s;  </w:t>
      </w:r>
    </w:p>
    <w:p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sort(temp.begin(), temp.end());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排序</w:t>
      </w:r>
      <w:r w:rsidRPr="00203374">
        <w:rPr>
          <w:rFonts w:ascii="Consolas" w:hAnsi="Consolas" w:cs="宋体"/>
          <w:color w:val="000000"/>
          <w:sz w:val="18"/>
          <w:szCs w:val="18"/>
          <w:bdr w:val="none" w:sz="0" w:space="0" w:color="auto" w:frame="1"/>
          <w:lang w:eastAsia="zh-CN"/>
        </w:rPr>
        <w:t>  </w:t>
      </w:r>
    </w:p>
    <w:p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2E8B57"/>
          <w:sz w:val="18"/>
          <w:szCs w:val="18"/>
          <w:bdr w:val="none" w:sz="0" w:space="0" w:color="auto" w:frame="1"/>
          <w:lang w:eastAsia="zh-CN"/>
        </w:rPr>
        <w:t>char</w:t>
      </w:r>
      <w:r w:rsidRPr="00203374">
        <w:rPr>
          <w:rFonts w:ascii="Consolas" w:hAnsi="Consolas" w:cs="宋体"/>
          <w:color w:val="000000"/>
          <w:sz w:val="18"/>
          <w:szCs w:val="18"/>
          <w:bdr w:val="none" w:sz="0" w:space="0" w:color="auto" w:frame="1"/>
          <w:lang w:eastAsia="zh-CN"/>
        </w:rPr>
        <w:t> maxchar = temp[temp.length() - 1];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最后一个字符是最大字符</w:t>
      </w:r>
      <w:r w:rsidRPr="00203374">
        <w:rPr>
          <w:rFonts w:ascii="Consolas" w:hAnsi="Consolas" w:cs="宋体"/>
          <w:color w:val="000000"/>
          <w:sz w:val="18"/>
          <w:szCs w:val="18"/>
          <w:bdr w:val="none" w:sz="0" w:space="0" w:color="auto" w:frame="1"/>
          <w:lang w:eastAsia="zh-CN"/>
        </w:rPr>
        <w:t>  </w:t>
      </w:r>
    </w:p>
    <w:p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循环打印结果</w:t>
      </w:r>
      <w:r w:rsidRPr="00203374">
        <w:rPr>
          <w:rFonts w:ascii="Consolas" w:hAnsi="Consolas" w:cs="宋体"/>
          <w:color w:val="000000"/>
          <w:sz w:val="18"/>
          <w:szCs w:val="18"/>
          <w:bdr w:val="none" w:sz="0" w:space="0" w:color="auto" w:frame="1"/>
          <w:lang w:eastAsia="zh-CN"/>
        </w:rPr>
        <w:t>  </w:t>
      </w:r>
    </w:p>
    <w:p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for</w:t>
      </w:r>
      <w:r w:rsidRPr="00203374">
        <w:rPr>
          <w:rFonts w:ascii="Consolas" w:hAnsi="Consolas" w:cs="宋体"/>
          <w:color w:val="000000"/>
          <w:sz w:val="18"/>
          <w:szCs w:val="18"/>
          <w:bdr w:val="none" w:sz="0" w:space="0" w:color="auto" w:frame="1"/>
          <w:lang w:eastAsia="zh-CN"/>
        </w:rPr>
        <w:t> (auto c : s) {  </w:t>
      </w:r>
    </w:p>
    <w:p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c;  </w:t>
      </w:r>
    </w:p>
    <w:p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if</w:t>
      </w:r>
      <w:r w:rsidRPr="00203374">
        <w:rPr>
          <w:rFonts w:ascii="Consolas" w:hAnsi="Consolas" w:cs="宋体"/>
          <w:color w:val="000000"/>
          <w:sz w:val="18"/>
          <w:szCs w:val="18"/>
          <w:bdr w:val="none" w:sz="0" w:space="0" w:color="auto" w:frame="1"/>
          <w:lang w:eastAsia="zh-CN"/>
        </w:rPr>
        <w:t> (c == maxchar) cout &lt;&lt; </w:t>
      </w:r>
      <w:r w:rsidRPr="00203374">
        <w:rPr>
          <w:rFonts w:ascii="Consolas" w:hAnsi="Consolas" w:cs="宋体"/>
          <w:color w:val="0000FF"/>
          <w:sz w:val="18"/>
          <w:szCs w:val="18"/>
          <w:bdr w:val="none" w:sz="0" w:space="0" w:color="auto" w:frame="1"/>
          <w:lang w:eastAsia="zh-CN"/>
        </w:rPr>
        <w:t>"(max)"</w:t>
      </w:r>
      <w:r w:rsidRPr="00203374">
        <w:rPr>
          <w:rFonts w:ascii="Consolas" w:hAnsi="Consolas" w:cs="宋体"/>
          <w:color w:val="000000"/>
          <w:sz w:val="18"/>
          <w:szCs w:val="18"/>
          <w:bdr w:val="none" w:sz="0" w:space="0" w:color="auto" w:frame="1"/>
          <w:lang w:eastAsia="zh-CN"/>
        </w:rPr>
        <w:t>;  </w:t>
      </w:r>
    </w:p>
    <w:p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  </w:t>
      </w:r>
    </w:p>
    <w:p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endl;  </w:t>
      </w:r>
    </w:p>
    <w:p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lastRenderedPageBreak/>
        <w:t>  }  </w:t>
      </w:r>
    </w:p>
    <w:p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return</w:t>
      </w:r>
      <w:r w:rsidRPr="00203374">
        <w:rPr>
          <w:rFonts w:ascii="Consolas" w:hAnsi="Consolas" w:cs="宋体"/>
          <w:color w:val="000000"/>
          <w:sz w:val="18"/>
          <w:szCs w:val="18"/>
          <w:bdr w:val="none" w:sz="0" w:space="0" w:color="auto" w:frame="1"/>
          <w:lang w:eastAsia="zh-CN"/>
        </w:rPr>
        <w:t> 0;  </w:t>
      </w:r>
    </w:p>
    <w:p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p>
    <w:p w:rsidR="007E3A4B" w:rsidRPr="007E3A4B" w:rsidRDefault="007E3A4B" w:rsidP="00741B54">
      <w:pPr>
        <w:pStyle w:val="2"/>
        <w:spacing w:before="315"/>
        <w:rPr>
          <w:lang w:eastAsia="zh-CN"/>
        </w:rPr>
      </w:pPr>
      <w:bookmarkStart w:id="48" w:name="_Toc53733959"/>
      <w:r w:rsidRPr="007E3A4B">
        <w:rPr>
          <w:lang w:eastAsia="zh-CN"/>
        </w:rPr>
        <w:t>统计字符个数初步</w:t>
      </w:r>
      <w:r w:rsidR="00B35CD8" w:rsidRPr="005C5A2F">
        <w:rPr>
          <w:vertAlign w:val="superscript"/>
          <w:lang w:eastAsia="zh-CN"/>
        </w:rPr>
        <w:t>NQ0</w:t>
      </w:r>
      <w:r w:rsidR="00B35CD8">
        <w:rPr>
          <w:vertAlign w:val="superscript"/>
          <w:lang w:eastAsia="zh-CN"/>
        </w:rPr>
        <w:t>41</w:t>
      </w:r>
      <w:bookmarkEnd w:id="48"/>
    </w:p>
    <w:p w:rsidR="007E3A4B" w:rsidRPr="007E3A4B" w:rsidRDefault="007E3A4B" w:rsidP="009A2F9D">
      <w:pPr>
        <w:pStyle w:val="4"/>
        <w:rPr>
          <w:lang w:eastAsia="zh-CN"/>
        </w:rPr>
      </w:pPr>
      <w:r w:rsidRPr="007E3A4B">
        <w:rPr>
          <w:lang w:eastAsia="zh-CN"/>
        </w:rPr>
        <w:t>描述</w:t>
      </w:r>
    </w:p>
    <w:p w:rsidR="007E3A4B" w:rsidRPr="007E3A4B" w:rsidRDefault="007E3A4B" w:rsidP="00AF47F4">
      <w:pPr>
        <w:pStyle w:val="affffb"/>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p>
    <w:p w:rsidR="007E3A4B" w:rsidRPr="007E3A4B" w:rsidRDefault="007E3A4B" w:rsidP="00A40B87">
      <w:pPr>
        <w:pStyle w:val="affffb"/>
        <w:ind w:firstLine="420"/>
      </w:pPr>
      <w:r w:rsidRPr="007E3A4B">
        <w:t>给定</w:t>
      </w:r>
      <w:r w:rsidRPr="007E3A4B">
        <w:t>n</w:t>
      </w:r>
      <w:r w:rsidRPr="007E3A4B">
        <w:t>行字符串，请统计每行字符串中元音</w:t>
      </w:r>
      <w:r w:rsidRPr="007E3A4B">
        <w:t>aeiou</w:t>
      </w:r>
      <w:r w:rsidRPr="007E3A4B">
        <w:t>出现的次数，并且输出各元音的出现次数的统计表。</w:t>
      </w:r>
    </w:p>
    <w:p w:rsidR="007E3A4B" w:rsidRPr="00A40B87" w:rsidRDefault="007E3A4B" w:rsidP="009A2F9D">
      <w:pPr>
        <w:pStyle w:val="4"/>
        <w:rPr>
          <w:rStyle w:val="Char2"/>
          <w:lang w:eastAsia="zh-CN"/>
        </w:rPr>
      </w:pPr>
      <w:r w:rsidRPr="007E3A4B">
        <w:rPr>
          <w:lang w:eastAsia="zh-CN"/>
        </w:rPr>
        <w:t>数据范围：</w:t>
      </w:r>
    </w:p>
    <w:p w:rsidR="007E3A4B" w:rsidRPr="00AF47F4" w:rsidRDefault="007E3A4B" w:rsidP="00AF47F4">
      <w:pPr>
        <w:pStyle w:val="affffb"/>
        <w:ind w:firstLine="420"/>
      </w:pPr>
      <w:r w:rsidRPr="007E3A4B">
        <w:t>0&lt;n&lt;1000</w:t>
      </w:r>
    </w:p>
    <w:p w:rsidR="007E3A4B" w:rsidRPr="00AF47F4" w:rsidRDefault="007E3A4B" w:rsidP="00AF47F4">
      <w:pPr>
        <w:pStyle w:val="affffb"/>
        <w:ind w:firstLine="420"/>
      </w:pPr>
      <w:r w:rsidRPr="007E3A4B">
        <w:t>0&lt;</w:t>
      </w:r>
      <w:r w:rsidRPr="007E3A4B">
        <w:t>字符串长度</w:t>
      </w:r>
      <w:r w:rsidRPr="007E3A4B">
        <w:t>&lt;100000</w:t>
      </w:r>
    </w:p>
    <w:p w:rsidR="007E3A4B" w:rsidRPr="007E3A4B" w:rsidRDefault="007E3A4B" w:rsidP="009A2F9D">
      <w:pPr>
        <w:pStyle w:val="4"/>
        <w:rPr>
          <w:lang w:eastAsia="zh-CN"/>
        </w:rPr>
      </w:pPr>
      <w:r w:rsidRPr="007E3A4B">
        <w:rPr>
          <w:lang w:eastAsia="zh-CN"/>
        </w:rPr>
        <w:t>输入</w:t>
      </w:r>
    </w:p>
    <w:p w:rsidR="007E3A4B" w:rsidRPr="007E3A4B" w:rsidRDefault="007E3A4B" w:rsidP="00AF47F4">
      <w:pPr>
        <w:pStyle w:val="affffb"/>
        <w:ind w:firstLine="420"/>
      </w:pPr>
      <w:r w:rsidRPr="007E3A4B">
        <w:t>第一行为一个整数</w:t>
      </w:r>
      <w:r w:rsidRPr="007E3A4B">
        <w:t>n,</w:t>
      </w:r>
      <w:r w:rsidRPr="007E3A4B">
        <w:t>表示要统计的字符串行数。</w:t>
      </w:r>
    </w:p>
    <w:p w:rsidR="007E3A4B" w:rsidRPr="007E3A4B" w:rsidRDefault="007E3A4B" w:rsidP="00A40B87">
      <w:pPr>
        <w:pStyle w:val="affffb"/>
        <w:ind w:firstLine="420"/>
      </w:pPr>
      <w:r w:rsidRPr="007E3A4B">
        <w:t>从第二行开始到文件结尾是</w:t>
      </w:r>
      <w:r w:rsidRPr="007E3A4B">
        <w:t>n</w:t>
      </w:r>
      <w:r w:rsidRPr="007E3A4B">
        <w:t>行字符串</w:t>
      </w:r>
    </w:p>
    <w:p w:rsidR="007E3A4B" w:rsidRPr="007E3A4B" w:rsidRDefault="007E3A4B" w:rsidP="009A2F9D">
      <w:pPr>
        <w:pStyle w:val="4"/>
        <w:rPr>
          <w:lang w:eastAsia="zh-CN"/>
        </w:rPr>
      </w:pPr>
      <w:r w:rsidRPr="007E3A4B">
        <w:rPr>
          <w:lang w:eastAsia="zh-CN"/>
        </w:rPr>
        <w:t>输出</w:t>
      </w:r>
    </w:p>
    <w:p w:rsidR="007E3A4B" w:rsidRPr="007E3A4B" w:rsidRDefault="007E3A4B" w:rsidP="00A40B87">
      <w:pPr>
        <w:pStyle w:val="affffb"/>
        <w:ind w:firstLine="420"/>
      </w:pPr>
      <w:r w:rsidRPr="007E3A4B">
        <w:t>n</w:t>
      </w:r>
      <w:r w:rsidRPr="007E3A4B">
        <w:t>个元音出现次数统计表</w:t>
      </w:r>
    </w:p>
    <w:p w:rsidR="007E3A4B" w:rsidRPr="007E3A4B" w:rsidRDefault="007E3A4B" w:rsidP="00AF47F4">
      <w:pPr>
        <w:pStyle w:val="affffb"/>
        <w:ind w:firstLine="420"/>
      </w:pPr>
      <w:r w:rsidRPr="007E3A4B">
        <w:t>每个统计表之间用空行隔开</w:t>
      </w:r>
    </w:p>
    <w:p w:rsidR="007E3A4B" w:rsidRPr="007E3A4B" w:rsidRDefault="007E3A4B" w:rsidP="00A40B87">
      <w:pPr>
        <w:pStyle w:val="affffb"/>
        <w:ind w:firstLine="420"/>
      </w:pPr>
      <w:r w:rsidRPr="007E3A4B">
        <w:t>最后一张统计表的结束没有空行</w:t>
      </w:r>
    </w:p>
    <w:p w:rsidR="007E3A4B" w:rsidRPr="007E3A4B" w:rsidRDefault="00A40B87" w:rsidP="009A2F9D">
      <w:pPr>
        <w:pStyle w:val="4"/>
        <w:rPr>
          <w:lang w:eastAsia="zh-CN"/>
        </w:rPr>
      </w:pPr>
      <w:r>
        <w:rPr>
          <w:lang w:eastAsia="zh-CN"/>
        </w:rPr>
        <w:t>输入样例</w:t>
      </w:r>
      <w:r w:rsidR="007E3A4B" w:rsidRPr="007E3A4B">
        <w:rPr>
          <w:lang w:eastAsia="zh-CN"/>
        </w:rPr>
        <w:t> </w:t>
      </w:r>
    </w:p>
    <w:p w:rsidR="007E3A4B" w:rsidRPr="007E3A4B" w:rsidRDefault="007E3A4B" w:rsidP="00A40B87">
      <w:pPr>
        <w:pStyle w:val="affffc"/>
        <w:ind w:left="420"/>
      </w:pPr>
      <w:r w:rsidRPr="007E3A4B">
        <w:t>5</w:t>
      </w:r>
    </w:p>
    <w:p w:rsidR="007E3A4B" w:rsidRPr="007E3A4B" w:rsidRDefault="007E3A4B" w:rsidP="00A40B87">
      <w:pPr>
        <w:pStyle w:val="affffc"/>
        <w:ind w:left="420"/>
      </w:pPr>
      <w:r w:rsidRPr="007E3A4B">
        <w:t>To know wisdom and instruction; to perceive the words of understanding;</w:t>
      </w:r>
    </w:p>
    <w:p w:rsidR="007E3A4B" w:rsidRPr="007E3A4B" w:rsidRDefault="007E3A4B" w:rsidP="00A40B87">
      <w:pPr>
        <w:pStyle w:val="affffc"/>
        <w:ind w:left="420"/>
      </w:pPr>
      <w:r w:rsidRPr="007E3A4B">
        <w:t>To receive the instruction of wisdom, justice, and judgment, and equity;</w:t>
      </w:r>
    </w:p>
    <w:p w:rsidR="007E3A4B" w:rsidRPr="007E3A4B" w:rsidRDefault="007E3A4B" w:rsidP="00A40B87">
      <w:pPr>
        <w:pStyle w:val="affffc"/>
        <w:ind w:left="420"/>
      </w:pPr>
      <w:r w:rsidRPr="007E3A4B">
        <w:t>To give subtilty to the simple, to the young man knowledge and discretion.</w:t>
      </w:r>
    </w:p>
    <w:p w:rsidR="007E3A4B" w:rsidRPr="007E3A4B" w:rsidRDefault="007E3A4B" w:rsidP="00A40B87">
      <w:pPr>
        <w:pStyle w:val="affffc"/>
        <w:ind w:left="420"/>
      </w:pPr>
      <w:r w:rsidRPr="007E3A4B">
        <w:t xml:space="preserve">A wise man will hear, and will increase learning; and a man of understanding shall </w:t>
      </w:r>
      <w:r w:rsidRPr="007E3A4B">
        <w:lastRenderedPageBreak/>
        <w:t>attain unto wise counsels:</w:t>
      </w:r>
    </w:p>
    <w:p w:rsidR="007E3A4B" w:rsidRPr="007E3A4B" w:rsidRDefault="007E3A4B" w:rsidP="00A40B87">
      <w:pPr>
        <w:pStyle w:val="affffc"/>
        <w:ind w:left="420"/>
      </w:pPr>
      <w:r w:rsidRPr="007E3A4B">
        <w:t>To understand a proverb, and the interpretation; the words of the wise, and their dark sayings.</w:t>
      </w:r>
    </w:p>
    <w:p w:rsidR="007E3A4B" w:rsidRPr="007E3A4B" w:rsidRDefault="00A40B87" w:rsidP="009A2F9D">
      <w:pPr>
        <w:pStyle w:val="4"/>
        <w:rPr>
          <w:lang w:eastAsia="zh-CN"/>
        </w:rPr>
      </w:pPr>
      <w:r>
        <w:rPr>
          <w:lang w:eastAsia="zh-CN"/>
        </w:rPr>
        <w:t>输出样例</w:t>
      </w:r>
    </w:p>
    <w:p w:rsidR="007E3A4B" w:rsidRPr="007E3A4B" w:rsidRDefault="007E3A4B" w:rsidP="00A40B87">
      <w:pPr>
        <w:pStyle w:val="affffc"/>
        <w:ind w:left="420"/>
      </w:pPr>
      <w:r w:rsidRPr="007E3A4B">
        <w:t>a:2</w:t>
      </w:r>
    </w:p>
    <w:p w:rsidR="007E3A4B" w:rsidRPr="007E3A4B" w:rsidRDefault="007E3A4B" w:rsidP="00A40B87">
      <w:pPr>
        <w:pStyle w:val="affffc"/>
        <w:ind w:left="420"/>
      </w:pPr>
      <w:r w:rsidRPr="007E3A4B">
        <w:t>e:5</w:t>
      </w:r>
    </w:p>
    <w:p w:rsidR="007E3A4B" w:rsidRPr="007E3A4B" w:rsidRDefault="007E3A4B" w:rsidP="00A40B87">
      <w:pPr>
        <w:pStyle w:val="affffc"/>
        <w:ind w:left="420"/>
      </w:pPr>
      <w:r w:rsidRPr="007E3A4B">
        <w:t>i:5</w:t>
      </w:r>
    </w:p>
    <w:p w:rsidR="007E3A4B" w:rsidRPr="007E3A4B" w:rsidRDefault="007E3A4B" w:rsidP="00A40B87">
      <w:pPr>
        <w:pStyle w:val="affffc"/>
        <w:ind w:left="420"/>
      </w:pPr>
      <w:r w:rsidRPr="007E3A4B">
        <w:t>o:7</w:t>
      </w:r>
    </w:p>
    <w:p w:rsidR="007E3A4B" w:rsidRPr="007E3A4B" w:rsidRDefault="007E3A4B" w:rsidP="00A40B87">
      <w:pPr>
        <w:pStyle w:val="affffc"/>
        <w:ind w:left="420"/>
      </w:pPr>
      <w:r w:rsidRPr="007E3A4B">
        <w:t>u:2</w:t>
      </w:r>
    </w:p>
    <w:p w:rsidR="007E3A4B" w:rsidRPr="007E3A4B" w:rsidRDefault="007E3A4B" w:rsidP="00A40B87">
      <w:pPr>
        <w:pStyle w:val="affffc"/>
        <w:ind w:left="420"/>
      </w:pPr>
    </w:p>
    <w:p w:rsidR="007E3A4B" w:rsidRPr="007E3A4B" w:rsidRDefault="007E3A4B" w:rsidP="00A40B87">
      <w:pPr>
        <w:pStyle w:val="affffc"/>
        <w:ind w:left="420"/>
      </w:pPr>
      <w:r w:rsidRPr="007E3A4B">
        <w:t>a:2</w:t>
      </w:r>
    </w:p>
    <w:p w:rsidR="007E3A4B" w:rsidRPr="007E3A4B" w:rsidRDefault="007E3A4B" w:rsidP="00A40B87">
      <w:pPr>
        <w:pStyle w:val="affffc"/>
        <w:ind w:left="420"/>
      </w:pPr>
      <w:r w:rsidRPr="007E3A4B">
        <w:t>e:7</w:t>
      </w:r>
    </w:p>
    <w:p w:rsidR="007E3A4B" w:rsidRPr="007E3A4B" w:rsidRDefault="007E3A4B" w:rsidP="00A40B87">
      <w:pPr>
        <w:pStyle w:val="affffc"/>
        <w:ind w:left="420"/>
      </w:pPr>
      <w:r w:rsidRPr="007E3A4B">
        <w:t>i:6</w:t>
      </w:r>
    </w:p>
    <w:p w:rsidR="007E3A4B" w:rsidRPr="007E3A4B" w:rsidRDefault="007E3A4B" w:rsidP="00A40B87">
      <w:pPr>
        <w:pStyle w:val="affffc"/>
        <w:ind w:left="420"/>
      </w:pPr>
      <w:r w:rsidRPr="007E3A4B">
        <w:t>o:4</w:t>
      </w:r>
    </w:p>
    <w:p w:rsidR="007E3A4B" w:rsidRPr="007E3A4B" w:rsidRDefault="007E3A4B" w:rsidP="00A40B87">
      <w:pPr>
        <w:pStyle w:val="affffc"/>
        <w:ind w:left="420"/>
      </w:pPr>
      <w:r w:rsidRPr="007E3A4B">
        <w:t>u:4</w:t>
      </w:r>
    </w:p>
    <w:p w:rsidR="007E3A4B" w:rsidRPr="007E3A4B" w:rsidRDefault="007E3A4B" w:rsidP="00A40B87">
      <w:pPr>
        <w:pStyle w:val="affffc"/>
        <w:ind w:left="420"/>
      </w:pPr>
    </w:p>
    <w:p w:rsidR="007E3A4B" w:rsidRPr="007E3A4B" w:rsidRDefault="007E3A4B" w:rsidP="00A40B87">
      <w:pPr>
        <w:pStyle w:val="affffc"/>
        <w:ind w:left="420"/>
      </w:pPr>
      <w:r w:rsidRPr="007E3A4B">
        <w:t>a:2</w:t>
      </w:r>
    </w:p>
    <w:p w:rsidR="007E3A4B" w:rsidRPr="007E3A4B" w:rsidRDefault="007E3A4B" w:rsidP="00A40B87">
      <w:pPr>
        <w:pStyle w:val="affffc"/>
        <w:ind w:left="420"/>
      </w:pPr>
      <w:r w:rsidRPr="007E3A4B">
        <w:t>e:7</w:t>
      </w:r>
    </w:p>
    <w:p w:rsidR="007E3A4B" w:rsidRPr="007E3A4B" w:rsidRDefault="007E3A4B" w:rsidP="00A40B87">
      <w:pPr>
        <w:pStyle w:val="affffc"/>
        <w:ind w:left="420"/>
      </w:pPr>
      <w:r w:rsidRPr="007E3A4B">
        <w:t>i:5</w:t>
      </w:r>
    </w:p>
    <w:p w:rsidR="007E3A4B" w:rsidRPr="007E3A4B" w:rsidRDefault="007E3A4B" w:rsidP="00A40B87">
      <w:pPr>
        <w:pStyle w:val="affffc"/>
        <w:ind w:left="420"/>
      </w:pPr>
      <w:r w:rsidRPr="007E3A4B">
        <w:t>o:6</w:t>
      </w:r>
    </w:p>
    <w:p w:rsidR="007E3A4B" w:rsidRPr="007E3A4B" w:rsidRDefault="007E3A4B" w:rsidP="00A40B87">
      <w:pPr>
        <w:pStyle w:val="affffc"/>
        <w:ind w:left="420"/>
      </w:pPr>
      <w:r w:rsidRPr="007E3A4B">
        <w:t>u:2</w:t>
      </w:r>
    </w:p>
    <w:p w:rsidR="007E3A4B" w:rsidRPr="007E3A4B" w:rsidRDefault="007E3A4B" w:rsidP="00A40B87">
      <w:pPr>
        <w:pStyle w:val="affffc"/>
        <w:ind w:left="420"/>
      </w:pPr>
    </w:p>
    <w:p w:rsidR="007E3A4B" w:rsidRPr="007E3A4B" w:rsidRDefault="007E3A4B" w:rsidP="00A40B87">
      <w:pPr>
        <w:pStyle w:val="affffc"/>
        <w:ind w:left="420"/>
      </w:pPr>
      <w:r w:rsidRPr="007E3A4B">
        <w:t>a:13</w:t>
      </w:r>
    </w:p>
    <w:p w:rsidR="007E3A4B" w:rsidRPr="007E3A4B" w:rsidRDefault="007E3A4B" w:rsidP="00A40B87">
      <w:pPr>
        <w:pStyle w:val="affffc"/>
        <w:ind w:left="420"/>
      </w:pPr>
      <w:r w:rsidRPr="007E3A4B">
        <w:t>e:8</w:t>
      </w:r>
    </w:p>
    <w:p w:rsidR="007E3A4B" w:rsidRPr="007E3A4B" w:rsidRDefault="007E3A4B" w:rsidP="00A40B87">
      <w:pPr>
        <w:pStyle w:val="affffc"/>
        <w:ind w:left="420"/>
      </w:pPr>
      <w:r w:rsidRPr="007E3A4B">
        <w:t>i:8</w:t>
      </w:r>
    </w:p>
    <w:p w:rsidR="007E3A4B" w:rsidRPr="007E3A4B" w:rsidRDefault="007E3A4B" w:rsidP="00A40B87">
      <w:pPr>
        <w:pStyle w:val="affffc"/>
        <w:ind w:left="420"/>
      </w:pPr>
      <w:r w:rsidRPr="007E3A4B">
        <w:t>o:3</w:t>
      </w:r>
    </w:p>
    <w:p w:rsidR="007E3A4B" w:rsidRPr="007E3A4B" w:rsidRDefault="007E3A4B" w:rsidP="00A40B87">
      <w:pPr>
        <w:pStyle w:val="affffc"/>
        <w:ind w:left="420"/>
      </w:pPr>
      <w:r w:rsidRPr="007E3A4B">
        <w:t>u:3</w:t>
      </w:r>
    </w:p>
    <w:p w:rsidR="007E3A4B" w:rsidRPr="007E3A4B" w:rsidRDefault="007E3A4B" w:rsidP="00A40B87">
      <w:pPr>
        <w:pStyle w:val="affffc"/>
        <w:ind w:left="420"/>
      </w:pPr>
    </w:p>
    <w:p w:rsidR="007E3A4B" w:rsidRPr="007E3A4B" w:rsidRDefault="007E3A4B" w:rsidP="00A40B87">
      <w:pPr>
        <w:pStyle w:val="affffc"/>
        <w:ind w:left="420"/>
      </w:pPr>
      <w:r w:rsidRPr="007E3A4B">
        <w:t>a:7</w:t>
      </w:r>
    </w:p>
    <w:p w:rsidR="007E3A4B" w:rsidRPr="007E3A4B" w:rsidRDefault="007E3A4B" w:rsidP="00A40B87">
      <w:pPr>
        <w:pStyle w:val="affffc"/>
        <w:ind w:left="420"/>
      </w:pPr>
      <w:r w:rsidRPr="007E3A4B">
        <w:t>e:9</w:t>
      </w:r>
    </w:p>
    <w:p w:rsidR="007E3A4B" w:rsidRPr="007E3A4B" w:rsidRDefault="007E3A4B" w:rsidP="00A40B87">
      <w:pPr>
        <w:pStyle w:val="affffc"/>
        <w:ind w:left="420"/>
      </w:pPr>
      <w:r w:rsidRPr="007E3A4B">
        <w:t>i:5</w:t>
      </w:r>
    </w:p>
    <w:p w:rsidR="007E3A4B" w:rsidRPr="007E3A4B" w:rsidRDefault="007E3A4B" w:rsidP="00A40B87">
      <w:pPr>
        <w:pStyle w:val="affffc"/>
        <w:ind w:left="420"/>
      </w:pPr>
      <w:r w:rsidRPr="007E3A4B">
        <w:t>o:5</w:t>
      </w:r>
    </w:p>
    <w:p w:rsidR="00DF4D2F" w:rsidRDefault="007E3A4B" w:rsidP="00A40B87">
      <w:pPr>
        <w:pStyle w:val="affffc"/>
        <w:ind w:left="420"/>
      </w:pPr>
      <w:r w:rsidRPr="007E3A4B">
        <w:t>u:1</w:t>
      </w:r>
    </w:p>
    <w:p w:rsidR="00210421" w:rsidRDefault="00CF7ED0">
      <w:r>
        <w:rPr>
          <w:b/>
        </w:rPr>
        <w:t>解题思路</w:t>
      </w:r>
    </w:p>
    <w:p w:rsidR="00210421" w:rsidRDefault="00CF7ED0">
      <w:pPr>
        <w:ind w:firstLine="420"/>
      </w:pPr>
      <w:r>
        <w:t>本题统计每行字符串中元音字母（</w:t>
      </w:r>
      <w:r>
        <w:t>a</w:t>
      </w:r>
      <w:r>
        <w:t>、</w:t>
      </w:r>
      <w:r>
        <w:t>e</w:t>
      </w:r>
      <w:r>
        <w:t>、</w:t>
      </w:r>
      <w:r>
        <w:t>i</w:t>
      </w:r>
      <w:r>
        <w:t>、</w:t>
      </w:r>
      <w:r>
        <w:t>o</w:t>
      </w:r>
      <w:r>
        <w:t>、</w:t>
      </w:r>
      <w:r>
        <w:t>u</w:t>
      </w:r>
      <w:r>
        <w:t>）的出现次数。程序读入</w:t>
      </w:r>
      <w:r>
        <w:t>n</w:t>
      </w:r>
      <w:r>
        <w:t>行字符串，对每行遍历统计各元音出现次数，然后格式化输出（每个元音一行，格式如</w:t>
      </w:r>
      <w:r>
        <w:t>"a:3"</w:t>
      </w:r>
      <w:r>
        <w:t>）。</w:t>
      </w:r>
    </w:p>
    <w:p w:rsidR="00544F79" w:rsidRDefault="00DF4D2F" w:rsidP="009A2F9D">
      <w:pPr>
        <w:pStyle w:val="4"/>
        <w:rPr>
          <w:lang w:eastAsia="zh-CN"/>
        </w:rPr>
      </w:pPr>
      <w:r>
        <w:t>参考代码</w:t>
      </w:r>
      <w:r>
        <w:t>(C++)</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8200"/>
          <w:sz w:val="18"/>
          <w:szCs w:val="18"/>
          <w:bdr w:val="none" w:sz="0" w:space="0" w:color="auto" w:frame="1"/>
          <w:lang w:eastAsia="zh-CN"/>
        </w:rPr>
        <w:t>//NQ041 </w:t>
      </w:r>
      <w:r w:rsidRPr="008972B2">
        <w:rPr>
          <w:rFonts w:ascii="Consolas" w:hAnsi="Consolas" w:cs="宋体"/>
          <w:color w:val="008200"/>
          <w:sz w:val="18"/>
          <w:szCs w:val="18"/>
          <w:bdr w:val="none" w:sz="0" w:space="0" w:color="auto" w:frame="1"/>
          <w:lang w:eastAsia="zh-CN"/>
        </w:rPr>
        <w:t>统计字符个数初步</w:t>
      </w:r>
      <w:r w:rsidRPr="008972B2">
        <w:rPr>
          <w:rFonts w:ascii="Consolas" w:hAnsi="Consolas" w:cs="宋体"/>
          <w:color w:val="000000"/>
          <w:sz w:val="18"/>
          <w:szCs w:val="18"/>
          <w:bdr w:val="none" w:sz="0" w:space="0" w:color="auto" w:frame="1"/>
          <w:lang w:eastAsia="zh-CN"/>
        </w:rPr>
        <w:t>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&lt;algorithm&gt;</w:t>
      </w:r>
      <w:r w:rsidRPr="008972B2">
        <w:rPr>
          <w:rFonts w:ascii="Consolas" w:hAnsi="Consolas" w:cs="宋体"/>
          <w:color w:val="000000"/>
          <w:sz w:val="18"/>
          <w:szCs w:val="18"/>
          <w:bdr w:val="none" w:sz="0" w:space="0" w:color="auto" w:frame="1"/>
          <w:lang w:eastAsia="zh-CN"/>
        </w:rPr>
        <w:t>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&lt;cstring&gt;</w:t>
      </w:r>
      <w:r w:rsidRPr="008972B2">
        <w:rPr>
          <w:rFonts w:ascii="Consolas" w:hAnsi="Consolas" w:cs="宋体"/>
          <w:color w:val="000000"/>
          <w:sz w:val="18"/>
          <w:szCs w:val="18"/>
          <w:bdr w:val="none" w:sz="0" w:space="0" w:color="auto" w:frame="1"/>
          <w:lang w:eastAsia="zh-CN"/>
        </w:rPr>
        <w:t>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&lt;iostream&gt;</w:t>
      </w:r>
      <w:r w:rsidRPr="008972B2">
        <w:rPr>
          <w:rFonts w:ascii="Consolas" w:hAnsi="Consolas" w:cs="宋体"/>
          <w:color w:val="000000"/>
          <w:sz w:val="18"/>
          <w:szCs w:val="18"/>
          <w:bdr w:val="none" w:sz="0" w:space="0" w:color="auto" w:frame="1"/>
          <w:lang w:eastAsia="zh-CN"/>
        </w:rPr>
        <w:t>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lastRenderedPageBreak/>
        <w:t>using</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namespace</w:t>
      </w:r>
      <w:r w:rsidRPr="008972B2">
        <w:rPr>
          <w:rFonts w:ascii="Consolas" w:hAnsi="Consolas" w:cs="宋体"/>
          <w:color w:val="000000"/>
          <w:sz w:val="18"/>
          <w:szCs w:val="18"/>
          <w:bdr w:val="none" w:sz="0" w:space="0" w:color="auto" w:frame="1"/>
          <w:lang w:eastAsia="zh-CN"/>
        </w:rPr>
        <w:t> std;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charCounts[6];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存储元音</w:t>
      </w:r>
      <w:r w:rsidRPr="008972B2">
        <w:rPr>
          <w:rFonts w:ascii="Consolas" w:hAnsi="Consolas" w:cs="宋体"/>
          <w:color w:val="008200"/>
          <w:sz w:val="18"/>
          <w:szCs w:val="18"/>
          <w:bdr w:val="none" w:sz="0" w:space="0" w:color="auto" w:frame="1"/>
          <w:lang w:eastAsia="zh-CN"/>
        </w:rPr>
        <w:t>aeiou</w:t>
      </w:r>
      <w:r w:rsidRPr="008972B2">
        <w:rPr>
          <w:rFonts w:ascii="Consolas" w:hAnsi="Consolas" w:cs="宋体"/>
          <w:color w:val="008200"/>
          <w:sz w:val="18"/>
          <w:szCs w:val="18"/>
          <w:bdr w:val="none" w:sz="0" w:space="0" w:color="auto" w:frame="1"/>
          <w:lang w:eastAsia="zh-CN"/>
        </w:rPr>
        <w:t>的统计个数</w:t>
      </w:r>
      <w:r w:rsidRPr="008972B2">
        <w:rPr>
          <w:rFonts w:ascii="Consolas" w:hAnsi="Consolas" w:cs="宋体"/>
          <w:color w:val="000000"/>
          <w:sz w:val="18"/>
          <w:szCs w:val="18"/>
          <w:bdr w:val="none" w:sz="0" w:space="0" w:color="auto" w:frame="1"/>
          <w:lang w:eastAsia="zh-CN"/>
        </w:rPr>
        <w:t>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t>inline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f(</w:t>
      </w:r>
      <w:r w:rsidRPr="008972B2">
        <w:rPr>
          <w:rFonts w:ascii="Consolas" w:hAnsi="Consolas" w:cs="宋体"/>
          <w:b/>
          <w:bCs/>
          <w:color w:val="2E8B57"/>
          <w:sz w:val="18"/>
          <w:szCs w:val="18"/>
          <w:bdr w:val="none" w:sz="0" w:space="0" w:color="auto" w:frame="1"/>
          <w:lang w:eastAsia="zh-CN"/>
        </w:rPr>
        <w:t>char</w:t>
      </w:r>
      <w:r w:rsidRPr="008972B2">
        <w:rPr>
          <w:rFonts w:ascii="Consolas" w:hAnsi="Consolas" w:cs="宋体"/>
          <w:color w:val="000000"/>
          <w:sz w:val="18"/>
          <w:szCs w:val="18"/>
          <w:bdr w:val="none" w:sz="0" w:space="0" w:color="auto" w:frame="1"/>
          <w:lang w:eastAsia="zh-CN"/>
        </w:rPr>
        <w:t> c) {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'a'</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1;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2;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'i'</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3;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'o'</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4;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'u'</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5;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string vowels = </w:t>
      </w:r>
      <w:r w:rsidRPr="008972B2">
        <w:rPr>
          <w:rFonts w:ascii="Consolas" w:hAnsi="Consolas" w:cs="宋体"/>
          <w:color w:val="0000FF"/>
          <w:sz w:val="18"/>
          <w:szCs w:val="18"/>
          <w:bdr w:val="none" w:sz="0" w:space="0" w:color="auto" w:frame="1"/>
          <w:lang w:eastAsia="zh-CN"/>
        </w:rPr>
        <w:t>" aeiou"</w:t>
      </w:r>
      <w:r w:rsidRPr="008972B2">
        <w:rPr>
          <w:rFonts w:ascii="Consolas" w:hAnsi="Consolas" w:cs="宋体"/>
          <w:color w:val="000000"/>
          <w:sz w:val="18"/>
          <w:szCs w:val="18"/>
          <w:bdr w:val="none" w:sz="0" w:space="0" w:color="auto" w:frame="1"/>
          <w:lang w:eastAsia="zh-CN"/>
        </w:rPr>
        <w:t>;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main() {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n;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 &gt;&gt; n;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cin.get();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去掉末尾换行符为</w:t>
      </w:r>
      <w:r w:rsidRPr="008972B2">
        <w:rPr>
          <w:rFonts w:ascii="Consolas" w:hAnsi="Consolas" w:cs="宋体"/>
          <w:color w:val="008200"/>
          <w:sz w:val="18"/>
          <w:szCs w:val="18"/>
          <w:bdr w:val="none" w:sz="0" w:space="0" w:color="auto" w:frame="1"/>
          <w:lang w:eastAsia="zh-CN"/>
        </w:rPr>
        <w:t>getline</w:t>
      </w:r>
      <w:r w:rsidRPr="008972B2">
        <w:rPr>
          <w:rFonts w:ascii="Consolas" w:hAnsi="Consolas" w:cs="宋体"/>
          <w:color w:val="008200"/>
          <w:sz w:val="18"/>
          <w:szCs w:val="18"/>
          <w:bdr w:val="none" w:sz="0" w:space="0" w:color="auto" w:frame="1"/>
          <w:lang w:eastAsia="zh-CN"/>
        </w:rPr>
        <w:t>预备读入</w:t>
      </w:r>
      <w:r w:rsidRPr="008972B2">
        <w:rPr>
          <w:rFonts w:ascii="Consolas" w:hAnsi="Consolas" w:cs="宋体"/>
          <w:color w:val="000000"/>
          <w:sz w:val="18"/>
          <w:szCs w:val="18"/>
          <w:bdr w:val="none" w:sz="0" w:space="0" w:color="auto" w:frame="1"/>
          <w:lang w:eastAsia="zh-CN"/>
        </w:rPr>
        <w:t>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t = 0; t &lt; n; t++) {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清空数组</w:t>
      </w:r>
      <w:r w:rsidRPr="008972B2">
        <w:rPr>
          <w:rFonts w:ascii="Consolas" w:hAnsi="Consolas" w:cs="宋体"/>
          <w:color w:val="000000"/>
          <w:sz w:val="18"/>
          <w:szCs w:val="18"/>
          <w:bdr w:val="none" w:sz="0" w:space="0" w:color="auto" w:frame="1"/>
          <w:lang w:eastAsia="zh-CN"/>
        </w:rPr>
        <w:t>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6; i++) charCounts[i] = 0;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string str;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getline(cin, str);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读入一行</w:t>
      </w:r>
      <w:r w:rsidRPr="008972B2">
        <w:rPr>
          <w:rFonts w:ascii="Consolas" w:hAnsi="Consolas" w:cs="宋体"/>
          <w:color w:val="000000"/>
          <w:sz w:val="18"/>
          <w:szCs w:val="18"/>
          <w:bdr w:val="none" w:sz="0" w:space="0" w:color="auto" w:frame="1"/>
          <w:lang w:eastAsia="zh-CN"/>
        </w:rPr>
        <w:t>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字符串全部变小写</w:t>
      </w:r>
      <w:r w:rsidRPr="008972B2">
        <w:rPr>
          <w:rFonts w:ascii="Consolas" w:hAnsi="Consolas" w:cs="宋体"/>
          <w:color w:val="000000"/>
          <w:sz w:val="18"/>
          <w:szCs w:val="18"/>
          <w:bdr w:val="none" w:sz="0" w:space="0" w:color="auto" w:frame="1"/>
          <w:lang w:eastAsia="zh-CN"/>
        </w:rPr>
        <w:t>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transform(str.begin(), str.end(), str.begin(), ::tolower);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统计</w:t>
      </w:r>
      <w:r w:rsidRPr="008972B2">
        <w:rPr>
          <w:rFonts w:ascii="Consolas" w:hAnsi="Consolas" w:cs="宋体"/>
          <w:color w:val="008200"/>
          <w:sz w:val="18"/>
          <w:szCs w:val="18"/>
          <w:bdr w:val="none" w:sz="0" w:space="0" w:color="auto" w:frame="1"/>
          <w:lang w:eastAsia="zh-CN"/>
        </w:rPr>
        <w:t>vowels</w:t>
      </w:r>
      <w:r w:rsidRPr="008972B2">
        <w:rPr>
          <w:rFonts w:ascii="Consolas" w:hAnsi="Consolas" w:cs="宋体"/>
          <w:color w:val="008200"/>
          <w:sz w:val="18"/>
          <w:szCs w:val="18"/>
          <w:bdr w:val="none" w:sz="0" w:space="0" w:color="auto" w:frame="1"/>
          <w:lang w:eastAsia="zh-CN"/>
        </w:rPr>
        <w:t>的出现次数</w:t>
      </w:r>
      <w:r w:rsidRPr="008972B2">
        <w:rPr>
          <w:rFonts w:ascii="Consolas" w:hAnsi="Consolas" w:cs="宋体"/>
          <w:color w:val="000000"/>
          <w:sz w:val="18"/>
          <w:szCs w:val="18"/>
          <w:bdr w:val="none" w:sz="0" w:space="0" w:color="auto" w:frame="1"/>
          <w:lang w:eastAsia="zh-CN"/>
        </w:rPr>
        <w:t>  </w:t>
      </w:r>
    </w:p>
    <w:p w:rsidR="008972B2" w:rsidRPr="008972B2" w:rsidRDefault="008972B2" w:rsidP="00975CFC">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str.size(); i++) charCounts[f(str[i])]++;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输出统计结果</w:t>
      </w:r>
      <w:r w:rsidRPr="008972B2">
        <w:rPr>
          <w:rFonts w:ascii="Consolas" w:hAnsi="Consolas" w:cs="宋体"/>
          <w:color w:val="000000"/>
          <w:sz w:val="18"/>
          <w:szCs w:val="18"/>
          <w:bdr w:val="none" w:sz="0" w:space="0" w:color="auto" w:frame="1"/>
          <w:lang w:eastAsia="zh-CN"/>
        </w:rPr>
        <w:t>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1; i &lt; 6; i++)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cout &lt;&lt; vowels[i] &lt;&lt; </w:t>
      </w:r>
      <w:r w:rsidRPr="008972B2">
        <w:rPr>
          <w:rFonts w:ascii="Consolas" w:hAnsi="Consolas" w:cs="宋体"/>
          <w:color w:val="0000FF"/>
          <w:sz w:val="18"/>
          <w:szCs w:val="18"/>
          <w:bdr w:val="none" w:sz="0" w:space="0" w:color="auto" w:frame="1"/>
          <w:lang w:eastAsia="zh-CN"/>
        </w:rPr>
        <w:t>":"</w:t>
      </w:r>
      <w:r w:rsidRPr="008972B2">
        <w:rPr>
          <w:rFonts w:ascii="Consolas" w:hAnsi="Consolas" w:cs="宋体"/>
          <w:color w:val="000000"/>
          <w:sz w:val="18"/>
          <w:szCs w:val="18"/>
          <w:bdr w:val="none" w:sz="0" w:space="0" w:color="auto" w:frame="1"/>
          <w:lang w:eastAsia="zh-CN"/>
        </w:rPr>
        <w:t> &lt;&lt; charCounts[f(vowels[i])] &lt;&lt; endl;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结尾换行</w:t>
      </w:r>
      <w:r w:rsidRPr="008972B2">
        <w:rPr>
          <w:rFonts w:ascii="Consolas" w:hAnsi="Consolas" w:cs="宋体"/>
          <w:color w:val="000000"/>
          <w:sz w:val="18"/>
          <w:szCs w:val="18"/>
          <w:bdr w:val="none" w:sz="0" w:space="0" w:color="auto" w:frame="1"/>
          <w:lang w:eastAsia="zh-CN"/>
        </w:rPr>
        <w:t>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(t &lt; n - 1) cout &lt;&lt; endl;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  </w:t>
      </w:r>
    </w:p>
    <w:p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rsidR="00CD6FEA" w:rsidRPr="00CD6FEA" w:rsidRDefault="00CD6FEA" w:rsidP="00741B54">
      <w:pPr>
        <w:pStyle w:val="2"/>
        <w:spacing w:before="315"/>
        <w:rPr>
          <w:lang w:eastAsia="zh-CN"/>
        </w:rPr>
      </w:pPr>
      <w:bookmarkStart w:id="49" w:name="_Toc53733960"/>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49"/>
    </w:p>
    <w:p w:rsidR="00CD6FEA" w:rsidRPr="00CD6FEA" w:rsidRDefault="00CD6FEA" w:rsidP="009A2F9D">
      <w:pPr>
        <w:pStyle w:val="4"/>
        <w:rPr>
          <w:lang w:eastAsia="zh-CN"/>
        </w:rPr>
      </w:pPr>
      <w:r w:rsidRPr="00CD6FEA">
        <w:rPr>
          <w:lang w:eastAsia="zh-CN"/>
        </w:rPr>
        <w:t>描述</w:t>
      </w:r>
    </w:p>
    <w:p w:rsidR="00903ECC" w:rsidRDefault="00CD6FEA" w:rsidP="00AF47F4">
      <w:pPr>
        <w:pStyle w:val="affffb"/>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rsidR="00CD6FEA" w:rsidRPr="00AF47F4" w:rsidRDefault="00CD6FEA" w:rsidP="00AF47F4">
      <w:pPr>
        <w:pStyle w:val="affffb"/>
        <w:ind w:firstLine="420"/>
      </w:pPr>
      <w:r w:rsidRPr="00AF47F4">
        <w:t>一串串的字符串统计何等麻烦，但是对学会编程的小鲁，这不是一个太困难的问题：</w:t>
      </w:r>
    </w:p>
    <w:p w:rsidR="00CD6FEA" w:rsidRPr="00CD6FEA" w:rsidRDefault="00CD6FEA" w:rsidP="00AF47F4">
      <w:pPr>
        <w:pStyle w:val="affffb"/>
        <w:ind w:firstLine="420"/>
      </w:pPr>
      <w:r w:rsidRPr="00CD6FEA">
        <w:t>给定一个字符串，请你找出其中不含有重复字符的最长子串的长度。</w:t>
      </w:r>
    </w:p>
    <w:p w:rsidR="00CD6FEA" w:rsidRPr="00CD6FEA" w:rsidRDefault="00CD6FEA" w:rsidP="009A2F9D">
      <w:pPr>
        <w:pStyle w:val="4"/>
        <w:rPr>
          <w:lang w:eastAsia="zh-CN"/>
        </w:rPr>
      </w:pPr>
      <w:r w:rsidRPr="00CD6FEA">
        <w:rPr>
          <w:lang w:eastAsia="zh-CN"/>
        </w:rPr>
        <w:lastRenderedPageBreak/>
        <w:t>输入</w:t>
      </w:r>
    </w:p>
    <w:p w:rsidR="00CD6FEA" w:rsidRPr="00CD6FEA" w:rsidRDefault="00CD6FEA" w:rsidP="00AF47F4">
      <w:pPr>
        <w:pStyle w:val="affffb"/>
        <w:ind w:firstLine="420"/>
      </w:pPr>
      <w:r w:rsidRPr="00CD6FEA">
        <w:t>输入一个字符串</w:t>
      </w:r>
      <w:r w:rsidRPr="00CD6FEA">
        <w:t>s(</w:t>
      </w:r>
      <w:r w:rsidRPr="00CD6FEA">
        <w:t>长度不超过</w:t>
      </w:r>
      <w:r w:rsidRPr="00CD6FEA">
        <w:t>1000)</w:t>
      </w:r>
      <w:r w:rsidRPr="00CD6FEA">
        <w:t>。</w:t>
      </w:r>
    </w:p>
    <w:p w:rsidR="00CD6FEA" w:rsidRPr="00CD6FEA" w:rsidRDefault="00CD6FEA" w:rsidP="009A2F9D">
      <w:pPr>
        <w:pStyle w:val="4"/>
        <w:rPr>
          <w:lang w:eastAsia="zh-CN"/>
        </w:rPr>
      </w:pPr>
      <w:r w:rsidRPr="00CD6FEA">
        <w:rPr>
          <w:lang w:eastAsia="zh-CN"/>
        </w:rPr>
        <w:t>输出</w:t>
      </w:r>
    </w:p>
    <w:p w:rsidR="00CD6FEA" w:rsidRPr="00AF47F4" w:rsidRDefault="00CD6FEA" w:rsidP="00AF47F4">
      <w:pPr>
        <w:pStyle w:val="affffb"/>
        <w:ind w:firstLine="420"/>
      </w:pPr>
      <w:r w:rsidRPr="00CD6FEA">
        <w:t>不含有重复字符的最长子串的长度。</w:t>
      </w:r>
    </w:p>
    <w:p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rsidR="00CD6FEA" w:rsidRPr="00CD6FEA" w:rsidRDefault="00CD6FEA" w:rsidP="00A40B87">
      <w:pPr>
        <w:pStyle w:val="affffc"/>
        <w:ind w:left="420"/>
      </w:pPr>
      <w:r w:rsidRPr="00CD6FEA">
        <w:t>abrownfoxjumpsoveralazydoginxiamenuniversity</w:t>
      </w:r>
    </w:p>
    <w:p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rsidR="00CD6FEA" w:rsidRPr="00CD6FEA" w:rsidRDefault="00CD6FEA" w:rsidP="00A40B87">
      <w:pPr>
        <w:pStyle w:val="affffc"/>
        <w:ind w:left="420"/>
      </w:pPr>
      <w:r w:rsidRPr="00CD6FEA">
        <w:t>12</w:t>
      </w:r>
    </w:p>
    <w:p w:rsidR="00CD6FEA" w:rsidRPr="00CD6FEA" w:rsidRDefault="00CD6FEA" w:rsidP="009A2F9D">
      <w:pPr>
        <w:pStyle w:val="4"/>
        <w:rPr>
          <w:lang w:eastAsia="zh-CN"/>
        </w:rPr>
      </w:pPr>
      <w:r w:rsidRPr="00CD6FEA">
        <w:rPr>
          <w:lang w:eastAsia="zh-CN"/>
        </w:rPr>
        <w:t>输入样例</w:t>
      </w:r>
      <w:r w:rsidRPr="00CD6FEA">
        <w:rPr>
          <w:lang w:eastAsia="zh-CN"/>
        </w:rPr>
        <w:t xml:space="preserve"> 2 </w:t>
      </w:r>
    </w:p>
    <w:p w:rsidR="00CD6FEA" w:rsidRPr="00CD6FEA" w:rsidRDefault="00CD6FEA" w:rsidP="00A40B87">
      <w:pPr>
        <w:pStyle w:val="affffc"/>
        <w:ind w:left="420"/>
      </w:pPr>
      <w:r w:rsidRPr="00CD6FEA">
        <w:t>xxxxxxxxxx</w:t>
      </w:r>
    </w:p>
    <w:p w:rsidR="00CD6FEA" w:rsidRPr="00CD6FEA" w:rsidRDefault="00CD6FEA" w:rsidP="009A2F9D">
      <w:pPr>
        <w:pStyle w:val="4"/>
        <w:rPr>
          <w:lang w:eastAsia="zh-CN"/>
        </w:rPr>
      </w:pPr>
      <w:r w:rsidRPr="00CD6FEA">
        <w:rPr>
          <w:lang w:eastAsia="zh-CN"/>
        </w:rPr>
        <w:t>输出样例</w:t>
      </w:r>
      <w:r w:rsidRPr="00CD6FEA">
        <w:rPr>
          <w:lang w:eastAsia="zh-CN"/>
        </w:rPr>
        <w:t xml:space="preserve"> 2</w:t>
      </w:r>
    </w:p>
    <w:p w:rsidR="00CD6FEA" w:rsidRPr="00CD6FEA" w:rsidRDefault="00CD6FEA" w:rsidP="00A40B87">
      <w:pPr>
        <w:pStyle w:val="affffc"/>
        <w:ind w:left="420"/>
      </w:pPr>
      <w:r w:rsidRPr="00CD6FEA">
        <w:t>1</w:t>
      </w:r>
    </w:p>
    <w:p w:rsidR="00210421" w:rsidRDefault="00CF7ED0">
      <w:r>
        <w:rPr>
          <w:b/>
        </w:rPr>
        <w:t>解题思路</w:t>
      </w:r>
    </w:p>
    <w:p w:rsidR="00210421" w:rsidRDefault="00CF7ED0">
      <w:pPr>
        <w:ind w:firstLine="420"/>
      </w:pPr>
      <w:r>
        <w:t>本题找出字符串中第一个只出现一次的字符。程序使用哈希表统计每个字符的出现次数，第一遍遍历统计频率，第二遍遍历找到第一个频率为</w:t>
      </w:r>
      <w:r>
        <w:t>1</w:t>
      </w:r>
      <w:r>
        <w:t>的字符。若不存在则输出</w:t>
      </w:r>
      <w:r>
        <w:t>"no"</w:t>
      </w:r>
      <w:r>
        <w:t>。</w:t>
      </w:r>
    </w:p>
    <w:p w:rsidR="00544F79" w:rsidRDefault="00544F79" w:rsidP="009A2F9D">
      <w:pPr>
        <w:pStyle w:val="4"/>
        <w:rPr>
          <w:lang w:eastAsia="zh-CN"/>
        </w:rPr>
      </w:pPr>
      <w:r>
        <w:rPr>
          <w:rFonts w:hint="eastAsia"/>
          <w:lang w:eastAsia="zh-CN"/>
        </w:rPr>
        <w:t>参考代码</w:t>
      </w:r>
      <w:r>
        <w:rPr>
          <w:rFonts w:hint="eastAsia"/>
          <w:lang w:eastAsia="zh-CN"/>
        </w:rPr>
        <w:t>(C++)</w:t>
      </w:r>
    </w:p>
    <w:p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8200"/>
          <w:sz w:val="18"/>
          <w:szCs w:val="18"/>
          <w:bdr w:val="none" w:sz="0" w:space="0" w:color="auto" w:frame="1"/>
          <w:lang w:eastAsia="zh-CN"/>
        </w:rPr>
        <w:t>// NQ042 </w:t>
      </w:r>
      <w:r w:rsidRPr="00CD6FEA">
        <w:rPr>
          <w:rFonts w:ascii="Consolas" w:hAnsi="Consolas" w:cs="宋体"/>
          <w:color w:val="008200"/>
          <w:sz w:val="18"/>
          <w:szCs w:val="18"/>
          <w:bdr w:val="none" w:sz="0" w:space="0" w:color="auto" w:frame="1"/>
          <w:lang w:eastAsia="zh-CN"/>
        </w:rPr>
        <w:t>不包含重复字符的最长子串长度</w:t>
      </w: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&lt;cstring&gt;</w:t>
      </w: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&lt;iostream&gt;</w:t>
      </w: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&lt;unordered_map&gt;</w:t>
      </w: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006699"/>
          <w:sz w:val="18"/>
          <w:szCs w:val="18"/>
          <w:bdr w:val="none" w:sz="0" w:space="0" w:color="auto" w:frame="1"/>
          <w:lang w:eastAsia="zh-CN"/>
        </w:rPr>
        <w:t>using</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namespace</w:t>
      </w:r>
      <w:r w:rsidRPr="00CD6FEA">
        <w:rPr>
          <w:rFonts w:ascii="Consolas" w:hAnsi="Consolas" w:cs="宋体"/>
          <w:color w:val="000000"/>
          <w:sz w:val="18"/>
          <w:szCs w:val="18"/>
          <w:bdr w:val="none" w:sz="0" w:space="0" w:color="auto" w:frame="1"/>
          <w:lang w:eastAsia="zh-CN"/>
        </w:rPr>
        <w:t> std;  </w:t>
      </w:r>
    </w:p>
    <w:p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lengthOfLongestSubstring(string s) {  </w:t>
      </w:r>
    </w:p>
    <w:p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暴力枚举的思路：</w:t>
      </w: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枚举所有以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结尾的字串，对于每个以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结尾的字串，计算最长的不重复字符串长度</w:t>
      </w: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unordered_map&lt;</w:t>
      </w:r>
      <w:r w:rsidRPr="00CD6FEA">
        <w:rPr>
          <w:rFonts w:ascii="Consolas" w:hAnsi="Consolas" w:cs="宋体"/>
          <w:b/>
          <w:bCs/>
          <w:color w:val="2E8B57"/>
          <w:sz w:val="18"/>
          <w:szCs w:val="18"/>
          <w:bdr w:val="none" w:sz="0" w:space="0" w:color="auto" w:frame="1"/>
          <w:lang w:eastAsia="zh-CN"/>
        </w:rPr>
        <w:t>char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&gt; heap;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存储</w:t>
      </w:r>
      <w:r w:rsidRPr="00CD6FEA">
        <w:rPr>
          <w:rFonts w:ascii="Consolas" w:hAnsi="Consolas" w:cs="宋体"/>
          <w:color w:val="008200"/>
          <w:sz w:val="18"/>
          <w:szCs w:val="18"/>
          <w:bdr w:val="none" w:sz="0" w:space="0" w:color="auto" w:frame="1"/>
          <w:lang w:eastAsia="zh-CN"/>
        </w:rPr>
        <w:t>{char,</w:t>
      </w:r>
      <w:r w:rsidRPr="00CD6FEA">
        <w:rPr>
          <w:rFonts w:ascii="Consolas" w:hAnsi="Consolas" w:cs="宋体"/>
          <w:color w:val="008200"/>
          <w:sz w:val="18"/>
          <w:szCs w:val="18"/>
          <w:bdr w:val="none" w:sz="0" w:space="0" w:color="auto" w:frame="1"/>
          <w:lang w:eastAsia="zh-CN"/>
        </w:rPr>
        <w:t>出现次数</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的哈希表</w:t>
      </w: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使用双指针的方法计算</w:t>
      </w: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res = 0;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长度</w:t>
      </w: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for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i = 0, j = 0; i &lt; s.size(); i++) {  </w:t>
      </w:r>
    </w:p>
    <w:p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heap[s[i]]++;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将</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插入堆，并且</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的映射项</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需要判断从</w:t>
      </w:r>
      <w:r w:rsidRPr="00CD6FEA">
        <w:rPr>
          <w:rFonts w:ascii="Consolas" w:hAnsi="Consolas" w:cs="宋体"/>
          <w:color w:val="008200"/>
          <w:sz w:val="18"/>
          <w:szCs w:val="18"/>
          <w:bdr w:val="none" w:sz="0" w:space="0" w:color="auto" w:frame="1"/>
          <w:lang w:eastAsia="zh-CN"/>
        </w:rPr>
        <w:t>s[j]--&gt;s[i]</w:t>
      </w:r>
      <w:r w:rsidRPr="00CD6FEA">
        <w:rPr>
          <w:rFonts w:ascii="Consolas" w:hAnsi="Consolas" w:cs="宋体"/>
          <w:color w:val="008200"/>
          <w:sz w:val="18"/>
          <w:szCs w:val="18"/>
          <w:bdr w:val="none" w:sz="0" w:space="0" w:color="auto" w:frame="1"/>
          <w:lang w:eastAsia="zh-CN"/>
        </w:rPr>
        <w:t>的字符是否有重复，采用</w:t>
      </w:r>
      <w:r w:rsidRPr="00CD6FEA">
        <w:rPr>
          <w:rFonts w:ascii="Consolas" w:hAnsi="Consolas" w:cs="宋体"/>
          <w:color w:val="008200"/>
          <w:sz w:val="18"/>
          <w:szCs w:val="18"/>
          <w:bdr w:val="none" w:sz="0" w:space="0" w:color="auto" w:frame="1"/>
          <w:lang w:eastAsia="zh-CN"/>
        </w:rPr>
        <w:t>O(1)</w:t>
      </w:r>
      <w:r w:rsidRPr="00CD6FEA">
        <w:rPr>
          <w:rFonts w:ascii="Consolas" w:hAnsi="Consolas" w:cs="宋体"/>
          <w:color w:val="008200"/>
          <w:sz w:val="18"/>
          <w:szCs w:val="18"/>
          <w:bdr w:val="none" w:sz="0" w:space="0" w:color="auto" w:frame="1"/>
          <w:lang w:eastAsia="zh-CN"/>
        </w:rPr>
        <w:t>的堆最快</w:t>
      </w: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若</w:t>
      </w:r>
      <w:r w:rsidRPr="00CD6FEA">
        <w:rPr>
          <w:rFonts w:ascii="Consolas" w:hAnsi="Consolas" w:cs="宋体"/>
          <w:color w:val="008200"/>
          <w:sz w:val="18"/>
          <w:szCs w:val="18"/>
          <w:bdr w:val="none" w:sz="0" w:space="0" w:color="auto" w:frame="1"/>
          <w:lang w:eastAsia="zh-CN"/>
        </w:rPr>
        <w:t>[j,i]</w:t>
      </w:r>
      <w:r w:rsidRPr="00CD6FEA">
        <w:rPr>
          <w:rFonts w:ascii="Consolas" w:hAnsi="Consolas" w:cs="宋体"/>
          <w:color w:val="008200"/>
          <w:sz w:val="18"/>
          <w:szCs w:val="18"/>
          <w:bdr w:val="none" w:sz="0" w:space="0" w:color="auto" w:frame="1"/>
          <w:lang w:eastAsia="zh-CN"/>
        </w:rPr>
        <w:t>区间代表最长的不重复字串，那么唯有新的字符</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会导致出现重复字符</w:t>
      </w: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因此若</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已经出现，那么就移动</w:t>
      </w:r>
      <w:r w:rsidRPr="00CD6FEA">
        <w:rPr>
          <w:rFonts w:ascii="Consolas" w:hAnsi="Consolas" w:cs="宋体"/>
          <w:color w:val="008200"/>
          <w:sz w:val="18"/>
          <w:szCs w:val="18"/>
          <w:bdr w:val="none" w:sz="0" w:space="0" w:color="auto" w:frame="1"/>
          <w:lang w:eastAsia="zh-CN"/>
        </w:rPr>
        <w:t>j,</w:t>
      </w:r>
      <w:r w:rsidRPr="00CD6FEA">
        <w:rPr>
          <w:rFonts w:ascii="Consolas" w:hAnsi="Consolas" w:cs="宋体"/>
          <w:color w:val="008200"/>
          <w:sz w:val="18"/>
          <w:szCs w:val="18"/>
          <w:bdr w:val="none" w:sz="0" w:space="0" w:color="auto" w:frame="1"/>
          <w:lang w:eastAsia="zh-CN"/>
        </w:rPr>
        <w:t>从</w:t>
      </w:r>
      <w:r w:rsidRPr="00CD6FEA">
        <w:rPr>
          <w:rFonts w:ascii="Consolas" w:hAnsi="Consolas" w:cs="宋体"/>
          <w:color w:val="008200"/>
          <w:sz w:val="18"/>
          <w:szCs w:val="18"/>
          <w:bdr w:val="none" w:sz="0" w:space="0" w:color="auto" w:frame="1"/>
          <w:lang w:eastAsia="zh-CN"/>
        </w:rPr>
        <w:t>s[j,i]</w:t>
      </w:r>
      <w:r w:rsidRPr="00CD6FEA">
        <w:rPr>
          <w:rFonts w:ascii="Consolas" w:hAnsi="Consolas" w:cs="宋体"/>
          <w:color w:val="008200"/>
          <w:sz w:val="18"/>
          <w:szCs w:val="18"/>
          <w:bdr w:val="none" w:sz="0" w:space="0" w:color="auto" w:frame="1"/>
          <w:lang w:eastAsia="zh-CN"/>
        </w:rPr>
        <w:t>中间剔除与</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重复的字符</w:t>
      </w: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lastRenderedPageBreak/>
        <w:t>    </w:t>
      </w:r>
      <w:r w:rsidRPr="00CD6FEA">
        <w:rPr>
          <w:rFonts w:ascii="Consolas" w:hAnsi="Consolas" w:cs="宋体"/>
          <w:b/>
          <w:bCs/>
          <w:color w:val="006699"/>
          <w:sz w:val="18"/>
          <w:szCs w:val="18"/>
          <w:bdr w:val="none" w:sz="0" w:space="0" w:color="auto" w:frame="1"/>
          <w:lang w:eastAsia="zh-CN"/>
        </w:rPr>
        <w:t>while</w:t>
      </w:r>
      <w:r w:rsidRPr="00CD6FEA">
        <w:rPr>
          <w:rFonts w:ascii="Consolas" w:hAnsi="Consolas" w:cs="宋体"/>
          <w:color w:val="000000"/>
          <w:sz w:val="18"/>
          <w:szCs w:val="18"/>
          <w:bdr w:val="none" w:sz="0" w:space="0" w:color="auto" w:frame="1"/>
          <w:lang w:eastAsia="zh-CN"/>
        </w:rPr>
        <w:t> (heap[s[i]] &gt; 1) heap[s[j++]]--;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这是此方法的精华所在，大家仔细品味</w:t>
      </w: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res = max(res, i - j + 1);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取最大值</w:t>
      </w: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  </w:t>
      </w:r>
    </w:p>
    <w:p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res;  </w:t>
      </w:r>
    </w:p>
    <w:p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main() {  </w:t>
      </w:r>
    </w:p>
    <w:p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string s;  </w:t>
      </w:r>
    </w:p>
    <w:p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cin &gt;&gt; s;  </w:t>
      </w:r>
    </w:p>
    <w:p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cout &lt;&lt; lengthOfLongestSubstring(s) &lt;&lt; endl;  </w:t>
      </w:r>
    </w:p>
    <w:p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0;  </w:t>
      </w:r>
    </w:p>
    <w:p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rsidR="009A19F2" w:rsidRPr="009A19F2" w:rsidRDefault="009A19F2" w:rsidP="009A19F2">
      <w:pPr>
        <w:pStyle w:val="2"/>
        <w:spacing w:before="315"/>
        <w:rPr>
          <w:lang w:eastAsia="zh-CN"/>
        </w:rPr>
      </w:pPr>
      <w:bookmarkStart w:id="50" w:name="_Toc53733961"/>
      <w:r w:rsidRPr="009A19F2">
        <w:rPr>
          <w:lang w:eastAsia="zh-CN"/>
        </w:rPr>
        <w:t>统计班级成绩</w:t>
      </w:r>
      <w:r w:rsidR="00255F09" w:rsidRPr="00255F09">
        <w:rPr>
          <w:rFonts w:hint="eastAsia"/>
          <w:vertAlign w:val="superscript"/>
          <w:lang w:eastAsia="zh-CN"/>
        </w:rPr>
        <w:t>N</w:t>
      </w:r>
      <w:r w:rsidR="00255F09" w:rsidRPr="00255F09">
        <w:rPr>
          <w:vertAlign w:val="superscript"/>
          <w:lang w:eastAsia="zh-CN"/>
        </w:rPr>
        <w:t>Q043</w:t>
      </w:r>
      <w:bookmarkEnd w:id="50"/>
    </w:p>
    <w:p w:rsidR="009A19F2" w:rsidRPr="009A19F2" w:rsidRDefault="009A19F2" w:rsidP="009A2F9D">
      <w:pPr>
        <w:pStyle w:val="4"/>
        <w:rPr>
          <w:lang w:eastAsia="zh-CN"/>
        </w:rPr>
      </w:pPr>
      <w:r w:rsidRPr="009A19F2">
        <w:rPr>
          <w:lang w:eastAsia="zh-CN"/>
        </w:rPr>
        <w:t>描述</w:t>
      </w:r>
    </w:p>
    <w:p w:rsidR="0045247C" w:rsidRPr="0045247C" w:rsidRDefault="0045247C" w:rsidP="0045247C">
      <w:pPr>
        <w:pStyle w:val="affffb"/>
        <w:ind w:firstLine="420"/>
      </w:pPr>
      <w:r w:rsidRPr="0045247C">
        <w:t>为了帮助小鲁学以致用，小华请小鲁编个程序统计班级成绩。</w:t>
      </w:r>
    </w:p>
    <w:p w:rsidR="0045247C" w:rsidRPr="0045247C" w:rsidRDefault="0045247C" w:rsidP="0045247C">
      <w:pPr>
        <w:pStyle w:val="affffb"/>
        <w:ind w:firstLine="420"/>
      </w:pPr>
      <w:r w:rsidRPr="0045247C">
        <w:t>每班有</w:t>
      </w:r>
      <w:r w:rsidRPr="0045247C">
        <w:t>n(n&lt;=50)</w:t>
      </w:r>
      <w:r w:rsidRPr="0045247C">
        <w:t>个学生，每人考</w:t>
      </w:r>
      <w:r w:rsidRPr="0045247C">
        <w:t>m(m&lt;=5)</w:t>
      </w:r>
      <w:r w:rsidRPr="0045247C">
        <w:t>门课。</w:t>
      </w:r>
    </w:p>
    <w:p w:rsidR="0045247C" w:rsidRPr="0045247C" w:rsidRDefault="0045247C" w:rsidP="0045247C">
      <w:pPr>
        <w:pStyle w:val="affffb"/>
        <w:ind w:firstLine="420"/>
      </w:pPr>
      <w:r w:rsidRPr="0045247C">
        <w:t>请算出每个学生的平均成绩和每门课的平均成绩，并输出各科成绩均大于等于平均成绩的学生数量。</w:t>
      </w:r>
    </w:p>
    <w:p w:rsidR="009A19F2" w:rsidRPr="009A19F2" w:rsidRDefault="009A19F2" w:rsidP="009A2F9D">
      <w:pPr>
        <w:pStyle w:val="4"/>
        <w:rPr>
          <w:lang w:eastAsia="zh-CN"/>
        </w:rPr>
      </w:pPr>
      <w:r w:rsidRPr="009A19F2">
        <w:rPr>
          <w:lang w:eastAsia="zh-CN"/>
        </w:rPr>
        <w:t>输入</w:t>
      </w:r>
    </w:p>
    <w:p w:rsidR="009A19F2" w:rsidRPr="009A19F2" w:rsidRDefault="009A19F2" w:rsidP="009A19F2">
      <w:pPr>
        <w:pStyle w:val="affffb"/>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rsidR="009A19F2" w:rsidRPr="009A19F2" w:rsidRDefault="009A19F2" w:rsidP="009A2F9D">
      <w:pPr>
        <w:pStyle w:val="4"/>
        <w:rPr>
          <w:lang w:eastAsia="zh-CN"/>
        </w:rPr>
      </w:pPr>
      <w:r w:rsidRPr="009A19F2">
        <w:rPr>
          <w:lang w:eastAsia="zh-CN"/>
        </w:rPr>
        <w:t>输出</w:t>
      </w:r>
    </w:p>
    <w:p w:rsidR="009A19F2" w:rsidRPr="009A19F2" w:rsidRDefault="009A19F2" w:rsidP="009A19F2">
      <w:pPr>
        <w:pStyle w:val="affffb"/>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rsidR="009A19F2" w:rsidRPr="009A19F2" w:rsidRDefault="009A19F2" w:rsidP="009A2F9D">
      <w:pPr>
        <w:pStyle w:val="4"/>
        <w:rPr>
          <w:lang w:eastAsia="zh-CN"/>
        </w:rPr>
      </w:pPr>
      <w:r w:rsidRPr="009A19F2">
        <w:rPr>
          <w:lang w:eastAsia="zh-CN"/>
        </w:rPr>
        <w:t>输入样例</w:t>
      </w:r>
      <w:r w:rsidRPr="009A19F2">
        <w:rPr>
          <w:lang w:eastAsia="zh-CN"/>
        </w:rPr>
        <w:t xml:space="preserve"> 1 </w:t>
      </w:r>
    </w:p>
    <w:p w:rsidR="009A19F2" w:rsidRPr="009A19F2" w:rsidRDefault="009A19F2" w:rsidP="009A19F2">
      <w:pPr>
        <w:pStyle w:val="affffc"/>
        <w:ind w:left="420"/>
      </w:pPr>
      <w:r w:rsidRPr="009A19F2">
        <w:t>2 2</w:t>
      </w:r>
    </w:p>
    <w:p w:rsidR="009A19F2" w:rsidRPr="009A19F2" w:rsidRDefault="009A19F2" w:rsidP="009A19F2">
      <w:pPr>
        <w:pStyle w:val="affffc"/>
        <w:ind w:left="420"/>
      </w:pPr>
      <w:r w:rsidRPr="009A19F2">
        <w:t xml:space="preserve">70 80 </w:t>
      </w:r>
    </w:p>
    <w:p w:rsidR="009A19F2" w:rsidRPr="009A19F2" w:rsidRDefault="009A19F2" w:rsidP="009A19F2">
      <w:pPr>
        <w:pStyle w:val="affffc"/>
        <w:ind w:left="420"/>
      </w:pPr>
      <w:r w:rsidRPr="009A19F2">
        <w:t>85 90</w:t>
      </w:r>
    </w:p>
    <w:p w:rsidR="009A19F2" w:rsidRPr="009A19F2" w:rsidRDefault="009A19F2" w:rsidP="009A2F9D">
      <w:pPr>
        <w:pStyle w:val="4"/>
        <w:rPr>
          <w:lang w:eastAsia="zh-CN"/>
        </w:rPr>
      </w:pPr>
      <w:r w:rsidRPr="009A19F2">
        <w:rPr>
          <w:lang w:eastAsia="zh-CN"/>
        </w:rPr>
        <w:t>输出样例</w:t>
      </w:r>
      <w:r w:rsidRPr="009A19F2">
        <w:rPr>
          <w:lang w:eastAsia="zh-CN"/>
        </w:rPr>
        <w:t xml:space="preserve"> 1</w:t>
      </w:r>
    </w:p>
    <w:p w:rsidR="009A19F2" w:rsidRPr="009A19F2" w:rsidRDefault="009A19F2" w:rsidP="009A19F2">
      <w:pPr>
        <w:pStyle w:val="affffc"/>
        <w:ind w:left="420"/>
      </w:pPr>
      <w:r w:rsidRPr="009A19F2">
        <w:t>75.00 87.50</w:t>
      </w:r>
    </w:p>
    <w:p w:rsidR="009A19F2" w:rsidRPr="009A19F2" w:rsidRDefault="009A19F2" w:rsidP="009A19F2">
      <w:pPr>
        <w:pStyle w:val="affffc"/>
        <w:ind w:left="420"/>
      </w:pPr>
      <w:r w:rsidRPr="009A19F2">
        <w:lastRenderedPageBreak/>
        <w:t>77.50 85.00</w:t>
      </w:r>
    </w:p>
    <w:p w:rsidR="009A19F2" w:rsidRPr="009A19F2" w:rsidRDefault="009A19F2" w:rsidP="009A19F2">
      <w:pPr>
        <w:pStyle w:val="affffc"/>
        <w:ind w:left="420"/>
      </w:pPr>
      <w:r w:rsidRPr="009A19F2">
        <w:t>1</w:t>
      </w:r>
    </w:p>
    <w:p w:rsidR="00210421" w:rsidRDefault="00CF7ED0">
      <w:r>
        <w:rPr>
          <w:b/>
        </w:rPr>
        <w:t>解题思路</w:t>
      </w:r>
    </w:p>
    <w:p w:rsidR="00210421" w:rsidRDefault="00CF7ED0">
      <w:pPr>
        <w:ind w:firstLine="420"/>
      </w:pPr>
      <w:r>
        <w:t>本题将句子中每个单词的字母顺序翻转。程序按空格分割单词，对每个单词翻转字符顺序，然后输出。</w:t>
      </w:r>
    </w:p>
    <w:p w:rsidR="009A19F2" w:rsidRDefault="009A19F2" w:rsidP="00544F79">
      <w:pPr>
        <w:pStyle w:val="affffb"/>
        <w:ind w:firstLine="420"/>
      </w:pPr>
    </w:p>
    <w:p w:rsidR="009A19F2" w:rsidRDefault="009A19F2" w:rsidP="009A2F9D">
      <w:pPr>
        <w:pStyle w:val="4"/>
      </w:pPr>
      <w:r>
        <w:rPr>
          <w:rFonts w:hint="eastAsia"/>
        </w:rPr>
        <w:t>参考代码</w:t>
      </w:r>
      <w:r>
        <w:rPr>
          <w:rFonts w:hint="eastAsia"/>
        </w:rPr>
        <w:t>(</w:t>
      </w:r>
      <w:r>
        <w:t>C++)</w:t>
      </w:r>
    </w:p>
    <w:p w:rsidR="00255F09" w:rsidRPr="00255F09" w:rsidRDefault="00255F09" w:rsidP="00CB3E46">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/NQ043 </w:t>
      </w:r>
      <w:r>
        <w:rPr>
          <w:rFonts w:ascii="Consolas" w:hAnsi="Consolas" w:cs="宋体"/>
          <w:color w:val="5C5C5C"/>
          <w:sz w:val="18"/>
          <w:szCs w:val="18"/>
          <w:lang w:eastAsia="zh-CN"/>
        </w:rPr>
        <w:t>统计班级成绩</w:t>
      </w:r>
    </w:p>
    <w:p w:rsidR="007743A0" w:rsidRPr="007743A0" w:rsidRDefault="007743A0" w:rsidP="00CB3E46">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808080"/>
          <w:sz w:val="18"/>
          <w:szCs w:val="18"/>
          <w:bdr w:val="none" w:sz="0" w:space="0" w:color="auto" w:frame="1"/>
          <w:lang w:eastAsia="zh-CN"/>
        </w:rPr>
        <w:t>#include &lt;cstdio&gt;</w:t>
      </w:r>
      <w:r w:rsidRPr="007743A0">
        <w:rPr>
          <w:rFonts w:ascii="Consolas" w:hAnsi="Consolas" w:cs="宋体"/>
          <w:color w:val="000000"/>
          <w:sz w:val="18"/>
          <w:szCs w:val="18"/>
          <w:bdr w:val="none" w:sz="0" w:space="0" w:color="auto" w:frame="1"/>
          <w:lang w:eastAsia="zh-CN"/>
        </w:rPr>
        <w:t>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二维数组存储</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a[50][5];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存储</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rsidR="007743A0" w:rsidRPr="007743A0" w:rsidRDefault="007743A0" w:rsidP="00975CFC">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b[5];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main() {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n, m;  </w:t>
      </w:r>
    </w:p>
    <w:p w:rsidR="007743A0" w:rsidRPr="007743A0" w:rsidRDefault="007743A0" w:rsidP="00975CFC">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sum_stu, sum_cos;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while</w:t>
      </w: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 %d"</w:t>
      </w:r>
      <w:r w:rsidRPr="007743A0">
        <w:rPr>
          <w:rFonts w:ascii="Consolas" w:hAnsi="Consolas" w:cs="宋体"/>
          <w:color w:val="000000"/>
          <w:sz w:val="18"/>
          <w:szCs w:val="18"/>
          <w:bdr w:val="none" w:sz="0" w:space="0" w:color="auto" w:frame="1"/>
          <w:lang w:eastAsia="zh-CN"/>
        </w:rPr>
        <w:t>, &amp;n, &amp;m) != EOF) {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输入</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w:t>
      </w:r>
      <w:r w:rsidRPr="007743A0">
        <w:rPr>
          <w:rFonts w:ascii="Consolas" w:hAnsi="Consolas" w:cs="宋体"/>
          <w:color w:val="000000"/>
          <w:sz w:val="18"/>
          <w:szCs w:val="18"/>
          <w:bdr w:val="none" w:sz="0" w:space="0" w:color="auto" w:frame="1"/>
          <w:lang w:eastAsia="zh-CN"/>
        </w:rPr>
        <w:t>, &amp;a[i][j]);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个学生的平均成绩</w:t>
      </w:r>
      <w:r w:rsidRPr="007743A0">
        <w:rPr>
          <w:rFonts w:ascii="Consolas" w:hAnsi="Consolas" w:cs="宋体"/>
          <w:color w:val="000000"/>
          <w:sz w:val="18"/>
          <w:szCs w:val="18"/>
          <w:bdr w:val="none" w:sz="0" w:space="0" w:color="auto" w:frame="1"/>
          <w:lang w:eastAsia="zh-CN"/>
        </w:rPr>
        <w:t>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0;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a[i][j];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 == n - 1)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sum_stu / m);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sum_stu / m);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0;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a[i][j];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b[j] = sum_cos / n;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(j == m - 1)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lastRenderedPageBreak/>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b[j]);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b[j]);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输出每门课成绩都</w:t>
      </w:r>
      <w:r w:rsidRPr="007743A0">
        <w:rPr>
          <w:rFonts w:ascii="Consolas" w:hAnsi="Consolas" w:cs="宋体"/>
          <w:color w:val="008200"/>
          <w:sz w:val="18"/>
          <w:szCs w:val="18"/>
          <w:bdr w:val="none" w:sz="0" w:space="0" w:color="auto" w:frame="1"/>
          <w:lang w:eastAsia="zh-CN"/>
        </w:rPr>
        <w:t>&gt;=</w:t>
      </w:r>
      <w:r w:rsidRPr="007743A0">
        <w:rPr>
          <w:rFonts w:ascii="Consolas" w:hAnsi="Consolas" w:cs="宋体"/>
          <w:color w:val="008200"/>
          <w:sz w:val="18"/>
          <w:szCs w:val="18"/>
          <w:bdr w:val="none" w:sz="0" w:space="0" w:color="auto" w:frame="1"/>
          <w:lang w:eastAsia="zh-CN"/>
        </w:rPr>
        <w:t>课程平均成绩的学生数</w:t>
      </w:r>
      <w:r w:rsidRPr="007743A0">
        <w:rPr>
          <w:rFonts w:ascii="Consolas" w:hAnsi="Consolas" w:cs="宋体"/>
          <w:color w:val="000000"/>
          <w:sz w:val="18"/>
          <w:szCs w:val="18"/>
          <w:bdr w:val="none" w:sz="0" w:space="0" w:color="auto" w:frame="1"/>
          <w:lang w:eastAsia="zh-CN"/>
        </w:rPr>
        <w:t>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cnt = 0;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bool</w:t>
      </w:r>
      <w:r w:rsidRPr="007743A0">
        <w:rPr>
          <w:rFonts w:ascii="Consolas" w:hAnsi="Consolas" w:cs="宋体"/>
          <w:color w:val="000000"/>
          <w:sz w:val="18"/>
          <w:szCs w:val="18"/>
          <w:bdr w:val="none" w:sz="0" w:space="0" w:color="auto" w:frame="1"/>
          <w:lang w:eastAsia="zh-CN"/>
        </w:rPr>
        <w:t> is_greater = </w:t>
      </w:r>
      <w:r w:rsidRPr="007743A0">
        <w:rPr>
          <w:rFonts w:ascii="Consolas" w:hAnsi="Consolas" w:cs="宋体"/>
          <w:b/>
          <w:bCs/>
          <w:color w:val="006699"/>
          <w:sz w:val="18"/>
          <w:szCs w:val="18"/>
          <w:bdr w:val="none" w:sz="0" w:space="0" w:color="auto" w:frame="1"/>
          <w:lang w:eastAsia="zh-CN"/>
        </w:rPr>
        <w:t>true</w:t>
      </w:r>
      <w:r w:rsidRPr="007743A0">
        <w:rPr>
          <w:rFonts w:ascii="Consolas" w:hAnsi="Consolas" w:cs="宋体"/>
          <w:color w:val="000000"/>
          <w:sz w:val="18"/>
          <w:szCs w:val="18"/>
          <w:bdr w:val="none" w:sz="0" w:space="0" w:color="auto" w:frame="1"/>
          <w:lang w:eastAsia="zh-CN"/>
        </w:rPr>
        <w:t>;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(a[i][j] &lt; b[j]) is_greater = </w:t>
      </w:r>
      <w:r w:rsidRPr="007743A0">
        <w:rPr>
          <w:rFonts w:ascii="Consolas" w:hAnsi="Consolas" w:cs="宋体"/>
          <w:b/>
          <w:bCs/>
          <w:color w:val="006699"/>
          <w:sz w:val="18"/>
          <w:szCs w:val="18"/>
          <w:bdr w:val="none" w:sz="0" w:space="0" w:color="auto" w:frame="1"/>
          <w:lang w:eastAsia="zh-CN"/>
        </w:rPr>
        <w:t>false</w:t>
      </w:r>
      <w:r w:rsidRPr="007743A0">
        <w:rPr>
          <w:rFonts w:ascii="Consolas" w:hAnsi="Consolas" w:cs="宋体"/>
          <w:color w:val="000000"/>
          <w:sz w:val="18"/>
          <w:szCs w:val="18"/>
          <w:bdr w:val="none" w:sz="0" w:space="0" w:color="auto" w:frame="1"/>
          <w:lang w:eastAsia="zh-CN"/>
        </w:rPr>
        <w:t>;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(is_greater) cnt++;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"%d\n\n"</w:t>
      </w:r>
      <w:r w:rsidRPr="007743A0">
        <w:rPr>
          <w:rFonts w:ascii="Consolas" w:hAnsi="Consolas" w:cs="宋体"/>
          <w:color w:val="000000"/>
          <w:sz w:val="18"/>
          <w:szCs w:val="18"/>
          <w:bdr w:val="none" w:sz="0" w:space="0" w:color="auto" w:frame="1"/>
          <w:lang w:eastAsia="zh-CN"/>
        </w:rPr>
        <w:t>, cnt);  </w:t>
      </w:r>
    </w:p>
    <w:p w:rsidR="007743A0" w:rsidRPr="007743A0" w:rsidRDefault="007743A0" w:rsidP="00975CFC">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return</w:t>
      </w:r>
      <w:r w:rsidRPr="007743A0">
        <w:rPr>
          <w:rFonts w:ascii="Consolas" w:hAnsi="Consolas" w:cs="宋体"/>
          <w:color w:val="000000"/>
          <w:sz w:val="18"/>
          <w:szCs w:val="18"/>
          <w:bdr w:val="none" w:sz="0" w:space="0" w:color="auto" w:frame="1"/>
          <w:lang w:eastAsia="zh-CN"/>
        </w:rPr>
        <w:t> 0;  </w:t>
      </w:r>
    </w:p>
    <w:p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p>
    <w:p w:rsidR="00BD658D" w:rsidRPr="00BD658D" w:rsidRDefault="00BD658D" w:rsidP="00741B54">
      <w:pPr>
        <w:pStyle w:val="2"/>
        <w:spacing w:before="315"/>
        <w:rPr>
          <w:lang w:eastAsia="zh-CN"/>
        </w:rPr>
      </w:pPr>
      <w:bookmarkStart w:id="51" w:name="_Toc53733962"/>
      <w:r w:rsidRPr="00BD658D">
        <w:rPr>
          <w:lang w:eastAsia="zh-CN"/>
        </w:rPr>
        <w:t>密码安全问题</w:t>
      </w:r>
      <w:r w:rsidR="00372C66" w:rsidRPr="005C5A2F">
        <w:rPr>
          <w:vertAlign w:val="superscript"/>
          <w:lang w:eastAsia="zh-CN"/>
        </w:rPr>
        <w:t>NQ0</w:t>
      </w:r>
      <w:r w:rsidR="00372C66">
        <w:rPr>
          <w:vertAlign w:val="superscript"/>
          <w:lang w:eastAsia="zh-CN"/>
        </w:rPr>
        <w:t>44</w:t>
      </w:r>
      <w:bookmarkEnd w:id="51"/>
    </w:p>
    <w:p w:rsidR="00BD658D" w:rsidRPr="00BD658D" w:rsidRDefault="00BD658D" w:rsidP="009A2F9D">
      <w:pPr>
        <w:pStyle w:val="4"/>
        <w:rPr>
          <w:lang w:eastAsia="zh-CN"/>
        </w:rPr>
      </w:pPr>
      <w:r w:rsidRPr="00BD658D">
        <w:rPr>
          <w:lang w:eastAsia="zh-CN"/>
        </w:rPr>
        <w:t>描述</w:t>
      </w:r>
    </w:p>
    <w:p w:rsidR="00BD658D" w:rsidRPr="00BD658D" w:rsidRDefault="00BD658D" w:rsidP="005B3EBB">
      <w:pPr>
        <w:pStyle w:val="affffb"/>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rsidR="00BD658D" w:rsidRPr="00BD658D" w:rsidRDefault="00BD658D" w:rsidP="00AF47F4">
      <w:pPr>
        <w:pStyle w:val="affffc"/>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rsidR="00BD658D" w:rsidRPr="00BD658D" w:rsidRDefault="00BD658D" w:rsidP="00AF47F4">
      <w:pPr>
        <w:pStyle w:val="affffc"/>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rsidR="00BD658D" w:rsidRPr="00BD658D" w:rsidRDefault="00BD658D" w:rsidP="00AF47F4">
      <w:pPr>
        <w:pStyle w:val="affffc"/>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c"/>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c"/>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rsidR="00BD658D" w:rsidRPr="00BD658D" w:rsidRDefault="0037108C" w:rsidP="00AF47F4">
      <w:pPr>
        <w:pStyle w:val="affffc"/>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rsidR="00BD658D" w:rsidRPr="00BD658D" w:rsidRDefault="00BD658D" w:rsidP="009A2F9D">
      <w:pPr>
        <w:pStyle w:val="4"/>
        <w:rPr>
          <w:lang w:eastAsia="zh-CN"/>
        </w:rPr>
      </w:pPr>
      <w:r w:rsidRPr="00BD658D">
        <w:rPr>
          <w:lang w:eastAsia="zh-CN"/>
        </w:rPr>
        <w:t>输入</w:t>
      </w:r>
    </w:p>
    <w:p w:rsidR="00BD658D" w:rsidRPr="00BD658D" w:rsidRDefault="00BD658D" w:rsidP="00A40B87">
      <w:pPr>
        <w:pStyle w:val="affffb"/>
        <w:ind w:firstLine="420"/>
      </w:pPr>
      <w:r w:rsidRPr="00BD658D">
        <w:t>第一行输入一个整数</w:t>
      </w:r>
      <w:r w:rsidRPr="00BD658D">
        <w:t>T</w:t>
      </w:r>
      <w:r w:rsidRPr="00BD658D">
        <w:t>，表示有</w:t>
      </w:r>
      <w:r w:rsidRPr="00BD658D">
        <w:t>T</w:t>
      </w:r>
      <w:r w:rsidRPr="00BD658D">
        <w:t>行测试数据</w:t>
      </w:r>
    </w:p>
    <w:p w:rsidR="00BD658D" w:rsidRPr="00BD658D" w:rsidRDefault="00BD658D" w:rsidP="0013144C">
      <w:pPr>
        <w:pStyle w:val="affffb"/>
        <w:ind w:firstLine="420"/>
      </w:pPr>
      <w:r w:rsidRPr="00BD658D">
        <w:lastRenderedPageBreak/>
        <w:t>每行输入一个密码，密码仅仅包括以上所列的字符。</w:t>
      </w:r>
    </w:p>
    <w:p w:rsidR="00BD658D" w:rsidRPr="00BD658D" w:rsidRDefault="00BD658D" w:rsidP="009A2F9D">
      <w:pPr>
        <w:pStyle w:val="4"/>
        <w:rPr>
          <w:lang w:eastAsia="zh-CN"/>
        </w:rPr>
      </w:pPr>
      <w:r w:rsidRPr="00BD658D">
        <w:rPr>
          <w:lang w:eastAsia="zh-CN"/>
        </w:rPr>
        <w:t>输出</w:t>
      </w:r>
    </w:p>
    <w:p w:rsidR="00BD658D" w:rsidRPr="00BD658D" w:rsidRDefault="00BD658D" w:rsidP="0013144C">
      <w:pPr>
        <w:pStyle w:val="affffb"/>
        <w:ind w:firstLine="420"/>
      </w:pPr>
      <w:r w:rsidRPr="00BD658D">
        <w:t>对每个输入的密码，如果是安全密码，输出</w:t>
      </w:r>
      <w:r w:rsidRPr="00BD658D">
        <w:t>“YES”</w:t>
      </w:r>
      <w:r w:rsidRPr="00BD658D">
        <w:t>，否则输出</w:t>
      </w:r>
      <w:r w:rsidRPr="00BD658D">
        <w:t>“NO”</w:t>
      </w:r>
    </w:p>
    <w:p w:rsidR="00BD658D" w:rsidRPr="00BD658D" w:rsidRDefault="00A40B87" w:rsidP="009A2F9D">
      <w:pPr>
        <w:pStyle w:val="4"/>
        <w:rPr>
          <w:lang w:eastAsia="zh-CN"/>
        </w:rPr>
      </w:pPr>
      <w:r>
        <w:rPr>
          <w:lang w:eastAsia="zh-CN"/>
        </w:rPr>
        <w:t>输入样例</w:t>
      </w:r>
      <w:r w:rsidR="00BD658D" w:rsidRPr="00BD658D">
        <w:rPr>
          <w:lang w:eastAsia="zh-CN"/>
        </w:rPr>
        <w:t> </w:t>
      </w:r>
    </w:p>
    <w:p w:rsidR="00BD658D" w:rsidRPr="00BD658D" w:rsidRDefault="00BD658D" w:rsidP="00A40B87">
      <w:pPr>
        <w:pStyle w:val="affffc"/>
        <w:ind w:left="420"/>
      </w:pPr>
      <w:r w:rsidRPr="00BD658D">
        <w:t>3</w:t>
      </w:r>
    </w:p>
    <w:p w:rsidR="00BD658D" w:rsidRPr="00BD658D" w:rsidRDefault="00BD658D" w:rsidP="00A40B87">
      <w:pPr>
        <w:pStyle w:val="affffc"/>
        <w:ind w:left="420"/>
      </w:pPr>
      <w:r w:rsidRPr="00BD658D">
        <w:t>Icango123</w:t>
      </w:r>
    </w:p>
    <w:p w:rsidR="00BD658D" w:rsidRPr="00BD658D" w:rsidRDefault="00BD658D" w:rsidP="00A40B87">
      <w:pPr>
        <w:pStyle w:val="affffc"/>
        <w:ind w:left="420"/>
      </w:pPr>
      <w:r w:rsidRPr="00BD658D">
        <w:t>whiitehouse1234</w:t>
      </w:r>
    </w:p>
    <w:p w:rsidR="00BD658D" w:rsidRPr="00BD658D" w:rsidRDefault="00BD658D" w:rsidP="00A40B87">
      <w:pPr>
        <w:pStyle w:val="affffc"/>
        <w:ind w:left="420"/>
      </w:pPr>
      <w:r w:rsidRPr="00BD658D">
        <w:t>@canyou!123F</w:t>
      </w:r>
    </w:p>
    <w:p w:rsidR="00BD658D" w:rsidRPr="00BD658D" w:rsidRDefault="00A40B87" w:rsidP="009A2F9D">
      <w:pPr>
        <w:pStyle w:val="4"/>
        <w:rPr>
          <w:lang w:eastAsia="zh-CN"/>
        </w:rPr>
      </w:pPr>
      <w:r>
        <w:rPr>
          <w:lang w:eastAsia="zh-CN"/>
        </w:rPr>
        <w:t>输出样例</w:t>
      </w:r>
    </w:p>
    <w:p w:rsidR="00BD658D" w:rsidRPr="00BD658D" w:rsidRDefault="00BD658D" w:rsidP="00A40B87">
      <w:pPr>
        <w:pStyle w:val="affffc"/>
        <w:ind w:left="420"/>
      </w:pPr>
      <w:r w:rsidRPr="00BD658D">
        <w:t>YES</w:t>
      </w:r>
    </w:p>
    <w:p w:rsidR="00BD658D" w:rsidRPr="00BD658D" w:rsidRDefault="00BD658D" w:rsidP="00A40B87">
      <w:pPr>
        <w:pStyle w:val="affffc"/>
        <w:ind w:left="420"/>
      </w:pPr>
      <w:r w:rsidRPr="00BD658D">
        <w:t>NO</w:t>
      </w:r>
    </w:p>
    <w:p w:rsidR="00BD658D" w:rsidRPr="00BD658D" w:rsidRDefault="00BD658D" w:rsidP="00A40B87">
      <w:pPr>
        <w:pStyle w:val="affffc"/>
        <w:ind w:left="420"/>
      </w:pPr>
      <w:r w:rsidRPr="00BD658D">
        <w:t>YES</w:t>
      </w:r>
    </w:p>
    <w:p w:rsidR="00210421" w:rsidRDefault="00CF7ED0">
      <w:r>
        <w:rPr>
          <w:b/>
        </w:rPr>
        <w:t>解题思路</w:t>
      </w:r>
    </w:p>
    <w:p w:rsidR="00210421" w:rsidRDefault="00CF7ED0">
      <w:pPr>
        <w:ind w:firstLine="420"/>
      </w:pPr>
      <w:r>
        <w:t>本题实现行程长度编码</w:t>
      </w:r>
      <w:r>
        <w:t>(RLE)</w:t>
      </w:r>
      <w:r>
        <w:t>压缩。程序遍历字符串，用计数器记录当前连续字符的个数，当遇到不同字符时，输出前一个字符及其计数，重置计数器。最后处理末尾的字符序列。</w:t>
      </w:r>
    </w:p>
    <w:p w:rsidR="00544F79" w:rsidRDefault="00544F79" w:rsidP="009A2F9D">
      <w:pPr>
        <w:pStyle w:val="4"/>
        <w:rPr>
          <w:lang w:eastAsia="zh-CN"/>
        </w:rPr>
      </w:pPr>
      <w:r>
        <w:rPr>
          <w:rFonts w:hint="eastAsia"/>
          <w:lang w:eastAsia="zh-CN"/>
        </w:rPr>
        <w:t>参考代码</w:t>
      </w:r>
      <w:r>
        <w:rPr>
          <w:rFonts w:hint="eastAsia"/>
          <w:lang w:eastAsia="zh-CN"/>
        </w:rPr>
        <w:t>(C++)</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8200"/>
          <w:sz w:val="18"/>
          <w:szCs w:val="18"/>
          <w:bdr w:val="none" w:sz="0" w:space="0" w:color="auto" w:frame="1"/>
          <w:lang w:eastAsia="zh-CN"/>
        </w:rPr>
        <w:t>//NQ044</w:t>
      </w:r>
      <w:r w:rsidRPr="00677267">
        <w:rPr>
          <w:rFonts w:ascii="Consolas" w:hAnsi="Consolas" w:cs="宋体"/>
          <w:color w:val="008200"/>
          <w:sz w:val="18"/>
          <w:szCs w:val="18"/>
          <w:bdr w:val="none" w:sz="0" w:space="0" w:color="auto" w:frame="1"/>
          <w:lang w:eastAsia="zh-CN"/>
        </w:rPr>
        <w:t>密码安全问题</w:t>
      </w:r>
      <w:r w:rsidRPr="00677267">
        <w:rPr>
          <w:rFonts w:ascii="Consolas" w:hAnsi="Consolas" w:cs="宋体"/>
          <w:color w:val="000000"/>
          <w:sz w:val="18"/>
          <w:szCs w:val="18"/>
          <w:bdr w:val="none" w:sz="0" w:space="0" w:color="auto" w:frame="1"/>
          <w:lang w:eastAsia="zh-CN"/>
        </w:rPr>
        <w:t>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808080"/>
          <w:sz w:val="18"/>
          <w:szCs w:val="18"/>
          <w:bdr w:val="none" w:sz="0" w:space="0" w:color="auto" w:frame="1"/>
          <w:lang w:eastAsia="zh-CN"/>
        </w:rPr>
        <w:t>#include &lt;iostream&gt;</w:t>
      </w:r>
      <w:r w:rsidRPr="00677267">
        <w:rPr>
          <w:rFonts w:ascii="Consolas" w:hAnsi="Consolas" w:cs="宋体"/>
          <w:color w:val="000000"/>
          <w:sz w:val="18"/>
          <w:szCs w:val="18"/>
          <w:bdr w:val="none" w:sz="0" w:space="0" w:color="auto" w:frame="1"/>
          <w:lang w:eastAsia="zh-CN"/>
        </w:rPr>
        <w:t>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006699"/>
          <w:sz w:val="18"/>
          <w:szCs w:val="18"/>
          <w:bdr w:val="none" w:sz="0" w:space="0" w:color="auto" w:frame="1"/>
          <w:lang w:eastAsia="zh-CN"/>
        </w:rPr>
        <w:t>using</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namespace</w:t>
      </w:r>
      <w:r w:rsidRPr="00677267">
        <w:rPr>
          <w:rFonts w:ascii="Consolas" w:hAnsi="Consolas" w:cs="宋体"/>
          <w:color w:val="000000"/>
          <w:sz w:val="18"/>
          <w:szCs w:val="18"/>
          <w:bdr w:val="none" w:sz="0" w:space="0" w:color="auto" w:frame="1"/>
          <w:lang w:eastAsia="zh-CN"/>
        </w:rPr>
        <w:t> std;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main() {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t;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t;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while</w:t>
      </w:r>
      <w:r w:rsidRPr="00677267">
        <w:rPr>
          <w:rFonts w:ascii="Consolas" w:hAnsi="Consolas" w:cs="宋体"/>
          <w:color w:val="000000"/>
          <w:sz w:val="18"/>
          <w:szCs w:val="18"/>
          <w:bdr w:val="none" w:sz="0" w:space="0" w:color="auto" w:frame="1"/>
          <w:lang w:eastAsia="zh-CN"/>
        </w:rPr>
        <w:t> (t--) {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string s;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s;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len = s.size();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密码长度大于或等于</w:t>
      </w:r>
      <w:r w:rsidRPr="00677267">
        <w:rPr>
          <w:rFonts w:ascii="Consolas" w:hAnsi="Consolas" w:cs="宋体"/>
          <w:color w:val="008200"/>
          <w:sz w:val="18"/>
          <w:szCs w:val="18"/>
          <w:bdr w:val="none" w:sz="0" w:space="0" w:color="auto" w:frame="1"/>
          <w:lang w:eastAsia="zh-CN"/>
        </w:rPr>
        <w:t>8</w:t>
      </w:r>
      <w:r w:rsidRPr="00677267">
        <w:rPr>
          <w:rFonts w:ascii="Consolas" w:hAnsi="Consolas" w:cs="宋体"/>
          <w:color w:val="008200"/>
          <w:sz w:val="18"/>
          <w:szCs w:val="18"/>
          <w:bdr w:val="none" w:sz="0" w:space="0" w:color="auto" w:frame="1"/>
          <w:lang w:eastAsia="zh-CN"/>
        </w:rPr>
        <w:t>，且不要超过</w:t>
      </w:r>
      <w:r w:rsidRPr="00677267">
        <w:rPr>
          <w:rFonts w:ascii="Consolas" w:hAnsi="Consolas" w:cs="宋体"/>
          <w:color w:val="008200"/>
          <w:sz w:val="18"/>
          <w:szCs w:val="18"/>
          <w:bdr w:val="none" w:sz="0" w:space="0" w:color="auto" w:frame="1"/>
          <w:lang w:eastAsia="zh-CN"/>
        </w:rPr>
        <w:t>16</w:t>
      </w:r>
      <w:r w:rsidRPr="00677267">
        <w:rPr>
          <w:rFonts w:ascii="Consolas" w:hAnsi="Consolas" w:cs="宋体"/>
          <w:color w:val="000000"/>
          <w:sz w:val="18"/>
          <w:szCs w:val="18"/>
          <w:bdr w:val="none" w:sz="0" w:space="0" w:color="auto" w:frame="1"/>
          <w:lang w:eastAsia="zh-CN"/>
        </w:rPr>
        <w:t>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(len &lt; 8 || len &gt; 16) {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break</w:t>
      </w:r>
      <w:r w:rsidRPr="00677267">
        <w:rPr>
          <w:rFonts w:ascii="Consolas" w:hAnsi="Consolas" w:cs="宋体"/>
          <w:color w:val="000000"/>
          <w:sz w:val="18"/>
          <w:szCs w:val="18"/>
          <w:bdr w:val="none" w:sz="0" w:space="0" w:color="auto" w:frame="1"/>
          <w:lang w:eastAsia="zh-CN"/>
        </w:rPr>
        <w:t>;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j[4] = {0};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for</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i = 0; i &lt; len; i++) {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密码仅仅包括所列的</w:t>
      </w:r>
      <w:r w:rsidRPr="00677267">
        <w:rPr>
          <w:rFonts w:ascii="Consolas" w:hAnsi="Consolas" w:cs="宋体"/>
          <w:color w:val="008200"/>
          <w:sz w:val="18"/>
          <w:szCs w:val="18"/>
          <w:bdr w:val="none" w:sz="0" w:space="0" w:color="auto" w:frame="1"/>
          <w:lang w:eastAsia="zh-CN"/>
        </w:rPr>
        <w:t>4</w:t>
      </w:r>
      <w:r w:rsidRPr="00677267">
        <w:rPr>
          <w:rFonts w:ascii="Consolas" w:hAnsi="Consolas" w:cs="宋体"/>
          <w:color w:val="008200"/>
          <w:sz w:val="18"/>
          <w:szCs w:val="18"/>
          <w:bdr w:val="none" w:sz="0" w:space="0" w:color="auto" w:frame="1"/>
          <w:lang w:eastAsia="zh-CN"/>
        </w:rPr>
        <w:t>种字符</w:t>
      </w:r>
      <w:r w:rsidRPr="00677267">
        <w:rPr>
          <w:rFonts w:ascii="Consolas" w:hAnsi="Consolas" w:cs="宋体"/>
          <w:color w:val="000000"/>
          <w:sz w:val="18"/>
          <w:szCs w:val="18"/>
          <w:bdr w:val="none" w:sz="0" w:space="0" w:color="auto" w:frame="1"/>
          <w:lang w:eastAsia="zh-CN"/>
        </w:rPr>
        <w:t>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a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b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lastRenderedPageBreak/>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c = (s[i] &gt;= </w:t>
      </w:r>
      <w:r w:rsidRPr="00677267">
        <w:rPr>
          <w:rFonts w:ascii="Consolas" w:hAnsi="Consolas" w:cs="宋体"/>
          <w:color w:val="0000FF"/>
          <w:sz w:val="18"/>
          <w:szCs w:val="18"/>
          <w:bdr w:val="none" w:sz="0" w:space="0" w:color="auto" w:frame="1"/>
          <w:lang w:eastAsia="zh-CN"/>
        </w:rPr>
        <w:t>'0'</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'9'</w:t>
      </w:r>
      <w:r w:rsidRPr="00677267">
        <w:rPr>
          <w:rFonts w:ascii="Consolas" w:hAnsi="Consolas" w:cs="宋体"/>
          <w:color w:val="000000"/>
          <w:sz w:val="18"/>
          <w:szCs w:val="18"/>
          <w:bdr w:val="none" w:sz="0" w:space="0" w:color="auto" w:frame="1"/>
          <w:lang w:eastAsia="zh-CN"/>
        </w:rPr>
        <w:t>);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d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 b || c || d)) {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如果曾包含过某一种字符就赋值</w:t>
      </w:r>
      <w:r w:rsidRPr="00677267">
        <w:rPr>
          <w:rFonts w:ascii="Consolas" w:hAnsi="Consolas" w:cs="宋体"/>
          <w:color w:val="008200"/>
          <w:sz w:val="18"/>
          <w:szCs w:val="18"/>
          <w:bdr w:val="none" w:sz="0" w:space="0" w:color="auto" w:frame="1"/>
          <w:lang w:eastAsia="zh-CN"/>
        </w:rPr>
        <w:t>1</w:t>
      </w:r>
      <w:r w:rsidRPr="00677267">
        <w:rPr>
          <w:rFonts w:ascii="Consolas" w:hAnsi="Consolas" w:cs="宋体"/>
          <w:color w:val="000000"/>
          <w:sz w:val="18"/>
          <w:szCs w:val="18"/>
          <w:bdr w:val="none" w:sz="0" w:space="0" w:color="auto" w:frame="1"/>
          <w:lang w:eastAsia="zh-CN"/>
        </w:rPr>
        <w:t>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j[0] = 1;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(b) j[1] = 1;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(c) j[2] = 1;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(d) j[3] = 1;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密码中的字符应该包含四种字符中至少三种</w:t>
      </w:r>
      <w:r w:rsidRPr="00677267">
        <w:rPr>
          <w:rFonts w:ascii="Consolas" w:hAnsi="Consolas" w:cs="宋体"/>
          <w:color w:val="000000"/>
          <w:sz w:val="18"/>
          <w:szCs w:val="18"/>
          <w:bdr w:val="none" w:sz="0" w:space="0" w:color="auto" w:frame="1"/>
          <w:lang w:eastAsia="zh-CN"/>
        </w:rPr>
        <w:t>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(j[0] + j[1] + j[2] + j[3] &gt; 2)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"YES"</w:t>
      </w:r>
      <w:r w:rsidRPr="00677267">
        <w:rPr>
          <w:rFonts w:ascii="Consolas" w:hAnsi="Consolas" w:cs="宋体"/>
          <w:color w:val="000000"/>
          <w:sz w:val="18"/>
          <w:szCs w:val="18"/>
          <w:bdr w:val="none" w:sz="0" w:space="0" w:color="auto" w:frame="1"/>
          <w:lang w:eastAsia="zh-CN"/>
        </w:rPr>
        <w:t> &lt;&lt; endl;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else</w:t>
      </w:r>
      <w:r w:rsidRPr="00677267">
        <w:rPr>
          <w:rFonts w:ascii="Consolas" w:hAnsi="Consolas" w:cs="宋体"/>
          <w:color w:val="000000"/>
          <w:sz w:val="18"/>
          <w:szCs w:val="18"/>
          <w:bdr w:val="none" w:sz="0" w:space="0" w:color="auto" w:frame="1"/>
          <w:lang w:eastAsia="zh-CN"/>
        </w:rPr>
        <w:t>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p>
    <w:p w:rsidR="009B0817" w:rsidRPr="009B0817" w:rsidRDefault="009B0817" w:rsidP="00741B54">
      <w:pPr>
        <w:pStyle w:val="2"/>
        <w:spacing w:before="315"/>
        <w:rPr>
          <w:lang w:eastAsia="zh-CN"/>
        </w:rPr>
      </w:pPr>
      <w:bookmarkStart w:id="52" w:name="_Toc53733963"/>
      <w:r w:rsidRPr="009B0817">
        <w:rPr>
          <w:lang w:eastAsia="zh-CN"/>
        </w:rPr>
        <w:t>奇偶校验</w:t>
      </w:r>
      <w:r w:rsidR="001232F3" w:rsidRPr="005C5A2F">
        <w:rPr>
          <w:vertAlign w:val="superscript"/>
          <w:lang w:eastAsia="zh-CN"/>
        </w:rPr>
        <w:t>NQ0</w:t>
      </w:r>
      <w:r w:rsidR="001232F3">
        <w:rPr>
          <w:vertAlign w:val="superscript"/>
          <w:lang w:eastAsia="zh-CN"/>
        </w:rPr>
        <w:t>45</w:t>
      </w:r>
      <w:bookmarkEnd w:id="52"/>
    </w:p>
    <w:p w:rsidR="009B0817" w:rsidRPr="009B0817" w:rsidRDefault="009B0817" w:rsidP="009A2F9D">
      <w:pPr>
        <w:pStyle w:val="4"/>
        <w:rPr>
          <w:lang w:eastAsia="zh-CN"/>
        </w:rPr>
      </w:pPr>
      <w:r w:rsidRPr="009B0817">
        <w:rPr>
          <w:lang w:eastAsia="zh-CN"/>
        </w:rPr>
        <w:t>描述</w:t>
      </w:r>
    </w:p>
    <w:p w:rsidR="009B0817" w:rsidRPr="009B0817" w:rsidRDefault="009B0817" w:rsidP="0013144C">
      <w:pPr>
        <w:pStyle w:val="affffb"/>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rsidR="009B0817" w:rsidRPr="009B0817" w:rsidRDefault="009B0817" w:rsidP="009A2F9D">
      <w:pPr>
        <w:pStyle w:val="4"/>
        <w:rPr>
          <w:lang w:eastAsia="zh-CN"/>
        </w:rPr>
      </w:pPr>
      <w:r w:rsidRPr="009B0817">
        <w:rPr>
          <w:lang w:eastAsia="zh-CN"/>
        </w:rPr>
        <w:t>输入</w:t>
      </w:r>
    </w:p>
    <w:p w:rsidR="009B0817" w:rsidRPr="009B0817" w:rsidRDefault="009B0817" w:rsidP="0013144C">
      <w:pPr>
        <w:pStyle w:val="affffb"/>
        <w:ind w:firstLine="42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rsidR="009B0817" w:rsidRPr="009B0817" w:rsidRDefault="009B0817" w:rsidP="009A2F9D">
      <w:pPr>
        <w:pStyle w:val="4"/>
        <w:rPr>
          <w:lang w:eastAsia="zh-CN"/>
        </w:rPr>
      </w:pPr>
      <w:r w:rsidRPr="009B0817">
        <w:rPr>
          <w:lang w:eastAsia="zh-CN"/>
        </w:rPr>
        <w:t>输出</w:t>
      </w:r>
    </w:p>
    <w:p w:rsidR="009B0817" w:rsidRPr="009B0817" w:rsidRDefault="009B0817" w:rsidP="00A40B87">
      <w:pPr>
        <w:pStyle w:val="affffb"/>
        <w:ind w:firstLine="420"/>
      </w:pPr>
      <w:r w:rsidRPr="009B0817">
        <w:t>输出输入的每一行，并把最后一个校验位替换成正确的</w:t>
      </w:r>
      <w:r w:rsidRPr="009B0817">
        <w:t>0</w:t>
      </w:r>
      <w:r w:rsidRPr="009B0817">
        <w:t>或</w:t>
      </w:r>
      <w:r w:rsidRPr="009B0817">
        <w:t>1.</w:t>
      </w:r>
    </w:p>
    <w:p w:rsidR="009B0817" w:rsidRPr="009B0817" w:rsidRDefault="00A40B87" w:rsidP="009A2F9D">
      <w:pPr>
        <w:pStyle w:val="4"/>
        <w:rPr>
          <w:lang w:eastAsia="zh-CN"/>
        </w:rPr>
      </w:pPr>
      <w:r>
        <w:rPr>
          <w:lang w:eastAsia="zh-CN"/>
        </w:rPr>
        <w:t>输入样例</w:t>
      </w:r>
      <w:r w:rsidR="009B0817" w:rsidRPr="009B0817">
        <w:rPr>
          <w:lang w:eastAsia="zh-CN"/>
        </w:rPr>
        <w:t> </w:t>
      </w:r>
    </w:p>
    <w:p w:rsidR="009B0817" w:rsidRPr="009B0817" w:rsidRDefault="009B0817" w:rsidP="00A40B87">
      <w:pPr>
        <w:pStyle w:val="affffc"/>
        <w:ind w:left="420"/>
      </w:pPr>
      <w:r w:rsidRPr="009B0817">
        <w:t>011o</w:t>
      </w:r>
    </w:p>
    <w:p w:rsidR="009B0817" w:rsidRPr="009B0817" w:rsidRDefault="009B0817" w:rsidP="00A40B87">
      <w:pPr>
        <w:pStyle w:val="affffc"/>
        <w:ind w:left="420"/>
      </w:pPr>
      <w:r w:rsidRPr="009B0817">
        <w:t>110010e</w:t>
      </w:r>
    </w:p>
    <w:p w:rsidR="009B0817" w:rsidRPr="009B0817" w:rsidRDefault="009B0817" w:rsidP="00A40B87">
      <w:pPr>
        <w:pStyle w:val="affffc"/>
        <w:ind w:left="420"/>
      </w:pPr>
      <w:r w:rsidRPr="009B0817">
        <w:lastRenderedPageBreak/>
        <w:t>1100e</w:t>
      </w:r>
    </w:p>
    <w:p w:rsidR="009B0817" w:rsidRPr="009B0817" w:rsidRDefault="009B0817" w:rsidP="00A40B87">
      <w:pPr>
        <w:pStyle w:val="affffc"/>
        <w:ind w:left="420"/>
      </w:pPr>
      <w:r w:rsidRPr="009B0817">
        <w:t>01110100o</w:t>
      </w:r>
    </w:p>
    <w:p w:rsidR="009B0817" w:rsidRPr="009B0817" w:rsidRDefault="009B0817" w:rsidP="00A40B87">
      <w:pPr>
        <w:pStyle w:val="affffc"/>
        <w:ind w:left="420"/>
      </w:pPr>
      <w:r w:rsidRPr="009B0817">
        <w:t>110100101o</w:t>
      </w:r>
    </w:p>
    <w:p w:rsidR="009B0817" w:rsidRPr="009B0817" w:rsidRDefault="009B0817" w:rsidP="00A40B87">
      <w:pPr>
        <w:pStyle w:val="affffc"/>
        <w:ind w:left="420"/>
      </w:pPr>
      <w:r w:rsidRPr="009B0817">
        <w:t>#</w:t>
      </w:r>
    </w:p>
    <w:p w:rsidR="009B0817" w:rsidRPr="009B0817" w:rsidRDefault="00A40B87" w:rsidP="009A2F9D">
      <w:pPr>
        <w:pStyle w:val="4"/>
        <w:rPr>
          <w:lang w:eastAsia="zh-CN"/>
        </w:rPr>
      </w:pPr>
      <w:r>
        <w:rPr>
          <w:lang w:eastAsia="zh-CN"/>
        </w:rPr>
        <w:t>输出样例</w:t>
      </w:r>
    </w:p>
    <w:p w:rsidR="009B0817" w:rsidRPr="009B0817" w:rsidRDefault="009B0817" w:rsidP="00A40B87">
      <w:pPr>
        <w:pStyle w:val="affffc"/>
        <w:ind w:left="420"/>
      </w:pPr>
      <w:r w:rsidRPr="009B0817">
        <w:t>0111</w:t>
      </w:r>
    </w:p>
    <w:p w:rsidR="009B0817" w:rsidRPr="009B0817" w:rsidRDefault="009B0817" w:rsidP="00A40B87">
      <w:pPr>
        <w:pStyle w:val="affffc"/>
        <w:ind w:left="420"/>
      </w:pPr>
      <w:r w:rsidRPr="009B0817">
        <w:t>1100101</w:t>
      </w:r>
    </w:p>
    <w:p w:rsidR="009B0817" w:rsidRPr="009B0817" w:rsidRDefault="009B0817" w:rsidP="00A40B87">
      <w:pPr>
        <w:pStyle w:val="affffc"/>
        <w:ind w:left="420"/>
      </w:pPr>
      <w:r w:rsidRPr="009B0817">
        <w:t>11000</w:t>
      </w:r>
    </w:p>
    <w:p w:rsidR="009B0817" w:rsidRPr="009B0817" w:rsidRDefault="009B0817" w:rsidP="00A40B87">
      <w:pPr>
        <w:pStyle w:val="affffc"/>
        <w:ind w:left="420"/>
      </w:pPr>
      <w:r w:rsidRPr="009B0817">
        <w:t>011101001</w:t>
      </w:r>
    </w:p>
    <w:p w:rsidR="009B0817" w:rsidRPr="009B0817" w:rsidRDefault="009B0817" w:rsidP="00A40B87">
      <w:pPr>
        <w:pStyle w:val="affffc"/>
        <w:ind w:left="420"/>
      </w:pPr>
      <w:r w:rsidRPr="009B0817">
        <w:t>1101001010</w:t>
      </w:r>
    </w:p>
    <w:p w:rsidR="00210421" w:rsidRDefault="00CF7ED0">
      <w:r>
        <w:rPr>
          <w:b/>
        </w:rPr>
        <w:t>解题思路</w:t>
      </w:r>
    </w:p>
    <w:p w:rsidR="00210421" w:rsidRDefault="00CF7ED0">
      <w:pPr>
        <w:ind w:firstLine="420"/>
      </w:pPr>
      <w:r>
        <w:t>本题找出多个字符串的最长公共前缀。程序以第一个字符串为基准，逐个字符与其他字符串的对应位置比较，若所有字符串在该位置字符相同则属于公共前缀，否则停止。</w:t>
      </w:r>
    </w:p>
    <w:p w:rsidR="00544F79" w:rsidRDefault="00544F79" w:rsidP="009A2F9D">
      <w:pPr>
        <w:pStyle w:val="4"/>
        <w:rPr>
          <w:lang w:eastAsia="zh-CN"/>
        </w:rPr>
      </w:pPr>
      <w:r>
        <w:rPr>
          <w:rFonts w:hint="eastAsia"/>
          <w:lang w:eastAsia="zh-CN"/>
        </w:rPr>
        <w:t>参考代码</w:t>
      </w:r>
      <w:r>
        <w:rPr>
          <w:rFonts w:hint="eastAsia"/>
          <w:lang w:eastAsia="zh-CN"/>
        </w:rPr>
        <w:t>(C++)</w:t>
      </w:r>
    </w:p>
    <w:p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8200"/>
          <w:sz w:val="18"/>
          <w:szCs w:val="18"/>
          <w:bdr w:val="none" w:sz="0" w:space="0" w:color="auto" w:frame="1"/>
          <w:lang w:eastAsia="zh-CN"/>
        </w:rPr>
        <w:t>// NQ045 </w:t>
      </w:r>
      <w:r w:rsidRPr="009B0817">
        <w:rPr>
          <w:rFonts w:ascii="Consolas" w:hAnsi="Consolas" w:cs="宋体"/>
          <w:color w:val="008200"/>
          <w:sz w:val="18"/>
          <w:szCs w:val="18"/>
          <w:bdr w:val="none" w:sz="0" w:space="0" w:color="auto" w:frame="1"/>
          <w:lang w:eastAsia="zh-CN"/>
        </w:rPr>
        <w:t>奇偶校验</w:t>
      </w:r>
      <w:r w:rsidRPr="009B0817">
        <w:rPr>
          <w:rFonts w:ascii="Consolas" w:hAnsi="Consolas" w:cs="宋体"/>
          <w:color w:val="000000"/>
          <w:sz w:val="18"/>
          <w:szCs w:val="18"/>
          <w:bdr w:val="none" w:sz="0" w:space="0" w:color="auto" w:frame="1"/>
          <w:lang w:eastAsia="zh-CN"/>
        </w:rPr>
        <w:t>  </w:t>
      </w:r>
    </w:p>
    <w:p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&lt;cstring&gt;</w:t>
      </w:r>
      <w:r w:rsidRPr="009B0817">
        <w:rPr>
          <w:rFonts w:ascii="Consolas" w:hAnsi="Consolas" w:cs="宋体"/>
          <w:color w:val="000000"/>
          <w:sz w:val="18"/>
          <w:szCs w:val="18"/>
          <w:bdr w:val="none" w:sz="0" w:space="0" w:color="auto" w:frame="1"/>
          <w:lang w:eastAsia="zh-CN"/>
        </w:rPr>
        <w:t>  </w:t>
      </w:r>
    </w:p>
    <w:p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&lt;iostream&gt;</w:t>
      </w:r>
      <w:r w:rsidRPr="009B0817">
        <w:rPr>
          <w:rFonts w:ascii="Consolas" w:hAnsi="Consolas" w:cs="宋体"/>
          <w:color w:val="000000"/>
          <w:sz w:val="18"/>
          <w:szCs w:val="18"/>
          <w:bdr w:val="none" w:sz="0" w:space="0" w:color="auto" w:frame="1"/>
          <w:lang w:eastAsia="zh-CN"/>
        </w:rPr>
        <w:t>  </w:t>
      </w:r>
    </w:p>
    <w:p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006699"/>
          <w:sz w:val="18"/>
          <w:szCs w:val="18"/>
          <w:bdr w:val="none" w:sz="0" w:space="0" w:color="auto" w:frame="1"/>
          <w:lang w:eastAsia="zh-CN"/>
        </w:rPr>
        <w:t>using</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namespace</w:t>
      </w:r>
      <w:r w:rsidRPr="009B0817">
        <w:rPr>
          <w:rFonts w:ascii="Consolas" w:hAnsi="Consolas" w:cs="宋体"/>
          <w:color w:val="000000"/>
          <w:sz w:val="18"/>
          <w:szCs w:val="18"/>
          <w:bdr w:val="none" w:sz="0" w:space="0" w:color="auto" w:frame="1"/>
          <w:lang w:eastAsia="zh-CN"/>
        </w:rPr>
        <w:t> std;  </w:t>
      </w:r>
    </w:p>
    <w:p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main() {  </w:t>
      </w:r>
    </w:p>
    <w:p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string s;  </w:t>
      </w:r>
    </w:p>
    <w:p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while</w:t>
      </w:r>
      <w:r w:rsidRPr="009B0817">
        <w:rPr>
          <w:rFonts w:ascii="Consolas" w:hAnsi="Consolas" w:cs="宋体"/>
          <w:color w:val="000000"/>
          <w:sz w:val="18"/>
          <w:szCs w:val="18"/>
          <w:bdr w:val="none" w:sz="0" w:space="0" w:color="auto" w:frame="1"/>
          <w:lang w:eastAsia="zh-CN"/>
        </w:rPr>
        <w:t> (cin &gt;&gt; s, s != </w:t>
      </w:r>
      <w:r w:rsidRPr="009B0817">
        <w:rPr>
          <w:rFonts w:ascii="Consolas" w:hAnsi="Consolas" w:cs="宋体"/>
          <w:color w:val="0000FF"/>
          <w:sz w:val="18"/>
          <w:szCs w:val="18"/>
          <w:bdr w:val="none" w:sz="0" w:space="0" w:color="auto" w:frame="1"/>
          <w:lang w:eastAsia="zh-CN"/>
        </w:rPr>
        <w:t>"#"</w:t>
      </w:r>
      <w:r w:rsidRPr="009B0817">
        <w:rPr>
          <w:rFonts w:ascii="Consolas" w:hAnsi="Consolas" w:cs="宋体"/>
          <w:color w:val="000000"/>
          <w:sz w:val="18"/>
          <w:szCs w:val="18"/>
          <w:bdr w:val="none" w:sz="0" w:space="0" w:color="auto" w:frame="1"/>
          <w:lang w:eastAsia="zh-CN"/>
        </w:rPr>
        <w:t>) {  </w:t>
      </w:r>
    </w:p>
    <w:p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cnt = 0;  </w:t>
      </w:r>
    </w:p>
    <w:p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len = s.length();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字符串长度</w:t>
      </w:r>
      <w:r w:rsidRPr="009B0817">
        <w:rPr>
          <w:rFonts w:ascii="Consolas" w:hAnsi="Consolas" w:cs="宋体"/>
          <w:color w:val="000000"/>
          <w:sz w:val="18"/>
          <w:szCs w:val="18"/>
          <w:bdr w:val="none" w:sz="0" w:space="0" w:color="auto" w:frame="1"/>
          <w:lang w:eastAsia="zh-CN"/>
        </w:rPr>
        <w:t>  </w:t>
      </w:r>
    </w:p>
    <w:p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for</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i = 0; i &lt; len - 1; i++)  </w:t>
      </w:r>
    </w:p>
    <w:p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(s[i]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cnt++;  </w:t>
      </w:r>
    </w:p>
    <w:p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前面得到的</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8200"/>
          <w:sz w:val="18"/>
          <w:szCs w:val="18"/>
          <w:bdr w:val="none" w:sz="0" w:space="0" w:color="auto" w:frame="1"/>
          <w:lang w:eastAsia="zh-CN"/>
        </w:rPr>
        <w:t>的个数的奇偶性</w:t>
      </w:r>
      <w:r w:rsidRPr="009B0817">
        <w:rPr>
          <w:rFonts w:ascii="Consolas" w:hAnsi="Consolas" w:cs="宋体"/>
          <w:color w:val="000000"/>
          <w:sz w:val="18"/>
          <w:szCs w:val="18"/>
          <w:bdr w:val="none" w:sz="0" w:space="0" w:color="auto" w:frame="1"/>
          <w:lang w:eastAsia="zh-CN"/>
        </w:rPr>
        <w:t>  </w:t>
      </w:r>
    </w:p>
    <w:p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cnt %= 2;  </w:t>
      </w:r>
    </w:p>
    <w:p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判断最后一位是否要设置为</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'e'</w:t>
      </w:r>
      <w:r w:rsidRPr="009B0817">
        <w:rPr>
          <w:rFonts w:ascii="Consolas" w:hAnsi="Consolas" w:cs="宋体"/>
          <w:color w:val="000000"/>
          <w:sz w:val="18"/>
          <w:szCs w:val="18"/>
          <w:bdr w:val="none" w:sz="0" w:space="0" w:color="auto" w:frame="1"/>
          <w:lang w:eastAsia="zh-CN"/>
        </w:rPr>
        <w:t> &amp;&amp; cnt == 1) || (s[len - 1] == </w:t>
      </w:r>
      <w:r w:rsidRPr="009B0817">
        <w:rPr>
          <w:rFonts w:ascii="Consolas" w:hAnsi="Consolas" w:cs="宋体"/>
          <w:color w:val="0000FF"/>
          <w:sz w:val="18"/>
          <w:szCs w:val="18"/>
          <w:bdr w:val="none" w:sz="0" w:space="0" w:color="auto" w:frame="1"/>
          <w:lang w:eastAsia="zh-CN"/>
        </w:rPr>
        <w:t>'o'</w:t>
      </w:r>
      <w:r w:rsidRPr="009B0817">
        <w:rPr>
          <w:rFonts w:ascii="Consolas" w:hAnsi="Consolas" w:cs="宋体"/>
          <w:color w:val="000000"/>
          <w:sz w:val="18"/>
          <w:szCs w:val="18"/>
          <w:bdr w:val="none" w:sz="0" w:space="0" w:color="auto" w:frame="1"/>
          <w:lang w:eastAsia="zh-CN"/>
        </w:rPr>
        <w:t> &amp;&amp; cnt == 0))  </w:t>
      </w:r>
    </w:p>
    <w:p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else</w:t>
      </w:r>
      <w:r w:rsidRPr="009B0817">
        <w:rPr>
          <w:rFonts w:ascii="Consolas" w:hAnsi="Consolas" w:cs="宋体"/>
          <w:color w:val="000000"/>
          <w:sz w:val="18"/>
          <w:szCs w:val="18"/>
          <w:bdr w:val="none" w:sz="0" w:space="0" w:color="auto" w:frame="1"/>
          <w:lang w:eastAsia="zh-CN"/>
        </w:rPr>
        <w:t>  </w:t>
      </w:r>
    </w:p>
    <w:p w:rsidR="009B0817" w:rsidRPr="009B0817" w:rsidRDefault="009B0817" w:rsidP="00975CFC">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'0'</w:t>
      </w:r>
      <w:r w:rsidRPr="009B0817">
        <w:rPr>
          <w:rFonts w:ascii="Consolas" w:hAnsi="Consolas" w:cs="宋体"/>
          <w:color w:val="000000"/>
          <w:sz w:val="18"/>
          <w:szCs w:val="18"/>
          <w:bdr w:val="none" w:sz="0" w:space="0" w:color="auto" w:frame="1"/>
          <w:lang w:eastAsia="zh-CN"/>
        </w:rPr>
        <w:t>;  </w:t>
      </w:r>
    </w:p>
    <w:p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cout &lt;&lt; s &lt;&lt; endl;  </w:t>
      </w:r>
    </w:p>
    <w:p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  </w:t>
      </w:r>
    </w:p>
    <w:p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return</w:t>
      </w:r>
      <w:r w:rsidRPr="009B0817">
        <w:rPr>
          <w:rFonts w:ascii="Consolas" w:hAnsi="Consolas" w:cs="宋体"/>
          <w:color w:val="000000"/>
          <w:sz w:val="18"/>
          <w:szCs w:val="18"/>
          <w:bdr w:val="none" w:sz="0" w:space="0" w:color="auto" w:frame="1"/>
          <w:lang w:eastAsia="zh-CN"/>
        </w:rPr>
        <w:t> 0;  </w:t>
      </w:r>
    </w:p>
    <w:p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p>
    <w:p w:rsidR="00A42842" w:rsidRDefault="00A42842" w:rsidP="00741B54">
      <w:pPr>
        <w:pStyle w:val="2"/>
        <w:spacing w:before="315"/>
        <w:rPr>
          <w:lang w:eastAsia="zh-CN"/>
        </w:rPr>
      </w:pPr>
      <w:bookmarkStart w:id="53" w:name="_Toc53733964"/>
      <w:r>
        <w:lastRenderedPageBreak/>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53"/>
    </w:p>
    <w:p w:rsidR="00A42842" w:rsidRDefault="00A42842" w:rsidP="009A2F9D">
      <w:pPr>
        <w:pStyle w:val="4"/>
      </w:pPr>
      <w:r>
        <w:t>描述</w:t>
      </w:r>
    </w:p>
    <w:p w:rsidR="00A42842" w:rsidRDefault="00A42842" w:rsidP="0013144C">
      <w:pPr>
        <w:pStyle w:val="affffb"/>
        <w:ind w:firstLine="420"/>
        <w:rPr>
          <w:sz w:val="24"/>
          <w:szCs w:val="24"/>
        </w:rPr>
      </w:pPr>
      <w:r>
        <w:t>山区物资短缺，如何能够在没有水泥的前提下造出弧形的廊道？小栋决定采用悬垂的方式来设计这类型的廊道。</w:t>
      </w:r>
    </w:p>
    <w:p w:rsidR="00A42842" w:rsidRDefault="00A42842" w:rsidP="003674E0">
      <w:pPr>
        <w:pStyle w:val="affffb"/>
        <w:ind w:firstLine="420"/>
      </w:pPr>
      <w:r>
        <w:t>在开始动工前，他需要计算</w:t>
      </w:r>
      <w:r>
        <w:t xml:space="preserve">n </w:t>
      </w:r>
      <w:r>
        <w:t>个长度为</w:t>
      </w:r>
      <w:r>
        <w:t xml:space="preserve"> 1 </w:t>
      </w:r>
      <w:r>
        <w:t>的砖块，叠起来能伸出底面多远？（只考虑方块各平面都与底面平行的情况）。</w:t>
      </w:r>
    </w:p>
    <w:p w:rsidR="00A42842" w:rsidRDefault="00A42842" w:rsidP="0013144C">
      <w:pPr>
        <w:pStyle w:val="affffb"/>
        <w:ind w:firstLine="420"/>
      </w:pPr>
      <w:r>
        <w:t>当</w:t>
      </w:r>
      <w:r>
        <w:t>n=3</w:t>
      </w:r>
      <w:r>
        <w:t>，只有三块砖的情况下，可以这样叠放砖块，让长度为</w:t>
      </w:r>
      <w:r>
        <w:t>11/12</w:t>
      </w:r>
      <w:r>
        <w:t>的部分申出底部。</w:t>
      </w:r>
    </w:p>
    <w:p w:rsidR="00A42842" w:rsidRDefault="00A90195" w:rsidP="0013144C">
      <w:pPr>
        <w:pStyle w:val="affff6"/>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rsidR="00A42842" w:rsidRDefault="00A42842" w:rsidP="0013144C">
      <w:pPr>
        <w:pStyle w:val="affffb"/>
        <w:ind w:firstLine="420"/>
        <w:jc w:val="center"/>
      </w:pPr>
      <w:r>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rsidR="00A42842" w:rsidRDefault="00A90195" w:rsidP="0013144C">
      <w:pPr>
        <w:pStyle w:val="affff6"/>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rsidR="00A42842" w:rsidRDefault="00A42842" w:rsidP="003674E0">
      <w:pPr>
        <w:pStyle w:val="affffb"/>
        <w:ind w:firstLine="420"/>
      </w:pPr>
      <w:r>
        <w:t>这就是著名的悬垂问题</w:t>
      </w:r>
      <w:r>
        <w:t>(</w:t>
      </w:r>
      <w:hyperlink r:id="rId27" w:tgtFrame="_blank" w:history="1">
        <w:r>
          <w:rPr>
            <w:rStyle w:val="af3"/>
            <w:rFonts w:ascii="Helvetica" w:hAnsi="Helvetica" w:cs="Helvetica"/>
            <w:color w:val="0099FF"/>
          </w:rPr>
          <w:t>Overhang</w:t>
        </w:r>
      </w:hyperlink>
      <w:r>
        <w:t>)</w:t>
      </w:r>
    </w:p>
    <w:p w:rsidR="00A42842" w:rsidRPr="0013144C" w:rsidRDefault="00A42842" w:rsidP="00F74695">
      <w:pPr>
        <w:pStyle w:val="affffb"/>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rsidR="00A42842" w:rsidRDefault="00A42842" w:rsidP="009A2F9D">
      <w:pPr>
        <w:pStyle w:val="4"/>
      </w:pPr>
      <w:r>
        <w:t>输入</w:t>
      </w:r>
    </w:p>
    <w:p w:rsidR="00171409" w:rsidRDefault="00A42842" w:rsidP="00DF4D2F">
      <w:pPr>
        <w:pStyle w:val="affffb"/>
        <w:ind w:firstLine="420"/>
      </w:pPr>
      <w:r>
        <w:t>有若干行数字，每行都是实数，表示悬垂在底面之外的总长度</w:t>
      </w:r>
      <w:r w:rsidR="00171409">
        <w:t>。</w:t>
      </w:r>
    </w:p>
    <w:p w:rsidR="003674E0" w:rsidRDefault="0013144C" w:rsidP="00DF4D2F">
      <w:pPr>
        <w:pStyle w:val="affffb"/>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rsidR="00A42842" w:rsidRDefault="00A42842" w:rsidP="009A2F9D">
      <w:pPr>
        <w:pStyle w:val="4"/>
      </w:pPr>
      <w:r>
        <w:lastRenderedPageBreak/>
        <w:t>输出</w:t>
      </w:r>
    </w:p>
    <w:p w:rsidR="00A42842" w:rsidRDefault="00A42842" w:rsidP="00DF4D2F">
      <w:pPr>
        <w:pStyle w:val="affffb"/>
        <w:ind w:firstLine="420"/>
        <w:rPr>
          <w:sz w:val="24"/>
          <w:szCs w:val="24"/>
        </w:rPr>
      </w:pPr>
      <w:r>
        <w:t>每一行输出一个整数，表示每组数据需要的砖块数</w:t>
      </w:r>
      <w:r>
        <w:t>n</w:t>
      </w:r>
      <w:r>
        <w:t>。</w:t>
      </w:r>
    </w:p>
    <w:p w:rsidR="00544F79" w:rsidRDefault="00544F79" w:rsidP="009A2F9D">
      <w:pPr>
        <w:pStyle w:val="4"/>
        <w:rPr>
          <w:lang w:eastAsia="zh-CN"/>
        </w:rPr>
      </w:pPr>
      <w:r>
        <w:rPr>
          <w:rFonts w:hint="eastAsia"/>
          <w:lang w:eastAsia="zh-CN"/>
        </w:rPr>
        <w:t>参考代码</w:t>
      </w:r>
      <w:r>
        <w:rPr>
          <w:rFonts w:hint="eastAsia"/>
          <w:lang w:eastAsia="zh-CN"/>
        </w:rPr>
        <w:t>(C++)</w:t>
      </w:r>
    </w:p>
    <w:p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8200"/>
          <w:sz w:val="18"/>
          <w:szCs w:val="18"/>
          <w:bdr w:val="none" w:sz="0" w:space="0" w:color="auto" w:frame="1"/>
          <w:lang w:eastAsia="zh-CN"/>
        </w:rPr>
        <w:t>//NQ046 </w:t>
      </w:r>
      <w:r w:rsidRPr="00771F2F">
        <w:rPr>
          <w:rFonts w:ascii="Consolas" w:hAnsi="Consolas" w:cs="宋体"/>
          <w:color w:val="008200"/>
          <w:sz w:val="18"/>
          <w:szCs w:val="18"/>
          <w:bdr w:val="none" w:sz="0" w:space="0" w:color="auto" w:frame="1"/>
          <w:lang w:eastAsia="zh-CN"/>
        </w:rPr>
        <w:t>悬垂问题</w:t>
      </w:r>
      <w:r w:rsidRPr="00771F2F">
        <w:rPr>
          <w:rFonts w:ascii="Consolas" w:hAnsi="Consolas" w:cs="宋体"/>
          <w:color w:val="000000"/>
          <w:sz w:val="18"/>
          <w:szCs w:val="18"/>
          <w:bdr w:val="none" w:sz="0" w:space="0" w:color="auto" w:frame="1"/>
          <w:lang w:eastAsia="zh-CN"/>
        </w:rPr>
        <w:t>  </w:t>
      </w:r>
    </w:p>
    <w:p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808080"/>
          <w:sz w:val="18"/>
          <w:szCs w:val="18"/>
          <w:bdr w:val="none" w:sz="0" w:space="0" w:color="auto" w:frame="1"/>
          <w:lang w:eastAsia="zh-CN"/>
        </w:rPr>
        <w:t>#include &lt;iostream&gt;</w:t>
      </w:r>
      <w:r w:rsidRPr="00771F2F">
        <w:rPr>
          <w:rFonts w:ascii="Consolas" w:hAnsi="Consolas" w:cs="宋体"/>
          <w:color w:val="000000"/>
          <w:sz w:val="18"/>
          <w:szCs w:val="18"/>
          <w:bdr w:val="none" w:sz="0" w:space="0" w:color="auto" w:frame="1"/>
          <w:lang w:eastAsia="zh-CN"/>
        </w:rPr>
        <w:t>  </w:t>
      </w:r>
    </w:p>
    <w:p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006699"/>
          <w:sz w:val="18"/>
          <w:szCs w:val="18"/>
          <w:bdr w:val="none" w:sz="0" w:space="0" w:color="auto" w:frame="1"/>
          <w:lang w:eastAsia="zh-CN"/>
        </w:rPr>
        <w:t>using</w:t>
      </w: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namespace</w:t>
      </w:r>
      <w:r w:rsidRPr="00771F2F">
        <w:rPr>
          <w:rFonts w:ascii="Consolas" w:hAnsi="Consolas" w:cs="宋体"/>
          <w:color w:val="000000"/>
          <w:sz w:val="18"/>
          <w:szCs w:val="18"/>
          <w:bdr w:val="none" w:sz="0" w:space="0" w:color="auto" w:frame="1"/>
          <w:lang w:eastAsia="zh-CN"/>
        </w:rPr>
        <w:t> std;  </w:t>
      </w:r>
    </w:p>
    <w:p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main() {  </w:t>
      </w:r>
    </w:p>
    <w:p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x;  </w:t>
      </w:r>
    </w:p>
    <w:p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while</w:t>
      </w:r>
      <w:r w:rsidRPr="00771F2F">
        <w:rPr>
          <w:rFonts w:ascii="Consolas" w:hAnsi="Consolas" w:cs="宋体"/>
          <w:color w:val="000000"/>
          <w:sz w:val="18"/>
          <w:szCs w:val="18"/>
          <w:bdr w:val="none" w:sz="0" w:space="0" w:color="auto" w:frame="1"/>
          <w:lang w:eastAsia="zh-CN"/>
        </w:rPr>
        <w:t> (cin &gt;&gt; x, x != 0) {  </w:t>
      </w:r>
    </w:p>
    <w:p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Pr="00771F2F">
        <w:rPr>
          <w:rFonts w:ascii="Consolas" w:hAnsi="Consolas" w:cs="宋体"/>
          <w:color w:val="008200"/>
          <w:sz w:val="18"/>
          <w:szCs w:val="18"/>
          <w:bdr w:val="none" w:sz="0" w:space="0" w:color="auto" w:frame="1"/>
          <w:lang w:eastAsia="zh-CN"/>
        </w:rPr>
        <w:t>求比差数列的和</w:t>
      </w:r>
      <w:r w:rsidRPr="00771F2F">
        <w:rPr>
          <w:rFonts w:ascii="Consolas" w:hAnsi="Consolas" w:cs="宋体"/>
          <w:color w:val="000000"/>
          <w:sz w:val="18"/>
          <w:szCs w:val="18"/>
          <w:bdr w:val="none" w:sz="0" w:space="0" w:color="auto" w:frame="1"/>
          <w:lang w:eastAsia="zh-CN"/>
        </w:rPr>
        <w:t>  </w:t>
      </w:r>
    </w:p>
    <w:p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i;  </w:t>
      </w:r>
    </w:p>
    <w:p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005B3EBB">
        <w:rPr>
          <w:rFonts w:ascii="Consolas" w:hAnsi="Consolas" w:cs="宋体"/>
          <w:color w:val="008200"/>
          <w:sz w:val="18"/>
          <w:szCs w:val="18"/>
          <w:bdr w:val="none" w:sz="0" w:space="0" w:color="auto" w:frame="1"/>
          <w:lang w:eastAsia="zh-CN"/>
        </w:rPr>
        <w:t>模拟</w:t>
      </w:r>
      <w:r w:rsidRPr="00771F2F">
        <w:rPr>
          <w:rFonts w:ascii="Consolas" w:hAnsi="Consolas" w:cs="宋体"/>
          <w:color w:val="000000"/>
          <w:sz w:val="18"/>
          <w:szCs w:val="18"/>
          <w:bdr w:val="none" w:sz="0" w:space="0" w:color="auto" w:frame="1"/>
          <w:lang w:eastAsia="zh-CN"/>
        </w:rPr>
        <w:t>  </w:t>
      </w:r>
    </w:p>
    <w:p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res = 0.0;  </w:t>
      </w:r>
    </w:p>
    <w:p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for</w:t>
      </w:r>
      <w:r w:rsidRPr="00771F2F">
        <w:rPr>
          <w:rFonts w:ascii="Consolas" w:hAnsi="Consolas" w:cs="宋体"/>
          <w:color w:val="000000"/>
          <w:sz w:val="18"/>
          <w:szCs w:val="18"/>
          <w:bdr w:val="none" w:sz="0" w:space="0" w:color="auto" w:frame="1"/>
          <w:lang w:eastAsia="zh-CN"/>
        </w:rPr>
        <w:t> (i = 1; res &lt; x; i++) res += 1.0 / 2 * i;  </w:t>
      </w:r>
    </w:p>
    <w:p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cout &lt;&lt; i &lt;&lt; </w:t>
      </w:r>
      <w:r w:rsidRPr="00771F2F">
        <w:rPr>
          <w:rFonts w:ascii="Consolas" w:hAnsi="Consolas" w:cs="宋体"/>
          <w:color w:val="0000FF"/>
          <w:sz w:val="18"/>
          <w:szCs w:val="18"/>
          <w:bdr w:val="none" w:sz="0" w:space="0" w:color="auto" w:frame="1"/>
          <w:lang w:eastAsia="zh-CN"/>
        </w:rPr>
        <w:t>" blocks"</w:t>
      </w:r>
      <w:r w:rsidRPr="00771F2F">
        <w:rPr>
          <w:rFonts w:ascii="Consolas" w:hAnsi="Consolas" w:cs="宋体"/>
          <w:color w:val="000000"/>
          <w:sz w:val="18"/>
          <w:szCs w:val="18"/>
          <w:bdr w:val="none" w:sz="0" w:space="0" w:color="auto" w:frame="1"/>
          <w:lang w:eastAsia="zh-CN"/>
        </w:rPr>
        <w:t> &lt;&lt; endl;  </w:t>
      </w:r>
    </w:p>
    <w:p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  </w:t>
      </w:r>
    </w:p>
    <w:p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return</w:t>
      </w:r>
      <w:r w:rsidRPr="00771F2F">
        <w:rPr>
          <w:rFonts w:ascii="Consolas" w:hAnsi="Consolas" w:cs="宋体"/>
          <w:color w:val="000000"/>
          <w:sz w:val="18"/>
          <w:szCs w:val="18"/>
          <w:bdr w:val="none" w:sz="0" w:space="0" w:color="auto" w:frame="1"/>
          <w:lang w:eastAsia="zh-CN"/>
        </w:rPr>
        <w:t> 0;  </w:t>
      </w:r>
    </w:p>
    <w:p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p>
    <w:p w:rsidR="00544F79" w:rsidRDefault="00544F79" w:rsidP="00544F79">
      <w:pPr>
        <w:pStyle w:val="affffb"/>
        <w:ind w:firstLine="420"/>
      </w:pPr>
    </w:p>
    <w:p w:rsidR="003D6B1D" w:rsidRPr="003D6B1D" w:rsidRDefault="003D6B1D" w:rsidP="00741B54">
      <w:pPr>
        <w:pStyle w:val="2"/>
        <w:spacing w:before="315"/>
        <w:rPr>
          <w:lang w:eastAsia="zh-CN"/>
        </w:rPr>
      </w:pPr>
      <w:bookmarkStart w:id="54" w:name="_Toc53733965"/>
      <w:r w:rsidRPr="003D6B1D">
        <w:rPr>
          <w:lang w:eastAsia="zh-CN"/>
        </w:rPr>
        <w:t>数组去重问题</w:t>
      </w:r>
      <w:r w:rsidR="00C96B4F" w:rsidRPr="005C5A2F">
        <w:rPr>
          <w:vertAlign w:val="superscript"/>
          <w:lang w:eastAsia="zh-CN"/>
        </w:rPr>
        <w:t>NQ0</w:t>
      </w:r>
      <w:r w:rsidR="00C96B4F">
        <w:rPr>
          <w:vertAlign w:val="superscript"/>
          <w:lang w:eastAsia="zh-CN"/>
        </w:rPr>
        <w:t>47</w:t>
      </w:r>
      <w:bookmarkEnd w:id="54"/>
    </w:p>
    <w:p w:rsidR="003D6B1D" w:rsidRPr="003D6B1D" w:rsidRDefault="003D6B1D" w:rsidP="009A2F9D">
      <w:pPr>
        <w:pStyle w:val="4"/>
        <w:rPr>
          <w:lang w:eastAsia="zh-CN"/>
        </w:rPr>
      </w:pPr>
      <w:r w:rsidRPr="003D6B1D">
        <w:rPr>
          <w:lang w:eastAsia="zh-CN"/>
        </w:rPr>
        <w:t>描述</w:t>
      </w:r>
    </w:p>
    <w:p w:rsidR="003D6B1D" w:rsidRPr="003D6B1D" w:rsidRDefault="003D6B1D" w:rsidP="00A40B87">
      <w:pPr>
        <w:pStyle w:val="affffb"/>
        <w:ind w:firstLine="420"/>
      </w:pPr>
      <w:r w:rsidRPr="00A40B87">
        <w:t>小鲁想要在博览群书的前提下又学习编程，每天都在面临选择的张力，因为</w:t>
      </w:r>
      <w:r w:rsidRPr="003D6B1D">
        <w:rPr>
          <w:color w:val="333333"/>
        </w:rPr>
        <w:t>著书多没有穷尽，读书多身体疲倦！</w:t>
      </w:r>
    </w:p>
    <w:p w:rsidR="003D6B1D" w:rsidRPr="003D6B1D" w:rsidRDefault="003D6B1D" w:rsidP="00A40B87">
      <w:pPr>
        <w:pStyle w:val="affffb"/>
        <w:ind w:firstLine="420"/>
      </w:pP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rsidR="003D6B1D" w:rsidRPr="00A40B87" w:rsidRDefault="003D6B1D" w:rsidP="00A40B87">
      <w:pPr>
        <w:pStyle w:val="affffb"/>
        <w:ind w:firstLine="420"/>
        <w:rPr>
          <w:rStyle w:val="Char2"/>
        </w:rPr>
      </w:pPr>
      <w:r w:rsidRPr="003D6B1D">
        <w:t>请写一个函数</w:t>
      </w:r>
      <w:r w:rsidRPr="003D6B1D">
        <w:rPr>
          <w:color w:val="333333"/>
        </w:rPr>
        <w:t>SumofUnique</w:t>
      </w:r>
      <w:r w:rsidRPr="00A40B87">
        <w:rPr>
          <w:rStyle w:val="Char2"/>
        </w:rPr>
        <w:t>计算</w:t>
      </w:r>
      <w:r w:rsidRPr="00A40B87">
        <w:rPr>
          <w:rStyle w:val="Char2"/>
        </w:rPr>
        <w:t>a</w:t>
      </w:r>
      <w:r w:rsidRPr="00A40B87">
        <w:rPr>
          <w:rStyle w:val="Char2"/>
        </w:rPr>
        <w:t>数组中前</w:t>
      </w:r>
      <w:r w:rsidRPr="00A40B87">
        <w:rPr>
          <w:rStyle w:val="Char2"/>
        </w:rPr>
        <w:t>size</w:t>
      </w:r>
      <w:r w:rsidRPr="00A40B87">
        <w:rPr>
          <w:rStyle w:val="Char2"/>
        </w:rPr>
        <w:t>个数中，独一无二值的个数：</w:t>
      </w:r>
    </w:p>
    <w:p w:rsidR="003D6B1D" w:rsidRPr="003D6B1D" w:rsidRDefault="003D6B1D" w:rsidP="00DF4D2F">
      <w:pPr>
        <w:pStyle w:val="affffc"/>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rsidR="003D6B1D" w:rsidRPr="00A40B87" w:rsidRDefault="003D6B1D" w:rsidP="009A2F9D">
      <w:pPr>
        <w:pStyle w:val="4"/>
        <w:rPr>
          <w:rStyle w:val="Char2"/>
          <w:lang w:eastAsia="zh-CN"/>
        </w:rPr>
      </w:pPr>
      <w:r w:rsidRPr="003D6B1D">
        <w:rPr>
          <w:lang w:eastAsia="zh-CN"/>
        </w:rPr>
        <w:t>数据范围</w:t>
      </w:r>
    </w:p>
    <w:p w:rsidR="003D6B1D" w:rsidRPr="003674E0" w:rsidRDefault="003D6B1D" w:rsidP="00DF4D2F">
      <w:pPr>
        <w:pStyle w:val="affffb"/>
        <w:ind w:firstLine="420"/>
      </w:pPr>
      <w:r w:rsidRPr="003D6B1D">
        <w:t>1≤size≤n≤1000</w:t>
      </w:r>
    </w:p>
    <w:p w:rsidR="003D6B1D" w:rsidRPr="003D6B1D" w:rsidRDefault="003D6B1D" w:rsidP="009A2F9D">
      <w:pPr>
        <w:pStyle w:val="4"/>
        <w:rPr>
          <w:lang w:eastAsia="zh-CN"/>
        </w:rPr>
      </w:pPr>
      <w:r w:rsidRPr="003D6B1D">
        <w:rPr>
          <w:lang w:eastAsia="zh-CN"/>
        </w:rPr>
        <w:lastRenderedPageBreak/>
        <w:t>输入</w:t>
      </w:r>
    </w:p>
    <w:p w:rsidR="003D6B1D" w:rsidRPr="003D6B1D" w:rsidRDefault="003D6B1D" w:rsidP="00A40B87">
      <w:pPr>
        <w:pStyle w:val="affffb"/>
        <w:ind w:firstLine="420"/>
      </w:pPr>
      <w:r w:rsidRPr="003D6B1D">
        <w:t>第一行包含两个整数</w:t>
      </w:r>
      <w:r w:rsidRPr="003D6B1D">
        <w:t>n</w:t>
      </w:r>
      <w:r w:rsidRPr="003D6B1D">
        <w:t>和</w:t>
      </w:r>
      <w:r w:rsidRPr="003D6B1D">
        <w:t>size</w:t>
      </w:r>
      <w:r w:rsidRPr="003D6B1D">
        <w:t>。</w:t>
      </w:r>
    </w:p>
    <w:p w:rsidR="003D6B1D" w:rsidRPr="003D6B1D" w:rsidRDefault="003D6B1D" w:rsidP="00A40B87">
      <w:pPr>
        <w:pStyle w:val="affffb"/>
        <w:ind w:firstLine="420"/>
      </w:pPr>
      <w:r w:rsidRPr="003D6B1D">
        <w:t>第二行包含</w:t>
      </w:r>
      <w:r w:rsidRPr="003D6B1D">
        <w:t>n</w:t>
      </w:r>
      <w:r w:rsidRPr="003D6B1D">
        <w:t>个整数，表示数组</w:t>
      </w:r>
      <w:r w:rsidRPr="003D6B1D">
        <w:t>a</w:t>
      </w:r>
      <w:r w:rsidRPr="003D6B1D">
        <w:t>。</w:t>
      </w:r>
    </w:p>
    <w:p w:rsidR="003D6B1D" w:rsidRPr="003D6B1D" w:rsidRDefault="003D6B1D" w:rsidP="009A2F9D">
      <w:pPr>
        <w:pStyle w:val="4"/>
        <w:rPr>
          <w:lang w:eastAsia="zh-CN"/>
        </w:rPr>
      </w:pPr>
      <w:r w:rsidRPr="003D6B1D">
        <w:rPr>
          <w:lang w:eastAsia="zh-CN"/>
        </w:rPr>
        <w:t>输出</w:t>
      </w:r>
    </w:p>
    <w:p w:rsidR="003D6B1D" w:rsidRPr="00DF4D2F" w:rsidRDefault="003D6B1D" w:rsidP="00DF4D2F">
      <w:pPr>
        <w:pStyle w:val="affffb"/>
        <w:ind w:firstLine="420"/>
      </w:pPr>
      <w:r w:rsidRPr="003D6B1D">
        <w:t>共一行，包含一个整数表示</w:t>
      </w:r>
      <w:r w:rsidRPr="003D6B1D">
        <w:t>a</w:t>
      </w:r>
      <w:r w:rsidRPr="003D6B1D">
        <w:t>数组中前</w:t>
      </w:r>
      <w:r w:rsidRPr="003D6B1D">
        <w:t>size</w:t>
      </w:r>
      <w:r w:rsidRPr="003D6B1D">
        <w:t>个数去掉重复数后，剩下的数组长度是多少。</w:t>
      </w:r>
    </w:p>
    <w:p w:rsidR="003D6B1D" w:rsidRPr="003D6B1D" w:rsidRDefault="00A40B87" w:rsidP="009A2F9D">
      <w:pPr>
        <w:pStyle w:val="4"/>
        <w:rPr>
          <w:lang w:eastAsia="zh-CN"/>
        </w:rPr>
      </w:pPr>
      <w:r>
        <w:rPr>
          <w:lang w:eastAsia="zh-CN"/>
        </w:rPr>
        <w:t>输入样例</w:t>
      </w:r>
      <w:r w:rsidR="003D6B1D" w:rsidRPr="003D6B1D">
        <w:rPr>
          <w:lang w:eastAsia="zh-CN"/>
        </w:rPr>
        <w:t> </w:t>
      </w:r>
    </w:p>
    <w:p w:rsidR="003D6B1D" w:rsidRPr="003D6B1D" w:rsidRDefault="003D6B1D" w:rsidP="00A40B87">
      <w:pPr>
        <w:pStyle w:val="affffc"/>
        <w:ind w:left="420"/>
      </w:pPr>
      <w:r w:rsidRPr="003D6B1D">
        <w:t>204 40</w:t>
      </w:r>
    </w:p>
    <w:p w:rsidR="003D6B1D" w:rsidRPr="003D6B1D" w:rsidRDefault="003D6B1D" w:rsidP="00A40B87">
      <w:pPr>
        <w:pStyle w:val="affffc"/>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rsidR="003D6B1D" w:rsidRPr="003D6B1D" w:rsidRDefault="00A40B87" w:rsidP="009A2F9D">
      <w:pPr>
        <w:pStyle w:val="4"/>
        <w:rPr>
          <w:lang w:eastAsia="zh-CN"/>
        </w:rPr>
      </w:pPr>
      <w:r>
        <w:rPr>
          <w:lang w:eastAsia="zh-CN"/>
        </w:rPr>
        <w:t>输出样例</w:t>
      </w:r>
    </w:p>
    <w:p w:rsidR="00DF4D2F" w:rsidRDefault="003D6B1D" w:rsidP="00A40B87">
      <w:pPr>
        <w:pStyle w:val="affffc"/>
        <w:ind w:left="420"/>
      </w:pPr>
      <w:r w:rsidRPr="003D6B1D">
        <w:t>199</w:t>
      </w:r>
    </w:p>
    <w:p w:rsidR="00210421" w:rsidRDefault="00CF7ED0">
      <w:r>
        <w:rPr>
          <w:b/>
        </w:rPr>
        <w:t>解题思路</w:t>
      </w:r>
    </w:p>
    <w:p w:rsidR="00210421" w:rsidRDefault="00CF7ED0">
      <w:pPr>
        <w:ind w:firstLine="420"/>
      </w:pPr>
      <w:r>
        <w:t>本题计算两个字符串的编辑距离（最少操作次数，操作包括插入、删除、替换）。程序使用动态规划：</w:t>
      </w:r>
      <w:r>
        <w:t>dp[i][j]</w:t>
      </w:r>
      <w:r>
        <w:t>表示</w:t>
      </w:r>
      <w:r>
        <w:t>s1[0:i]</w:t>
      </w:r>
      <w:r>
        <w:t>转为</w:t>
      </w:r>
      <w:r>
        <w:t>s2[0:j]</w:t>
      </w:r>
      <w:r>
        <w:t>的最小操作数。状态转移考虑字符相同和三种操作的情况。</w:t>
      </w:r>
    </w:p>
    <w:p w:rsidR="00544F79" w:rsidRDefault="00DF4D2F" w:rsidP="009A2F9D">
      <w:pPr>
        <w:pStyle w:val="4"/>
        <w:rPr>
          <w:lang w:eastAsia="zh-CN"/>
        </w:rPr>
      </w:pPr>
      <w:r>
        <w:t>参考代码</w:t>
      </w:r>
      <w:r>
        <w:t>(C++)</w:t>
      </w:r>
    </w:p>
    <w:p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//NQ047</w:t>
      </w:r>
      <w:r w:rsidRPr="00FA4F37">
        <w:rPr>
          <w:rFonts w:ascii="Consolas" w:hAnsi="Consolas" w:cs="宋体"/>
          <w:color w:val="008200"/>
          <w:sz w:val="18"/>
          <w:szCs w:val="18"/>
          <w:bdr w:val="none" w:sz="0" w:space="0" w:color="auto" w:frame="1"/>
          <w:lang w:eastAsia="zh-CN"/>
        </w:rPr>
        <w:t>数组去重问题</w:t>
      </w:r>
      <w:r w:rsidRPr="00FA4F37">
        <w:rPr>
          <w:rFonts w:ascii="Consolas" w:hAnsi="Consolas" w:cs="宋体"/>
          <w:color w:val="000000"/>
          <w:sz w:val="18"/>
          <w:szCs w:val="18"/>
          <w:bdr w:val="none" w:sz="0" w:space="0" w:color="auto" w:frame="1"/>
          <w:lang w:eastAsia="zh-CN"/>
        </w:rPr>
        <w:t>  </w:t>
      </w:r>
    </w:p>
    <w:p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中，去重后的数值个数</w:t>
      </w:r>
      <w:r w:rsidRPr="00FA4F37">
        <w:rPr>
          <w:rFonts w:ascii="Consolas" w:hAnsi="Consolas" w:cs="宋体"/>
          <w:color w:val="000000"/>
          <w:sz w:val="18"/>
          <w:szCs w:val="18"/>
          <w:bdr w:val="none" w:sz="0" w:space="0" w:color="auto" w:frame="1"/>
          <w:lang w:eastAsia="zh-CN"/>
        </w:rPr>
        <w:t>  </w:t>
      </w:r>
    </w:p>
    <w:p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SumofUnique(</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size) {  </w:t>
      </w:r>
    </w:p>
    <w:p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cnt = 0;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个数</w:t>
      </w:r>
      <w:r w:rsidRPr="00FA4F37">
        <w:rPr>
          <w:rFonts w:ascii="Consolas" w:hAnsi="Consolas" w:cs="宋体"/>
          <w:color w:val="000000"/>
          <w:sz w:val="18"/>
          <w:szCs w:val="18"/>
          <w:bdr w:val="none" w:sz="0" w:space="0" w:color="auto" w:frame="1"/>
          <w:lang w:eastAsia="zh-CN"/>
        </w:rPr>
        <w:t>  </w:t>
      </w:r>
    </w:p>
    <w:p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size; i++) {  </w:t>
      </w:r>
    </w:p>
    <w:p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bool</w:t>
      </w: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false</w:t>
      </w:r>
      <w:r w:rsidRPr="00FA4F37">
        <w:rPr>
          <w:rFonts w:ascii="Consolas" w:hAnsi="Consolas" w:cs="宋体"/>
          <w:color w:val="000000"/>
          <w:sz w:val="18"/>
          <w:szCs w:val="18"/>
          <w:bdr w:val="none" w:sz="0" w:space="0" w:color="auto" w:frame="1"/>
          <w:lang w:eastAsia="zh-CN"/>
        </w:rPr>
        <w:t>;  </w:t>
      </w:r>
    </w:p>
    <w:p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j = 0; j &lt; i; j++)  </w:t>
      </w:r>
    </w:p>
    <w:p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(a[j] == a[i]) {  </w:t>
      </w:r>
    </w:p>
    <w:p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true</w:t>
      </w:r>
      <w:r w:rsidRPr="00FA4F37">
        <w:rPr>
          <w:rFonts w:ascii="Consolas" w:hAnsi="Consolas" w:cs="宋体"/>
          <w:color w:val="000000"/>
          <w:sz w:val="18"/>
          <w:szCs w:val="18"/>
          <w:bdr w:val="none" w:sz="0" w:space="0" w:color="auto" w:frame="1"/>
          <w:lang w:eastAsia="zh-CN"/>
        </w:rPr>
        <w:t>;  </w:t>
      </w:r>
    </w:p>
    <w:p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break</w:t>
      </w:r>
      <w:r w:rsidRPr="00FA4F37">
        <w:rPr>
          <w:rFonts w:ascii="Consolas" w:hAnsi="Consolas" w:cs="宋体"/>
          <w:color w:val="000000"/>
          <w:sz w:val="18"/>
          <w:szCs w:val="18"/>
          <w:bdr w:val="none" w:sz="0" w:space="0" w:color="auto" w:frame="1"/>
          <w:lang w:eastAsia="zh-CN"/>
        </w:rPr>
        <w:t>;  </w:t>
      </w:r>
    </w:p>
    <w:p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lastRenderedPageBreak/>
        <w:t>      }  </w:t>
      </w:r>
    </w:p>
    <w:p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(!is_exist)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w:t>
      </w:r>
      <w:r w:rsidRPr="00FA4F37">
        <w:rPr>
          <w:rFonts w:ascii="Consolas" w:hAnsi="Consolas" w:cs="宋体"/>
          <w:color w:val="000000"/>
          <w:sz w:val="18"/>
          <w:szCs w:val="18"/>
          <w:bdr w:val="none" w:sz="0" w:space="0" w:color="auto" w:frame="1"/>
          <w:lang w:eastAsia="zh-CN"/>
        </w:rPr>
        <w:t>  </w:t>
      </w:r>
    </w:p>
    <w:p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独一无二值的个数</w:t>
      </w:r>
      <w:r w:rsidRPr="00FA4F37">
        <w:rPr>
          <w:rFonts w:ascii="Consolas" w:hAnsi="Consolas" w:cs="宋体"/>
          <w:color w:val="000000"/>
          <w:sz w:val="18"/>
          <w:szCs w:val="18"/>
          <w:bdr w:val="none" w:sz="0" w:space="0" w:color="auto" w:frame="1"/>
          <w:lang w:eastAsia="zh-CN"/>
        </w:rPr>
        <w:t>  </w:t>
      </w:r>
    </w:p>
    <w:p w:rsidR="00FA4F37" w:rsidRPr="00FA4F37" w:rsidRDefault="00FA4F37" w:rsidP="00975CFC">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a[1000];  </w:t>
      </w:r>
    </w:p>
    <w:p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n, size;  </w:t>
      </w:r>
    </w:p>
    <w:p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cin &gt;&gt; n &gt;&gt; size;  </w:t>
      </w:r>
    </w:p>
    <w:p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n; i++) cin &gt;&gt; a[i];  </w:t>
      </w:r>
    </w:p>
    <w:p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个数去重后，数值长度变为</w:t>
      </w:r>
      <w:r w:rsidRPr="00FA4F37">
        <w:rPr>
          <w:rFonts w:ascii="Consolas" w:hAnsi="Consolas" w:cs="宋体"/>
          <w:color w:val="008200"/>
          <w:sz w:val="18"/>
          <w:szCs w:val="18"/>
          <w:bdr w:val="none" w:sz="0" w:space="0" w:color="auto" w:frame="1"/>
          <w:lang w:eastAsia="zh-CN"/>
        </w:rPr>
        <w:t>n-size+SumofUique</w:t>
      </w:r>
      <w:r w:rsidRPr="00FA4F37">
        <w:rPr>
          <w:rFonts w:ascii="Consolas" w:hAnsi="Consolas" w:cs="宋体"/>
          <w:color w:val="000000"/>
          <w:sz w:val="18"/>
          <w:szCs w:val="18"/>
          <w:bdr w:val="none" w:sz="0" w:space="0" w:color="auto" w:frame="1"/>
          <w:lang w:eastAsia="zh-CN"/>
        </w:rPr>
        <w:t>  </w:t>
      </w:r>
    </w:p>
    <w:p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n - size + SumofUnique(a, size) &lt;&lt; endl;  </w:t>
      </w:r>
    </w:p>
    <w:p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rsidR="00FA4F37" w:rsidRPr="00FA4F37" w:rsidRDefault="00FA4F37" w:rsidP="00741B54">
      <w:pPr>
        <w:pStyle w:val="2"/>
        <w:spacing w:before="315"/>
        <w:rPr>
          <w:lang w:eastAsia="zh-CN"/>
        </w:rPr>
      </w:pPr>
      <w:bookmarkStart w:id="55" w:name="_Toc53733966"/>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55"/>
    </w:p>
    <w:p w:rsidR="00FA4F37" w:rsidRPr="00FA4F37" w:rsidRDefault="00FA4F37" w:rsidP="009A2F9D">
      <w:pPr>
        <w:pStyle w:val="4"/>
        <w:rPr>
          <w:lang w:eastAsia="zh-CN"/>
        </w:rPr>
      </w:pPr>
      <w:r w:rsidRPr="00FA4F37">
        <w:rPr>
          <w:lang w:eastAsia="zh-CN"/>
        </w:rPr>
        <w:t>描述</w:t>
      </w:r>
    </w:p>
    <w:p w:rsidR="00FA4F37" w:rsidRPr="00FA4F37" w:rsidRDefault="00FA4F37" w:rsidP="00A40B87">
      <w:pPr>
        <w:pStyle w:val="affffb"/>
        <w:ind w:firstLine="420"/>
      </w:pPr>
      <w:r w:rsidRPr="00FA4F37">
        <w:t>小鲁最近对统计很感兴趣，小华给了他一道经典题：</w:t>
      </w:r>
    </w:p>
    <w:p w:rsidR="00FA4F37" w:rsidRPr="00FA4F37" w:rsidRDefault="00FA4F37" w:rsidP="00A40B87">
      <w:pPr>
        <w:pStyle w:val="affffb"/>
        <w:ind w:firstLine="420"/>
      </w:pPr>
      <w:r w:rsidRPr="00FA4F37">
        <w:t>给定一个大小为</w:t>
      </w:r>
      <w:r w:rsidRPr="00FA4F37">
        <w:t>n</w:t>
      </w:r>
      <w:r w:rsidRPr="00FA4F37">
        <w:t>的数组，找到其中的多数元素。</w:t>
      </w:r>
    </w:p>
    <w:p w:rsidR="00FA4F37" w:rsidRPr="00975CFC" w:rsidRDefault="00FA4F37" w:rsidP="00975CFC">
      <w:pPr>
        <w:pStyle w:val="affffb"/>
        <w:ind w:firstLine="420"/>
      </w:pP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p>
    <w:p w:rsidR="00FA4F37" w:rsidRPr="00FA4F37" w:rsidRDefault="00FA4F37" w:rsidP="00A40B87">
      <w:pPr>
        <w:pStyle w:val="affffb"/>
        <w:ind w:firstLine="420"/>
      </w:pPr>
      <w:r w:rsidRPr="00FA4F37">
        <w:t>你可以假设数组是非空的，并且给定的数组总是存在多数元素。</w:t>
      </w:r>
    </w:p>
    <w:p w:rsidR="00FA4F37" w:rsidRPr="00FA4F37" w:rsidRDefault="00FA4F37" w:rsidP="009A2F9D">
      <w:pPr>
        <w:pStyle w:val="4"/>
        <w:rPr>
          <w:lang w:eastAsia="zh-CN"/>
        </w:rPr>
      </w:pPr>
      <w:r w:rsidRPr="00FA4F37">
        <w:rPr>
          <w:lang w:eastAsia="zh-CN"/>
        </w:rPr>
        <w:t>输入</w:t>
      </w:r>
    </w:p>
    <w:p w:rsidR="00FA4F37" w:rsidRPr="008A3DC6" w:rsidRDefault="00FA4F37" w:rsidP="008A3DC6">
      <w:pPr>
        <w:pStyle w:val="affffb"/>
        <w:ind w:firstLine="420"/>
      </w:pPr>
      <w:r w:rsidRPr="008A3DC6">
        <w:t>输入一个数组，长度为</w:t>
      </w:r>
      <w:r w:rsidRPr="008A3DC6">
        <w:t>n</w:t>
      </w:r>
      <w:r w:rsidR="008A3DC6" w:rsidRPr="008A3DC6">
        <w:t>。</w:t>
      </w:r>
      <w:r w:rsidR="008A3DC6">
        <w:t>(</w:t>
      </w:r>
      <w:r w:rsidRPr="00FA4F37">
        <w:t>1&lt;n&lt;=1000000)</w:t>
      </w:r>
    </w:p>
    <w:p w:rsidR="00FA4F37" w:rsidRPr="00FA4F37" w:rsidRDefault="00FA4F37" w:rsidP="00A40B87">
      <w:pPr>
        <w:pStyle w:val="affffb"/>
        <w:ind w:firstLine="420"/>
      </w:pPr>
      <w:r w:rsidRPr="00FA4F37">
        <w:t>数组里面一定存在多数元素。</w:t>
      </w:r>
    </w:p>
    <w:p w:rsidR="00FA4F37" w:rsidRPr="00FA4F37" w:rsidRDefault="00FA4F37" w:rsidP="009A2F9D">
      <w:pPr>
        <w:pStyle w:val="4"/>
        <w:rPr>
          <w:lang w:eastAsia="zh-CN"/>
        </w:rPr>
      </w:pPr>
      <w:r w:rsidRPr="00FA4F37">
        <w:rPr>
          <w:lang w:eastAsia="zh-CN"/>
        </w:rPr>
        <w:t>输出</w:t>
      </w:r>
    </w:p>
    <w:p w:rsidR="00FA4F37" w:rsidRPr="00FA4F37" w:rsidRDefault="00FA4F37" w:rsidP="00A40B87">
      <w:pPr>
        <w:pStyle w:val="affffb"/>
        <w:ind w:firstLine="420"/>
      </w:pPr>
      <w:r w:rsidRPr="00FA4F37">
        <w:t>输出多数元素。</w:t>
      </w:r>
    </w:p>
    <w:p w:rsidR="00FA4F37" w:rsidRPr="00FA4F37" w:rsidRDefault="00A40B87" w:rsidP="009A2F9D">
      <w:pPr>
        <w:pStyle w:val="4"/>
        <w:rPr>
          <w:lang w:eastAsia="zh-CN"/>
        </w:rPr>
      </w:pPr>
      <w:r>
        <w:rPr>
          <w:lang w:eastAsia="zh-CN"/>
        </w:rPr>
        <w:t>输入样例</w:t>
      </w:r>
      <w:r w:rsidR="00FA4F37" w:rsidRPr="00FA4F37">
        <w:rPr>
          <w:lang w:eastAsia="zh-CN"/>
        </w:rPr>
        <w:t> </w:t>
      </w:r>
    </w:p>
    <w:p w:rsidR="00FA4F37" w:rsidRPr="00FA4F37" w:rsidRDefault="00FA4F37" w:rsidP="00A40B87">
      <w:pPr>
        <w:pStyle w:val="affffc"/>
        <w:ind w:left="420"/>
      </w:pPr>
      <w:r w:rsidRPr="00FA4F37">
        <w:t>1 7 5 6 7 7 7 7 7 9</w:t>
      </w:r>
    </w:p>
    <w:p w:rsidR="00FA4F37" w:rsidRPr="00FA4F37" w:rsidRDefault="00A40B87" w:rsidP="009A2F9D">
      <w:pPr>
        <w:pStyle w:val="4"/>
        <w:rPr>
          <w:lang w:eastAsia="zh-CN"/>
        </w:rPr>
      </w:pPr>
      <w:r>
        <w:rPr>
          <w:lang w:eastAsia="zh-CN"/>
        </w:rPr>
        <w:t>输出样例</w:t>
      </w:r>
    </w:p>
    <w:p w:rsidR="00FA4F37" w:rsidRPr="00FA4F37" w:rsidRDefault="00FA4F37" w:rsidP="00A40B87">
      <w:pPr>
        <w:pStyle w:val="affffc"/>
        <w:ind w:left="420"/>
      </w:pPr>
      <w:r w:rsidRPr="00FA4F37">
        <w:t>7</w:t>
      </w:r>
    </w:p>
    <w:p w:rsidR="00210421" w:rsidRDefault="00CF7ED0">
      <w:r>
        <w:rPr>
          <w:b/>
        </w:rPr>
        <w:lastRenderedPageBreak/>
        <w:t>解题思路</w:t>
      </w:r>
    </w:p>
    <w:p w:rsidR="00210421" w:rsidRDefault="00CF7ED0">
      <w:pPr>
        <w:ind w:firstLine="420"/>
      </w:pPr>
      <w:r>
        <w:t>本题找出数组中出现次数超过一半的元素。程序使用摩尔投票算法：维护候选元素和计数器，遍历数组，计数器为</w:t>
      </w:r>
      <w:r>
        <w:t>0</w:t>
      </w:r>
      <w:r>
        <w:t>时选当前元素为候选，相同则加</w:t>
      </w:r>
      <w:r>
        <w:t>1</w:t>
      </w:r>
      <w:r>
        <w:t>，不同则减</w:t>
      </w:r>
      <w:r>
        <w:t>1</w:t>
      </w:r>
      <w:r>
        <w:t>。最后验证候选元素是否确实出现超过一半。</w:t>
      </w:r>
    </w:p>
    <w:p w:rsidR="00544F79" w:rsidRDefault="00544F79" w:rsidP="009A2F9D">
      <w:pPr>
        <w:pStyle w:val="4"/>
        <w:rPr>
          <w:lang w:eastAsia="zh-CN"/>
        </w:rPr>
      </w:pPr>
      <w:r>
        <w:rPr>
          <w:rFonts w:hint="eastAsia"/>
          <w:lang w:eastAsia="zh-CN"/>
        </w:rPr>
        <w:t>参考代码</w:t>
      </w:r>
      <w:r>
        <w:rPr>
          <w:rFonts w:hint="eastAsia"/>
          <w:lang w:eastAsia="zh-CN"/>
        </w:rPr>
        <w:t>(C++)</w:t>
      </w:r>
    </w:p>
    <w:p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 NQ048</w:t>
      </w:r>
      <w:r w:rsidRPr="00FA4F37">
        <w:rPr>
          <w:rFonts w:ascii="Consolas" w:hAnsi="Consolas" w:cs="宋体"/>
          <w:color w:val="008200"/>
          <w:sz w:val="18"/>
          <w:szCs w:val="18"/>
          <w:bdr w:val="none" w:sz="0" w:space="0" w:color="auto" w:frame="1"/>
          <w:lang w:eastAsia="zh-CN"/>
        </w:rPr>
        <w:t>寻找多数元素</w:t>
      </w:r>
      <w:r w:rsidRPr="00FA4F37">
        <w:rPr>
          <w:rFonts w:ascii="Consolas" w:hAnsi="Consolas" w:cs="宋体"/>
          <w:color w:val="000000"/>
          <w:sz w:val="18"/>
          <w:szCs w:val="18"/>
          <w:bdr w:val="none" w:sz="0" w:space="0" w:color="auto" w:frame="1"/>
          <w:lang w:eastAsia="zh-CN"/>
        </w:rPr>
        <w:t>  </w:t>
      </w:r>
    </w:p>
    <w:p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x, r, cnt = 0;  </w:t>
      </w:r>
    </w:p>
    <w:p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while</w:t>
      </w:r>
      <w:r w:rsidRPr="00FA4F37">
        <w:rPr>
          <w:rFonts w:ascii="Consolas" w:hAnsi="Consolas" w:cs="宋体"/>
          <w:color w:val="000000"/>
          <w:sz w:val="18"/>
          <w:szCs w:val="18"/>
          <w:bdr w:val="none" w:sz="0" w:space="0" w:color="auto" w:frame="1"/>
          <w:lang w:eastAsia="zh-CN"/>
        </w:rPr>
        <w:t> (cin &gt;&gt; x) {  </w:t>
      </w:r>
    </w:p>
    <w:p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(!cnt)  </w:t>
      </w:r>
    </w:p>
    <w:p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r = x, cnt = 1;  </w:t>
      </w:r>
    </w:p>
    <w:p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(r == x)  </w:t>
      </w:r>
    </w:p>
    <w:p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p>
    <w:p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返回</w:t>
      </w:r>
      <w:r w:rsidRPr="00FA4F37">
        <w:rPr>
          <w:rFonts w:ascii="Consolas" w:hAnsi="Consolas" w:cs="宋体"/>
          <w:color w:val="008200"/>
          <w:sz w:val="18"/>
          <w:szCs w:val="18"/>
          <w:bdr w:val="none" w:sz="0" w:space="0" w:color="auto" w:frame="1"/>
          <w:lang w:eastAsia="zh-CN"/>
        </w:rPr>
        <w:t>r</w:t>
      </w:r>
      <w:r w:rsidRPr="00FA4F37">
        <w:rPr>
          <w:rFonts w:ascii="Consolas" w:hAnsi="Consolas" w:cs="宋体"/>
          <w:color w:val="008200"/>
          <w:sz w:val="18"/>
          <w:szCs w:val="18"/>
          <w:bdr w:val="none" w:sz="0" w:space="0" w:color="auto" w:frame="1"/>
          <w:lang w:eastAsia="zh-CN"/>
        </w:rPr>
        <w:t>就是多数数</w:t>
      </w:r>
      <w:r w:rsidRPr="00FA4F37">
        <w:rPr>
          <w:rFonts w:ascii="Consolas" w:hAnsi="Consolas" w:cs="宋体"/>
          <w:color w:val="000000"/>
          <w:sz w:val="18"/>
          <w:szCs w:val="18"/>
          <w:bdr w:val="none" w:sz="0" w:space="0" w:color="auto" w:frame="1"/>
          <w:lang w:eastAsia="zh-CN"/>
        </w:rPr>
        <w:t>  </w:t>
      </w:r>
    </w:p>
    <w:p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r &lt;&lt; endl;  </w:t>
      </w:r>
    </w:p>
    <w:p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rsid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A4F37">
        <w:rPr>
          <w:rFonts w:ascii="Consolas" w:hAnsi="Consolas" w:cs="宋体"/>
          <w:color w:val="000000"/>
          <w:sz w:val="18"/>
          <w:szCs w:val="18"/>
          <w:bdr w:val="none" w:sz="0" w:space="0" w:color="auto" w:frame="1"/>
          <w:lang w:eastAsia="zh-CN"/>
        </w:rPr>
        <w:t>}  </w:t>
      </w:r>
    </w:p>
    <w:p w:rsidR="00925429" w:rsidRPr="00B14102" w:rsidRDefault="00925429" w:rsidP="00925429">
      <w:pPr>
        <w:pStyle w:val="2"/>
        <w:spacing w:before="315"/>
        <w:rPr>
          <w:lang w:eastAsia="zh-CN"/>
        </w:rPr>
      </w:pPr>
      <w:bookmarkStart w:id="56" w:name="_Toc53733967"/>
      <w:r w:rsidRPr="00B14102">
        <w:rPr>
          <w:lang w:eastAsia="zh-CN"/>
        </w:rPr>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56"/>
    </w:p>
    <w:p w:rsidR="00925429" w:rsidRPr="00B14102" w:rsidRDefault="00925429" w:rsidP="009A2F9D">
      <w:pPr>
        <w:pStyle w:val="4"/>
        <w:rPr>
          <w:lang w:eastAsia="zh-CN"/>
        </w:rPr>
      </w:pPr>
      <w:r w:rsidRPr="00B14102">
        <w:rPr>
          <w:lang w:eastAsia="zh-CN"/>
        </w:rPr>
        <w:t>描述</w:t>
      </w:r>
    </w:p>
    <w:p w:rsidR="00925429" w:rsidRPr="00B14102" w:rsidRDefault="00925429" w:rsidP="00925429">
      <w:pPr>
        <w:pStyle w:val="affffb"/>
        <w:ind w:firstLine="420"/>
      </w:pPr>
      <w:r w:rsidRPr="00B14102">
        <w:t>小鲁在某一场比赛中做出</w:t>
      </w:r>
      <w:r w:rsidRPr="00B14102">
        <w:t>5</w:t>
      </w:r>
      <w:r w:rsidRPr="00B14102">
        <w:t>道题后不幸打铁，于是一气之下与数字</w:t>
      </w:r>
      <w:r w:rsidRPr="00B14102">
        <w:t>5</w:t>
      </w:r>
      <w:r w:rsidRPr="00B14102">
        <w:t>杠上了。</w:t>
      </w:r>
    </w:p>
    <w:p w:rsidR="00925429" w:rsidRPr="00B14102" w:rsidRDefault="00925429" w:rsidP="00925429">
      <w:pPr>
        <w:pStyle w:val="affffb"/>
        <w:ind w:firstLine="420"/>
      </w:pPr>
      <w:r w:rsidRPr="00B14102">
        <w:t>当小鲁拿到一行数字，他会首先把这行数字中所有的</w:t>
      </w:r>
      <w:r w:rsidRPr="00B14102">
        <w:t>5</w:t>
      </w:r>
      <w:r w:rsidRPr="00B14102">
        <w:t>换成空格，以达到眼不见心不烦的效果。</w:t>
      </w:r>
    </w:p>
    <w:p w:rsidR="00925429" w:rsidRPr="00B14102" w:rsidRDefault="00F5274F" w:rsidP="00925429">
      <w:pPr>
        <w:pStyle w:val="affffb"/>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rsidR="00925429" w:rsidRPr="00B14102" w:rsidRDefault="00F5274F" w:rsidP="00925429">
      <w:pPr>
        <w:pStyle w:val="affffb"/>
        <w:ind w:firstLine="420"/>
      </w:pPr>
      <w:r>
        <w:t>最后对</w:t>
      </w:r>
      <w:r w:rsidR="00925429" w:rsidRPr="00B14102">
        <w:t>分割后得到的数字从小到大的排序。</w:t>
      </w:r>
    </w:p>
    <w:p w:rsidR="00925429" w:rsidRPr="00B14102" w:rsidRDefault="00925429" w:rsidP="009A2F9D">
      <w:pPr>
        <w:pStyle w:val="4"/>
        <w:rPr>
          <w:lang w:eastAsia="zh-CN"/>
        </w:rPr>
      </w:pPr>
      <w:r w:rsidRPr="00B14102">
        <w:rPr>
          <w:lang w:eastAsia="zh-CN"/>
        </w:rPr>
        <w:t>输入</w:t>
      </w:r>
    </w:p>
    <w:p w:rsidR="00925429" w:rsidRPr="00B14102" w:rsidRDefault="00925429" w:rsidP="00925429">
      <w:pPr>
        <w:pStyle w:val="affffb"/>
        <w:ind w:firstLine="420"/>
      </w:pPr>
      <w:r w:rsidRPr="00B14102">
        <w:t>输入包含多组测试用例，每组输入数据只有一行数字（数字之间没有空格），这行数字的长度不大于</w:t>
      </w:r>
      <w:r w:rsidRPr="00B14102">
        <w:t>1000</w:t>
      </w:r>
      <w:r w:rsidRPr="00B14102">
        <w:t>。</w:t>
      </w:r>
    </w:p>
    <w:p w:rsidR="00925429" w:rsidRPr="00B14102" w:rsidRDefault="00925429" w:rsidP="00925429">
      <w:pPr>
        <w:pStyle w:val="affffb"/>
        <w:ind w:firstLine="420"/>
      </w:pPr>
      <w:r w:rsidRPr="00B14102">
        <w:lastRenderedPageBreak/>
        <w:t>输入数据保证：分割得到的非负整数不会大于</w:t>
      </w:r>
      <w:r w:rsidRPr="00B14102">
        <w:t>100000000</w:t>
      </w:r>
      <w:r w:rsidRPr="00B14102">
        <w:t>；输入数据不可能全由</w:t>
      </w:r>
      <w:r w:rsidRPr="00B14102">
        <w:t>‘5’</w:t>
      </w:r>
      <w:r w:rsidRPr="00B14102">
        <w:t>组成。</w:t>
      </w:r>
    </w:p>
    <w:p w:rsidR="00925429" w:rsidRPr="00B14102" w:rsidRDefault="00925429" w:rsidP="009A2F9D">
      <w:pPr>
        <w:pStyle w:val="4"/>
        <w:rPr>
          <w:lang w:eastAsia="zh-CN"/>
        </w:rPr>
      </w:pPr>
      <w:r w:rsidRPr="00B14102">
        <w:rPr>
          <w:lang w:eastAsia="zh-CN"/>
        </w:rPr>
        <w:t>输出</w:t>
      </w:r>
    </w:p>
    <w:p w:rsidR="00925429" w:rsidRPr="00B14102" w:rsidRDefault="00925429" w:rsidP="00925429">
      <w:pPr>
        <w:pStyle w:val="affffb"/>
        <w:ind w:firstLine="420"/>
      </w:pPr>
      <w:r w:rsidRPr="00B14102">
        <w:t>对于每个测试用例，输出分割得到的整数排序的结果，相邻的两个整数之间用一个空格分开，每组输出占一行。</w:t>
      </w:r>
    </w:p>
    <w:p w:rsidR="00925429" w:rsidRPr="00B14102" w:rsidRDefault="00925429" w:rsidP="009A2F9D">
      <w:pPr>
        <w:pStyle w:val="4"/>
        <w:rPr>
          <w:lang w:eastAsia="zh-CN"/>
        </w:rPr>
      </w:pPr>
      <w:r>
        <w:rPr>
          <w:lang w:eastAsia="zh-CN"/>
        </w:rPr>
        <w:t>输入样例</w:t>
      </w:r>
      <w:r w:rsidRPr="00B14102">
        <w:rPr>
          <w:lang w:eastAsia="zh-CN"/>
        </w:rPr>
        <w:t> </w:t>
      </w:r>
    </w:p>
    <w:p w:rsidR="00925429" w:rsidRPr="00B14102" w:rsidRDefault="00925429" w:rsidP="00925429">
      <w:pPr>
        <w:pStyle w:val="affffc"/>
        <w:ind w:left="420"/>
      </w:pPr>
      <w:r w:rsidRPr="00B14102">
        <w:t>0551223532050775</w:t>
      </w:r>
    </w:p>
    <w:p w:rsidR="00925429" w:rsidRPr="00B14102" w:rsidRDefault="00925429" w:rsidP="009A2F9D">
      <w:pPr>
        <w:pStyle w:val="4"/>
        <w:rPr>
          <w:lang w:eastAsia="zh-CN"/>
        </w:rPr>
      </w:pPr>
      <w:r>
        <w:rPr>
          <w:lang w:eastAsia="zh-CN"/>
        </w:rPr>
        <w:t>输出样例</w:t>
      </w:r>
    </w:p>
    <w:p w:rsidR="00925429" w:rsidRDefault="00925429" w:rsidP="00925429">
      <w:pPr>
        <w:pStyle w:val="affffc"/>
        <w:ind w:left="420"/>
      </w:pPr>
      <w:r w:rsidRPr="00B14102">
        <w:t>0 77 320 1223</w:t>
      </w:r>
    </w:p>
    <w:p w:rsidR="00210421" w:rsidRDefault="00CF7ED0">
      <w:r>
        <w:rPr>
          <w:b/>
        </w:rPr>
        <w:t>解题思路</w:t>
      </w:r>
    </w:p>
    <w:p w:rsidR="00210421" w:rsidRDefault="00CF7ED0">
      <w:pPr>
        <w:ind w:firstLine="420"/>
      </w:pPr>
      <w:r>
        <w:t>本题统计</w:t>
      </w:r>
      <w:r>
        <w:t>1</w:t>
      </w:r>
      <w:r>
        <w:t>到</w:t>
      </w:r>
      <w:r>
        <w:t>n</w:t>
      </w:r>
      <w:r>
        <w:t>中不含数字</w:t>
      </w:r>
      <w:r>
        <w:t>5</w:t>
      </w:r>
      <w:r>
        <w:t>且不是</w:t>
      </w:r>
      <w:r>
        <w:t>5</w:t>
      </w:r>
      <w:r>
        <w:t>的倍数的数的个数。程序遍历</w:t>
      </w:r>
      <w:r>
        <w:t>1</w:t>
      </w:r>
      <w:r>
        <w:t>到</w:t>
      </w:r>
      <w:r>
        <w:t>n</w:t>
      </w:r>
      <w:r>
        <w:t>，对每个数检查：是否含数字</w:t>
      </w:r>
      <w:r>
        <w:t>5</w:t>
      </w:r>
      <w:r>
        <w:t>（逐位检查），以及是否是</w:t>
      </w:r>
      <w:r>
        <w:t>5</w:t>
      </w:r>
      <w:r>
        <w:t>的倍数。两个条件都不满足则计数。</w:t>
      </w:r>
    </w:p>
    <w:p w:rsidR="00925429" w:rsidRDefault="00925429" w:rsidP="009A2F9D">
      <w:pPr>
        <w:pStyle w:val="4"/>
        <w:rPr>
          <w:lang w:eastAsia="zh-CN"/>
        </w:rPr>
      </w:pPr>
      <w:r>
        <w:t>参考代码</w:t>
      </w:r>
      <w:r>
        <w:t>(C++)</w:t>
      </w:r>
    </w:p>
    <w:p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NQ049</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数字</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的封杀</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&lt;algorithm&gt;</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&lt;iostream&gt;</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&lt;string&gt;</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&lt;vector&gt;</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006699"/>
          <w:sz w:val="18"/>
          <w:szCs w:val="18"/>
          <w:bdr w:val="none" w:sz="0" w:space="0" w:color="auto" w:frame="1"/>
          <w:lang w:eastAsia="zh-CN"/>
        </w:rPr>
        <w:t>using</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namespace</w:t>
      </w:r>
      <w:r w:rsidRPr="00AA1BAF">
        <w:rPr>
          <w:rFonts w:ascii="Consolas" w:hAnsi="Consolas" w:cs="宋体"/>
          <w:color w:val="000000"/>
          <w:sz w:val="18"/>
          <w:szCs w:val="18"/>
          <w:bdr w:val="none" w:sz="0" w:space="0" w:color="auto" w:frame="1"/>
          <w:lang w:eastAsia="zh-CN"/>
        </w:rPr>
        <w:t> std;  </w:t>
      </w:r>
    </w:p>
    <w:p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 main() {  </w:t>
      </w:r>
    </w:p>
    <w:p w:rsidR="00925429" w:rsidRPr="00AA1BAF" w:rsidRDefault="00925429" w:rsidP="00975CFC">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vector&lt;</w:t>
      </w: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&gt; res;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结果数组</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str;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输入字符串</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getline(cin, str);                  </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读入一整行字符串</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当作分隔符来处理</w:t>
      </w:r>
      <w:r w:rsidRPr="00AA1BAF">
        <w:rPr>
          <w:rFonts w:ascii="Consolas" w:hAnsi="Consolas" w:cs="宋体"/>
          <w:color w:val="000000"/>
          <w:sz w:val="18"/>
          <w:szCs w:val="18"/>
          <w:bdr w:val="none" w:sz="0" w:space="0" w:color="auto" w:frame="1"/>
          <w:lang w:eastAsia="zh-CN"/>
        </w:rPr>
        <w:t>  </w:t>
      </w:r>
    </w:p>
    <w:p w:rsidR="00925429" w:rsidRPr="00AA1BAF" w:rsidRDefault="00925429" w:rsidP="00975CFC">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(str.back()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str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在末尾加上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作为结束符</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数字字符串</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c : str) {  </w:t>
      </w:r>
    </w:p>
    <w:p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(c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c;  </w:t>
      </w:r>
    </w:p>
    <w:p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else</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(!number.empty()) {  </w:t>
      </w:r>
    </w:p>
    <w:p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while</w:t>
      </w:r>
      <w:r w:rsidRPr="00AA1BAF">
        <w:rPr>
          <w:rFonts w:ascii="Consolas" w:hAnsi="Consolas" w:cs="宋体"/>
          <w:color w:val="000000"/>
          <w:sz w:val="18"/>
          <w:szCs w:val="18"/>
          <w:bdr w:val="none" w:sz="0" w:space="0" w:color="auto" w:frame="1"/>
          <w:lang w:eastAsia="zh-CN"/>
        </w:rPr>
        <w:t> (number.size() &gt; 1 &amp;&amp; number[0] == </w:t>
      </w:r>
      <w:r w:rsidRPr="00AA1BAF">
        <w:rPr>
          <w:rFonts w:ascii="Consolas" w:hAnsi="Consolas" w:cs="宋体"/>
          <w:color w:val="0000FF"/>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number.substr(1);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去掉前面的</w:t>
      </w:r>
      <w:r w:rsidRPr="00AA1BAF">
        <w:rPr>
          <w:rFonts w:ascii="Consolas" w:hAnsi="Consolas" w:cs="宋体"/>
          <w:color w:val="008200"/>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res.push_back(stoi(number));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转换为整数</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number.clear();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清空当前的数字字符串</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lastRenderedPageBreak/>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排序</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sort(res.begin(), res.end());  </w:t>
      </w:r>
    </w:p>
    <w:p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输出</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s : res) cout &lt;&lt; s &lt;&lt; </w:t>
      </w:r>
      <w:r w:rsidRPr="00AA1BAF">
        <w:rPr>
          <w:rFonts w:ascii="Consolas" w:hAnsi="Consolas" w:cs="宋体"/>
          <w:color w:val="0000FF"/>
          <w:sz w:val="18"/>
          <w:szCs w:val="18"/>
          <w:bdr w:val="none" w:sz="0" w:space="0" w:color="auto" w:frame="1"/>
          <w:lang w:eastAsia="zh-CN"/>
        </w:rPr>
        <w:t>' '</w:t>
      </w:r>
      <w:r w:rsidRPr="00AA1BAF">
        <w:rPr>
          <w:rFonts w:ascii="Consolas" w:hAnsi="Consolas" w:cs="宋体"/>
          <w:color w:val="000000"/>
          <w:sz w:val="18"/>
          <w:szCs w:val="18"/>
          <w:bdr w:val="none" w:sz="0" w:space="0" w:color="auto" w:frame="1"/>
          <w:lang w:eastAsia="zh-CN"/>
        </w:rPr>
        <w:t>;  </w:t>
      </w:r>
    </w:p>
    <w:p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cout &lt;&lt; endl;  </w:t>
      </w:r>
    </w:p>
    <w:p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return</w:t>
      </w:r>
      <w:r w:rsidRPr="00AA1BAF">
        <w:rPr>
          <w:rFonts w:ascii="Consolas" w:hAnsi="Consolas" w:cs="宋体"/>
          <w:color w:val="000000"/>
          <w:sz w:val="18"/>
          <w:szCs w:val="18"/>
          <w:bdr w:val="none" w:sz="0" w:space="0" w:color="auto" w:frame="1"/>
          <w:lang w:eastAsia="zh-CN"/>
        </w:rPr>
        <w:t> 0;  </w:t>
      </w:r>
    </w:p>
    <w:p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rsidR="009876EE" w:rsidRPr="009876EE" w:rsidRDefault="009876EE" w:rsidP="00741B54">
      <w:pPr>
        <w:pStyle w:val="2"/>
        <w:spacing w:before="315"/>
        <w:rPr>
          <w:lang w:eastAsia="zh-CN"/>
        </w:rPr>
      </w:pPr>
      <w:bookmarkStart w:id="57" w:name="_Toc53733968"/>
      <w:r w:rsidRPr="009876EE">
        <w:rPr>
          <w:lang w:eastAsia="zh-CN"/>
        </w:rPr>
        <w:t>排序考试</w:t>
      </w:r>
      <w:r w:rsidR="005D06BE" w:rsidRPr="005C5A2F">
        <w:rPr>
          <w:vertAlign w:val="superscript"/>
          <w:lang w:eastAsia="zh-CN"/>
        </w:rPr>
        <w:t>NQ0</w:t>
      </w:r>
      <w:r w:rsidR="00925429">
        <w:rPr>
          <w:vertAlign w:val="superscript"/>
          <w:lang w:eastAsia="zh-CN"/>
        </w:rPr>
        <w:t>50</w:t>
      </w:r>
      <w:bookmarkEnd w:id="57"/>
    </w:p>
    <w:p w:rsidR="009876EE" w:rsidRPr="009876EE" w:rsidRDefault="009876EE" w:rsidP="009A2F9D">
      <w:pPr>
        <w:pStyle w:val="4"/>
        <w:rPr>
          <w:lang w:eastAsia="zh-CN"/>
        </w:rPr>
      </w:pPr>
      <w:r w:rsidRPr="009876EE">
        <w:rPr>
          <w:lang w:eastAsia="zh-CN"/>
        </w:rPr>
        <w:t>描述</w:t>
      </w:r>
    </w:p>
    <w:p w:rsidR="009876EE" w:rsidRPr="009876EE" w:rsidRDefault="009876EE" w:rsidP="008A3DC6">
      <w:pPr>
        <w:pStyle w:val="affffb"/>
        <w:ind w:firstLine="420"/>
      </w:pPr>
      <w:r w:rsidRPr="009876EE">
        <w:t>处于某种原因，一点都不懂编程的某某系小迅老师竟然成功跳槽到计算机系来教大一新生如何编程。</w:t>
      </w:r>
    </w:p>
    <w:p w:rsidR="009876EE" w:rsidRPr="009876EE" w:rsidRDefault="009876EE" w:rsidP="00A40B87">
      <w:pPr>
        <w:pStyle w:val="affffb"/>
        <w:ind w:firstLine="420"/>
      </w:pPr>
      <w:r w:rsidRPr="009876EE">
        <w:t>看着这位在台上胡言乱语，水平比同学小华弱太多的老师，小鲁简直不忍直视。</w:t>
      </w:r>
    </w:p>
    <w:p w:rsidR="009876EE" w:rsidRPr="009876EE" w:rsidRDefault="009876EE" w:rsidP="00DF4D2F">
      <w:pPr>
        <w:pStyle w:val="affffb"/>
        <w:ind w:firstLine="420"/>
      </w:pPr>
      <w:r w:rsidRPr="009876EE">
        <w:t>那学期的期中考试，小讯老师出的题目竟然是：</w:t>
      </w:r>
      <w:r w:rsidRPr="009876EE">
        <w:t>“</w:t>
      </w:r>
      <w:r w:rsidRPr="009876EE">
        <w:t>请写一个排序算法给数组排序，结果按照升序输出。</w:t>
      </w:r>
      <w:r w:rsidRPr="009876EE">
        <w:t>”</w:t>
      </w:r>
    </w:p>
    <w:p w:rsidR="009876EE" w:rsidRPr="009876EE" w:rsidRDefault="009876EE" w:rsidP="00A40B87">
      <w:pPr>
        <w:pStyle w:val="affffb"/>
        <w:ind w:firstLine="420"/>
      </w:pPr>
      <w:r w:rsidRPr="009876EE">
        <w:t>经过</w:t>
      </w:r>
      <w:r w:rsidRPr="009876EE">
        <w:t>NQ48</w:t>
      </w:r>
      <w:r w:rsidRPr="009876EE">
        <w:t>斩的小鲁分分钟就完成了代码。小讯老师一看，哎呀不得了，得提高期中考试难度。</w:t>
      </w:r>
    </w:p>
    <w:p w:rsidR="009876EE" w:rsidRPr="009876EE" w:rsidRDefault="009876EE" w:rsidP="00A40B87">
      <w:pPr>
        <w:pStyle w:val="affffb"/>
        <w:ind w:firstLine="420"/>
      </w:pPr>
      <w:r w:rsidRPr="009876EE">
        <w:t>他立刻把题目改为：</w:t>
      </w:r>
      <w:r w:rsidRPr="009876EE">
        <w:t>“</w:t>
      </w:r>
      <w:r w:rsidRPr="009876EE">
        <w:t>给定任意</w:t>
      </w:r>
      <w:r w:rsidRPr="009876EE">
        <w:t>T</w:t>
      </w:r>
      <w:r w:rsidRPr="009876EE">
        <w:t>组整数，每组整数都要按升序输出。</w:t>
      </w:r>
      <w:r w:rsidRPr="009876EE">
        <w:t>”</w:t>
      </w:r>
    </w:p>
    <w:p w:rsidR="009876EE" w:rsidRPr="009876EE" w:rsidRDefault="009876EE" w:rsidP="00A40B87">
      <w:pPr>
        <w:pStyle w:val="affffb"/>
        <w:ind w:firstLine="420"/>
      </w:pPr>
      <w:r w:rsidRPr="009876EE">
        <w:t>小鲁笑了笑，原来这类题已经难不倒他了，原来他早就超过了大一上小讯老师的水平了！</w:t>
      </w:r>
    </w:p>
    <w:p w:rsidR="009876EE" w:rsidRPr="009876EE" w:rsidRDefault="009876EE" w:rsidP="00DF4D2F">
      <w:pPr>
        <w:pStyle w:val="affffb"/>
        <w:ind w:firstLine="420"/>
      </w:pPr>
      <w:r w:rsidRPr="009876EE">
        <w:t>小鲁水平进阶了，你做得到吗？</w:t>
      </w:r>
    </w:p>
    <w:p w:rsidR="009876EE" w:rsidRPr="009876EE" w:rsidRDefault="009876EE" w:rsidP="009A2F9D">
      <w:pPr>
        <w:pStyle w:val="4"/>
        <w:rPr>
          <w:lang w:eastAsia="zh-CN"/>
        </w:rPr>
      </w:pPr>
      <w:r w:rsidRPr="009876EE">
        <w:rPr>
          <w:lang w:eastAsia="zh-CN"/>
        </w:rPr>
        <w:t>输入</w:t>
      </w:r>
    </w:p>
    <w:p w:rsidR="009876EE" w:rsidRPr="009876EE" w:rsidRDefault="009876EE" w:rsidP="00A40B87">
      <w:pPr>
        <w:pStyle w:val="affffb"/>
        <w:ind w:firstLine="420"/>
      </w:pPr>
      <w:r w:rsidRPr="009876EE">
        <w:t>第一行是整数</w:t>
      </w:r>
      <w:r w:rsidRPr="009876EE">
        <w:t>T</w:t>
      </w:r>
      <w:r w:rsidRPr="009876EE">
        <w:t>，表示一共有</w:t>
      </w:r>
      <w:r w:rsidRPr="009876EE">
        <w:t>T</w:t>
      </w:r>
      <w:r w:rsidRPr="009876EE">
        <w:t>组数据。</w:t>
      </w:r>
    </w:p>
    <w:p w:rsidR="009876EE" w:rsidRPr="009876EE" w:rsidRDefault="009876EE" w:rsidP="00A40B87">
      <w:pPr>
        <w:pStyle w:val="affffb"/>
        <w:ind w:firstLine="420"/>
      </w:pPr>
      <w:r w:rsidRPr="009876EE">
        <w:t>接下来</w:t>
      </w:r>
      <w:r w:rsidRPr="009876EE">
        <w:t>T</w:t>
      </w:r>
      <w:r w:rsidRPr="009876EE">
        <w:t>行，每行有</w:t>
      </w:r>
      <w:r w:rsidRPr="009876EE">
        <w:t>N+1</w:t>
      </w:r>
      <w:r w:rsidRPr="009876EE">
        <w:t>个数，第一个整数表示该行有</w:t>
      </w:r>
      <w:r w:rsidRPr="009876EE">
        <w:t>N</w:t>
      </w:r>
      <w:r w:rsidRPr="009876EE">
        <w:t>个待排序的数字。</w:t>
      </w:r>
    </w:p>
    <w:p w:rsidR="009876EE" w:rsidRPr="009876EE" w:rsidRDefault="009876EE" w:rsidP="00A40B87">
      <w:pPr>
        <w:pStyle w:val="affffb"/>
        <w:ind w:firstLine="420"/>
      </w:pPr>
      <w:r w:rsidRPr="009876EE">
        <w:t>整数</w:t>
      </w:r>
      <w:r w:rsidRPr="009876EE">
        <w:t>N(1&lt;=N&lt;=1000000</w:t>
      </w:r>
      <w:r w:rsidRPr="009876EE">
        <w:t>），</w:t>
      </w:r>
      <w:r w:rsidRPr="009876EE">
        <w:t>T</w:t>
      </w:r>
      <w:r w:rsidRPr="009876EE">
        <w:t>（</w:t>
      </w:r>
      <w:r w:rsidRPr="009876EE">
        <w:t>1&lt;=T&lt;=100</w:t>
      </w:r>
      <w:r w:rsidRPr="009876EE">
        <w:t>）。</w:t>
      </w:r>
    </w:p>
    <w:p w:rsidR="009876EE" w:rsidRPr="009876EE" w:rsidRDefault="009876EE" w:rsidP="009A2F9D">
      <w:pPr>
        <w:pStyle w:val="4"/>
        <w:rPr>
          <w:lang w:eastAsia="zh-CN"/>
        </w:rPr>
      </w:pPr>
      <w:r w:rsidRPr="009876EE">
        <w:rPr>
          <w:lang w:eastAsia="zh-CN"/>
        </w:rPr>
        <w:t>输出</w:t>
      </w:r>
    </w:p>
    <w:p w:rsidR="009876EE" w:rsidRPr="009876EE" w:rsidRDefault="009876EE" w:rsidP="00A40B87">
      <w:pPr>
        <w:pStyle w:val="affffb"/>
        <w:ind w:firstLine="420"/>
      </w:pPr>
      <w:r w:rsidRPr="009876EE">
        <w:t>对于每组整数，按照升序输出排序结果，每个结果占一行。</w:t>
      </w:r>
    </w:p>
    <w:p w:rsidR="009876EE" w:rsidRPr="009876EE" w:rsidRDefault="00A40B87" w:rsidP="009A2F9D">
      <w:pPr>
        <w:pStyle w:val="4"/>
        <w:rPr>
          <w:lang w:eastAsia="zh-CN"/>
        </w:rPr>
      </w:pPr>
      <w:r>
        <w:rPr>
          <w:lang w:eastAsia="zh-CN"/>
        </w:rPr>
        <w:t>输入样例</w:t>
      </w:r>
      <w:r w:rsidR="009876EE" w:rsidRPr="009876EE">
        <w:rPr>
          <w:lang w:eastAsia="zh-CN"/>
        </w:rPr>
        <w:t> </w:t>
      </w:r>
    </w:p>
    <w:p w:rsidR="009876EE" w:rsidRPr="009876EE" w:rsidRDefault="009876EE" w:rsidP="00A40B87">
      <w:pPr>
        <w:pStyle w:val="affffc"/>
        <w:ind w:left="420"/>
      </w:pPr>
      <w:r w:rsidRPr="009876EE">
        <w:t>3</w:t>
      </w:r>
    </w:p>
    <w:p w:rsidR="009876EE" w:rsidRPr="009876EE" w:rsidRDefault="009876EE" w:rsidP="00A40B87">
      <w:pPr>
        <w:pStyle w:val="affffc"/>
        <w:ind w:left="420"/>
      </w:pPr>
      <w:r w:rsidRPr="009876EE">
        <w:t>4 412 120 5560 3760</w:t>
      </w:r>
    </w:p>
    <w:p w:rsidR="009876EE" w:rsidRPr="009876EE" w:rsidRDefault="009876EE" w:rsidP="00A40B87">
      <w:pPr>
        <w:pStyle w:val="affffc"/>
        <w:ind w:left="420"/>
      </w:pPr>
      <w:r w:rsidRPr="009876EE">
        <w:lastRenderedPageBreak/>
        <w:t>5 576 66 35 99 88</w:t>
      </w:r>
    </w:p>
    <w:p w:rsidR="009876EE" w:rsidRPr="009876EE" w:rsidRDefault="009876EE" w:rsidP="00A40B87">
      <w:pPr>
        <w:pStyle w:val="affffc"/>
        <w:ind w:left="420"/>
      </w:pPr>
      <w:r w:rsidRPr="009876EE">
        <w:t>4 127 100 510 380</w:t>
      </w:r>
    </w:p>
    <w:p w:rsidR="009876EE" w:rsidRPr="009876EE" w:rsidRDefault="00A40B87" w:rsidP="009A2F9D">
      <w:pPr>
        <w:pStyle w:val="4"/>
        <w:rPr>
          <w:lang w:eastAsia="zh-CN"/>
        </w:rPr>
      </w:pPr>
      <w:r>
        <w:rPr>
          <w:lang w:eastAsia="zh-CN"/>
        </w:rPr>
        <w:t>输出样例</w:t>
      </w:r>
    </w:p>
    <w:p w:rsidR="009876EE" w:rsidRPr="009876EE" w:rsidRDefault="009876EE" w:rsidP="00A40B87">
      <w:pPr>
        <w:pStyle w:val="affffc"/>
        <w:ind w:left="420"/>
      </w:pPr>
      <w:r w:rsidRPr="009876EE">
        <w:t>120 412 3760 5560</w:t>
      </w:r>
    </w:p>
    <w:p w:rsidR="009876EE" w:rsidRPr="009876EE" w:rsidRDefault="009876EE" w:rsidP="00A40B87">
      <w:pPr>
        <w:pStyle w:val="affffc"/>
        <w:ind w:left="420"/>
      </w:pPr>
      <w:r w:rsidRPr="009876EE">
        <w:t>35 66 88 99 576</w:t>
      </w:r>
    </w:p>
    <w:p w:rsidR="009876EE" w:rsidRPr="009876EE" w:rsidRDefault="009876EE" w:rsidP="00A40B87">
      <w:pPr>
        <w:pStyle w:val="affffc"/>
        <w:ind w:left="420"/>
      </w:pPr>
      <w:r w:rsidRPr="009876EE">
        <w:t>100 127 380 510</w:t>
      </w:r>
    </w:p>
    <w:p w:rsidR="00210421" w:rsidRDefault="00CF7ED0">
      <w:r>
        <w:rPr>
          <w:b/>
        </w:rPr>
        <w:t>解题思路</w:t>
      </w:r>
    </w:p>
    <w:p w:rsidR="00210421" w:rsidRDefault="00CF7ED0">
      <w:pPr>
        <w:ind w:firstLine="420"/>
      </w:pPr>
      <w:r>
        <w:t>本题对学生成绩排序后输出。程序读入</w:t>
      </w:r>
      <w:r>
        <w:t>n</w:t>
      </w:r>
      <w:r>
        <w:t>个学生成绩，使用</w:t>
      </w:r>
      <w:r>
        <w:t>sort</w:t>
      </w:r>
      <w:r>
        <w:t>函数排序，然后按格式输出。</w:t>
      </w:r>
    </w:p>
    <w:p w:rsidR="00544F79" w:rsidRDefault="00544F79" w:rsidP="009A2F9D">
      <w:pPr>
        <w:pStyle w:val="4"/>
        <w:rPr>
          <w:lang w:eastAsia="zh-CN"/>
        </w:rPr>
      </w:pPr>
      <w:r>
        <w:rPr>
          <w:rFonts w:hint="eastAsia"/>
          <w:lang w:eastAsia="zh-CN"/>
        </w:rPr>
        <w:t>参考代码</w:t>
      </w:r>
      <w:r>
        <w:rPr>
          <w:rFonts w:hint="eastAsia"/>
          <w:lang w:eastAsia="zh-CN"/>
        </w:rPr>
        <w:t>(C++)</w:t>
      </w:r>
    </w:p>
    <w:p w:rsidR="00714355" w:rsidRPr="00714355" w:rsidRDefault="00925429"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NQ050</w:t>
      </w:r>
      <w:r w:rsidR="00714355" w:rsidRPr="00714355">
        <w:rPr>
          <w:rFonts w:ascii="Consolas" w:hAnsi="Consolas" w:cs="宋体"/>
          <w:color w:val="008200"/>
          <w:sz w:val="18"/>
          <w:szCs w:val="18"/>
          <w:bdr w:val="none" w:sz="0" w:space="0" w:color="auto" w:frame="1"/>
          <w:lang w:eastAsia="zh-CN"/>
        </w:rPr>
        <w:t> </w:t>
      </w:r>
      <w:r w:rsidR="00714355" w:rsidRPr="00714355">
        <w:rPr>
          <w:rFonts w:ascii="Consolas" w:hAnsi="Consolas" w:cs="宋体"/>
          <w:color w:val="008200"/>
          <w:sz w:val="18"/>
          <w:szCs w:val="18"/>
          <w:bdr w:val="none" w:sz="0" w:space="0" w:color="auto" w:frame="1"/>
          <w:lang w:eastAsia="zh-CN"/>
        </w:rPr>
        <w:t>排序考试</w:t>
      </w:r>
      <w:r w:rsidR="00714355" w:rsidRPr="00714355">
        <w:rPr>
          <w:rFonts w:ascii="Consolas" w:hAnsi="Consolas" w:cs="宋体"/>
          <w:color w:val="000000"/>
          <w:sz w:val="18"/>
          <w:szCs w:val="18"/>
          <w:bdr w:val="none" w:sz="0" w:space="0" w:color="auto" w:frame="1"/>
          <w:lang w:eastAsia="zh-CN"/>
        </w:rPr>
        <w:t>  </w:t>
      </w:r>
    </w:p>
    <w:p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&lt;algorithm&gt;</w:t>
      </w:r>
      <w:r w:rsidRPr="00714355">
        <w:rPr>
          <w:rFonts w:ascii="Consolas" w:hAnsi="Consolas" w:cs="宋体"/>
          <w:color w:val="000000"/>
          <w:sz w:val="18"/>
          <w:szCs w:val="18"/>
          <w:bdr w:val="none" w:sz="0" w:space="0" w:color="auto" w:frame="1"/>
          <w:lang w:eastAsia="zh-CN"/>
        </w:rPr>
        <w:t>  </w:t>
      </w:r>
    </w:p>
    <w:p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&lt;iostream&gt;</w:t>
      </w:r>
      <w:r w:rsidRPr="00714355">
        <w:rPr>
          <w:rFonts w:ascii="Consolas" w:hAnsi="Consolas" w:cs="宋体"/>
          <w:color w:val="000000"/>
          <w:sz w:val="18"/>
          <w:szCs w:val="18"/>
          <w:bdr w:val="none" w:sz="0" w:space="0" w:color="auto" w:frame="1"/>
          <w:lang w:eastAsia="zh-CN"/>
        </w:rPr>
        <w:t>  </w:t>
      </w:r>
    </w:p>
    <w:p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&lt;vector&gt;</w:t>
      </w:r>
      <w:r w:rsidRPr="00714355">
        <w:rPr>
          <w:rFonts w:ascii="Consolas" w:hAnsi="Consolas" w:cs="宋体"/>
          <w:color w:val="000000"/>
          <w:sz w:val="18"/>
          <w:szCs w:val="18"/>
          <w:bdr w:val="none" w:sz="0" w:space="0" w:color="auto" w:frame="1"/>
          <w:lang w:eastAsia="zh-CN"/>
        </w:rPr>
        <w:t>  </w:t>
      </w:r>
    </w:p>
    <w:p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006699"/>
          <w:sz w:val="18"/>
          <w:szCs w:val="18"/>
          <w:bdr w:val="none" w:sz="0" w:space="0" w:color="auto" w:frame="1"/>
          <w:lang w:eastAsia="zh-CN"/>
        </w:rPr>
        <w:t>using</w:t>
      </w: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namespace</w:t>
      </w:r>
      <w:r w:rsidRPr="00714355">
        <w:rPr>
          <w:rFonts w:ascii="Consolas" w:hAnsi="Consolas" w:cs="宋体"/>
          <w:color w:val="000000"/>
          <w:sz w:val="18"/>
          <w:szCs w:val="18"/>
          <w:bdr w:val="none" w:sz="0" w:space="0" w:color="auto" w:frame="1"/>
          <w:lang w:eastAsia="zh-CN"/>
        </w:rPr>
        <w:t> std;  </w:t>
      </w:r>
    </w:p>
    <w:p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main() {  </w:t>
      </w:r>
    </w:p>
    <w:p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T;  </w:t>
      </w:r>
    </w:p>
    <w:p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T;  </w:t>
      </w:r>
    </w:p>
    <w:p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while</w:t>
      </w:r>
      <w:r w:rsidRPr="00714355">
        <w:rPr>
          <w:rFonts w:ascii="Consolas" w:hAnsi="Consolas" w:cs="宋体"/>
          <w:color w:val="000000"/>
          <w:sz w:val="18"/>
          <w:szCs w:val="18"/>
          <w:bdr w:val="none" w:sz="0" w:space="0" w:color="auto" w:frame="1"/>
          <w:lang w:eastAsia="zh-CN"/>
        </w:rPr>
        <w:t> (T--) {  </w:t>
      </w:r>
    </w:p>
    <w:p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n, a, i;  </w:t>
      </w:r>
    </w:p>
    <w:p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n;  </w:t>
      </w:r>
    </w:p>
    <w:p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读入每组数据</w:t>
      </w:r>
      <w:r w:rsidRPr="00714355">
        <w:rPr>
          <w:rFonts w:ascii="Consolas" w:hAnsi="Consolas" w:cs="宋体"/>
          <w:color w:val="000000"/>
          <w:sz w:val="18"/>
          <w:szCs w:val="18"/>
          <w:bdr w:val="none" w:sz="0" w:space="0" w:color="auto" w:frame="1"/>
          <w:lang w:eastAsia="zh-CN"/>
        </w:rPr>
        <w:t>  </w:t>
      </w:r>
    </w:p>
    <w:p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vector&lt;</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&gt; nums;  </w:t>
      </w:r>
    </w:p>
    <w:p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i++) {  </w:t>
      </w:r>
    </w:p>
    <w:p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a;  </w:t>
      </w:r>
    </w:p>
    <w:p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nums.push_back(a);  </w:t>
      </w:r>
    </w:p>
    <w:p w:rsidR="00714355" w:rsidRPr="00714355" w:rsidRDefault="00714355" w:rsidP="00E746A8">
      <w:pPr>
        <w:widowControl/>
        <w:numPr>
          <w:ilvl w:val="0"/>
          <w:numId w:val="6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sort(nums.begin(), nums.end());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排序</w:t>
      </w:r>
      <w:r w:rsidRPr="00714355">
        <w:rPr>
          <w:rFonts w:ascii="Consolas" w:hAnsi="Consolas" w:cs="宋体"/>
          <w:color w:val="000000"/>
          <w:sz w:val="18"/>
          <w:szCs w:val="18"/>
          <w:bdr w:val="none" w:sz="0" w:space="0" w:color="auto" w:frame="1"/>
          <w:lang w:eastAsia="zh-CN"/>
        </w:rPr>
        <w:t>  </w:t>
      </w:r>
    </w:p>
    <w:p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循环输出数组</w:t>
      </w:r>
      <w:r w:rsidRPr="00714355">
        <w:rPr>
          <w:rFonts w:ascii="Consolas" w:hAnsi="Consolas" w:cs="宋体"/>
          <w:color w:val="000000"/>
          <w:sz w:val="18"/>
          <w:szCs w:val="18"/>
          <w:bdr w:val="none" w:sz="0" w:space="0" w:color="auto" w:frame="1"/>
          <w:lang w:eastAsia="zh-CN"/>
        </w:rPr>
        <w:t>  </w:t>
      </w:r>
    </w:p>
    <w:p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- 1; i++) cout &lt;&lt; nums[i] &lt;&lt; </w:t>
      </w:r>
      <w:r w:rsidRPr="00714355">
        <w:rPr>
          <w:rFonts w:ascii="Consolas" w:hAnsi="Consolas" w:cs="宋体"/>
          <w:color w:val="0000FF"/>
          <w:sz w:val="18"/>
          <w:szCs w:val="18"/>
          <w:bdr w:val="none" w:sz="0" w:space="0" w:color="auto" w:frame="1"/>
          <w:lang w:eastAsia="zh-CN"/>
        </w:rPr>
        <w:t>" "</w:t>
      </w:r>
      <w:r w:rsidRPr="00714355">
        <w:rPr>
          <w:rFonts w:ascii="Consolas" w:hAnsi="Consolas" w:cs="宋体"/>
          <w:color w:val="000000"/>
          <w:sz w:val="18"/>
          <w:szCs w:val="18"/>
          <w:bdr w:val="none" w:sz="0" w:space="0" w:color="auto" w:frame="1"/>
          <w:lang w:eastAsia="zh-CN"/>
        </w:rPr>
        <w:t>;  </w:t>
      </w:r>
    </w:p>
    <w:p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换行</w:t>
      </w:r>
      <w:r w:rsidRPr="00714355">
        <w:rPr>
          <w:rFonts w:ascii="Consolas" w:hAnsi="Consolas" w:cs="宋体"/>
          <w:color w:val="000000"/>
          <w:sz w:val="18"/>
          <w:szCs w:val="18"/>
          <w:bdr w:val="none" w:sz="0" w:space="0" w:color="auto" w:frame="1"/>
          <w:lang w:eastAsia="zh-CN"/>
        </w:rPr>
        <w:t>  </w:t>
      </w:r>
    </w:p>
    <w:p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cout &lt;&lt; nums[i] &lt;&lt; endl;  </w:t>
      </w:r>
    </w:p>
    <w:p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return</w:t>
      </w:r>
      <w:r w:rsidRPr="00714355">
        <w:rPr>
          <w:rFonts w:ascii="Consolas" w:hAnsi="Consolas" w:cs="宋体"/>
          <w:color w:val="000000"/>
          <w:sz w:val="18"/>
          <w:szCs w:val="18"/>
          <w:bdr w:val="none" w:sz="0" w:space="0" w:color="auto" w:frame="1"/>
          <w:lang w:eastAsia="zh-CN"/>
        </w:rPr>
        <w:t> 0;  </w:t>
      </w:r>
    </w:p>
    <w:p w:rsid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714355">
        <w:rPr>
          <w:rFonts w:ascii="Consolas" w:hAnsi="Consolas" w:cs="宋体"/>
          <w:color w:val="000000"/>
          <w:sz w:val="18"/>
          <w:szCs w:val="18"/>
          <w:bdr w:val="none" w:sz="0" w:space="0" w:color="auto" w:frame="1"/>
          <w:lang w:eastAsia="zh-CN"/>
        </w:rPr>
        <w:t>} </w:t>
      </w:r>
    </w:p>
    <w:p w:rsidR="00925429" w:rsidRDefault="00925429" w:rsidP="00925429">
      <w:pPr>
        <w:pStyle w:val="a3"/>
        <w:rPr>
          <w:lang w:eastAsia="zh-CN"/>
        </w:rPr>
      </w:pPr>
    </w:p>
    <w:p w:rsidR="005A7740" w:rsidRDefault="005A7740" w:rsidP="00925429">
      <w:pPr>
        <w:pStyle w:val="a3"/>
        <w:rPr>
          <w:lang w:eastAsia="zh-CN"/>
        </w:rPr>
        <w:sectPr w:rsidR="005A7740" w:rsidSect="00734674">
          <w:headerReference w:type="even" r:id="rId28"/>
          <w:type w:val="oddPage"/>
          <w:pgSz w:w="11907" w:h="16838" w:code="9"/>
          <w:pgMar w:top="1440" w:right="1080" w:bottom="1440" w:left="1080" w:header="851" w:footer="964" w:gutter="0"/>
          <w:pgNumType w:start="1"/>
          <w:cols w:space="720"/>
          <w:docGrid w:type="lines" w:linePitch="315" w:charSpace="205"/>
        </w:sectPr>
      </w:pPr>
    </w:p>
    <w:p w:rsidR="00A12328" w:rsidRDefault="00AE5718" w:rsidP="00CB3E46">
      <w:pPr>
        <w:pStyle w:val="1"/>
        <w:rPr>
          <w:lang w:eastAsia="zh-CN"/>
        </w:rPr>
      </w:pPr>
      <w:bookmarkStart w:id="58" w:name="_Toc53733969"/>
      <w:r>
        <w:rPr>
          <w:lang w:eastAsia="zh-CN"/>
        </w:rPr>
        <w:lastRenderedPageBreak/>
        <w:t>南强百题</w:t>
      </w:r>
      <w:r w:rsidR="00F23ADD">
        <w:rPr>
          <w:lang w:eastAsia="zh-CN"/>
        </w:rPr>
        <w:t>基础算法</w:t>
      </w:r>
      <w:r>
        <w:rPr>
          <w:lang w:eastAsia="zh-CN"/>
        </w:rPr>
        <w:t>篇</w:t>
      </w:r>
      <w:bookmarkEnd w:id="58"/>
    </w:p>
    <w:p w:rsidR="00DC793B" w:rsidRPr="00B14102" w:rsidRDefault="00DC793B" w:rsidP="00A12328">
      <w:pPr>
        <w:pStyle w:val="2"/>
        <w:spacing w:before="315"/>
        <w:rPr>
          <w:lang w:eastAsia="zh-CN"/>
        </w:rPr>
      </w:pPr>
      <w:bookmarkStart w:id="59" w:name="_Toc53733970"/>
      <w:r w:rsidRPr="00B14102">
        <w:rPr>
          <w:lang w:eastAsia="zh-CN"/>
        </w:rPr>
        <w:t>数</w:t>
      </w:r>
      <w:r>
        <w:rPr>
          <w:rFonts w:hint="eastAsia"/>
          <w:lang w:eastAsia="zh-CN"/>
        </w:rPr>
        <w:t>组元素交换</w:t>
      </w:r>
      <w:r w:rsidRPr="00A12328">
        <w:rPr>
          <w:vertAlign w:val="superscript"/>
          <w:lang w:eastAsia="zh-CN"/>
        </w:rPr>
        <w:t>NQ051</w:t>
      </w:r>
      <w:bookmarkEnd w:id="59"/>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rsidR="00DC793B" w:rsidRPr="0030225F" w:rsidRDefault="00DC793B" w:rsidP="00DC793B">
      <w:pPr>
        <w:pStyle w:val="affffb"/>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w:t>
      </w:r>
    </w:p>
    <w:p w:rsidR="00DC793B" w:rsidRDefault="00DC793B" w:rsidP="00DC793B">
      <w:pPr>
        <w:pStyle w:val="affffb"/>
        <w:ind w:firstLine="420"/>
      </w:pPr>
      <w:r>
        <w:rPr>
          <w:rFonts w:hint="eastAsia"/>
        </w:rPr>
        <w:t>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rsidR="00DC793B" w:rsidRDefault="00DC793B" w:rsidP="00DC793B">
      <w:pPr>
        <w:pStyle w:val="affffb"/>
        <w:ind w:firstLine="420"/>
      </w:pPr>
      <w:r>
        <w:rPr>
          <w:rFonts w:hint="eastAsia"/>
        </w:rPr>
        <w:t>你可以写一个程序帮助小嘉这个事关重大的数组元素的交换吗？</w:t>
      </w:r>
    </w:p>
    <w:p w:rsidR="00DC793B" w:rsidRPr="00B14102"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w:t>
      </w:r>
    </w:p>
    <w:p w:rsidR="00DC793B" w:rsidRPr="00B14102" w:rsidRDefault="00DC793B" w:rsidP="00DC793B">
      <w:pPr>
        <w:pStyle w:val="affffb"/>
        <w:ind w:firstLine="420"/>
      </w:pPr>
      <w:r>
        <w:rPr>
          <w:rFonts w:hint="eastAsia"/>
        </w:rPr>
        <w:t>当读到</w:t>
      </w:r>
      <w:r>
        <w:rPr>
          <w:rFonts w:hint="eastAsia"/>
        </w:rPr>
        <w:t>n=0</w:t>
      </w:r>
      <w:r>
        <w:rPr>
          <w:rFonts w:hint="eastAsia"/>
        </w:rPr>
        <w:t>的时候输入表示数据结束。</w:t>
      </w:r>
    </w:p>
    <w:p w:rsidR="00DC793B" w:rsidRPr="00B14102" w:rsidRDefault="00DC793B" w:rsidP="00DC793B">
      <w:pPr>
        <w:pStyle w:val="affffb"/>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rsidR="00DC793B" w:rsidRPr="00B14102" w:rsidRDefault="00DC793B" w:rsidP="009A2F9D">
      <w:pPr>
        <w:pStyle w:val="4"/>
        <w:rPr>
          <w:lang w:eastAsia="zh-CN"/>
        </w:rPr>
      </w:pPr>
      <w:r w:rsidRPr="00B14102">
        <w:rPr>
          <w:lang w:eastAsia="zh-CN"/>
        </w:rPr>
        <w:t>输出</w:t>
      </w:r>
    </w:p>
    <w:p w:rsidR="00DC793B" w:rsidRDefault="00DC793B" w:rsidP="00DC793B">
      <w:pPr>
        <w:pStyle w:val="affffb"/>
        <w:ind w:firstLine="420"/>
      </w:pPr>
      <w:r>
        <w:rPr>
          <w:rFonts w:hint="eastAsia"/>
        </w:rPr>
        <w:t>按次序输出交换后的数组</w:t>
      </w:r>
      <w:r>
        <w:rPr>
          <w:rFonts w:hint="eastAsia"/>
        </w:rPr>
        <w:t>a[n]</w:t>
      </w:r>
      <w:r>
        <w:rPr>
          <w:rFonts w:hint="eastAsia"/>
        </w:rPr>
        <w:t>的每个元素</w:t>
      </w:r>
    </w:p>
    <w:p w:rsidR="00DC793B" w:rsidRPr="0030225F" w:rsidRDefault="00DC793B" w:rsidP="00DC793B">
      <w:pPr>
        <w:pStyle w:val="affffb"/>
        <w:ind w:firstLine="420"/>
      </w:pPr>
      <w:r>
        <w:rPr>
          <w:rFonts w:hint="eastAsia"/>
        </w:rPr>
        <w:t>每一行代表一组数据的处理结果</w:t>
      </w:r>
    </w:p>
    <w:p w:rsidR="00DC793B" w:rsidRPr="00B14102" w:rsidRDefault="00DC793B" w:rsidP="00DC793B">
      <w:pPr>
        <w:pStyle w:val="affffb"/>
        <w:ind w:firstLine="420"/>
      </w:pPr>
      <w:r>
        <w:rPr>
          <w:rFonts w:hint="eastAsia"/>
        </w:rPr>
        <w:t>(</w:t>
      </w:r>
      <w:r>
        <w:rPr>
          <w:rFonts w:hint="eastAsia"/>
        </w:rPr>
        <w:t>注意：每一行最后一个数字后没有空格，直接换行）</w:t>
      </w:r>
      <w:r w:rsidRPr="00B14102">
        <w:t>。</w:t>
      </w:r>
    </w:p>
    <w:p w:rsidR="00DC793B" w:rsidRPr="00B14102" w:rsidRDefault="00DC793B" w:rsidP="009A2F9D">
      <w:pPr>
        <w:pStyle w:val="4"/>
        <w:rPr>
          <w:lang w:eastAsia="zh-CN"/>
        </w:rPr>
      </w:pPr>
      <w:r>
        <w:rPr>
          <w:lang w:eastAsia="zh-CN"/>
        </w:rPr>
        <w:lastRenderedPageBreak/>
        <w:t>输入样例</w:t>
      </w:r>
      <w:r w:rsidRPr="00B14102">
        <w:rPr>
          <w:lang w:eastAsia="zh-CN"/>
        </w:rPr>
        <w:t> </w:t>
      </w:r>
    </w:p>
    <w:p w:rsidR="008F7F7B" w:rsidRDefault="008F7F7B" w:rsidP="008F7F7B">
      <w:pPr>
        <w:pStyle w:val="affffc"/>
        <w:ind w:left="420"/>
      </w:pPr>
      <w:r>
        <w:t xml:space="preserve">13 -712 -629 488 423 471 428 -494 630 -497 620 -9 248 -118 </w:t>
      </w:r>
    </w:p>
    <w:p w:rsidR="008F7F7B" w:rsidRDefault="008F7F7B" w:rsidP="008F7F7B">
      <w:pPr>
        <w:pStyle w:val="affffc"/>
        <w:ind w:left="420"/>
      </w:pPr>
      <w:r>
        <w:t xml:space="preserve">12 383 614 -637 -655 683 586 -777 508 -691 -96 -333 377 </w:t>
      </w:r>
    </w:p>
    <w:p w:rsidR="008F7F7B" w:rsidRDefault="008F7F7B" w:rsidP="008F7F7B">
      <w:pPr>
        <w:pStyle w:val="affffc"/>
        <w:ind w:left="420"/>
      </w:pPr>
      <w:r>
        <w:t>0</w:t>
      </w:r>
    </w:p>
    <w:p w:rsidR="00DC793B" w:rsidRPr="00B14102" w:rsidRDefault="00DC793B" w:rsidP="009A2F9D">
      <w:pPr>
        <w:pStyle w:val="4"/>
        <w:rPr>
          <w:lang w:eastAsia="zh-CN"/>
        </w:rPr>
      </w:pPr>
      <w:r>
        <w:rPr>
          <w:lang w:eastAsia="zh-CN"/>
        </w:rPr>
        <w:t>输出样例</w:t>
      </w:r>
    </w:p>
    <w:p w:rsidR="008F7F7B" w:rsidRDefault="008F7F7B" w:rsidP="008F7F7B">
      <w:pPr>
        <w:pStyle w:val="affffc"/>
        <w:ind w:left="420"/>
      </w:pPr>
      <w:r>
        <w:t>-712 -629 488 423 471 428 -494 630 -497 620 -9 248 -118</w:t>
      </w:r>
    </w:p>
    <w:p w:rsidR="008F7F7B" w:rsidRDefault="008F7F7B" w:rsidP="008F7F7B">
      <w:pPr>
        <w:pStyle w:val="affffc"/>
        <w:ind w:left="420"/>
      </w:pPr>
      <w:r>
        <w:t>-777 614 -637 -655 683 586 383 508 -691 -96 -333 377</w:t>
      </w:r>
    </w:p>
    <w:p w:rsidR="00210421" w:rsidRDefault="00CF7ED0">
      <w:r>
        <w:rPr>
          <w:b/>
        </w:rPr>
        <w:t>解题思路</w:t>
      </w:r>
    </w:p>
    <w:p w:rsidR="00210421" w:rsidRDefault="00CF7ED0">
      <w:pPr>
        <w:ind w:firstLine="420"/>
      </w:pPr>
      <w:r>
        <w:t>本题交换数组中指定位置的两个元素。程序读入</w:t>
      </w:r>
      <w:r>
        <w:t>n</w:t>
      </w:r>
      <w:r>
        <w:t>个元素到数组，然后根据交换指令，用</w:t>
      </w:r>
      <w:r>
        <w:t>swap</w:t>
      </w:r>
      <w:r>
        <w:t>函数交换指定下标的元素。</w:t>
      </w:r>
    </w:p>
    <w:p w:rsidR="00DC793B" w:rsidRDefault="00DC793B" w:rsidP="00F0180E">
      <w:pPr>
        <w:pStyle w:val="4"/>
      </w:pPr>
      <w:r>
        <w:rPr>
          <w:rFonts w:ascii="宋体" w:eastAsia="宋体" w:hAnsi="宋体" w:cs="宋体" w:hint="eastAsia"/>
        </w:rPr>
        <w:t>参考代码</w:t>
      </w:r>
      <w:r>
        <w:t>(C++)</w:t>
      </w:r>
    </w:p>
    <w:p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8200"/>
          <w:sz w:val="18"/>
          <w:szCs w:val="18"/>
          <w:bdr w:val="none" w:sz="0" w:space="0" w:color="auto" w:frame="1"/>
          <w:lang w:eastAsia="zh-CN"/>
        </w:rPr>
        <w:t>//NQ051 </w:t>
      </w:r>
      <w:r w:rsidRPr="009C661A">
        <w:rPr>
          <w:rFonts w:ascii="Consolas" w:hAnsi="Consolas" w:cs="宋体"/>
          <w:color w:val="008200"/>
          <w:sz w:val="18"/>
          <w:szCs w:val="18"/>
          <w:bdr w:val="none" w:sz="0" w:space="0" w:color="auto" w:frame="1"/>
          <w:lang w:eastAsia="zh-CN"/>
        </w:rPr>
        <w:t>数组元素交换</w:t>
      </w:r>
      <w:r w:rsidRPr="009C661A">
        <w:rPr>
          <w:rFonts w:ascii="Consolas" w:hAnsi="Consolas" w:cs="宋体"/>
          <w:color w:val="000000"/>
          <w:sz w:val="18"/>
          <w:szCs w:val="18"/>
          <w:bdr w:val="none" w:sz="0" w:space="0" w:color="auto" w:frame="1"/>
          <w:lang w:eastAsia="zh-CN"/>
        </w:rPr>
        <w:t>  </w:t>
      </w:r>
    </w:p>
    <w:p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&lt;iostream&gt;</w:t>
      </w:r>
      <w:r w:rsidRPr="009C661A">
        <w:rPr>
          <w:rFonts w:ascii="Consolas" w:hAnsi="Consolas" w:cs="宋体"/>
          <w:color w:val="000000"/>
          <w:sz w:val="18"/>
          <w:szCs w:val="18"/>
          <w:bdr w:val="none" w:sz="0" w:space="0" w:color="auto" w:frame="1"/>
          <w:lang w:eastAsia="zh-CN"/>
        </w:rPr>
        <w:t>  </w:t>
      </w:r>
    </w:p>
    <w:p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&lt;algorithm&gt;</w:t>
      </w:r>
      <w:r w:rsidRPr="009C661A">
        <w:rPr>
          <w:rFonts w:ascii="Consolas" w:hAnsi="Consolas" w:cs="宋体"/>
          <w:color w:val="000000"/>
          <w:sz w:val="18"/>
          <w:szCs w:val="18"/>
          <w:bdr w:val="none" w:sz="0" w:space="0" w:color="auto" w:frame="1"/>
          <w:lang w:eastAsia="zh-CN"/>
        </w:rPr>
        <w:t>  </w:t>
      </w:r>
    </w:p>
    <w:p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using</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namespace</w:t>
      </w:r>
      <w:r w:rsidRPr="009C661A">
        <w:rPr>
          <w:rFonts w:ascii="Consolas" w:hAnsi="Consolas" w:cs="宋体"/>
          <w:color w:val="000000"/>
          <w:sz w:val="18"/>
          <w:szCs w:val="18"/>
          <w:bdr w:val="none" w:sz="0" w:space="0" w:color="auto" w:frame="1"/>
          <w:lang w:eastAsia="zh-CN"/>
        </w:rPr>
        <w:t> std;  </w:t>
      </w:r>
    </w:p>
    <w:p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#define INT_MAX 2147483647</w:t>
      </w:r>
      <w:r w:rsidRPr="009C661A">
        <w:rPr>
          <w:rFonts w:ascii="Consolas" w:hAnsi="Consolas" w:cs="宋体"/>
          <w:color w:val="000000"/>
          <w:sz w:val="18"/>
          <w:szCs w:val="18"/>
          <w:bdr w:val="none" w:sz="0" w:space="0" w:color="auto" w:frame="1"/>
          <w:lang w:eastAsia="zh-CN"/>
        </w:rPr>
        <w:t>  </w:t>
      </w:r>
    </w:p>
    <w:p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const</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 10007;  </w:t>
      </w:r>
    </w:p>
    <w:p w:rsidR="009C661A" w:rsidRPr="009C661A" w:rsidRDefault="009C661A" w:rsidP="005A7740">
      <w:pPr>
        <w:widowControl/>
        <w:numPr>
          <w:ilvl w:val="0"/>
          <w:numId w:val="120"/>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a[N], m, p; </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数组</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最小值下标</w:t>
      </w:r>
      <w:r w:rsidRPr="009C661A">
        <w:rPr>
          <w:rFonts w:ascii="Consolas" w:hAnsi="Consolas" w:cs="宋体"/>
          <w:color w:val="000000"/>
          <w:sz w:val="18"/>
          <w:szCs w:val="18"/>
          <w:bdr w:val="none" w:sz="0" w:space="0" w:color="auto" w:frame="1"/>
          <w:lang w:eastAsia="zh-CN"/>
        </w:rPr>
        <w:t>  </w:t>
      </w:r>
    </w:p>
    <w:p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main()  </w:t>
      </w:r>
    </w:p>
    <w:p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w:t>
      </w:r>
    </w:p>
    <w:p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while</w:t>
      </w:r>
      <w:r w:rsidRPr="009C661A">
        <w:rPr>
          <w:rFonts w:ascii="Consolas" w:hAnsi="Consolas" w:cs="宋体"/>
          <w:color w:val="000000"/>
          <w:sz w:val="18"/>
          <w:szCs w:val="18"/>
          <w:bdr w:val="none" w:sz="0" w:space="0" w:color="auto" w:frame="1"/>
          <w:lang w:eastAsia="zh-CN"/>
        </w:rPr>
        <w:t> (cin &gt;&gt; n, n &gt; 0)  </w:t>
      </w:r>
    </w:p>
    <w:p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8C2F84">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008C2F84">
        <w:rPr>
          <w:rFonts w:ascii="Consolas" w:hAnsi="Consolas" w:cs="宋体"/>
          <w:color w:val="000000"/>
          <w:sz w:val="18"/>
          <w:szCs w:val="18"/>
          <w:bdr w:val="none" w:sz="0" w:space="0" w:color="auto" w:frame="1"/>
          <w:lang w:eastAsia="zh-CN"/>
        </w:rPr>
        <w:t xml:space="preserve">  </w:t>
      </w:r>
      <w:r w:rsidRPr="009C661A">
        <w:rPr>
          <w:rFonts w:ascii="Consolas" w:hAnsi="Consolas" w:cs="宋体"/>
          <w:color w:val="000000"/>
          <w:sz w:val="18"/>
          <w:szCs w:val="18"/>
          <w:bdr w:val="none" w:sz="0" w:space="0" w:color="auto" w:frame="1"/>
          <w:lang w:eastAsia="zh-CN"/>
        </w:rPr>
        <w:t> </w:t>
      </w:r>
      <w:r w:rsidR="008C2F84" w:rsidRPr="008C2F84">
        <w:rPr>
          <w:rFonts w:ascii="Consolas" w:hAnsi="Consolas" w:cs="宋体"/>
          <w:color w:val="000000"/>
          <w:sz w:val="18"/>
          <w:szCs w:val="18"/>
          <w:bdr w:val="none" w:sz="0" w:space="0" w:color="auto" w:frame="1"/>
          <w:lang w:eastAsia="zh-CN"/>
        </w:rPr>
        <w:t>m = INT_MAX</w:t>
      </w:r>
      <w:r w:rsidRPr="009C661A">
        <w:rPr>
          <w:rFonts w:ascii="Consolas" w:hAnsi="Consolas" w:cs="宋体"/>
          <w:color w:val="0000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初始化为最大值</w:t>
      </w:r>
      <w:r w:rsidRPr="009C661A">
        <w:rPr>
          <w:rFonts w:ascii="Consolas" w:hAnsi="Consolas" w:cs="宋体"/>
          <w:color w:val="000000"/>
          <w:sz w:val="18"/>
          <w:szCs w:val="18"/>
          <w:bdr w:val="none" w:sz="0" w:space="0" w:color="auto" w:frame="1"/>
          <w:lang w:eastAsia="zh-CN"/>
        </w:rPr>
        <w:t>  </w:t>
      </w:r>
    </w:p>
    <w:p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p = 0;</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数字下标初始化为第一项</w:t>
      </w:r>
      <w:r w:rsidRPr="009C661A">
        <w:rPr>
          <w:rFonts w:ascii="Consolas" w:hAnsi="Consolas" w:cs="宋体"/>
          <w:color w:val="000000"/>
          <w:sz w:val="18"/>
          <w:szCs w:val="18"/>
          <w:bdr w:val="none" w:sz="0" w:space="0" w:color="auto" w:frame="1"/>
          <w:lang w:eastAsia="zh-CN"/>
        </w:rPr>
        <w:t>  </w:t>
      </w:r>
    </w:p>
    <w:p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cin &gt;&gt; a[i];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读入数据</w:t>
      </w:r>
      <w:r w:rsidRPr="009C661A">
        <w:rPr>
          <w:rFonts w:ascii="Consolas" w:hAnsi="Consolas" w:cs="宋体"/>
          <w:color w:val="000000"/>
          <w:sz w:val="18"/>
          <w:szCs w:val="18"/>
          <w:bdr w:val="none" w:sz="0" w:space="0" w:color="auto" w:frame="1"/>
          <w:lang w:eastAsia="zh-CN"/>
        </w:rPr>
        <w:t>  </w:t>
      </w:r>
    </w:p>
    <w:p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 (m &gt; a[i]) m = a[i],p = 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记录最小值和相应下标</w:t>
      </w:r>
      <w:r w:rsidRPr="009C661A">
        <w:rPr>
          <w:rFonts w:ascii="Consolas" w:hAnsi="Consolas" w:cs="宋体"/>
          <w:color w:val="000000"/>
          <w:sz w:val="18"/>
          <w:szCs w:val="18"/>
          <w:bdr w:val="none" w:sz="0" w:space="0" w:color="auto" w:frame="1"/>
          <w:lang w:eastAsia="zh-CN"/>
        </w:rPr>
        <w:t>  </w:t>
      </w:r>
    </w:p>
    <w:p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swap(a[0], a[p]);</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交换</w:t>
      </w:r>
      <w:r w:rsidRPr="009C661A">
        <w:rPr>
          <w:rFonts w:ascii="Consolas" w:hAnsi="Consolas" w:cs="宋体"/>
          <w:color w:val="000000"/>
          <w:sz w:val="18"/>
          <w:szCs w:val="18"/>
          <w:bdr w:val="none" w:sz="0" w:space="0" w:color="auto" w:frame="1"/>
          <w:lang w:eastAsia="zh-CN"/>
        </w:rPr>
        <w:t>  </w:t>
      </w:r>
    </w:p>
    <w:p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(i&lt;n-1) cout &lt;&lt; a[i] &lt;&lt; </w:t>
      </w:r>
      <w:r w:rsidRPr="009C661A">
        <w:rPr>
          <w:rFonts w:ascii="Consolas" w:hAnsi="Consolas" w:cs="宋体"/>
          <w:color w:val="0000FF"/>
          <w:sz w:val="18"/>
          <w:szCs w:val="18"/>
          <w:bdr w:val="none" w:sz="0" w:space="0" w:color="auto" w:frame="1"/>
          <w:lang w:eastAsia="zh-CN"/>
        </w:rPr>
        <w:t>" "</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else</w:t>
      </w:r>
      <w:r w:rsidRPr="009C661A">
        <w:rPr>
          <w:rFonts w:ascii="Consolas" w:hAnsi="Consolas" w:cs="宋体"/>
          <w:color w:val="000000"/>
          <w:sz w:val="18"/>
          <w:szCs w:val="18"/>
          <w:bdr w:val="none" w:sz="0" w:space="0" w:color="auto" w:frame="1"/>
          <w:lang w:eastAsia="zh-CN"/>
        </w:rPr>
        <w:t> cout&lt;&lt;a[i]&lt;&lt;endl;  </w:t>
      </w:r>
    </w:p>
    <w:p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8C2F84">
      <w:pPr>
        <w:widowControl/>
        <w:numPr>
          <w:ilvl w:val="0"/>
          <w:numId w:val="120"/>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return</w:t>
      </w:r>
      <w:r w:rsidRPr="009C661A">
        <w:rPr>
          <w:rFonts w:ascii="Consolas" w:hAnsi="Consolas" w:cs="宋体"/>
          <w:color w:val="000000"/>
          <w:sz w:val="18"/>
          <w:szCs w:val="18"/>
          <w:bdr w:val="none" w:sz="0" w:space="0" w:color="auto" w:frame="1"/>
          <w:lang w:eastAsia="zh-CN"/>
        </w:rPr>
        <w:t> 0;  </w:t>
      </w:r>
    </w:p>
    <w:p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60" w:name="_Toc53733971"/>
      <w:r>
        <w:rPr>
          <w:rFonts w:hint="eastAsia"/>
          <w:lang w:eastAsia="zh-CN"/>
        </w:rPr>
        <w:lastRenderedPageBreak/>
        <w:t>大数排序</w:t>
      </w:r>
      <w:r w:rsidRPr="005C5A2F">
        <w:rPr>
          <w:vertAlign w:val="superscript"/>
          <w:lang w:eastAsia="zh-CN"/>
        </w:rPr>
        <w:t>NQ0</w:t>
      </w:r>
      <w:r>
        <w:rPr>
          <w:vertAlign w:val="superscript"/>
          <w:lang w:eastAsia="zh-CN"/>
        </w:rPr>
        <w:t>52</w:t>
      </w:r>
      <w:bookmarkEnd w:id="60"/>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小鲁虽然编程能力很一般，但是嘴皮子上不服输。他很喜欢拿自己不懂的问题考小华。</w:t>
      </w:r>
    </w:p>
    <w:p w:rsidR="00DC793B" w:rsidRPr="00124B61" w:rsidRDefault="00DC793B" w:rsidP="00DC793B">
      <w:pPr>
        <w:pStyle w:val="affffb"/>
        <w:ind w:firstLine="420"/>
      </w:pPr>
      <w:r>
        <w:rPr>
          <w:rFonts w:hint="eastAsia"/>
        </w:rPr>
        <w:t>刚学会冒泡排序的他，决定挑战一下小华的智商：</w:t>
      </w:r>
    </w:p>
    <w:p w:rsidR="00DC793B" w:rsidRPr="00124B61" w:rsidRDefault="00DC793B" w:rsidP="00DC793B">
      <w:pPr>
        <w:pStyle w:val="affffb"/>
        <w:ind w:firstLine="420"/>
      </w:pPr>
      <w:r>
        <w:rPr>
          <w:rFonts w:hint="eastAsia"/>
        </w:rPr>
        <w:t>给定你一个长度为</w:t>
      </w:r>
      <w:r>
        <w:rPr>
          <w:rFonts w:hint="eastAsia"/>
        </w:rPr>
        <w:t>n</w:t>
      </w:r>
      <w:r>
        <w:rPr>
          <w:rFonts w:hint="eastAsia"/>
        </w:rPr>
        <w:t>的整数数列。</w:t>
      </w:r>
    </w:p>
    <w:p w:rsidR="00DC793B" w:rsidRPr="00124B61" w:rsidRDefault="00DC793B" w:rsidP="00DC793B">
      <w:pPr>
        <w:pStyle w:val="affffb"/>
        <w:ind w:firstLine="420"/>
      </w:pPr>
      <w:r>
        <w:rPr>
          <w:rFonts w:hint="eastAsia"/>
        </w:rPr>
        <w:t>请你对这个数列按照从小到大进行排序。</w:t>
      </w:r>
    </w:p>
    <w:p w:rsidR="00DC793B" w:rsidRPr="00124B61" w:rsidRDefault="00DC793B" w:rsidP="00DC793B">
      <w:pPr>
        <w:pStyle w:val="affffb"/>
        <w:ind w:firstLine="420"/>
      </w:pPr>
      <w:r>
        <w:rPr>
          <w:rFonts w:hint="eastAsia"/>
        </w:rPr>
        <w:t>并将排好序的数列按顺序输出。</w:t>
      </w:r>
    </w:p>
    <w:p w:rsidR="00DC793B" w:rsidRPr="00124B61" w:rsidRDefault="00DC793B" w:rsidP="00DC793B">
      <w:pPr>
        <w:pStyle w:val="affffb"/>
        <w:ind w:firstLine="420"/>
      </w:pPr>
      <w:r>
        <w:rPr>
          <w:rFonts w:hint="eastAsia"/>
        </w:rPr>
        <w:t>小鲁刻意隐瞒了数据的规模，你觉得小华能够搞定吗</w:t>
      </w:r>
      <w:r>
        <w:rPr>
          <w:rFonts w:hint="eastAsia"/>
        </w:rPr>
        <w:t>?</w:t>
      </w:r>
    </w:p>
    <w:p w:rsidR="00DC793B" w:rsidRPr="00124B61" w:rsidRDefault="00DC793B" w:rsidP="00DC793B">
      <w:pPr>
        <w:pStyle w:val="affffb"/>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rsidR="00DC793B" w:rsidRPr="00F0180E" w:rsidRDefault="00DC793B" w:rsidP="00F0180E">
      <w:pPr>
        <w:pStyle w:val="affffc"/>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rsidR="00DC793B" w:rsidRPr="00B14102"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输入共两行，第一行包含整数</w:t>
      </w:r>
      <w:r>
        <w:rPr>
          <w:rFonts w:hint="eastAsia"/>
        </w:rPr>
        <w:t xml:space="preserve"> n</w:t>
      </w:r>
      <w:r>
        <w:rPr>
          <w:rFonts w:hint="eastAsia"/>
        </w:rPr>
        <w:t>。</w:t>
      </w:r>
    </w:p>
    <w:p w:rsidR="00DC793B" w:rsidRPr="00B14102" w:rsidRDefault="00DC793B" w:rsidP="00DC793B">
      <w:pPr>
        <w:pStyle w:val="affffb"/>
        <w:ind w:firstLine="420"/>
      </w:pPr>
      <w:r>
        <w:rPr>
          <w:rFonts w:hint="eastAsia"/>
        </w:rPr>
        <w:t>第二行包含</w:t>
      </w:r>
      <w:r>
        <w:rPr>
          <w:rFonts w:hint="eastAsia"/>
        </w:rPr>
        <w:t xml:space="preserve"> n </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c"/>
        <w:ind w:left="420"/>
      </w:pPr>
      <w:r>
        <w:t>12</w:t>
      </w:r>
    </w:p>
    <w:p w:rsidR="00DC793B" w:rsidRPr="00B14102" w:rsidRDefault="00DC793B" w:rsidP="00DC793B">
      <w:pPr>
        <w:pStyle w:val="affffc"/>
        <w:ind w:left="420"/>
      </w:pPr>
      <w:r>
        <w:t>111584322 907287398 13562672 615771042 83035480 323016588 501254568 158361642 388135644 58329696 400904710 38908140</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rsidRPr="00136C9C">
        <w:t>13562672 38908140 58329696 83035480 111584322 158361642 323016588 388135644 400904710 501254568 615771042 907287398</w:t>
      </w:r>
    </w:p>
    <w:p w:rsidR="00210421" w:rsidRDefault="00CF7ED0">
      <w:r>
        <w:rPr>
          <w:b/>
        </w:rPr>
        <w:t>解题思路</w:t>
      </w:r>
    </w:p>
    <w:p w:rsidR="00210421" w:rsidRDefault="00CF7ED0">
      <w:pPr>
        <w:ind w:firstLine="420"/>
      </w:pPr>
      <w:r>
        <w:t>本题对大整数进行排序。由于数字可能超过整型范围，程序使用字符串存储大数，自定义比较函数：先比较长度（长的更大），长度相同则按字典序比较。</w:t>
      </w:r>
    </w:p>
    <w:p w:rsidR="00DC793B" w:rsidRDefault="00DC793B" w:rsidP="009A2F9D">
      <w:pPr>
        <w:pStyle w:val="4"/>
        <w:rPr>
          <w:lang w:eastAsia="zh-CN"/>
        </w:rPr>
      </w:pPr>
      <w:r>
        <w:lastRenderedPageBreak/>
        <w:t>参考代码</w:t>
      </w:r>
      <w:r>
        <w:t>(C++)</w:t>
      </w:r>
    </w:p>
    <w:p w:rsidR="00DC793B" w:rsidRPr="00136C9C" w:rsidRDefault="00DC793B" w:rsidP="003E41D6">
      <w:pPr>
        <w:widowControl/>
        <w:numPr>
          <w:ilvl w:val="0"/>
          <w:numId w:val="8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大数排序</w:t>
      </w:r>
      <w:r w:rsidRPr="00AA1BAF">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&lt;iostream&gt;</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&lt;cmath&gt;</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&lt;algorithm&gt;</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using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namespace</w:t>
      </w:r>
      <w:r w:rsidRPr="00136C9C">
        <w:rPr>
          <w:rFonts w:ascii="Consolas" w:hAnsi="Consolas" w:cs="宋体"/>
          <w:color w:val="000000"/>
          <w:sz w:val="18"/>
          <w:szCs w:val="18"/>
          <w:bdr w:val="none" w:sz="0" w:space="0" w:color="auto" w:frame="1"/>
          <w:lang w:eastAsia="zh-CN"/>
        </w:rPr>
        <w:t> std;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*numbers;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void</w:t>
      </w:r>
      <w:r w:rsidRPr="00136C9C">
        <w:rPr>
          <w:rFonts w:ascii="Consolas" w:hAnsi="Consolas" w:cs="宋体"/>
          <w:color w:val="000000"/>
          <w:sz w:val="18"/>
          <w:szCs w:val="18"/>
          <w:bdr w:val="none" w:sz="0" w:space="0" w:color="auto" w:frame="1"/>
          <w:lang w:eastAsia="zh-CN"/>
        </w:rPr>
        <w:t> quicksort(</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nums[],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left,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right)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(left &gt;= right)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选取分割数</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target = nums[left];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选取第一个快排的分割数</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left - 1, j = right + 1;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(i &lt; j)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(nums[i] &lt; target); </w:t>
      </w:r>
      <w:r w:rsidRPr="00136C9C">
        <w:rPr>
          <w:rFonts w:ascii="Consolas" w:hAnsi="Consolas" w:cs="宋体"/>
          <w:color w:val="008200"/>
          <w:sz w:val="18"/>
          <w:szCs w:val="18"/>
          <w:bdr w:val="none" w:sz="0" w:space="0" w:color="auto" w:frame="1"/>
          <w:lang w:eastAsia="zh-CN"/>
        </w:rPr>
        <w:t>//i</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j--;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(nums[j] &gt; target);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(i &lt; j)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swap(nums[i], nums[j]);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交换</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分治</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left, j);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左边的都是不比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大的</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j + 1, right); </w:t>
      </w:r>
      <w:r w:rsidRPr="00136C9C">
        <w:rPr>
          <w:rFonts w:ascii="Consolas" w:hAnsi="Consolas" w:cs="宋体"/>
          <w:color w:val="008200"/>
          <w:sz w:val="18"/>
          <w:szCs w:val="18"/>
          <w:bdr w:val="none" w:sz="0" w:space="0" w:color="auto" w:frame="1"/>
          <w:lang w:eastAsia="zh-CN"/>
        </w:rPr>
        <w:t>// j</w:t>
      </w:r>
      <w:r w:rsidRPr="00136C9C">
        <w:rPr>
          <w:rFonts w:ascii="Consolas" w:hAnsi="Consolas" w:cs="宋体"/>
          <w:color w:val="008200"/>
          <w:sz w:val="18"/>
          <w:szCs w:val="18"/>
          <w:bdr w:val="none" w:sz="0" w:space="0" w:color="auto" w:frame="1"/>
          <w:lang w:eastAsia="zh-CN"/>
        </w:rPr>
        <w:t>右边的都比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main()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//!cin\cout</w:t>
      </w:r>
      <w:r w:rsidRPr="00136C9C">
        <w:rPr>
          <w:rFonts w:ascii="Consolas" w:hAnsi="Consolas" w:cs="宋体"/>
          <w:color w:val="008200"/>
          <w:sz w:val="18"/>
          <w:szCs w:val="18"/>
          <w:bdr w:val="none" w:sz="0" w:space="0" w:color="auto" w:frame="1"/>
          <w:lang w:eastAsia="zh-CN"/>
        </w:rPr>
        <w:t>提速</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ios::sync_with_stdio(</w:t>
      </w:r>
      <w:r w:rsidRPr="00136C9C">
        <w:rPr>
          <w:rFonts w:ascii="Consolas" w:hAnsi="Consolas" w:cs="宋体"/>
          <w:b/>
          <w:bCs/>
          <w:color w:val="006699"/>
          <w:sz w:val="18"/>
          <w:szCs w:val="18"/>
          <w:bdr w:val="none" w:sz="0" w:space="0" w:color="auto" w:frame="1"/>
          <w:lang w:eastAsia="zh-CN"/>
        </w:rPr>
        <w:t>false</w:t>
      </w: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来打消</w:t>
      </w:r>
      <w:r w:rsidRPr="00136C9C">
        <w:rPr>
          <w:rFonts w:ascii="Consolas" w:hAnsi="Consolas" w:cs="宋体"/>
          <w:color w:val="008200"/>
          <w:sz w:val="18"/>
          <w:szCs w:val="18"/>
          <w:bdr w:val="none" w:sz="0" w:space="0" w:color="auto" w:frame="1"/>
          <w:lang w:eastAsia="zh-CN"/>
        </w:rPr>
        <w:t>iostream</w:t>
      </w:r>
      <w:r w:rsidRPr="00136C9C">
        <w:rPr>
          <w:rFonts w:ascii="Consolas" w:hAnsi="Consolas" w:cs="宋体"/>
          <w:color w:val="008200"/>
          <w:sz w:val="18"/>
          <w:szCs w:val="18"/>
          <w:bdr w:val="none" w:sz="0" w:space="0" w:color="auto" w:frame="1"/>
          <w:lang w:eastAsia="zh-CN"/>
        </w:rPr>
        <w:t>的输入输出缓存</w:t>
      </w:r>
      <w:r w:rsidRPr="00136C9C">
        <w:rPr>
          <w:rFonts w:ascii="Consolas" w:hAnsi="Consolas" w:cs="宋体"/>
          <w:color w:val="000000"/>
          <w:sz w:val="18"/>
          <w:szCs w:val="18"/>
          <w:bdr w:val="none" w:sz="0" w:space="0" w:color="auto" w:frame="1"/>
          <w:lang w:eastAsia="zh-CN"/>
        </w:rPr>
        <w:t>  </w:t>
      </w:r>
    </w:p>
    <w:p w:rsidR="00DC793B" w:rsidRPr="00136C9C" w:rsidRDefault="00DC793B" w:rsidP="00975CFC">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cin.tie(0);                  </w:t>
      </w:r>
      <w:r w:rsidRPr="00136C9C">
        <w:rPr>
          <w:rFonts w:ascii="Consolas" w:hAnsi="Consolas" w:cs="宋体"/>
          <w:color w:val="008200"/>
          <w:sz w:val="18"/>
          <w:szCs w:val="18"/>
          <w:bdr w:val="none" w:sz="0" w:space="0" w:color="auto" w:frame="1"/>
          <w:lang w:eastAsia="zh-CN"/>
        </w:rPr>
        <w:t>//cin.tie(0)</w:t>
      </w:r>
      <w:r w:rsidRPr="00136C9C">
        <w:rPr>
          <w:rFonts w:ascii="Consolas" w:hAnsi="Consolas" w:cs="宋体"/>
          <w:color w:val="008200"/>
          <w:sz w:val="18"/>
          <w:szCs w:val="18"/>
          <w:bdr w:val="none" w:sz="0" w:space="0" w:color="auto" w:frame="1"/>
          <w:lang w:eastAsia="zh-CN"/>
        </w:rPr>
        <w:t>来解除</w:t>
      </w:r>
      <w:r w:rsidRPr="00136C9C">
        <w:rPr>
          <w:rFonts w:ascii="Consolas" w:hAnsi="Consolas" w:cs="宋体"/>
          <w:color w:val="008200"/>
          <w:sz w:val="18"/>
          <w:szCs w:val="18"/>
          <w:bdr w:val="none" w:sz="0" w:space="0" w:color="auto" w:frame="1"/>
          <w:lang w:eastAsia="zh-CN"/>
        </w:rPr>
        <w:t>cin</w:t>
      </w:r>
      <w:r w:rsidRPr="00136C9C">
        <w:rPr>
          <w:rFonts w:ascii="Consolas" w:hAnsi="Consolas" w:cs="宋体"/>
          <w:color w:val="008200"/>
          <w:sz w:val="18"/>
          <w:szCs w:val="18"/>
          <w:bdr w:val="none" w:sz="0" w:space="0" w:color="auto" w:frame="1"/>
          <w:lang w:eastAsia="zh-CN"/>
        </w:rPr>
        <w:t>与</w:t>
      </w:r>
      <w:r w:rsidRPr="00136C9C">
        <w:rPr>
          <w:rFonts w:ascii="Consolas" w:hAnsi="Consolas" w:cs="宋体"/>
          <w:color w:val="008200"/>
          <w:sz w:val="18"/>
          <w:szCs w:val="18"/>
          <w:bdr w:val="none" w:sz="0" w:space="0" w:color="auto" w:frame="1"/>
          <w:lang w:eastAsia="zh-CN"/>
        </w:rPr>
        <w:t>cout</w:t>
      </w:r>
      <w:r w:rsidRPr="00136C9C">
        <w:rPr>
          <w:rFonts w:ascii="Consolas" w:hAnsi="Consolas" w:cs="宋体"/>
          <w:color w:val="008200"/>
          <w:sz w:val="18"/>
          <w:szCs w:val="18"/>
          <w:bdr w:val="none" w:sz="0" w:space="0" w:color="auto" w:frame="1"/>
          <w:lang w:eastAsia="zh-CN"/>
        </w:rPr>
        <w:t>的绑定</w:t>
      </w:r>
      <w:r w:rsidRPr="00136C9C">
        <w:rPr>
          <w:rFonts w:ascii="Consolas" w:hAnsi="Consolas" w:cs="宋体"/>
          <w:color w:val="008200"/>
          <w:sz w:val="18"/>
          <w:szCs w:val="18"/>
          <w:bdr w:val="none" w:sz="0" w:space="0" w:color="auto" w:frame="1"/>
          <w:lang w:eastAsia="zh-CN"/>
        </w:rPr>
        <w:t>,0</w:t>
      </w:r>
      <w:r w:rsidRPr="00136C9C">
        <w:rPr>
          <w:rFonts w:ascii="Consolas" w:hAnsi="Consolas" w:cs="宋体"/>
          <w:color w:val="008200"/>
          <w:sz w:val="18"/>
          <w:szCs w:val="18"/>
          <w:bdr w:val="none" w:sz="0" w:space="0" w:color="auto" w:frame="1"/>
          <w:lang w:eastAsia="zh-CN"/>
        </w:rPr>
        <w:t>表示</w:t>
      </w:r>
      <w:r w:rsidRPr="00136C9C">
        <w:rPr>
          <w:rFonts w:ascii="Consolas" w:hAnsi="Consolas" w:cs="宋体"/>
          <w:color w:val="008200"/>
          <w:sz w:val="18"/>
          <w:szCs w:val="18"/>
          <w:bdr w:val="none" w:sz="0" w:space="0" w:color="auto" w:frame="1"/>
          <w:lang w:eastAsia="zh-CN"/>
        </w:rPr>
        <w:t>NULL</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n;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创建动态数组</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numbers = </w:t>
      </w:r>
      <w:r w:rsidRPr="00136C9C">
        <w:rPr>
          <w:rFonts w:ascii="Consolas" w:hAnsi="Consolas" w:cs="宋体"/>
          <w:b/>
          <w:bCs/>
          <w:color w:val="006699"/>
          <w:sz w:val="18"/>
          <w:szCs w:val="18"/>
          <w:bdr w:val="none" w:sz="0" w:space="0" w:color="auto" w:frame="1"/>
          <w:lang w:eastAsia="zh-CN"/>
        </w:rPr>
        <w:t>new</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[n];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numbers[i];  </w:t>
      </w:r>
    </w:p>
    <w:p w:rsidR="00DC793B" w:rsidRPr="00136C9C" w:rsidRDefault="00DC793B" w:rsidP="00975CFC">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lastRenderedPageBreak/>
        <w:t>    quicksort(numbers, 0, n - 1);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注意边界</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rsidR="00DC793B" w:rsidRPr="00136C9C" w:rsidRDefault="00DC793B" w:rsidP="00975CFC">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cout &lt;&lt; numbers[i] &lt;&lt; </w:t>
      </w:r>
      <w:r w:rsidRPr="00136C9C">
        <w:rPr>
          <w:rFonts w:ascii="Consolas" w:hAnsi="Consolas" w:cs="宋体"/>
          <w:color w:val="0000FF"/>
          <w:sz w:val="18"/>
          <w:szCs w:val="18"/>
          <w:bdr w:val="none" w:sz="0" w:space="0" w:color="auto" w:frame="1"/>
          <w:lang w:eastAsia="zh-CN"/>
        </w:rPr>
        <w:t>" "</w:t>
      </w:r>
      <w:r w:rsidRPr="00136C9C">
        <w:rPr>
          <w:rFonts w:ascii="Consolas" w:hAnsi="Consolas" w:cs="宋体"/>
          <w:color w:val="000000"/>
          <w:sz w:val="18"/>
          <w:szCs w:val="18"/>
          <w:bdr w:val="none" w:sz="0" w:space="0" w:color="auto" w:frame="1"/>
          <w:lang w:eastAsia="zh-CN"/>
        </w:rPr>
        <w:t>;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delete</w:t>
      </w:r>
      <w:r w:rsidRPr="00136C9C">
        <w:rPr>
          <w:rFonts w:ascii="Consolas" w:hAnsi="Consolas" w:cs="宋体"/>
          <w:color w:val="000000"/>
          <w:sz w:val="18"/>
          <w:szCs w:val="18"/>
          <w:bdr w:val="none" w:sz="0" w:space="0" w:color="auto" w:frame="1"/>
          <w:lang w:eastAsia="zh-CN"/>
        </w:rPr>
        <w:t> numbers;  </w:t>
      </w:r>
    </w:p>
    <w:p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0;  </w:t>
      </w:r>
    </w:p>
    <w:p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0B7656" w:rsidRPr="00C86E7B" w:rsidRDefault="000B7656" w:rsidP="000B7656">
      <w:pPr>
        <w:pStyle w:val="2"/>
        <w:spacing w:before="315"/>
      </w:pPr>
      <w:bookmarkStart w:id="61" w:name="_Toc53733972"/>
      <w:r w:rsidRPr="00C86E7B">
        <w:t>找到最长回文字串</w:t>
      </w:r>
      <w:r w:rsidRPr="005C5A2F">
        <w:rPr>
          <w:vertAlign w:val="superscript"/>
          <w:lang w:eastAsia="zh-CN"/>
        </w:rPr>
        <w:t>NQ0</w:t>
      </w:r>
      <w:r w:rsidR="00800AC6">
        <w:rPr>
          <w:vertAlign w:val="superscript"/>
          <w:lang w:eastAsia="zh-CN"/>
        </w:rPr>
        <w:t>53</w:t>
      </w:r>
      <w:bookmarkEnd w:id="61"/>
    </w:p>
    <w:p w:rsidR="000B7656" w:rsidRPr="00C86E7B" w:rsidRDefault="000B7656" w:rsidP="009A2F9D">
      <w:pPr>
        <w:pStyle w:val="4"/>
        <w:rPr>
          <w:lang w:eastAsia="zh-CN"/>
        </w:rPr>
      </w:pPr>
      <w:r w:rsidRPr="00C86E7B">
        <w:rPr>
          <w:lang w:eastAsia="zh-CN"/>
        </w:rPr>
        <w:t>描述</w:t>
      </w:r>
    </w:p>
    <w:p w:rsidR="000B7656" w:rsidRPr="001C1C08" w:rsidRDefault="000B7656" w:rsidP="000B7656">
      <w:pPr>
        <w:pStyle w:val="affffb"/>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rsidR="000B7656" w:rsidRPr="00C86E7B" w:rsidRDefault="000B7656" w:rsidP="000B7656">
      <w:pPr>
        <w:pStyle w:val="affffc"/>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rsidR="000B7656" w:rsidRDefault="000B7656" w:rsidP="000B7656">
      <w:pPr>
        <w:pStyle w:val="affffc"/>
        <w:ind w:left="420"/>
        <w:jc w:val="center"/>
      </w:pPr>
      <w:r w:rsidRPr="00C86E7B">
        <w:rPr>
          <w:rFonts w:ascii="微软雅黑" w:eastAsia="微软雅黑" w:hAnsi="微软雅黑" w:cs="微软雅黑" w:hint="eastAsia"/>
        </w:rPr>
        <w:t>枯眼望遥山隔山，往来曾见几心知？壶空怕酌一杯酒，笔下难成和韵诗。</w:t>
      </w:r>
    </w:p>
    <w:p w:rsidR="000B7656" w:rsidRPr="00C86E7B" w:rsidRDefault="000B7656" w:rsidP="000B7656">
      <w:pPr>
        <w:pStyle w:val="affffc"/>
        <w:ind w:left="420"/>
        <w:jc w:val="center"/>
      </w:pPr>
      <w:r w:rsidRPr="00C86E7B">
        <w:rPr>
          <w:rFonts w:ascii="微软雅黑" w:eastAsia="微软雅黑" w:hAnsi="微软雅黑" w:cs="微软雅黑" w:hint="eastAsia"/>
        </w:rPr>
        <w:t>途路阻人离别久，讯音无雁寄回迟。孤灯夜守长寥寂，夫忆妻兮父忆儿。</w:t>
      </w:r>
    </w:p>
    <w:p w:rsidR="000B7656" w:rsidRPr="00C86E7B" w:rsidRDefault="000B7656" w:rsidP="000B7656">
      <w:pPr>
        <w:pStyle w:val="affffc"/>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rsidR="000B7656" w:rsidRPr="001C1C08" w:rsidRDefault="000B7656" w:rsidP="000B7656">
      <w:pPr>
        <w:pStyle w:val="affffc"/>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rsidR="000B7656" w:rsidRPr="001C1C08" w:rsidRDefault="000B7656" w:rsidP="000B7656">
      <w:pPr>
        <w:pStyle w:val="affffc"/>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rsidR="000B7656" w:rsidRPr="00C86E7B" w:rsidRDefault="000B7656" w:rsidP="000B7656">
      <w:pPr>
        <w:pStyle w:val="affffb"/>
        <w:ind w:firstLine="420"/>
      </w:pPr>
      <w:r w:rsidRPr="00C86E7B">
        <w:t>大文豪苏轼自然也有回文佳作</w:t>
      </w:r>
      <w:r w:rsidRPr="00C86E7B">
        <w:t>:</w:t>
      </w:r>
    </w:p>
    <w:p w:rsidR="000B7656" w:rsidRPr="00C86E7B" w:rsidRDefault="000B7656" w:rsidP="000B7656">
      <w:pPr>
        <w:pStyle w:val="affffc"/>
        <w:ind w:left="420"/>
        <w:jc w:val="center"/>
      </w:pPr>
      <w:r w:rsidRPr="00C86E7B">
        <w:rPr>
          <w:rFonts w:ascii="微软雅黑" w:eastAsia="微软雅黑" w:hAnsi="微软雅黑" w:cs="微软雅黑" w:hint="eastAsia"/>
        </w:rPr>
        <w:t>第一首：酡颜玉碗捧纤纤﹐乱点余花吐碧衫。歌咽水云凝静院﹐梦惊松雪落空岩。</w:t>
      </w:r>
    </w:p>
    <w:p w:rsidR="000B7656" w:rsidRPr="00C86E7B" w:rsidRDefault="000B7656" w:rsidP="000B7656">
      <w:pPr>
        <w:pStyle w:val="affffc"/>
        <w:ind w:left="420"/>
        <w:jc w:val="center"/>
      </w:pPr>
      <w:r w:rsidRPr="00C86E7B">
        <w:rPr>
          <w:rFonts w:ascii="微软雅黑" w:eastAsia="微软雅黑" w:hAnsi="微软雅黑" w:cs="微软雅黑" w:hint="eastAsia"/>
        </w:rPr>
        <w:t>第二首：空花落尽酒倾缸﹐日上山融雪涨江。红培浅瓯新火活﹐龙团小碾斗晴窗。</w:t>
      </w:r>
    </w:p>
    <w:p w:rsidR="000B7656" w:rsidRPr="00C86E7B" w:rsidRDefault="000B7656" w:rsidP="000B7656">
      <w:pPr>
        <w:pStyle w:val="affffb"/>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rsidR="000B7656" w:rsidRPr="00C86E7B" w:rsidRDefault="000B7656" w:rsidP="009A2F9D">
      <w:pPr>
        <w:pStyle w:val="4"/>
        <w:rPr>
          <w:lang w:eastAsia="zh-CN"/>
        </w:rPr>
      </w:pPr>
      <w:r w:rsidRPr="00C86E7B">
        <w:rPr>
          <w:lang w:eastAsia="zh-CN"/>
        </w:rPr>
        <w:t>输入</w:t>
      </w:r>
    </w:p>
    <w:p w:rsidR="000B7656" w:rsidRPr="00C86E7B" w:rsidRDefault="000B7656" w:rsidP="000B7656">
      <w:pPr>
        <w:pStyle w:val="affffb"/>
        <w:ind w:firstLine="420"/>
      </w:pPr>
      <w:r w:rsidRPr="00C86E7B">
        <w:t>一个长度不超过</w:t>
      </w:r>
      <w:r w:rsidRPr="00C86E7B">
        <w:t>1000</w:t>
      </w:r>
      <w:r w:rsidRPr="00C86E7B">
        <w:t>的字符串</w:t>
      </w:r>
      <w:r w:rsidRPr="00C86E7B">
        <w:t>s</w:t>
      </w:r>
    </w:p>
    <w:p w:rsidR="000B7656" w:rsidRPr="00C86E7B" w:rsidRDefault="000B7656" w:rsidP="009A2F9D">
      <w:pPr>
        <w:pStyle w:val="4"/>
        <w:rPr>
          <w:lang w:eastAsia="zh-CN"/>
        </w:rPr>
      </w:pPr>
      <w:r w:rsidRPr="00C86E7B">
        <w:rPr>
          <w:lang w:eastAsia="zh-CN"/>
        </w:rPr>
        <w:t>输出</w:t>
      </w:r>
    </w:p>
    <w:p w:rsidR="000B7656" w:rsidRPr="00C86E7B" w:rsidRDefault="000B7656" w:rsidP="000B7656">
      <w:pPr>
        <w:pStyle w:val="affffb"/>
        <w:ind w:firstLine="420"/>
      </w:pPr>
      <w:r w:rsidRPr="00C86E7B">
        <w:t>最长的回文字串</w:t>
      </w:r>
      <w:r w:rsidRPr="00C86E7B">
        <w:t>(</w:t>
      </w:r>
      <w:r w:rsidRPr="00C86E7B">
        <w:t>数据保证有唯一解</w:t>
      </w:r>
      <w:r w:rsidRPr="00C86E7B">
        <w:t>)</w:t>
      </w:r>
    </w:p>
    <w:p w:rsidR="000B7656" w:rsidRPr="00C86E7B" w:rsidRDefault="000B7656" w:rsidP="009A2F9D">
      <w:pPr>
        <w:pStyle w:val="4"/>
        <w:rPr>
          <w:lang w:eastAsia="zh-CN"/>
        </w:rPr>
      </w:pPr>
      <w:r>
        <w:rPr>
          <w:lang w:eastAsia="zh-CN"/>
        </w:rPr>
        <w:t>输入样例</w:t>
      </w:r>
      <w:r w:rsidRPr="00C86E7B">
        <w:rPr>
          <w:lang w:eastAsia="zh-CN"/>
        </w:rPr>
        <w:t> </w:t>
      </w:r>
    </w:p>
    <w:p w:rsidR="000B7656" w:rsidRPr="00C86E7B" w:rsidRDefault="000B7656" w:rsidP="000B7656">
      <w:pPr>
        <w:pStyle w:val="affffc"/>
        <w:ind w:left="420"/>
      </w:pPr>
      <w:r w:rsidRPr="00C86E7B">
        <w:t>iknowiloveyouuoyevoliiknlow</w:t>
      </w:r>
    </w:p>
    <w:p w:rsidR="000B7656" w:rsidRPr="00C86E7B" w:rsidRDefault="000B7656" w:rsidP="009A2F9D">
      <w:pPr>
        <w:pStyle w:val="4"/>
        <w:rPr>
          <w:lang w:eastAsia="zh-CN"/>
        </w:rPr>
      </w:pPr>
      <w:r>
        <w:rPr>
          <w:lang w:eastAsia="zh-CN"/>
        </w:rPr>
        <w:t>输出样例</w:t>
      </w:r>
    </w:p>
    <w:p w:rsidR="000B7656" w:rsidRDefault="000B7656" w:rsidP="000B7656">
      <w:pPr>
        <w:pStyle w:val="affffc"/>
        <w:ind w:left="420"/>
      </w:pPr>
      <w:r w:rsidRPr="00C86E7B">
        <w:t>iloveyouuoyevoli</w:t>
      </w:r>
    </w:p>
    <w:p w:rsidR="00210421" w:rsidRDefault="00CF7ED0">
      <w:r>
        <w:rPr>
          <w:b/>
        </w:rPr>
        <w:t>解题思路</w:t>
      </w:r>
    </w:p>
    <w:p w:rsidR="00210421" w:rsidRDefault="00CF7ED0">
      <w:pPr>
        <w:ind w:firstLine="420"/>
      </w:pPr>
      <w:r>
        <w:t>本题找出字符串中的最长回文子串。程序使用中心扩展法：枚举每个字符（和每对相邻字符）作为回</w:t>
      </w:r>
      <w:r>
        <w:lastRenderedPageBreak/>
        <w:t>文中心，向两边扩展直到不再回文，记录最大长度和起始位置。</w:t>
      </w:r>
    </w:p>
    <w:p w:rsidR="000B7656" w:rsidRDefault="000B7656" w:rsidP="009A2F9D">
      <w:pPr>
        <w:pStyle w:val="4"/>
        <w:rPr>
          <w:lang w:eastAsia="zh-CN"/>
        </w:rPr>
      </w:pPr>
      <w:r>
        <w:t>参考代码</w:t>
      </w:r>
      <w:r>
        <w:t>(C++)</w:t>
      </w:r>
    </w:p>
    <w:p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NQ037 </w:t>
      </w:r>
      <w:r w:rsidRPr="00C86E7B">
        <w:rPr>
          <w:rFonts w:ascii="Consolas" w:hAnsi="Consolas" w:cs="宋体"/>
          <w:color w:val="008200"/>
          <w:sz w:val="18"/>
          <w:szCs w:val="18"/>
          <w:bdr w:val="none" w:sz="0" w:space="0" w:color="auto" w:frame="1"/>
          <w:lang w:eastAsia="zh-CN"/>
        </w:rPr>
        <w:t>最长回文子串</w:t>
      </w:r>
      <w:r w:rsidRPr="00C86E7B">
        <w:rPr>
          <w:rFonts w:ascii="Consolas" w:hAnsi="Consolas" w:cs="宋体"/>
          <w:color w:val="000000"/>
          <w:sz w:val="18"/>
          <w:szCs w:val="18"/>
          <w:bdr w:val="none" w:sz="0" w:space="0" w:color="auto" w:frame="1"/>
          <w:lang w:eastAsia="zh-CN"/>
        </w:rPr>
        <w:t>  </w:t>
      </w:r>
    </w:p>
    <w:p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string longestPalindrome(string s) {  </w:t>
      </w:r>
    </w:p>
    <w:p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res;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结果字符串</w:t>
      </w:r>
      <w:r w:rsidRPr="00C86E7B">
        <w:rPr>
          <w:rFonts w:ascii="Consolas" w:hAnsi="Consolas" w:cs="宋体"/>
          <w:color w:val="000000"/>
          <w:sz w:val="18"/>
          <w:szCs w:val="18"/>
          <w:bdr w:val="none" w:sz="0" w:space="0" w:color="auto" w:frame="1"/>
          <w:lang w:eastAsia="zh-CN"/>
        </w:rPr>
        <w:t>  </w:t>
      </w:r>
    </w:p>
    <w:p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for</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i = 0; i &lt; s.size(); i++) {  </w:t>
      </w:r>
    </w:p>
    <w:p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奇数个数回文的情况</w:t>
      </w:r>
      <w:r w:rsidRPr="00C86E7B">
        <w:rPr>
          <w:rFonts w:ascii="Consolas" w:hAnsi="Consolas" w:cs="宋体"/>
          <w:color w:val="008200"/>
          <w:sz w:val="18"/>
          <w:szCs w:val="18"/>
          <w:bdr w:val="none" w:sz="0" w:space="0" w:color="auto" w:frame="1"/>
          <w:lang w:eastAsia="zh-CN"/>
        </w:rPr>
        <w:t> Left=i-1;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为中心的回文字串</w:t>
      </w:r>
      <w:r w:rsidRPr="00C86E7B">
        <w:rPr>
          <w:rFonts w:ascii="Consolas" w:hAnsi="Consolas" w:cs="宋体"/>
          <w:color w:val="000000"/>
          <w:sz w:val="18"/>
          <w:szCs w:val="18"/>
          <w:bdr w:val="none" w:sz="0" w:space="0" w:color="auto" w:frame="1"/>
          <w:lang w:eastAsia="zh-CN"/>
        </w:rPr>
        <w:t>  </w:t>
      </w:r>
    </w:p>
    <w:p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left = i - 1, right = i + 1;  </w:t>
      </w:r>
    </w:p>
    <w:p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回文字串的长度是</w:t>
      </w:r>
      <w:r w:rsidRPr="00C86E7B">
        <w:rPr>
          <w:rFonts w:ascii="Consolas" w:hAnsi="Consolas" w:cs="宋体"/>
          <w:color w:val="008200"/>
          <w:sz w:val="18"/>
          <w:szCs w:val="18"/>
          <w:bdr w:val="none" w:sz="0" w:space="0" w:color="auto" w:frame="1"/>
          <w:lang w:eastAsia="zh-CN"/>
        </w:rPr>
        <w:t> (r-1)-(l+1)+1=r-l-1</w:t>
      </w:r>
      <w:r w:rsidRPr="00C86E7B">
        <w:rPr>
          <w:rFonts w:ascii="Consolas" w:hAnsi="Consolas" w:cs="宋体"/>
          <w:color w:val="000000"/>
          <w:sz w:val="18"/>
          <w:szCs w:val="18"/>
          <w:bdr w:val="none" w:sz="0" w:space="0" w:color="auto" w:frame="1"/>
          <w:lang w:eastAsia="zh-CN"/>
        </w:rPr>
        <w:t>  </w:t>
      </w:r>
    </w:p>
    <w:p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偶数个数回文的情况</w:t>
      </w:r>
      <w:r w:rsidRPr="00C86E7B">
        <w:rPr>
          <w:rFonts w:ascii="Consolas" w:hAnsi="Consolas" w:cs="宋体"/>
          <w:color w:val="008200"/>
          <w:sz w:val="18"/>
          <w:szCs w:val="18"/>
          <w:bdr w:val="none" w:sz="0" w:space="0" w:color="auto" w:frame="1"/>
          <w:lang w:eastAsia="zh-CN"/>
        </w:rPr>
        <w:t> Left=i;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i+1</w:t>
      </w:r>
      <w:r w:rsidRPr="00C86E7B">
        <w:rPr>
          <w:rFonts w:ascii="Consolas" w:hAnsi="Consolas" w:cs="宋体"/>
          <w:color w:val="008200"/>
          <w:sz w:val="18"/>
          <w:szCs w:val="18"/>
          <w:bdr w:val="none" w:sz="0" w:space="0" w:color="auto" w:frame="1"/>
          <w:lang w:eastAsia="zh-CN"/>
        </w:rPr>
        <w:t>为中心的回文子串</w:t>
      </w:r>
      <w:r w:rsidRPr="00C86E7B">
        <w:rPr>
          <w:rFonts w:ascii="Consolas" w:hAnsi="Consolas" w:cs="宋体"/>
          <w:color w:val="000000"/>
          <w:sz w:val="18"/>
          <w:szCs w:val="18"/>
          <w:bdr w:val="none" w:sz="0" w:space="0" w:color="auto" w:frame="1"/>
          <w:lang w:eastAsia="zh-CN"/>
        </w:rPr>
        <w:t>  </w:t>
      </w:r>
    </w:p>
    <w:p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 i;  </w:t>
      </w:r>
    </w:p>
    <w:p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right = i + 1;  </w:t>
      </w:r>
    </w:p>
    <w:p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res;  </w:t>
      </w:r>
    </w:p>
    <w:p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s;  </w:t>
      </w:r>
    </w:p>
    <w:p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s;  </w:t>
      </w:r>
    </w:p>
    <w:p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longestPalindrome(s) &lt;&lt; endl;  </w:t>
      </w:r>
    </w:p>
    <w:p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62" w:name="_Toc53733973"/>
      <w:r>
        <w:rPr>
          <w:rFonts w:hint="eastAsia"/>
          <w:lang w:eastAsia="zh-CN"/>
        </w:rPr>
        <w:t>A</w:t>
      </w:r>
      <w:r>
        <w:rPr>
          <w:lang w:eastAsia="zh-CN"/>
        </w:rPr>
        <w:t>CM</w:t>
      </w:r>
      <w:r w:rsidR="00CB3E46">
        <w:rPr>
          <w:rFonts w:hint="eastAsia"/>
          <w:lang w:eastAsia="zh-CN"/>
        </w:rPr>
        <w:t>纳新</w:t>
      </w:r>
      <w:r>
        <w:rPr>
          <w:rFonts w:hint="eastAsia"/>
          <w:lang w:eastAsia="zh-CN"/>
        </w:rPr>
        <w:t>赛</w:t>
      </w:r>
      <w:r w:rsidRPr="005C5A2F">
        <w:rPr>
          <w:vertAlign w:val="superscript"/>
          <w:lang w:eastAsia="zh-CN"/>
        </w:rPr>
        <w:t>NQ0</w:t>
      </w:r>
      <w:r>
        <w:rPr>
          <w:vertAlign w:val="superscript"/>
          <w:lang w:eastAsia="zh-CN"/>
        </w:rPr>
        <w:t>54</w:t>
      </w:r>
      <w:bookmarkEnd w:id="62"/>
    </w:p>
    <w:p w:rsidR="00DC793B" w:rsidRPr="00B14102" w:rsidRDefault="00DC793B" w:rsidP="009A2F9D">
      <w:pPr>
        <w:pStyle w:val="4"/>
        <w:rPr>
          <w:lang w:eastAsia="zh-CN"/>
        </w:rPr>
      </w:pPr>
      <w:r w:rsidRPr="00B14102">
        <w:rPr>
          <w:lang w:eastAsia="zh-CN"/>
        </w:rPr>
        <w:t>描述</w:t>
      </w:r>
    </w:p>
    <w:p w:rsidR="00B53FF3" w:rsidRDefault="00B53FF3" w:rsidP="00DC793B">
      <w:pPr>
        <w:pStyle w:val="affffb"/>
        <w:ind w:firstLine="420"/>
      </w:pPr>
      <w:r>
        <w:rPr>
          <w:rFonts w:hint="eastAsia"/>
        </w:rPr>
        <w:t>每年信息学院的</w:t>
      </w:r>
      <w:r w:rsidR="00DC793B" w:rsidRPr="00F32568">
        <w:rPr>
          <w:rFonts w:hint="eastAsia"/>
        </w:rPr>
        <w:t>ACM</w:t>
      </w:r>
      <w:r w:rsidR="00DC793B" w:rsidRPr="00F32568">
        <w:rPr>
          <w:rFonts w:hint="eastAsia"/>
        </w:rPr>
        <w:t>队都会举办一个</w:t>
      </w:r>
      <w:r w:rsidR="00DC793B" w:rsidRPr="00F32568">
        <w:rPr>
          <w:rFonts w:hint="eastAsia"/>
        </w:rPr>
        <w:t>ACM</w:t>
      </w:r>
      <w:r w:rsidR="00CB3E46">
        <w:rPr>
          <w:rFonts w:hint="eastAsia"/>
        </w:rPr>
        <w:t>纳新</w:t>
      </w:r>
      <w:r w:rsidR="00DC793B" w:rsidRPr="00F32568">
        <w:rPr>
          <w:rFonts w:hint="eastAsia"/>
        </w:rPr>
        <w:t>赛，在新生中选拔编程能力强的同学参加</w:t>
      </w:r>
      <w:r w:rsidR="00DC793B" w:rsidRPr="00F32568">
        <w:rPr>
          <w:rFonts w:hint="eastAsia"/>
        </w:rPr>
        <w:t>ACM</w:t>
      </w:r>
      <w:r w:rsidR="00CB3E46">
        <w:rPr>
          <w:rFonts w:hint="eastAsia"/>
        </w:rPr>
        <w:t>集训队。今年的纳新</w:t>
      </w:r>
      <w:r w:rsidR="00DC793B" w:rsidRPr="00F32568">
        <w:rPr>
          <w:rFonts w:hint="eastAsia"/>
        </w:rPr>
        <w:t>赛</w:t>
      </w:r>
      <w:r w:rsidR="00CB3E46" w:rsidRPr="00F32568">
        <w:rPr>
          <w:rFonts w:hint="eastAsia"/>
        </w:rPr>
        <w:t>在体育馆进行</w:t>
      </w:r>
      <w:r w:rsidR="00DC793B" w:rsidRPr="00F32568">
        <w:rPr>
          <w:rFonts w:hint="eastAsia"/>
        </w:rPr>
        <w:t>，所有同学都可以参加现场编程。体育馆排放着</w:t>
      </w:r>
      <w:r w:rsidR="00DC793B" w:rsidRPr="00F32568">
        <w:rPr>
          <w:rFonts w:hint="eastAsia"/>
        </w:rPr>
        <w:t>m</w:t>
      </w:r>
      <w:r w:rsidR="00DC793B" w:rsidRPr="00F32568">
        <w:rPr>
          <w:rFonts w:hint="eastAsia"/>
        </w:rPr>
        <w:t>行</w:t>
      </w:r>
      <w:r w:rsidR="00DC793B" w:rsidRPr="00F32568">
        <w:rPr>
          <w:rFonts w:hint="eastAsia"/>
        </w:rPr>
        <w:t>n</w:t>
      </w:r>
      <w:r w:rsidR="00DC793B" w:rsidRPr="00F32568">
        <w:rPr>
          <w:rFonts w:hint="eastAsia"/>
        </w:rPr>
        <w:t>列的电脑，足够让愿意参加的大</w:t>
      </w:r>
      <w:r w:rsidR="00163FA7">
        <w:rPr>
          <w:rFonts w:hint="eastAsia"/>
        </w:rPr>
        <w:t>一新生用。</w:t>
      </w:r>
    </w:p>
    <w:p w:rsidR="00163FA7" w:rsidRDefault="00B53FF3" w:rsidP="00B53FF3">
      <w:pPr>
        <w:pStyle w:val="affffb"/>
        <w:ind w:firstLine="420"/>
      </w:pPr>
      <w:r>
        <w:rPr>
          <w:rFonts w:hint="eastAsia"/>
        </w:rPr>
        <w:lastRenderedPageBreak/>
        <w:t>信息学院</w:t>
      </w:r>
      <w:r>
        <w:t>的</w:t>
      </w:r>
      <w:r w:rsidR="00163FA7">
        <w:t>纳新赛</w:t>
      </w:r>
      <w:r>
        <w:rPr>
          <w:rFonts w:hint="eastAsia"/>
        </w:rPr>
        <w:t>有个特殊奖</w:t>
      </w:r>
      <w:r w:rsidR="00163FA7">
        <w:rPr>
          <w:rFonts w:hint="eastAsia"/>
        </w:rPr>
        <w:t>：</w:t>
      </w:r>
      <w:r w:rsidR="00DC793B" w:rsidRPr="00F32568">
        <w:rPr>
          <w:rFonts w:hint="eastAsia"/>
        </w:rPr>
        <w:t>为分数绝对值为最大的学生颁发特别奖。</w:t>
      </w:r>
      <w:r>
        <w:rPr>
          <w:rFonts w:hint="eastAsia"/>
        </w:rPr>
        <w:t>(</w:t>
      </w:r>
      <w:r>
        <w:rPr>
          <w:rFonts w:hint="eastAsia"/>
        </w:rPr>
        <w:t>绝对值为最大</w:t>
      </w:r>
      <w:r>
        <w:rPr>
          <w:rFonts w:hint="eastAsia"/>
        </w:rPr>
        <w:t>:</w:t>
      </w:r>
      <w:r>
        <w:t>若</w:t>
      </w:r>
      <w:r w:rsidR="00163FA7">
        <w:rPr>
          <w:rFonts w:hint="eastAsia"/>
        </w:rPr>
        <w:t>分数为正</w:t>
      </w:r>
      <w:r>
        <w:rPr>
          <w:rFonts w:hint="eastAsia"/>
        </w:rPr>
        <w:t>数最大，那就获得</w:t>
      </w:r>
      <w:r w:rsidR="00163FA7">
        <w:rPr>
          <w:rFonts w:hint="eastAsia"/>
        </w:rPr>
        <w:t>冠军</w:t>
      </w:r>
      <w:r>
        <w:rPr>
          <w:rFonts w:hint="eastAsia"/>
        </w:rPr>
        <w:t>；若分数为负数最大，则获得</w:t>
      </w:r>
      <w:r w:rsidR="00163FA7">
        <w:rPr>
          <w:rFonts w:hint="eastAsia"/>
        </w:rPr>
        <w:t>特别参与奖。</w:t>
      </w:r>
      <w:r>
        <w:rPr>
          <w:rFonts w:hint="eastAsia"/>
        </w:rPr>
        <w:t>)</w:t>
      </w:r>
    </w:p>
    <w:p w:rsidR="00DC793B" w:rsidRPr="00B14102" w:rsidRDefault="00163FA7" w:rsidP="00DC793B">
      <w:pPr>
        <w:pStyle w:val="affffb"/>
        <w:ind w:firstLine="420"/>
      </w:pPr>
      <w:r>
        <w:rPr>
          <w:rFonts w:hint="eastAsia"/>
        </w:rPr>
        <w:t>小华和小鲁都参加纳新赛，小华是肯定能轻松斩获冠军，至于小鲁，你看行吗？</w:t>
      </w:r>
      <w:r w:rsidRPr="00B14102">
        <w:t xml:space="preserve"> </w:t>
      </w:r>
    </w:p>
    <w:p w:rsidR="00DC793B" w:rsidRPr="00B14102"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rsidR="00DC793B" w:rsidRPr="00B14102" w:rsidRDefault="00DC793B" w:rsidP="00DC793B">
      <w:pPr>
        <w:pStyle w:val="affffb"/>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c"/>
        <w:ind w:left="420"/>
      </w:pPr>
      <w:r>
        <w:t>3 4</w:t>
      </w:r>
    </w:p>
    <w:p w:rsidR="00DC793B" w:rsidRDefault="00DC793B" w:rsidP="00DC793B">
      <w:pPr>
        <w:pStyle w:val="affffc"/>
        <w:ind w:left="420"/>
      </w:pPr>
      <w:r>
        <w:t>12 -10 35 78</w:t>
      </w:r>
    </w:p>
    <w:p w:rsidR="00DC793B" w:rsidRDefault="00DC793B" w:rsidP="00DC793B">
      <w:pPr>
        <w:pStyle w:val="affffc"/>
        <w:ind w:left="420"/>
      </w:pPr>
      <w:r>
        <w:t>-4 34 60 57</w:t>
      </w:r>
    </w:p>
    <w:p w:rsidR="00DC793B" w:rsidRPr="00B14102" w:rsidRDefault="00DC793B" w:rsidP="00DC793B">
      <w:pPr>
        <w:pStyle w:val="affffc"/>
        <w:ind w:left="420"/>
      </w:pPr>
      <w:r>
        <w:t>2 85 -13 60</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rsidRPr="00F32568">
        <w:t>3 2 85</w:t>
      </w:r>
    </w:p>
    <w:p w:rsidR="00210421" w:rsidRDefault="00CF7ED0">
      <w:r>
        <w:rPr>
          <w:b/>
        </w:rPr>
        <w:t>解题思路</w:t>
      </w:r>
    </w:p>
    <w:p w:rsidR="00210421" w:rsidRDefault="00CF7ED0">
      <w:pPr>
        <w:ind w:firstLine="420"/>
      </w:pPr>
      <w:r>
        <w:t>本题根据题目通过数和提交数计算通过率并排序。程序读入</w:t>
      </w:r>
      <w:r>
        <w:t>n</w:t>
      </w:r>
      <w:r>
        <w:t>道题目的通过数和提交数，计算通过率，然后按通过率降序排序，通过率相同按题号升序。</w:t>
      </w:r>
    </w:p>
    <w:p w:rsidR="00DC793B" w:rsidRDefault="00DC793B" w:rsidP="009A2F9D">
      <w:pPr>
        <w:pStyle w:val="4"/>
        <w:rPr>
          <w:lang w:eastAsia="zh-CN"/>
        </w:rPr>
      </w:pPr>
      <w:r>
        <w:t>参考代码</w:t>
      </w:r>
      <w:r>
        <w:t>(C++)</w:t>
      </w:r>
    </w:p>
    <w:p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8200"/>
          <w:sz w:val="18"/>
          <w:szCs w:val="18"/>
          <w:bdr w:val="none" w:sz="0" w:space="0" w:color="auto" w:frame="1"/>
          <w:lang w:eastAsia="zh-CN"/>
        </w:rPr>
        <w:t>// NQ054 ACM</w:t>
      </w:r>
      <w:r w:rsidRPr="00F0180E">
        <w:rPr>
          <w:rFonts w:ascii="Consolas" w:hAnsi="Consolas" w:cs="宋体"/>
          <w:color w:val="008200"/>
          <w:sz w:val="18"/>
          <w:szCs w:val="18"/>
          <w:bdr w:val="none" w:sz="0" w:space="0" w:color="auto" w:frame="1"/>
          <w:lang w:eastAsia="zh-CN"/>
        </w:rPr>
        <w:t>纳新测试赛</w:t>
      </w:r>
      <w:r w:rsidRPr="00F0180E">
        <w:rPr>
          <w:rFonts w:ascii="Consolas" w:hAnsi="Consolas" w:cs="宋体"/>
          <w:color w:val="000000"/>
          <w:sz w:val="18"/>
          <w:szCs w:val="18"/>
          <w:bdr w:val="none" w:sz="0" w:space="0" w:color="auto" w:frame="1"/>
          <w:lang w:eastAsia="zh-CN"/>
        </w:rPr>
        <w:t>  </w:t>
      </w:r>
    </w:p>
    <w:p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808080"/>
          <w:sz w:val="18"/>
          <w:szCs w:val="18"/>
          <w:bdr w:val="none" w:sz="0" w:space="0" w:color="auto" w:frame="1"/>
          <w:lang w:eastAsia="zh-CN"/>
        </w:rPr>
        <w:t>#include &lt;iostream&gt;</w:t>
      </w:r>
      <w:r w:rsidRPr="00F0180E">
        <w:rPr>
          <w:rFonts w:ascii="Consolas" w:hAnsi="Consolas" w:cs="宋体"/>
          <w:color w:val="000000"/>
          <w:sz w:val="18"/>
          <w:szCs w:val="18"/>
          <w:bdr w:val="none" w:sz="0" w:space="0" w:color="auto" w:frame="1"/>
          <w:lang w:eastAsia="zh-CN"/>
        </w:rPr>
        <w:t>  </w:t>
      </w:r>
    </w:p>
    <w:p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006699"/>
          <w:sz w:val="18"/>
          <w:szCs w:val="18"/>
          <w:bdr w:val="none" w:sz="0" w:space="0" w:color="auto" w:frame="1"/>
          <w:lang w:eastAsia="zh-CN"/>
        </w:rPr>
        <w:t>using</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namespace</w:t>
      </w:r>
      <w:r w:rsidRPr="00F0180E">
        <w:rPr>
          <w:rFonts w:ascii="Consolas" w:hAnsi="Consolas" w:cs="宋体"/>
          <w:color w:val="000000"/>
          <w:sz w:val="18"/>
          <w:szCs w:val="18"/>
          <w:bdr w:val="none" w:sz="0" w:space="0" w:color="auto" w:frame="1"/>
          <w:lang w:eastAsia="zh-CN"/>
        </w:rPr>
        <w:t> std;  </w:t>
      </w:r>
    </w:p>
    <w:p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main() {  </w:t>
      </w:r>
    </w:p>
    <w:p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 n;  </w:t>
      </w:r>
    </w:p>
    <w:p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m &gt;&gt; n;  </w:t>
      </w:r>
    </w:p>
    <w:p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a[m][n];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定义一个</w:t>
      </w:r>
      <w:r w:rsidRPr="00F0180E">
        <w:rPr>
          <w:rFonts w:ascii="Consolas" w:hAnsi="Consolas" w:cs="宋体"/>
          <w:color w:val="008200"/>
          <w:sz w:val="18"/>
          <w:szCs w:val="18"/>
          <w:bdr w:val="none" w:sz="0" w:space="0" w:color="auto" w:frame="1"/>
          <w:lang w:eastAsia="zh-CN"/>
        </w:rPr>
        <w:t>m</w:t>
      </w:r>
      <w:r w:rsidRPr="00F0180E">
        <w:rPr>
          <w:rFonts w:ascii="Consolas" w:hAnsi="Consolas" w:cs="宋体"/>
          <w:color w:val="008200"/>
          <w:sz w:val="18"/>
          <w:szCs w:val="18"/>
          <w:bdr w:val="none" w:sz="0" w:space="0" w:color="auto" w:frame="1"/>
          <w:lang w:eastAsia="zh-CN"/>
        </w:rPr>
        <w:t>行</w:t>
      </w:r>
      <w:r w:rsidRPr="00F0180E">
        <w:rPr>
          <w:rFonts w:ascii="Consolas" w:hAnsi="Consolas" w:cs="宋体"/>
          <w:color w:val="008200"/>
          <w:sz w:val="18"/>
          <w:szCs w:val="18"/>
          <w:bdr w:val="none" w:sz="0" w:space="0" w:color="auto" w:frame="1"/>
          <w:lang w:eastAsia="zh-CN"/>
        </w:rPr>
        <w:t>n</w:t>
      </w:r>
      <w:r w:rsidRPr="00F0180E">
        <w:rPr>
          <w:rFonts w:ascii="Consolas" w:hAnsi="Consolas" w:cs="宋体"/>
          <w:color w:val="008200"/>
          <w:sz w:val="18"/>
          <w:szCs w:val="18"/>
          <w:bdr w:val="none" w:sz="0" w:space="0" w:color="auto" w:frame="1"/>
          <w:lang w:eastAsia="zh-CN"/>
        </w:rPr>
        <w:t>列的数组</w:t>
      </w:r>
      <w:r w:rsidRPr="00F0180E">
        <w:rPr>
          <w:rFonts w:ascii="Consolas" w:hAnsi="Consolas" w:cs="宋体"/>
          <w:color w:val="000000"/>
          <w:sz w:val="18"/>
          <w:szCs w:val="18"/>
          <w:bdr w:val="none" w:sz="0" w:space="0" w:color="auto" w:frame="1"/>
          <w:lang w:eastAsia="zh-CN"/>
        </w:rPr>
        <w:t>  </w:t>
      </w:r>
    </w:p>
    <w:p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  </w:t>
      </w:r>
    </w:p>
    <w:p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a[i][j];  </w:t>
      </w:r>
    </w:p>
    <w:p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 = 0;  </w:t>
      </w:r>
    </w:p>
    <w:p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lastRenderedPageBreak/>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max_m, max_n;  </w:t>
      </w:r>
    </w:p>
    <w:p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找到数组中最大的数，并且记录下它的值和索引</w:t>
      </w:r>
      <w:r w:rsidRPr="00F0180E">
        <w:rPr>
          <w:rFonts w:ascii="Consolas" w:hAnsi="Consolas" w:cs="宋体"/>
          <w:color w:val="000000"/>
          <w:sz w:val="18"/>
          <w:szCs w:val="18"/>
          <w:bdr w:val="none" w:sz="0" w:space="0" w:color="auto" w:frame="1"/>
          <w:lang w:eastAsia="zh-CN"/>
        </w:rPr>
        <w:t>  </w:t>
      </w:r>
    </w:p>
    <w:p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if</w:t>
      </w:r>
      <w:r w:rsidRPr="00F0180E">
        <w:rPr>
          <w:rFonts w:ascii="Consolas" w:hAnsi="Consolas" w:cs="宋体"/>
          <w:color w:val="000000"/>
          <w:sz w:val="18"/>
          <w:szCs w:val="18"/>
          <w:bdr w:val="none" w:sz="0" w:space="0" w:color="auto" w:frame="1"/>
          <w:lang w:eastAsia="zh-CN"/>
        </w:rPr>
        <w:t> (a[i][j] &gt; max) {  </w:t>
      </w:r>
    </w:p>
    <w:p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 = a[i][j];  </w:t>
      </w:r>
    </w:p>
    <w:p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max_m = i + 1;  </w:t>
      </w:r>
    </w:p>
    <w:p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max_n = j + 1;  </w:t>
      </w:r>
    </w:p>
    <w:p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cout &lt;&lt; max_m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&lt;&lt; max_n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w:t>
      </w:r>
    </w:p>
    <w:p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&lt;&lt; a[max_m - 1][max_n - 1];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输出结果，注意数组下标</w:t>
      </w:r>
      <w:r w:rsidRPr="00F0180E">
        <w:rPr>
          <w:rFonts w:ascii="Consolas" w:hAnsi="Consolas" w:cs="宋体"/>
          <w:color w:val="000000"/>
          <w:sz w:val="18"/>
          <w:szCs w:val="18"/>
          <w:bdr w:val="none" w:sz="0" w:space="0" w:color="auto" w:frame="1"/>
          <w:lang w:eastAsia="zh-CN"/>
        </w:rPr>
        <w:t>  </w:t>
      </w:r>
    </w:p>
    <w:p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return</w:t>
      </w:r>
      <w:r w:rsidRPr="00F0180E">
        <w:rPr>
          <w:rFonts w:ascii="Consolas" w:hAnsi="Consolas" w:cs="宋体"/>
          <w:color w:val="000000"/>
          <w:sz w:val="18"/>
          <w:szCs w:val="18"/>
          <w:bdr w:val="none" w:sz="0" w:space="0" w:color="auto" w:frame="1"/>
          <w:lang w:eastAsia="zh-CN"/>
        </w:rPr>
        <w:t> 0;  </w:t>
      </w:r>
    </w:p>
    <w:p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p>
    <w:p w:rsidR="00CB3E46" w:rsidRPr="00B14102" w:rsidRDefault="00DC793B" w:rsidP="00CB3E46">
      <w:pPr>
        <w:pStyle w:val="2"/>
        <w:spacing w:before="315"/>
      </w:pPr>
      <w:r>
        <w:rPr>
          <w:lang w:eastAsia="zh-CN"/>
        </w:rPr>
        <w:br w:type="page"/>
      </w:r>
      <w:bookmarkStart w:id="63" w:name="_Toc53733974"/>
      <w:r w:rsidR="00CB3E46">
        <w:rPr>
          <w:rFonts w:hint="eastAsia"/>
          <w:lang w:eastAsia="zh-CN"/>
        </w:rPr>
        <w:lastRenderedPageBreak/>
        <w:t>最小公倍数</w:t>
      </w:r>
      <w:r w:rsidR="00CB3E46" w:rsidRPr="005C5A2F">
        <w:rPr>
          <w:vertAlign w:val="superscript"/>
        </w:rPr>
        <w:t>NQ0</w:t>
      </w:r>
      <w:r w:rsidR="00CB3E46">
        <w:rPr>
          <w:vertAlign w:val="superscript"/>
        </w:rPr>
        <w:t>55</w:t>
      </w:r>
      <w:bookmarkEnd w:id="63"/>
    </w:p>
    <w:p w:rsidR="00CB3E46" w:rsidRPr="00B14102" w:rsidRDefault="00CB3E46" w:rsidP="009A2F9D">
      <w:pPr>
        <w:pStyle w:val="4"/>
        <w:rPr>
          <w:lang w:eastAsia="zh-CN"/>
        </w:rPr>
      </w:pPr>
      <w:r w:rsidRPr="00B14102">
        <w:rPr>
          <w:lang w:eastAsia="zh-CN"/>
        </w:rPr>
        <w:t>描述</w:t>
      </w:r>
    </w:p>
    <w:p w:rsidR="00CB3E46" w:rsidRPr="00CB3E46" w:rsidRDefault="00CB3E46" w:rsidP="00CB3E46">
      <w:pPr>
        <w:pStyle w:val="affffb"/>
        <w:ind w:firstLine="420"/>
      </w:pPr>
      <w:r w:rsidRPr="00CB3E46">
        <w:t>最小公倍数是编程中常常考察的知识点，为了重建小鲁的数学根基，消除小鲁对数学的惧怕，小华给小鲁出了道简单题：</w:t>
      </w:r>
    </w:p>
    <w:p w:rsidR="00CB3E46" w:rsidRPr="00CB3E46" w:rsidRDefault="00CB3E46" w:rsidP="00CB3E46">
      <w:pPr>
        <w:pStyle w:val="affffb"/>
        <w:ind w:firstLine="420"/>
      </w:pPr>
      <w:r w:rsidRPr="00CB3E46">
        <w:t>求</w:t>
      </w:r>
      <w:r w:rsidRPr="00CB3E46">
        <w:t>n</w:t>
      </w:r>
      <w:r w:rsidRPr="00CB3E46">
        <w:t>个数的最小公倍数问题。</w:t>
      </w:r>
    </w:p>
    <w:p w:rsidR="00CB3E46" w:rsidRDefault="00CB3E46" w:rsidP="009A2F9D">
      <w:pPr>
        <w:pStyle w:val="4"/>
        <w:rPr>
          <w:lang w:eastAsia="zh-CN"/>
        </w:rPr>
      </w:pPr>
      <w:r w:rsidRPr="00B14102">
        <w:rPr>
          <w:lang w:eastAsia="zh-CN"/>
        </w:rPr>
        <w:t>输入</w:t>
      </w:r>
    </w:p>
    <w:p w:rsidR="00CB3E46" w:rsidRPr="009357A0" w:rsidRDefault="00CB3E46" w:rsidP="00CB3E46">
      <w:pPr>
        <w:pStyle w:val="affffb"/>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rsidR="00CB3E46" w:rsidRPr="00B14102" w:rsidRDefault="00CB3E46" w:rsidP="009A2F9D">
      <w:pPr>
        <w:pStyle w:val="4"/>
        <w:rPr>
          <w:lang w:eastAsia="zh-CN"/>
        </w:rPr>
      </w:pPr>
      <w:r w:rsidRPr="00B14102">
        <w:rPr>
          <w:lang w:eastAsia="zh-CN"/>
        </w:rPr>
        <w:t>输出</w:t>
      </w:r>
    </w:p>
    <w:p w:rsidR="00CB3E46" w:rsidRPr="00B14102" w:rsidRDefault="00CB3E46" w:rsidP="00CB3E46">
      <w:pPr>
        <w:pStyle w:val="affffb"/>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rsidR="00CB3E46" w:rsidRPr="00B14102" w:rsidRDefault="00CB3E46" w:rsidP="009A2F9D">
      <w:pPr>
        <w:pStyle w:val="4"/>
        <w:rPr>
          <w:lang w:eastAsia="zh-CN"/>
        </w:rPr>
      </w:pPr>
      <w:r>
        <w:rPr>
          <w:lang w:eastAsia="zh-CN"/>
        </w:rPr>
        <w:t>输入样例</w:t>
      </w:r>
    </w:p>
    <w:p w:rsidR="00CB3E46" w:rsidRDefault="00CB3E46" w:rsidP="00CB3E46">
      <w:pPr>
        <w:pStyle w:val="affffc"/>
        <w:ind w:left="420"/>
      </w:pPr>
      <w:r>
        <w:t>3 12 8 6</w:t>
      </w:r>
    </w:p>
    <w:p w:rsidR="00CB3E46" w:rsidRPr="00B14102" w:rsidRDefault="00CB3E46" w:rsidP="00CB3E46">
      <w:pPr>
        <w:pStyle w:val="affffc"/>
        <w:ind w:left="420"/>
      </w:pPr>
      <w:r>
        <w:t>4 4 7 5 8</w:t>
      </w:r>
    </w:p>
    <w:p w:rsidR="00CB3E46" w:rsidRPr="00B14102" w:rsidRDefault="00CB3E46" w:rsidP="009A2F9D">
      <w:pPr>
        <w:pStyle w:val="4"/>
        <w:rPr>
          <w:lang w:eastAsia="zh-CN"/>
        </w:rPr>
      </w:pPr>
      <w:r>
        <w:rPr>
          <w:lang w:eastAsia="zh-CN"/>
        </w:rPr>
        <w:t>输出样例</w:t>
      </w:r>
    </w:p>
    <w:p w:rsidR="00CB3E46" w:rsidRDefault="00CB3E46" w:rsidP="00CB3E46">
      <w:pPr>
        <w:pStyle w:val="affffc"/>
        <w:ind w:left="420"/>
      </w:pPr>
      <w:r>
        <w:t>24</w:t>
      </w:r>
    </w:p>
    <w:p w:rsidR="00CB3E46" w:rsidRDefault="00CB3E46" w:rsidP="00CB3E46">
      <w:pPr>
        <w:pStyle w:val="affffc"/>
        <w:ind w:left="420"/>
      </w:pPr>
      <w:r>
        <w:t>280</w:t>
      </w:r>
    </w:p>
    <w:p w:rsidR="00210421" w:rsidRDefault="00CF7ED0">
      <w:r>
        <w:rPr>
          <w:b/>
        </w:rPr>
        <w:t>解题思路</w:t>
      </w:r>
    </w:p>
    <w:p w:rsidR="00210421" w:rsidRDefault="00CF7ED0">
      <w:pPr>
        <w:ind w:firstLine="420"/>
      </w:pPr>
      <w:r>
        <w:t>本题求两个数的最小公倍数。利用公式</w:t>
      </w:r>
      <w:r>
        <w:t>lcm(a,b)=a×b/gcd(a,b)</w:t>
      </w:r>
      <w:r>
        <w:t>，先求最大公约数，再计算最小公倍数。注意先除后乘避免溢出。</w:t>
      </w:r>
    </w:p>
    <w:p w:rsidR="00CB3E46" w:rsidRDefault="00CB3E46" w:rsidP="009A2F9D">
      <w:pPr>
        <w:pStyle w:val="4"/>
        <w:rPr>
          <w:lang w:eastAsia="zh-CN"/>
        </w:rPr>
      </w:pPr>
      <w:r>
        <w:t>参考代码</w:t>
      </w:r>
      <w:r>
        <w:t>(C++)</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808080"/>
          <w:sz w:val="18"/>
          <w:szCs w:val="18"/>
          <w:bdr w:val="none" w:sz="0" w:space="0" w:color="auto" w:frame="1"/>
          <w:lang w:eastAsia="zh-CN"/>
        </w:rPr>
        <w:t>#include &lt;iostream&gt;</w:t>
      </w:r>
      <w:r w:rsidRPr="00CF7A53">
        <w:rPr>
          <w:rFonts w:ascii="Consolas" w:hAnsi="Consolas" w:cs="宋体"/>
          <w:color w:val="000000"/>
          <w:sz w:val="18"/>
          <w:szCs w:val="18"/>
          <w:bdr w:val="none" w:sz="0" w:space="0" w:color="auto" w:frame="1"/>
          <w:lang w:eastAsia="zh-CN"/>
        </w:rPr>
        <w:t>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006699"/>
          <w:sz w:val="18"/>
          <w:szCs w:val="18"/>
          <w:bdr w:val="none" w:sz="0" w:space="0" w:color="auto" w:frame="1"/>
          <w:lang w:eastAsia="zh-CN"/>
        </w:rPr>
        <w:t>using</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namespace</w:t>
      </w:r>
      <w:r w:rsidRPr="00CF7A53">
        <w:rPr>
          <w:rFonts w:ascii="Consolas" w:hAnsi="Consolas" w:cs="宋体"/>
          <w:color w:val="000000"/>
          <w:sz w:val="18"/>
          <w:szCs w:val="18"/>
          <w:bdr w:val="none" w:sz="0" w:space="0" w:color="auto" w:frame="1"/>
          <w:lang w:eastAsia="zh-CN"/>
        </w:rPr>
        <w:t> std;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a[10000];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求两个数的最小公倍数的方法</w:t>
      </w:r>
      <w:r w:rsidRPr="00CF7A53">
        <w:rPr>
          <w:rFonts w:ascii="Consolas" w:hAnsi="Consolas" w:cs="宋体"/>
          <w:color w:val="000000"/>
          <w:sz w:val="18"/>
          <w:szCs w:val="18"/>
          <w:bdr w:val="none" w:sz="0" w:space="0" w:color="auto" w:frame="1"/>
          <w:lang w:eastAsia="zh-CN"/>
        </w:rPr>
        <w:t>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gdc(</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b) {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tmp;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如果</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大于</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就交换</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和</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的值</w:t>
      </w:r>
      <w:r w:rsidRPr="00CF7A53">
        <w:rPr>
          <w:rFonts w:ascii="Consolas" w:hAnsi="Consolas" w:cs="宋体"/>
          <w:color w:val="000000"/>
          <w:sz w:val="18"/>
          <w:szCs w:val="18"/>
          <w:bdr w:val="none" w:sz="0" w:space="0" w:color="auto" w:frame="1"/>
          <w:lang w:eastAsia="zh-CN"/>
        </w:rPr>
        <w:t>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b) {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a = b, b = tmp;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lastRenderedPageBreak/>
        <w:t>  tmp = a;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1) {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从两个数中较小的数开始做递减的循环</w:t>
      </w:r>
      <w:r w:rsidRPr="00CF7A53">
        <w:rPr>
          <w:rFonts w:ascii="Consolas" w:hAnsi="Consolas" w:cs="宋体"/>
          <w:color w:val="000000"/>
          <w:sz w:val="18"/>
          <w:szCs w:val="18"/>
          <w:bdr w:val="none" w:sz="0" w:space="0" w:color="auto" w:frame="1"/>
          <w:lang w:eastAsia="zh-CN"/>
        </w:rPr>
        <w:t>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(a) {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(tmp % a == 0 &amp;&amp; b % a == 0)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 tmp) / a;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a--;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main() {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n;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(scanf(</w:t>
      </w:r>
      <w:r w:rsidRPr="00CF7A53">
        <w:rPr>
          <w:rFonts w:ascii="Consolas" w:hAnsi="Consolas" w:cs="宋体"/>
          <w:color w:val="0000FF"/>
          <w:sz w:val="18"/>
          <w:szCs w:val="18"/>
          <w:bdr w:val="none" w:sz="0" w:space="0" w:color="auto" w:frame="1"/>
          <w:lang w:eastAsia="zh-CN"/>
        </w:rPr>
        <w:t>"%d"</w:t>
      </w:r>
      <w:r w:rsidRPr="00CF7A53">
        <w:rPr>
          <w:rFonts w:ascii="Consolas" w:hAnsi="Consolas" w:cs="宋体"/>
          <w:color w:val="000000"/>
          <w:sz w:val="18"/>
          <w:szCs w:val="18"/>
          <w:bdr w:val="none" w:sz="0" w:space="0" w:color="auto" w:frame="1"/>
          <w:lang w:eastAsia="zh-CN"/>
        </w:rPr>
        <w:t>, &amp;n) != EOF) {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for</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i = 0; i &lt; n; i++) {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cin &gt;&gt; a[i];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(i &gt; 0) a[i] = gdc(a[i], a[i - 1]);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cout &lt;&lt; a[n - 1] &lt;&lt; endl;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0;  </w:t>
      </w:r>
    </w:p>
    <w:p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DC793B" w:rsidRPr="00B14102" w:rsidRDefault="00DC793B" w:rsidP="00CB3E46">
      <w:pPr>
        <w:pStyle w:val="2"/>
        <w:spacing w:before="315"/>
        <w:rPr>
          <w:lang w:eastAsia="zh-CN"/>
        </w:rPr>
      </w:pPr>
      <w:bookmarkStart w:id="64" w:name="_Toc53733975"/>
      <w:r>
        <w:rPr>
          <w:rFonts w:hint="eastAsia"/>
          <w:lang w:eastAsia="zh-CN"/>
        </w:rPr>
        <w:t>三数判断</w:t>
      </w:r>
      <w:r w:rsidRPr="005C5A2F">
        <w:rPr>
          <w:vertAlign w:val="superscript"/>
          <w:lang w:eastAsia="zh-CN"/>
        </w:rPr>
        <w:t>NQ0</w:t>
      </w:r>
      <w:r>
        <w:rPr>
          <w:vertAlign w:val="superscript"/>
          <w:lang w:eastAsia="zh-CN"/>
        </w:rPr>
        <w:t>56</w:t>
      </w:r>
      <w:bookmarkEnd w:id="64"/>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小栋想要将宿舍楼的顶部设计成三角形，有一堆长度不等的，粗细相同的梁木，小鲁也想试着帮忙，但是没有学过排列组合。</w:t>
      </w:r>
    </w:p>
    <w:p w:rsidR="00DC793B" w:rsidRPr="00D95AF0" w:rsidRDefault="00DC793B" w:rsidP="00DC793B">
      <w:pPr>
        <w:pStyle w:val="affffb"/>
        <w:ind w:firstLine="420"/>
      </w:pPr>
      <w:r>
        <w:rPr>
          <w:rFonts w:hint="eastAsia"/>
        </w:rPr>
        <w:t>小栋不忍打击小鲁的热情，他请小鲁帮忙计算，给定三根长度不同的梁木，请问这三根梁木是否可以构成一个三角形。</w:t>
      </w:r>
    </w:p>
    <w:p w:rsidR="00DC793B" w:rsidRPr="00B14102" w:rsidRDefault="00DC793B" w:rsidP="00DC793B">
      <w:pPr>
        <w:pStyle w:val="affffb"/>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rsidR="00DC793B" w:rsidRPr="00B14102"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rsidR="00DC793B" w:rsidRPr="00B14102" w:rsidRDefault="00DC793B" w:rsidP="00DC793B">
      <w:pPr>
        <w:pStyle w:val="affffb"/>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rsidR="00DC793B" w:rsidRPr="00B14102" w:rsidRDefault="00DC793B" w:rsidP="009A2F9D">
      <w:pPr>
        <w:pStyle w:val="4"/>
        <w:rPr>
          <w:lang w:eastAsia="zh-CN"/>
        </w:rPr>
      </w:pPr>
      <w:r w:rsidRPr="00B14102">
        <w:rPr>
          <w:lang w:eastAsia="zh-CN"/>
        </w:rPr>
        <w:lastRenderedPageBreak/>
        <w:t>输出</w:t>
      </w:r>
    </w:p>
    <w:p w:rsidR="00DC793B" w:rsidRPr="00B14102" w:rsidRDefault="00DC793B" w:rsidP="00DC793B">
      <w:pPr>
        <w:pStyle w:val="affffb"/>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rsidR="00DC793B" w:rsidRPr="00B14102" w:rsidRDefault="00DC793B" w:rsidP="009A2F9D">
      <w:pPr>
        <w:pStyle w:val="4"/>
        <w:rPr>
          <w:lang w:eastAsia="zh-CN"/>
        </w:rPr>
      </w:pPr>
      <w:r>
        <w:rPr>
          <w:lang w:eastAsia="zh-CN"/>
        </w:rPr>
        <w:t>输入样例</w:t>
      </w:r>
      <w:r>
        <w:rPr>
          <w:rFonts w:hint="eastAsia"/>
          <w:lang w:eastAsia="zh-CN"/>
        </w:rPr>
        <w:t>1</w:t>
      </w:r>
      <w:r w:rsidRPr="00B14102">
        <w:rPr>
          <w:lang w:eastAsia="zh-CN"/>
        </w:rPr>
        <w:t> </w:t>
      </w:r>
    </w:p>
    <w:p w:rsidR="00DC793B" w:rsidRDefault="00DC793B" w:rsidP="00DC793B">
      <w:pPr>
        <w:pStyle w:val="affffc"/>
        <w:ind w:left="420"/>
      </w:pPr>
      <w:r>
        <w:t>3</w:t>
      </w:r>
    </w:p>
    <w:p w:rsidR="00DC793B" w:rsidRDefault="00DC793B" w:rsidP="00DC793B">
      <w:pPr>
        <w:pStyle w:val="affffc"/>
        <w:ind w:left="420"/>
      </w:pPr>
      <w:r>
        <w:t>4 5 6</w:t>
      </w:r>
    </w:p>
    <w:p w:rsidR="00DC793B" w:rsidRDefault="00DC793B" w:rsidP="00DC793B">
      <w:pPr>
        <w:pStyle w:val="affffc"/>
        <w:ind w:left="420"/>
      </w:pPr>
      <w:r>
        <w:t>7 8 9</w:t>
      </w:r>
    </w:p>
    <w:p w:rsidR="00DC793B" w:rsidRPr="00B14102" w:rsidRDefault="00DC793B" w:rsidP="00DC793B">
      <w:pPr>
        <w:pStyle w:val="affffc"/>
        <w:ind w:left="420"/>
      </w:pPr>
      <w:r>
        <w:t>5 5 10</w:t>
      </w:r>
    </w:p>
    <w:p w:rsidR="00DC793B" w:rsidRPr="00B14102" w:rsidRDefault="00DC793B" w:rsidP="009A2F9D">
      <w:pPr>
        <w:pStyle w:val="4"/>
        <w:rPr>
          <w:lang w:eastAsia="zh-CN"/>
        </w:rPr>
      </w:pPr>
      <w:r>
        <w:rPr>
          <w:lang w:eastAsia="zh-CN"/>
        </w:rPr>
        <w:t>输出样例</w:t>
      </w:r>
      <w:r>
        <w:rPr>
          <w:rFonts w:hint="eastAsia"/>
          <w:lang w:eastAsia="zh-CN"/>
        </w:rPr>
        <w:t>1</w:t>
      </w:r>
    </w:p>
    <w:p w:rsidR="00DC793B" w:rsidRDefault="00DC793B" w:rsidP="00DC793B">
      <w:pPr>
        <w:pStyle w:val="affffc"/>
        <w:ind w:left="420"/>
      </w:pPr>
      <w:r>
        <w:t>OK</w:t>
      </w:r>
    </w:p>
    <w:p w:rsidR="00DC793B" w:rsidRDefault="00DC793B" w:rsidP="00DC793B">
      <w:pPr>
        <w:pStyle w:val="affffc"/>
        <w:ind w:left="420"/>
      </w:pPr>
      <w:r>
        <w:t>OK</w:t>
      </w:r>
    </w:p>
    <w:p w:rsidR="00DC793B" w:rsidRDefault="00DC793B" w:rsidP="00DC793B">
      <w:pPr>
        <w:pStyle w:val="affffc"/>
        <w:ind w:left="420"/>
      </w:pPr>
      <w:r>
        <w:t>NO</w:t>
      </w:r>
    </w:p>
    <w:p w:rsidR="00DC793B" w:rsidRPr="00B14102" w:rsidRDefault="00DC793B" w:rsidP="009A2F9D">
      <w:pPr>
        <w:pStyle w:val="4"/>
        <w:rPr>
          <w:lang w:eastAsia="zh-CN"/>
        </w:rPr>
      </w:pPr>
      <w:r>
        <w:rPr>
          <w:lang w:eastAsia="zh-CN"/>
        </w:rPr>
        <w:t>输入样例</w:t>
      </w:r>
      <w:r>
        <w:rPr>
          <w:lang w:eastAsia="zh-CN"/>
        </w:rPr>
        <w:t>2</w:t>
      </w:r>
    </w:p>
    <w:p w:rsidR="00DC793B" w:rsidRDefault="00DC793B" w:rsidP="00DC793B">
      <w:pPr>
        <w:pStyle w:val="affffc"/>
        <w:ind w:left="420"/>
      </w:pPr>
      <w:r>
        <w:t>13</w:t>
      </w:r>
    </w:p>
    <w:p w:rsidR="00DC793B" w:rsidRDefault="00DC793B" w:rsidP="00DC793B">
      <w:pPr>
        <w:pStyle w:val="affffc"/>
        <w:ind w:left="420"/>
      </w:pPr>
      <w:r>
        <w:t>560 500 484</w:t>
      </w:r>
    </w:p>
    <w:p w:rsidR="00DC793B" w:rsidRDefault="00DC793B" w:rsidP="00DC793B">
      <w:pPr>
        <w:pStyle w:val="affffc"/>
        <w:ind w:left="420"/>
      </w:pPr>
      <w:r>
        <w:t>484 425 922</w:t>
      </w:r>
    </w:p>
    <w:p w:rsidR="00DC793B" w:rsidRDefault="00DC793B" w:rsidP="00DC793B">
      <w:pPr>
        <w:pStyle w:val="affffc"/>
        <w:ind w:left="420"/>
      </w:pPr>
      <w:r>
        <w:t>551 524 802</w:t>
      </w:r>
    </w:p>
    <w:p w:rsidR="00DC793B" w:rsidRDefault="00DC793B" w:rsidP="00DC793B">
      <w:pPr>
        <w:pStyle w:val="affffc"/>
        <w:ind w:left="420"/>
      </w:pPr>
      <w:r>
        <w:t>624 240 875</w:t>
      </w:r>
    </w:p>
    <w:p w:rsidR="00DC793B" w:rsidRDefault="00DC793B" w:rsidP="00DC793B">
      <w:pPr>
        <w:pStyle w:val="affffc"/>
        <w:ind w:left="420"/>
      </w:pPr>
      <w:r>
        <w:t>563 609 82</w:t>
      </w:r>
    </w:p>
    <w:p w:rsidR="00DC793B" w:rsidRDefault="00DC793B" w:rsidP="00DC793B">
      <w:pPr>
        <w:pStyle w:val="affffc"/>
        <w:ind w:left="420"/>
      </w:pPr>
      <w:r>
        <w:t>390 851 320</w:t>
      </w:r>
    </w:p>
    <w:p w:rsidR="00DC793B" w:rsidRDefault="00DC793B" w:rsidP="00DC793B">
      <w:pPr>
        <w:pStyle w:val="affffc"/>
        <w:ind w:left="420"/>
      </w:pPr>
      <w:r>
        <w:t>845 704 560</w:t>
      </w:r>
    </w:p>
    <w:p w:rsidR="00DC793B" w:rsidRDefault="00DC793B" w:rsidP="00DC793B">
      <w:pPr>
        <w:pStyle w:val="affffc"/>
        <w:ind w:left="420"/>
      </w:pPr>
      <w:r>
        <w:t>990 716 609</w:t>
      </w:r>
    </w:p>
    <w:p w:rsidR="00DC793B" w:rsidRDefault="00DC793B" w:rsidP="00DC793B">
      <w:pPr>
        <w:pStyle w:val="affffc"/>
        <w:ind w:left="420"/>
      </w:pPr>
      <w:r>
        <w:t>536 358 800</w:t>
      </w:r>
    </w:p>
    <w:p w:rsidR="00DC793B" w:rsidRDefault="00DC793B" w:rsidP="00DC793B">
      <w:pPr>
        <w:pStyle w:val="affffc"/>
        <w:ind w:left="420"/>
      </w:pPr>
      <w:r>
        <w:t>224 755 609</w:t>
      </w:r>
    </w:p>
    <w:p w:rsidR="00DC793B" w:rsidRDefault="00DC793B" w:rsidP="00DC793B">
      <w:pPr>
        <w:pStyle w:val="affffc"/>
        <w:ind w:left="420"/>
      </w:pPr>
      <w:r>
        <w:t>894 441 85</w:t>
      </w:r>
    </w:p>
    <w:p w:rsidR="00DC793B" w:rsidRDefault="00DC793B" w:rsidP="00DC793B">
      <w:pPr>
        <w:pStyle w:val="affffc"/>
        <w:ind w:left="420"/>
      </w:pPr>
      <w:r>
        <w:t>228 88 329</w:t>
      </w:r>
    </w:p>
    <w:p w:rsidR="00DC793B" w:rsidRPr="00B14102" w:rsidRDefault="00DC793B" w:rsidP="00DC793B">
      <w:pPr>
        <w:pStyle w:val="affffc"/>
        <w:ind w:left="420"/>
      </w:pPr>
      <w:r>
        <w:t>952 362 480</w:t>
      </w:r>
    </w:p>
    <w:p w:rsidR="00DC793B" w:rsidRPr="00B14102" w:rsidRDefault="00DC793B" w:rsidP="009A2F9D">
      <w:pPr>
        <w:pStyle w:val="4"/>
        <w:rPr>
          <w:lang w:eastAsia="zh-CN"/>
        </w:rPr>
      </w:pPr>
      <w:r>
        <w:rPr>
          <w:lang w:eastAsia="zh-CN"/>
        </w:rPr>
        <w:t>输出样例</w:t>
      </w:r>
      <w:r>
        <w:rPr>
          <w:lang w:eastAsia="zh-CN"/>
        </w:rPr>
        <w:t>2</w:t>
      </w:r>
    </w:p>
    <w:p w:rsidR="00DC793B" w:rsidRDefault="00DC793B" w:rsidP="00DC793B">
      <w:pPr>
        <w:pStyle w:val="affffc"/>
        <w:ind w:left="420"/>
      </w:pPr>
      <w:r>
        <w:t>OK</w:t>
      </w:r>
    </w:p>
    <w:p w:rsidR="00DC793B" w:rsidRDefault="00DC793B" w:rsidP="00DC793B">
      <w:pPr>
        <w:pStyle w:val="affffc"/>
        <w:ind w:left="420"/>
      </w:pPr>
      <w:r>
        <w:t>NO</w:t>
      </w:r>
    </w:p>
    <w:p w:rsidR="00DC793B" w:rsidRDefault="00DC793B" w:rsidP="00DC793B">
      <w:pPr>
        <w:pStyle w:val="affffc"/>
        <w:ind w:left="420"/>
      </w:pPr>
      <w:r>
        <w:t>OK</w:t>
      </w:r>
    </w:p>
    <w:p w:rsidR="00DC793B" w:rsidRDefault="00DC793B" w:rsidP="00DC793B">
      <w:pPr>
        <w:pStyle w:val="affffc"/>
        <w:ind w:left="420"/>
      </w:pPr>
      <w:r>
        <w:t>NO</w:t>
      </w:r>
    </w:p>
    <w:p w:rsidR="00DC793B" w:rsidRDefault="00DC793B" w:rsidP="00DC793B">
      <w:pPr>
        <w:pStyle w:val="affffc"/>
        <w:ind w:left="420"/>
      </w:pPr>
      <w:r>
        <w:t>OK</w:t>
      </w:r>
    </w:p>
    <w:p w:rsidR="00DC793B" w:rsidRDefault="00DC793B" w:rsidP="00DC793B">
      <w:pPr>
        <w:pStyle w:val="affffc"/>
        <w:ind w:left="420"/>
      </w:pPr>
      <w:r>
        <w:t>NO</w:t>
      </w:r>
    </w:p>
    <w:p w:rsidR="00DC793B" w:rsidRDefault="00DC793B" w:rsidP="00DC793B">
      <w:pPr>
        <w:pStyle w:val="affffc"/>
        <w:ind w:left="420"/>
      </w:pPr>
      <w:r>
        <w:t>OK</w:t>
      </w:r>
    </w:p>
    <w:p w:rsidR="00DC793B" w:rsidRDefault="00DC793B" w:rsidP="00DC793B">
      <w:pPr>
        <w:pStyle w:val="affffc"/>
        <w:ind w:left="420"/>
      </w:pPr>
      <w:r>
        <w:t>OK</w:t>
      </w:r>
    </w:p>
    <w:p w:rsidR="00DC793B" w:rsidRDefault="00DC793B" w:rsidP="00DC793B">
      <w:pPr>
        <w:pStyle w:val="affffc"/>
        <w:ind w:left="420"/>
      </w:pPr>
      <w:r>
        <w:t>OK</w:t>
      </w:r>
    </w:p>
    <w:p w:rsidR="00DC793B" w:rsidRDefault="00DC793B" w:rsidP="00DC793B">
      <w:pPr>
        <w:pStyle w:val="affffc"/>
        <w:ind w:left="420"/>
      </w:pPr>
      <w:r>
        <w:t>OK</w:t>
      </w:r>
    </w:p>
    <w:p w:rsidR="00DC793B" w:rsidRDefault="00DC793B" w:rsidP="00DC793B">
      <w:pPr>
        <w:pStyle w:val="affffc"/>
        <w:ind w:left="420"/>
      </w:pPr>
      <w:r>
        <w:lastRenderedPageBreak/>
        <w:t>NO</w:t>
      </w:r>
    </w:p>
    <w:p w:rsidR="00DC793B" w:rsidRDefault="00DC793B" w:rsidP="00DC793B">
      <w:pPr>
        <w:pStyle w:val="affffc"/>
        <w:ind w:left="420"/>
      </w:pPr>
      <w:r>
        <w:t>NO</w:t>
      </w:r>
    </w:p>
    <w:p w:rsidR="00DC793B" w:rsidRPr="00D95AF0" w:rsidRDefault="00DC793B" w:rsidP="00DC793B">
      <w:pPr>
        <w:pStyle w:val="affffc"/>
        <w:ind w:left="420"/>
      </w:pPr>
      <w:r>
        <w:t>NO</w:t>
      </w:r>
    </w:p>
    <w:p w:rsidR="00210421" w:rsidRDefault="00CF7ED0">
      <w:r>
        <w:rPr>
          <w:b/>
        </w:rPr>
        <w:t>解题思路</w:t>
      </w:r>
    </w:p>
    <w:p w:rsidR="00210421" w:rsidRDefault="00CF7ED0">
      <w:pPr>
        <w:ind w:firstLine="420"/>
      </w:pPr>
      <w:r>
        <w:t>本题判断三个数是否能构成三角形，并确定三角形类型。程序先排序三个数，然后判断：若两小边之和</w:t>
      </w:r>
      <w:r>
        <w:t>≤</w:t>
      </w:r>
      <w:r>
        <w:t>最大边则不能构成三角形；若</w:t>
      </w:r>
      <w:r>
        <w:t>a²+b²=c²</w:t>
      </w:r>
      <w:r>
        <w:t>则为直角三角形；若</w:t>
      </w:r>
      <w:r>
        <w:t>a²+b²&gt;c²</w:t>
      </w:r>
      <w:r>
        <w:t>则为锐角三角形；否则为钝角三角形。</w:t>
      </w:r>
    </w:p>
    <w:p w:rsidR="00DC793B" w:rsidRDefault="00DC793B" w:rsidP="009A2F9D">
      <w:pPr>
        <w:pStyle w:val="4"/>
        <w:rPr>
          <w:lang w:eastAsia="zh-CN"/>
        </w:rPr>
      </w:pPr>
      <w:r>
        <w:t>参考代码</w:t>
      </w:r>
      <w:r>
        <w:t>(C++)</w:t>
      </w:r>
    </w:p>
    <w:p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三数判断</w:t>
      </w:r>
    </w:p>
    <w:p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&lt;iostream&gt;</w:t>
      </w:r>
      <w:r w:rsidRPr="00D54746">
        <w:rPr>
          <w:rFonts w:ascii="Consolas" w:hAnsi="Consolas" w:cs="宋体"/>
          <w:color w:val="000000"/>
          <w:sz w:val="18"/>
          <w:szCs w:val="18"/>
          <w:bdr w:val="none" w:sz="0" w:space="0" w:color="auto" w:frame="1"/>
          <w:lang w:eastAsia="zh-CN"/>
        </w:rPr>
        <w:t>  </w:t>
      </w:r>
    </w:p>
    <w:p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&lt;algorithm&gt;</w:t>
      </w:r>
      <w:r w:rsidRPr="00D54746">
        <w:rPr>
          <w:rFonts w:ascii="Consolas" w:hAnsi="Consolas" w:cs="宋体"/>
          <w:color w:val="000000"/>
          <w:sz w:val="18"/>
          <w:szCs w:val="18"/>
          <w:bdr w:val="none" w:sz="0" w:space="0" w:color="auto" w:frame="1"/>
          <w:lang w:eastAsia="zh-CN"/>
        </w:rPr>
        <w:t>  </w:t>
      </w:r>
    </w:p>
    <w:p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using</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namespace</w:t>
      </w:r>
      <w:r w:rsidRPr="00D54746">
        <w:rPr>
          <w:rFonts w:ascii="Consolas" w:hAnsi="Consolas" w:cs="宋体"/>
          <w:color w:val="000000"/>
          <w:sz w:val="18"/>
          <w:szCs w:val="18"/>
          <w:bdr w:val="none" w:sz="0" w:space="0" w:color="auto" w:frame="1"/>
          <w:lang w:eastAsia="zh-CN"/>
        </w:rPr>
        <w:t> std;  </w:t>
      </w:r>
    </w:p>
    <w:p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const</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 7;</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只需要判断</w:t>
      </w:r>
      <w:r w:rsidRPr="00D54746">
        <w:rPr>
          <w:rFonts w:ascii="Consolas" w:hAnsi="Consolas" w:cs="宋体"/>
          <w:color w:val="008200"/>
          <w:sz w:val="18"/>
          <w:szCs w:val="18"/>
          <w:bdr w:val="none" w:sz="0" w:space="0" w:color="auto" w:frame="1"/>
          <w:lang w:eastAsia="zh-CN"/>
        </w:rPr>
        <w:t>3</w:t>
      </w:r>
      <w:r w:rsidRPr="00D54746">
        <w:rPr>
          <w:rFonts w:ascii="Consolas" w:hAnsi="Consolas" w:cs="宋体"/>
          <w:color w:val="008200"/>
          <w:sz w:val="18"/>
          <w:szCs w:val="18"/>
          <w:bdr w:val="none" w:sz="0" w:space="0" w:color="auto" w:frame="1"/>
          <w:lang w:eastAsia="zh-CN"/>
        </w:rPr>
        <w:t>个数</w:t>
      </w:r>
      <w:r w:rsidRPr="00D54746">
        <w:rPr>
          <w:rFonts w:ascii="Consolas" w:hAnsi="Consolas" w:cs="宋体"/>
          <w:color w:val="000000"/>
          <w:sz w:val="18"/>
          <w:szCs w:val="18"/>
          <w:bdr w:val="none" w:sz="0" w:space="0" w:color="auto" w:frame="1"/>
          <w:lang w:eastAsia="zh-CN"/>
        </w:rPr>
        <w:t>  </w:t>
      </w:r>
    </w:p>
    <w:p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a[N];  </w:t>
      </w:r>
    </w:p>
    <w:p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main()  </w:t>
      </w:r>
    </w:p>
    <w:p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cin&gt;&gt;n;</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0000"/>
          <w:sz w:val="18"/>
          <w:szCs w:val="18"/>
          <w:bdr w:val="none" w:sz="0" w:space="0" w:color="auto" w:frame="1"/>
          <w:lang w:eastAsia="zh-CN"/>
        </w:rPr>
        <w:t>  </w:t>
      </w:r>
    </w:p>
    <w:p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while</w:t>
      </w:r>
      <w:r w:rsidRPr="00D54746">
        <w:rPr>
          <w:rFonts w:ascii="Consolas" w:hAnsi="Consolas" w:cs="宋体"/>
          <w:color w:val="000000"/>
          <w:sz w:val="18"/>
          <w:szCs w:val="18"/>
          <w:bdr w:val="none" w:sz="0" w:space="0" w:color="auto" w:frame="1"/>
          <w:lang w:eastAsia="zh-CN"/>
        </w:rPr>
        <w:t> (n--){</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8200"/>
          <w:sz w:val="18"/>
          <w:szCs w:val="18"/>
          <w:bdr w:val="none" w:sz="0" w:space="0" w:color="auto" w:frame="1"/>
          <w:lang w:eastAsia="zh-CN"/>
        </w:rPr>
        <w:t>组数据</w:t>
      </w:r>
      <w:r w:rsidRPr="00D54746">
        <w:rPr>
          <w:rFonts w:ascii="Consolas" w:hAnsi="Consolas" w:cs="宋体"/>
          <w:color w:val="000000"/>
          <w:sz w:val="18"/>
          <w:szCs w:val="18"/>
          <w:bdr w:val="none" w:sz="0" w:space="0" w:color="auto" w:frame="1"/>
          <w:lang w:eastAsia="zh-CN"/>
        </w:rPr>
        <w:t>  </w:t>
      </w:r>
    </w:p>
    <w:p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cin&gt;&gt;a[0];</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读入第一个数，这个数存储最大值</w:t>
      </w:r>
      <w:r w:rsidRPr="00D54746">
        <w:rPr>
          <w:rFonts w:ascii="Consolas" w:hAnsi="Consolas" w:cs="宋体"/>
          <w:color w:val="000000"/>
          <w:sz w:val="18"/>
          <w:szCs w:val="18"/>
          <w:bdr w:val="none" w:sz="0" w:space="0" w:color="auto" w:frame="1"/>
          <w:lang w:eastAsia="zh-CN"/>
        </w:rPr>
        <w:t>  </w:t>
      </w:r>
    </w:p>
    <w:p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for</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i = 1; i &lt;= 2; i++)  </w:t>
      </w:r>
    </w:p>
    <w:p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 &gt;&gt; a[i];</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读入数据</w:t>
      </w:r>
      <w:r w:rsidRPr="00D54746">
        <w:rPr>
          <w:rFonts w:ascii="Consolas" w:hAnsi="Consolas" w:cs="宋体"/>
          <w:color w:val="000000"/>
          <w:sz w:val="18"/>
          <w:szCs w:val="18"/>
          <w:bdr w:val="none" w:sz="0" w:space="0" w:color="auto" w:frame="1"/>
          <w:lang w:eastAsia="zh-CN"/>
        </w:rPr>
        <w:t>  </w:t>
      </w:r>
    </w:p>
    <w:p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if</w:t>
      </w:r>
      <w:r w:rsidRPr="00D54746">
        <w:rPr>
          <w:rFonts w:ascii="Consolas" w:hAnsi="Consolas" w:cs="宋体"/>
          <w:color w:val="000000"/>
          <w:sz w:val="18"/>
          <w:szCs w:val="18"/>
          <w:bdr w:val="none" w:sz="0" w:space="0" w:color="auto" w:frame="1"/>
          <w:lang w:eastAsia="zh-CN"/>
        </w:rPr>
        <w:t> (a[0]&lt;a[i]) swap(a[0],a[i]);</w:t>
      </w:r>
      <w:r w:rsidRPr="00D54746">
        <w:rPr>
          <w:rFonts w:ascii="Consolas" w:hAnsi="Consolas" w:cs="宋体"/>
          <w:color w:val="008200"/>
          <w:sz w:val="18"/>
          <w:szCs w:val="18"/>
          <w:bdr w:val="none" w:sz="0" w:space="0" w:color="auto" w:frame="1"/>
          <w:lang w:eastAsia="zh-CN"/>
        </w:rPr>
        <w:t>//a[0]</w:t>
      </w:r>
      <w:r w:rsidRPr="00D54746">
        <w:rPr>
          <w:rFonts w:ascii="Consolas" w:hAnsi="Consolas" w:cs="宋体"/>
          <w:color w:val="008200"/>
          <w:sz w:val="18"/>
          <w:szCs w:val="18"/>
          <w:bdr w:val="none" w:sz="0" w:space="0" w:color="auto" w:frame="1"/>
          <w:lang w:eastAsia="zh-CN"/>
        </w:rPr>
        <w:t>存储最大值</w:t>
      </w:r>
      <w:r w:rsidRPr="00D54746">
        <w:rPr>
          <w:rFonts w:ascii="Consolas" w:hAnsi="Consolas" w:cs="宋体"/>
          <w:color w:val="000000"/>
          <w:sz w:val="18"/>
          <w:szCs w:val="18"/>
          <w:bdr w:val="none" w:sz="0" w:space="0" w:color="auto" w:frame="1"/>
          <w:lang w:eastAsia="zh-CN"/>
        </w:rPr>
        <w:t>  </w:t>
      </w:r>
    </w:p>
    <w:p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cout&lt;&lt;(a[0]&lt;a[1]+a[2]?</w:t>
      </w:r>
      <w:r w:rsidRPr="00D54746">
        <w:rPr>
          <w:rFonts w:ascii="Consolas" w:hAnsi="Consolas" w:cs="宋体"/>
          <w:color w:val="0000FF"/>
          <w:sz w:val="18"/>
          <w:szCs w:val="18"/>
          <w:bdr w:val="none" w:sz="0" w:space="0" w:color="auto" w:frame="1"/>
          <w:lang w:eastAsia="zh-CN"/>
        </w:rPr>
        <w:t>"OK"</w:t>
      </w:r>
      <w:r w:rsidRPr="00D54746">
        <w:rPr>
          <w:rFonts w:ascii="Consolas" w:hAnsi="Consolas" w:cs="宋体"/>
          <w:color w:val="000000"/>
          <w:sz w:val="18"/>
          <w:szCs w:val="18"/>
          <w:bdr w:val="none" w:sz="0" w:space="0" w:color="auto" w:frame="1"/>
          <w:lang w:eastAsia="zh-CN"/>
        </w:rPr>
        <w:t>:</w:t>
      </w:r>
      <w:r w:rsidRPr="00D54746">
        <w:rPr>
          <w:rFonts w:ascii="Consolas" w:hAnsi="Consolas" w:cs="宋体"/>
          <w:color w:val="0000FF"/>
          <w:sz w:val="18"/>
          <w:szCs w:val="18"/>
          <w:bdr w:val="none" w:sz="0" w:space="0" w:color="auto" w:frame="1"/>
          <w:lang w:eastAsia="zh-CN"/>
        </w:rPr>
        <w:t>"NO"</w:t>
      </w:r>
      <w:r w:rsidRPr="00D54746">
        <w:rPr>
          <w:rFonts w:ascii="Consolas" w:hAnsi="Consolas" w:cs="宋体"/>
          <w:color w:val="000000"/>
          <w:sz w:val="18"/>
          <w:szCs w:val="18"/>
          <w:bdr w:val="none" w:sz="0" w:space="0" w:color="auto" w:frame="1"/>
          <w:lang w:eastAsia="zh-CN"/>
        </w:rPr>
        <w:t>)&lt;&lt;endl;</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输出可否构成三角形</w:t>
      </w:r>
      <w:r w:rsidRPr="00D54746">
        <w:rPr>
          <w:rFonts w:ascii="Consolas" w:hAnsi="Consolas" w:cs="宋体"/>
          <w:color w:val="000000"/>
          <w:sz w:val="18"/>
          <w:szCs w:val="18"/>
          <w:bdr w:val="none" w:sz="0" w:space="0" w:color="auto" w:frame="1"/>
          <w:lang w:eastAsia="zh-CN"/>
        </w:rPr>
        <w:t>  </w:t>
      </w:r>
    </w:p>
    <w:p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return</w:t>
      </w:r>
      <w:r w:rsidRPr="00D54746">
        <w:rPr>
          <w:rFonts w:ascii="Consolas" w:hAnsi="Consolas" w:cs="宋体"/>
          <w:color w:val="000000"/>
          <w:sz w:val="18"/>
          <w:szCs w:val="18"/>
          <w:bdr w:val="none" w:sz="0" w:space="0" w:color="auto" w:frame="1"/>
          <w:lang w:eastAsia="zh-CN"/>
        </w:rPr>
        <w:t> 0;  </w:t>
      </w:r>
    </w:p>
    <w:p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65" w:name="_Toc53733976"/>
      <w:r>
        <w:rPr>
          <w:rFonts w:hint="eastAsia"/>
          <w:lang w:eastAsia="zh-CN"/>
        </w:rPr>
        <w:t>灯的开关</w:t>
      </w:r>
      <w:r w:rsidRPr="005C5A2F">
        <w:rPr>
          <w:vertAlign w:val="superscript"/>
          <w:lang w:eastAsia="zh-CN"/>
        </w:rPr>
        <w:t>NQ0</w:t>
      </w:r>
      <w:r>
        <w:rPr>
          <w:vertAlign w:val="superscript"/>
          <w:lang w:eastAsia="zh-CN"/>
        </w:rPr>
        <w:t>57</w:t>
      </w:r>
      <w:bookmarkEnd w:id="65"/>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为了让小鲁意识到编程中数学和推理的重要，小华行小鲁过来，问他一个脑筋急转弯的题：</w:t>
      </w:r>
    </w:p>
    <w:p w:rsidR="00DC793B" w:rsidRDefault="00DC793B" w:rsidP="00DC793B">
      <w:pPr>
        <w:pStyle w:val="affffb"/>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w:t>
      </w:r>
    </w:p>
    <w:p w:rsidR="00DC793B" w:rsidRPr="00B14102" w:rsidRDefault="00DC793B" w:rsidP="00DC793B">
      <w:pPr>
        <w:pStyle w:val="affffb"/>
        <w:ind w:firstLine="420"/>
      </w:pPr>
      <w:r>
        <w:rPr>
          <w:rFonts w:hint="eastAsia"/>
        </w:rPr>
        <w:lastRenderedPageBreak/>
        <w:t>请统计出</w:t>
      </w:r>
      <w:r>
        <w:rPr>
          <w:rFonts w:hint="eastAsia"/>
        </w:rPr>
        <w:t xml:space="preserve"> n </w:t>
      </w:r>
      <w:r>
        <w:rPr>
          <w:rFonts w:hint="eastAsia"/>
        </w:rPr>
        <w:t>轮后有多少个亮着的灯泡。</w:t>
      </w:r>
    </w:p>
    <w:p w:rsidR="00DC793B" w:rsidRPr="00B14102"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输入若干行测试数据</w:t>
      </w:r>
    </w:p>
    <w:p w:rsidR="00DC793B" w:rsidRPr="00B14102" w:rsidRDefault="00DC793B" w:rsidP="00DC793B">
      <w:pPr>
        <w:pStyle w:val="affffb"/>
        <w:ind w:firstLine="420"/>
      </w:pPr>
      <w:r>
        <w:rPr>
          <w:rFonts w:hint="eastAsia"/>
        </w:rPr>
        <w:t>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465776">
        <w:rPr>
          <w:rFonts w:hint="eastAsia"/>
        </w:rPr>
        <w:t>每个测试数据输出一行，表示最后一共有多少灯泡是亮着的。</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c"/>
        <w:ind w:left="420"/>
      </w:pPr>
      <w:r>
        <w:t>3</w:t>
      </w:r>
    </w:p>
    <w:p w:rsidR="00DC793B" w:rsidRDefault="00DC793B" w:rsidP="00DC793B">
      <w:pPr>
        <w:pStyle w:val="affffc"/>
        <w:ind w:left="420"/>
      </w:pPr>
      <w:r>
        <w:t>5</w:t>
      </w:r>
    </w:p>
    <w:p w:rsidR="00DC793B" w:rsidRDefault="00DC793B" w:rsidP="00DC793B">
      <w:pPr>
        <w:pStyle w:val="affffc"/>
        <w:ind w:left="420"/>
      </w:pPr>
      <w:r>
        <w:t>7</w:t>
      </w:r>
    </w:p>
    <w:p w:rsidR="00DC793B" w:rsidRPr="00B14102" w:rsidRDefault="00DC793B" w:rsidP="00DC793B">
      <w:pPr>
        <w:pStyle w:val="affffc"/>
        <w:ind w:left="420"/>
      </w:pPr>
      <w:r>
        <w:t>10</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t>1</w:t>
      </w:r>
    </w:p>
    <w:p w:rsidR="00DC793B" w:rsidRDefault="00DC793B" w:rsidP="00DC793B">
      <w:pPr>
        <w:pStyle w:val="affffc"/>
        <w:ind w:left="420"/>
      </w:pPr>
      <w:r>
        <w:t>2</w:t>
      </w:r>
    </w:p>
    <w:p w:rsidR="00DC793B" w:rsidRDefault="00DC793B" w:rsidP="00DC793B">
      <w:pPr>
        <w:pStyle w:val="affffc"/>
        <w:ind w:left="420"/>
      </w:pPr>
      <w:r>
        <w:t>2</w:t>
      </w:r>
    </w:p>
    <w:p w:rsidR="00DC793B" w:rsidRDefault="00DC793B" w:rsidP="00DC793B">
      <w:pPr>
        <w:pStyle w:val="affffc"/>
        <w:ind w:left="420"/>
      </w:pPr>
      <w:r>
        <w:t>3</w:t>
      </w:r>
    </w:p>
    <w:p w:rsidR="00210421" w:rsidRDefault="00CF7ED0">
      <w:r>
        <w:rPr>
          <w:b/>
        </w:rPr>
        <w:t>解题思路</w:t>
      </w:r>
    </w:p>
    <w:p w:rsidR="00210421" w:rsidRDefault="00CF7ED0">
      <w:pPr>
        <w:ind w:firstLine="420"/>
      </w:pPr>
      <w:r>
        <w:t>本题对数组去重后输出。程序先排序数组，然后遍历，只输出与前一个不同的元素。</w:t>
      </w:r>
    </w:p>
    <w:p w:rsidR="00DC793B" w:rsidRDefault="00DC793B" w:rsidP="009A2F9D">
      <w:pPr>
        <w:pStyle w:val="4"/>
      </w:pPr>
      <w:r>
        <w:t>参考代码</w:t>
      </w:r>
      <w:r>
        <w:t>(C++)</w:t>
      </w:r>
    </w:p>
    <w:p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灯的开关</w:t>
      </w:r>
    </w:p>
    <w:p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&lt;iostream&gt;</w:t>
      </w:r>
      <w:r w:rsidRPr="00465776">
        <w:rPr>
          <w:rFonts w:ascii="Consolas" w:hAnsi="Consolas" w:cs="宋体"/>
          <w:color w:val="000000"/>
          <w:sz w:val="18"/>
          <w:szCs w:val="18"/>
          <w:bdr w:val="none" w:sz="0" w:space="0" w:color="auto" w:frame="1"/>
          <w:lang w:eastAsia="zh-CN"/>
        </w:rPr>
        <w:t>  </w:t>
      </w:r>
    </w:p>
    <w:p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&lt;cmath&gt;</w:t>
      </w:r>
      <w:r w:rsidRPr="00465776">
        <w:rPr>
          <w:rFonts w:ascii="Consolas" w:hAnsi="Consolas" w:cs="宋体"/>
          <w:color w:val="000000"/>
          <w:sz w:val="18"/>
          <w:szCs w:val="18"/>
          <w:bdr w:val="none" w:sz="0" w:space="0" w:color="auto" w:frame="1"/>
          <w:lang w:eastAsia="zh-CN"/>
        </w:rPr>
        <w:t>  </w:t>
      </w:r>
    </w:p>
    <w:p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006699"/>
          <w:sz w:val="18"/>
          <w:szCs w:val="18"/>
          <w:bdr w:val="none" w:sz="0" w:space="0" w:color="auto" w:frame="1"/>
          <w:lang w:eastAsia="zh-CN"/>
        </w:rPr>
        <w:t>using</w:t>
      </w: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namespace</w:t>
      </w:r>
      <w:r w:rsidRPr="00465776">
        <w:rPr>
          <w:rFonts w:ascii="Consolas" w:hAnsi="Consolas" w:cs="宋体"/>
          <w:color w:val="000000"/>
          <w:sz w:val="18"/>
          <w:szCs w:val="18"/>
          <w:bdr w:val="none" w:sz="0" w:space="0" w:color="auto" w:frame="1"/>
          <w:lang w:eastAsia="zh-CN"/>
        </w:rPr>
        <w:t> std;  </w:t>
      </w:r>
    </w:p>
    <w:p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main()  </w:t>
      </w:r>
    </w:p>
    <w:p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n;  </w:t>
      </w:r>
    </w:p>
    <w:p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while</w:t>
      </w:r>
      <w:r w:rsidRPr="00465776">
        <w:rPr>
          <w:rFonts w:ascii="Consolas" w:hAnsi="Consolas" w:cs="宋体"/>
          <w:color w:val="000000"/>
          <w:sz w:val="18"/>
          <w:szCs w:val="18"/>
          <w:bdr w:val="none" w:sz="0" w:space="0" w:color="auto" w:frame="1"/>
          <w:lang w:eastAsia="zh-CN"/>
        </w:rPr>
        <w:t>(cin&gt;&gt;n)  </w:t>
      </w:r>
    </w:p>
    <w:p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cout&lt;&lt;(</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)sqrt(n)&lt;&lt;endl;  </w:t>
      </w:r>
    </w:p>
    <w:p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return</w:t>
      </w:r>
      <w:r w:rsidRPr="00465776">
        <w:rPr>
          <w:rFonts w:ascii="Consolas" w:hAnsi="Consolas" w:cs="宋体"/>
          <w:color w:val="000000"/>
          <w:sz w:val="18"/>
          <w:szCs w:val="18"/>
          <w:bdr w:val="none" w:sz="0" w:space="0" w:color="auto" w:frame="1"/>
          <w:lang w:eastAsia="zh-CN"/>
        </w:rPr>
        <w:t> 0;      </w:t>
      </w:r>
    </w:p>
    <w:p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66" w:name="_Toc53733977"/>
      <w:r>
        <w:rPr>
          <w:rFonts w:hint="eastAsia"/>
          <w:lang w:eastAsia="zh-CN"/>
        </w:rPr>
        <w:lastRenderedPageBreak/>
        <w:t>两数之和</w:t>
      </w:r>
      <w:r w:rsidRPr="005C5A2F">
        <w:rPr>
          <w:vertAlign w:val="superscript"/>
          <w:lang w:eastAsia="zh-CN"/>
        </w:rPr>
        <w:t>NQ0</w:t>
      </w:r>
      <w:r>
        <w:rPr>
          <w:vertAlign w:val="superscript"/>
          <w:lang w:eastAsia="zh-CN"/>
        </w:rPr>
        <w:t>58</w:t>
      </w:r>
      <w:bookmarkEnd w:id="66"/>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双指针是极其常用的算法，这是必须学会，也是不可不会的。</w:t>
      </w:r>
    </w:p>
    <w:p w:rsidR="00DC793B" w:rsidRPr="00F965A3" w:rsidRDefault="00DC793B" w:rsidP="00DC793B">
      <w:pPr>
        <w:pStyle w:val="affffb"/>
        <w:ind w:firstLine="420"/>
      </w:pPr>
      <w:r>
        <w:rPr>
          <w:rFonts w:hint="eastAsia"/>
        </w:rPr>
        <w:t>但是双指针看似简单，背后的思想并不容易掌握，小华深谙此理，为了帮助小鲁一步一步的掌握这编程利器，他为小鲁精心设计了三道题：</w:t>
      </w:r>
    </w:p>
    <w:p w:rsidR="00DC793B" w:rsidRDefault="00DC793B" w:rsidP="00DC793B">
      <w:pPr>
        <w:pStyle w:val="affffb"/>
        <w:ind w:firstLine="420"/>
      </w:pPr>
      <w:r>
        <w:rPr>
          <w:rFonts w:hint="eastAsia"/>
        </w:rPr>
        <w:t>第一题：</w:t>
      </w:r>
    </w:p>
    <w:p w:rsidR="00DC793B" w:rsidRPr="00F965A3" w:rsidRDefault="00DC793B" w:rsidP="00DC793B">
      <w:pPr>
        <w:pStyle w:val="affffb"/>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w:t>
      </w:r>
    </w:p>
    <w:p w:rsidR="00DC793B" w:rsidRPr="00F965A3" w:rsidRDefault="00DC793B" w:rsidP="00DC793B">
      <w:pPr>
        <w:pStyle w:val="affffb"/>
        <w:ind w:firstLine="420"/>
      </w:pPr>
      <w:r>
        <w:rPr>
          <w:rFonts w:hint="eastAsia"/>
        </w:rPr>
        <w:t>你可以假设每种输入只会对应一个答案。</w:t>
      </w:r>
    </w:p>
    <w:p w:rsidR="00DC793B" w:rsidRPr="00B14102" w:rsidRDefault="00DC793B" w:rsidP="00CD2CE9">
      <w:pPr>
        <w:pStyle w:val="affffc"/>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rsidR="00DC793B" w:rsidRPr="00B14102"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b"/>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c"/>
        <w:ind w:left="420"/>
      </w:pPr>
      <w:r>
        <w:t>17 7</w:t>
      </w:r>
    </w:p>
    <w:p w:rsidR="00DC793B" w:rsidRPr="00B14102" w:rsidRDefault="00DC793B" w:rsidP="00DC793B">
      <w:pPr>
        <w:pStyle w:val="affffc"/>
        <w:ind w:left="420"/>
      </w:pPr>
      <w:r>
        <w:t>1 3 5 7 10 11 19</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rsidRPr="00F965A3">
        <w:t>3 4</w:t>
      </w:r>
    </w:p>
    <w:p w:rsidR="00210421" w:rsidRDefault="00CF7ED0">
      <w:r>
        <w:rPr>
          <w:b/>
        </w:rPr>
        <w:t>解题思路</w:t>
      </w:r>
    </w:p>
    <w:p w:rsidR="00210421" w:rsidRDefault="00CF7ED0">
      <w:pPr>
        <w:ind w:firstLine="420"/>
      </w:pPr>
      <w:r>
        <w:t>本题找出数组中第</w:t>
      </w:r>
      <w:r>
        <w:t>k</w:t>
      </w:r>
      <w:r>
        <w:t>大的数。程序排序数组后，第</w:t>
      </w:r>
      <w:r>
        <w:t>k</w:t>
      </w:r>
      <w:r>
        <w:t>大的数即为下标</w:t>
      </w:r>
      <w:r>
        <w:t>n-k</w:t>
      </w:r>
      <w:r>
        <w:t>的元素（升序排列）。</w:t>
      </w:r>
    </w:p>
    <w:p w:rsidR="00DC793B" w:rsidRDefault="00DC793B" w:rsidP="009A2F9D">
      <w:pPr>
        <w:pStyle w:val="4"/>
      </w:pPr>
      <w:r>
        <w:t>参考代码</w:t>
      </w:r>
      <w:r>
        <w:t>(C++)</w:t>
      </w:r>
    </w:p>
    <w:p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两数之和</w:t>
      </w:r>
    </w:p>
    <w:p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lastRenderedPageBreak/>
        <w:t>#include &lt;iostream&gt;</w:t>
      </w:r>
      <w:r w:rsidRPr="00F965A3">
        <w:rPr>
          <w:rFonts w:ascii="Consolas" w:hAnsi="Consolas" w:cs="宋体"/>
          <w:color w:val="000000"/>
          <w:sz w:val="18"/>
          <w:szCs w:val="18"/>
          <w:bdr w:val="none" w:sz="0" w:space="0" w:color="auto" w:frame="1"/>
          <w:lang w:eastAsia="zh-CN"/>
        </w:rPr>
        <w:t>  </w:t>
      </w:r>
    </w:p>
    <w:p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&lt;vector&gt;</w:t>
      </w:r>
      <w:r w:rsidRPr="00F965A3">
        <w:rPr>
          <w:rFonts w:ascii="Consolas" w:hAnsi="Consolas" w:cs="宋体"/>
          <w:color w:val="000000"/>
          <w:sz w:val="18"/>
          <w:szCs w:val="18"/>
          <w:bdr w:val="none" w:sz="0" w:space="0" w:color="auto" w:frame="1"/>
          <w:lang w:eastAsia="zh-CN"/>
        </w:rPr>
        <w:t>  </w:t>
      </w:r>
    </w:p>
    <w:p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006699"/>
          <w:sz w:val="18"/>
          <w:szCs w:val="18"/>
          <w:bdr w:val="none" w:sz="0" w:space="0" w:color="auto" w:frame="1"/>
          <w:lang w:eastAsia="zh-CN"/>
        </w:rPr>
        <w:t>using</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namespace</w:t>
      </w:r>
      <w:r w:rsidRPr="00F965A3">
        <w:rPr>
          <w:rFonts w:ascii="Consolas" w:hAnsi="Consolas" w:cs="宋体"/>
          <w:color w:val="000000"/>
          <w:sz w:val="18"/>
          <w:szCs w:val="18"/>
          <w:bdr w:val="none" w:sz="0" w:space="0" w:color="auto" w:frame="1"/>
          <w:lang w:eastAsia="zh-CN"/>
        </w:rPr>
        <w:t> std;  </w:t>
      </w:r>
    </w:p>
    <w:p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main() {  </w:t>
      </w:r>
    </w:p>
    <w:p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target, n, x;  </w:t>
      </w:r>
    </w:p>
    <w:p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vector&lt;</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&gt; a;  </w:t>
      </w:r>
    </w:p>
    <w:p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target &gt;&gt; n;  </w:t>
      </w:r>
    </w:p>
    <w:p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i &lt; n; i++) {  </w:t>
      </w:r>
    </w:p>
    <w:p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x;  </w:t>
      </w:r>
    </w:p>
    <w:p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a.push_back(x);  </w:t>
      </w:r>
    </w:p>
    <w:p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color w:val="008200"/>
          <w:sz w:val="18"/>
          <w:szCs w:val="18"/>
          <w:bdr w:val="none" w:sz="0" w:space="0" w:color="auto" w:frame="1"/>
          <w:lang w:eastAsia="zh-CN"/>
        </w:rPr>
        <w:t>//</w:t>
      </w:r>
      <w:r w:rsidRPr="00F965A3">
        <w:rPr>
          <w:rFonts w:ascii="Consolas" w:hAnsi="Consolas" w:cs="宋体"/>
          <w:color w:val="008200"/>
          <w:sz w:val="18"/>
          <w:szCs w:val="18"/>
          <w:bdr w:val="none" w:sz="0" w:space="0" w:color="auto" w:frame="1"/>
          <w:lang w:eastAsia="zh-CN"/>
        </w:rPr>
        <w:t>双指针算法</w:t>
      </w:r>
      <w:r w:rsidRPr="00F965A3">
        <w:rPr>
          <w:rFonts w:ascii="Consolas" w:hAnsi="Consolas" w:cs="宋体"/>
          <w:color w:val="000000"/>
          <w:sz w:val="18"/>
          <w:szCs w:val="18"/>
          <w:bdr w:val="none" w:sz="0" w:space="0" w:color="auto" w:frame="1"/>
          <w:lang w:eastAsia="zh-CN"/>
        </w:rPr>
        <w:t>  </w:t>
      </w:r>
    </w:p>
    <w:p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j = n - 1; i &lt;= j; i++) {  </w:t>
      </w:r>
    </w:p>
    <w:p w:rsidR="00DC793B" w:rsidRPr="00F965A3" w:rsidRDefault="00DC793B" w:rsidP="00975CFC">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while</w:t>
      </w:r>
      <w:r w:rsidRPr="00F965A3">
        <w:rPr>
          <w:rFonts w:ascii="Consolas" w:hAnsi="Consolas" w:cs="宋体"/>
          <w:color w:val="000000"/>
          <w:sz w:val="18"/>
          <w:szCs w:val="18"/>
          <w:bdr w:val="none" w:sz="0" w:space="0" w:color="auto" w:frame="1"/>
          <w:lang w:eastAsia="zh-CN"/>
        </w:rPr>
        <w:t> (j &gt; i &amp;&amp; a[i] + a[j] &gt; target) j--;  </w:t>
      </w:r>
    </w:p>
    <w:p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if</w:t>
      </w:r>
      <w:r w:rsidRPr="00F965A3">
        <w:rPr>
          <w:rFonts w:ascii="Consolas" w:hAnsi="Consolas" w:cs="宋体"/>
          <w:color w:val="000000"/>
          <w:sz w:val="18"/>
          <w:szCs w:val="18"/>
          <w:bdr w:val="none" w:sz="0" w:space="0" w:color="auto" w:frame="1"/>
          <w:lang w:eastAsia="zh-CN"/>
        </w:rPr>
        <w:t> (a[i] + a[j] == target) {  </w:t>
      </w:r>
    </w:p>
    <w:p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cout &lt;&lt; i &lt;&lt; </w:t>
      </w:r>
      <w:r w:rsidRPr="00F965A3">
        <w:rPr>
          <w:rFonts w:ascii="Consolas" w:hAnsi="Consolas" w:cs="宋体"/>
          <w:color w:val="0000FF"/>
          <w:sz w:val="18"/>
          <w:szCs w:val="18"/>
          <w:bdr w:val="none" w:sz="0" w:space="0" w:color="auto" w:frame="1"/>
          <w:lang w:eastAsia="zh-CN"/>
        </w:rPr>
        <w:t>" "</w:t>
      </w:r>
      <w:r w:rsidRPr="00F965A3">
        <w:rPr>
          <w:rFonts w:ascii="Consolas" w:hAnsi="Consolas" w:cs="宋体"/>
          <w:color w:val="000000"/>
          <w:sz w:val="18"/>
          <w:szCs w:val="18"/>
          <w:bdr w:val="none" w:sz="0" w:space="0" w:color="auto" w:frame="1"/>
          <w:lang w:eastAsia="zh-CN"/>
        </w:rPr>
        <w:t> &lt;&lt; j &lt;&lt; endl;  </w:t>
      </w:r>
    </w:p>
    <w:p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break</w:t>
      </w:r>
      <w:r w:rsidRPr="00F965A3">
        <w:rPr>
          <w:rFonts w:ascii="Consolas" w:hAnsi="Consolas" w:cs="宋体"/>
          <w:color w:val="000000"/>
          <w:sz w:val="18"/>
          <w:szCs w:val="18"/>
          <w:bdr w:val="none" w:sz="0" w:space="0" w:color="auto" w:frame="1"/>
          <w:lang w:eastAsia="zh-CN"/>
        </w:rPr>
        <w:t>;  </w:t>
      </w:r>
    </w:p>
    <w:p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return</w:t>
      </w:r>
      <w:r w:rsidRPr="00F965A3">
        <w:rPr>
          <w:rFonts w:ascii="Consolas" w:hAnsi="Consolas" w:cs="宋体"/>
          <w:color w:val="000000"/>
          <w:sz w:val="18"/>
          <w:szCs w:val="18"/>
          <w:bdr w:val="none" w:sz="0" w:space="0" w:color="auto" w:frame="1"/>
          <w:lang w:eastAsia="zh-CN"/>
        </w:rPr>
        <w:t> 0;  </w:t>
      </w:r>
    </w:p>
    <w:p w:rsidR="00DC793B"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965A3">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67" w:name="_Toc53733978"/>
      <w:r>
        <w:rPr>
          <w:rFonts w:hint="eastAsia"/>
          <w:lang w:eastAsia="zh-CN"/>
        </w:rPr>
        <w:t>三数之和</w:t>
      </w:r>
      <w:r w:rsidRPr="005C5A2F">
        <w:rPr>
          <w:vertAlign w:val="superscript"/>
          <w:lang w:eastAsia="zh-CN"/>
        </w:rPr>
        <w:t>NQ0</w:t>
      </w:r>
      <w:r>
        <w:rPr>
          <w:vertAlign w:val="superscript"/>
          <w:lang w:eastAsia="zh-CN"/>
        </w:rPr>
        <w:t>59</w:t>
      </w:r>
      <w:bookmarkEnd w:id="67"/>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看着小鲁</w:t>
      </w:r>
      <w:r>
        <w:rPr>
          <w:rFonts w:hint="eastAsia"/>
        </w:rPr>
        <w:t>AC</w:t>
      </w:r>
      <w:r>
        <w:rPr>
          <w:rFonts w:hint="eastAsia"/>
        </w:rPr>
        <w:t>了第一题，小华接着提出第二问：</w:t>
      </w:r>
    </w:p>
    <w:p w:rsidR="00DC793B" w:rsidRPr="00FF28D4" w:rsidRDefault="00DC793B" w:rsidP="00DC793B">
      <w:pPr>
        <w:pStyle w:val="affffb"/>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rsidR="00DC793B" w:rsidRDefault="00DC793B" w:rsidP="00DC793B">
      <w:pPr>
        <w:pStyle w:val="affffb"/>
        <w:ind w:firstLine="420"/>
      </w:pPr>
      <w:r>
        <w:rPr>
          <w:rFonts w:hint="eastAsia"/>
        </w:rPr>
        <w:t>请找到所有满足条件的三元组，并且请按从小到大的顺序输出所有合法的三元组。</w:t>
      </w:r>
    </w:p>
    <w:p w:rsidR="00DC793B" w:rsidRPr="00FF28D4" w:rsidRDefault="00DC793B" w:rsidP="00DC793B">
      <w:pPr>
        <w:pStyle w:val="affffb"/>
        <w:ind w:firstLine="420"/>
      </w:pPr>
      <w:r>
        <w:rPr>
          <w:rFonts w:hint="eastAsia"/>
        </w:rPr>
        <w:t>注意：三元组中不允许包含重复数字，且输出的三元组中要求</w:t>
      </w:r>
      <w:r>
        <w:rPr>
          <w:rFonts w:hint="eastAsia"/>
        </w:rPr>
        <w:t xml:space="preserve"> x&lt;y&lt;z.</w:t>
      </w:r>
    </w:p>
    <w:p w:rsidR="00DC793B" w:rsidRDefault="00DC793B" w:rsidP="00DC793B">
      <w:pPr>
        <w:pStyle w:val="affffb"/>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rsidR="00DC793B" w:rsidRPr="00B14102" w:rsidRDefault="00DC793B" w:rsidP="00DC793B">
      <w:pPr>
        <w:pStyle w:val="affffb"/>
        <w:ind w:firstLine="420"/>
      </w:pPr>
      <w:r>
        <w:rPr>
          <w:rFonts w:hint="eastAsia"/>
        </w:rPr>
        <w:t>结果返回两个三元组：</w:t>
      </w:r>
      <w:r>
        <w:rPr>
          <w:rFonts w:hint="eastAsia"/>
        </w:rPr>
        <w:t>(0,2, 15), (2,7,10)</w:t>
      </w:r>
    </w:p>
    <w:p w:rsidR="00DC793B" w:rsidRPr="00B14102"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b"/>
        <w:ind w:firstLine="420"/>
      </w:pPr>
      <w:r>
        <w:rPr>
          <w:rFonts w:hint="eastAsia"/>
        </w:rPr>
        <w:lastRenderedPageBreak/>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b"/>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rsidR="00DC793B" w:rsidRPr="00FF28D4" w:rsidRDefault="00DC793B" w:rsidP="00DC793B">
      <w:pPr>
        <w:pStyle w:val="affffb"/>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c"/>
        <w:ind w:left="420"/>
      </w:pPr>
      <w:r>
        <w:t>17 7</w:t>
      </w:r>
    </w:p>
    <w:p w:rsidR="00DC793B" w:rsidRPr="00B14102" w:rsidRDefault="00DC793B" w:rsidP="00DC793B">
      <w:pPr>
        <w:pStyle w:val="affffc"/>
        <w:ind w:left="420"/>
      </w:pPr>
      <w:r>
        <w:t>0 2 7 10 15 18 25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t>0 2 15</w:t>
      </w:r>
    </w:p>
    <w:p w:rsidR="00DC793B" w:rsidRDefault="00DC793B" w:rsidP="00CD2CE9">
      <w:pPr>
        <w:pStyle w:val="affffc"/>
        <w:ind w:left="420"/>
      </w:pPr>
      <w:r>
        <w:t>0 7 10</w:t>
      </w:r>
    </w:p>
    <w:p w:rsidR="00210421" w:rsidRDefault="00CF7ED0">
      <w:r>
        <w:rPr>
          <w:b/>
        </w:rPr>
        <w:t>解题思路</w:t>
      </w:r>
    </w:p>
    <w:p w:rsidR="00210421" w:rsidRDefault="00CF7ED0">
      <w:pPr>
        <w:ind w:firstLine="420"/>
      </w:pPr>
      <w:r>
        <w:t>本题求数组的中位数。程序排序数组后，若</w:t>
      </w:r>
      <w:r>
        <w:t>n</w:t>
      </w:r>
      <w:r>
        <w:t>为奇数，中位数是中间元素；若</w:t>
      </w:r>
      <w:r>
        <w:t>n</w:t>
      </w:r>
      <w:r>
        <w:t>为偶数，中位数是中间两个元素的平均值。</w:t>
      </w:r>
    </w:p>
    <w:p w:rsidR="00DC793B" w:rsidRDefault="00DC793B" w:rsidP="009A2F9D">
      <w:pPr>
        <w:pStyle w:val="4"/>
      </w:pPr>
      <w:r>
        <w:t>参考代码</w:t>
      </w:r>
      <w:r>
        <w:t>(C++)</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lastRenderedPageBreak/>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rsidR="00DC793B" w:rsidRPr="00FF28D4" w:rsidRDefault="00DC793B" w:rsidP="00975CFC">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68" w:name="_Toc53733979"/>
      <w:r>
        <w:rPr>
          <w:rFonts w:hint="eastAsia"/>
          <w:lang w:eastAsia="zh-CN"/>
        </w:rPr>
        <w:t>四数之和</w:t>
      </w:r>
      <w:r w:rsidRPr="005C5A2F">
        <w:rPr>
          <w:vertAlign w:val="superscript"/>
          <w:lang w:eastAsia="zh-CN"/>
        </w:rPr>
        <w:t>NQ0</w:t>
      </w:r>
      <w:r>
        <w:rPr>
          <w:vertAlign w:val="superscript"/>
          <w:lang w:eastAsia="zh-CN"/>
        </w:rPr>
        <w:t>60</w:t>
      </w:r>
      <w:bookmarkEnd w:id="68"/>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当小鲁</w:t>
      </w:r>
      <w:r>
        <w:rPr>
          <w:rFonts w:hint="eastAsia"/>
        </w:rPr>
        <w:t>AC</w:t>
      </w:r>
      <w:r>
        <w:rPr>
          <w:rFonts w:hint="eastAsia"/>
        </w:rPr>
        <w:t>了第二问，小华接着提出第三问：</w:t>
      </w:r>
    </w:p>
    <w:p w:rsidR="00DC793B" w:rsidRPr="00426225" w:rsidRDefault="00DC793B" w:rsidP="00DC793B">
      <w:pPr>
        <w:pStyle w:val="affffb"/>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rsidR="00DC793B" w:rsidRPr="00426225" w:rsidRDefault="00DC793B" w:rsidP="00DC793B">
      <w:pPr>
        <w:pStyle w:val="affffb"/>
        <w:ind w:firstLine="420"/>
      </w:pPr>
      <w:r>
        <w:rPr>
          <w:rFonts w:hint="eastAsia"/>
        </w:rPr>
        <w:lastRenderedPageBreak/>
        <w:t>请找到所有满足条件的四元组，并且请按从小到大的顺序输出所有合法的四元组。</w:t>
      </w:r>
    </w:p>
    <w:p w:rsidR="00DC793B" w:rsidRPr="00426225" w:rsidRDefault="00DC793B" w:rsidP="00DC793B">
      <w:pPr>
        <w:pStyle w:val="affffb"/>
        <w:ind w:firstLine="420"/>
      </w:pPr>
      <w:r>
        <w:rPr>
          <w:rFonts w:hint="eastAsia"/>
        </w:rPr>
        <w:t>注意：四元组中不允许包含重复数字，且输出的四元组中要求</w:t>
      </w:r>
      <w:r>
        <w:rPr>
          <w:rFonts w:hint="eastAsia"/>
        </w:rPr>
        <w:t xml:space="preserve"> a&lt;b&lt;c&lt;d</w:t>
      </w:r>
    </w:p>
    <w:p w:rsidR="00DC793B" w:rsidRDefault="00DC793B" w:rsidP="00DC793B">
      <w:pPr>
        <w:pStyle w:val="affffb"/>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rsidR="00DC793B" w:rsidRPr="00B14102" w:rsidRDefault="00DC793B" w:rsidP="00DC793B">
      <w:pPr>
        <w:pStyle w:val="affffb"/>
        <w:ind w:firstLine="420"/>
      </w:pPr>
      <w:r>
        <w:rPr>
          <w:rFonts w:hint="eastAsia"/>
        </w:rPr>
        <w:t>结果返回两个四元组：</w:t>
      </w:r>
      <w:r>
        <w:rPr>
          <w:rFonts w:hint="eastAsia"/>
        </w:rPr>
        <w:t>(0,2,5,10)</w:t>
      </w:r>
    </w:p>
    <w:p w:rsidR="00DC793B" w:rsidRPr="00B14102"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b"/>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b"/>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rsidR="00DC793B" w:rsidRPr="00FF28D4" w:rsidRDefault="00DC793B" w:rsidP="00DC793B">
      <w:pPr>
        <w:pStyle w:val="affffb"/>
        <w:ind w:firstLine="420"/>
      </w:pPr>
      <w:r>
        <w:rPr>
          <w:rFonts w:hint="eastAsia"/>
        </w:rPr>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c"/>
        <w:ind w:left="420"/>
      </w:pPr>
      <w:r>
        <w:t>17 7</w:t>
      </w:r>
    </w:p>
    <w:p w:rsidR="00DC793B" w:rsidRPr="00B14102" w:rsidRDefault="00DC793B" w:rsidP="00DC793B">
      <w:pPr>
        <w:pStyle w:val="affffc"/>
        <w:ind w:left="420"/>
      </w:pPr>
      <w:r>
        <w:t>0 2 5 10 15 18 25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rsidRPr="00426225">
        <w:t>0 2 5 10</w:t>
      </w:r>
    </w:p>
    <w:p w:rsidR="00210421" w:rsidRDefault="00CF7ED0">
      <w:r>
        <w:rPr>
          <w:b/>
        </w:rPr>
        <w:t>解题思路</w:t>
      </w:r>
    </w:p>
    <w:p w:rsidR="00210421" w:rsidRDefault="00CF7ED0">
      <w:pPr>
        <w:ind w:firstLine="420"/>
      </w:pPr>
      <w:r>
        <w:t>本题按成绩对学生排序，成绩相同按姓名字典序。程序定义学生结构体，自定义比较函数：先比较成绩（降序），成绩相同比较姓名（升序）。</w:t>
      </w:r>
    </w:p>
    <w:p w:rsidR="00DC793B" w:rsidRDefault="00DC793B" w:rsidP="009A2F9D">
      <w:pPr>
        <w:pStyle w:val="4"/>
      </w:pPr>
      <w:r>
        <w:t>参考代码</w:t>
      </w:r>
      <w:r>
        <w:t>(C++)</w:t>
      </w:r>
    </w:p>
    <w:p w:rsidR="00CD2CE9" w:rsidRPr="00FF28D4"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60</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四数之和</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&lt;algorithm&gt;</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&lt;iostream&gt;</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&lt;vector&gt;</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006699"/>
          <w:sz w:val="18"/>
          <w:szCs w:val="18"/>
          <w:bdr w:val="none" w:sz="0" w:space="0" w:color="auto" w:frame="1"/>
          <w:lang w:eastAsia="zh-CN"/>
        </w:rPr>
        <w:t>using</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namespace</w:t>
      </w:r>
      <w:r w:rsidRPr="00CD2CE9">
        <w:rPr>
          <w:rFonts w:ascii="Consolas" w:hAnsi="Consolas" w:cs="宋体"/>
          <w:color w:val="000000"/>
          <w:sz w:val="18"/>
          <w:szCs w:val="18"/>
          <w:bdr w:val="none" w:sz="0" w:space="0" w:color="auto" w:frame="1"/>
          <w:lang w:eastAsia="zh-CN"/>
        </w:rPr>
        <w:t> std;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fourSum(vector&lt;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nums,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答案数组</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sort(nums.begin(), nums.end());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排序</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四重循环，后两重用双指针算法</w:t>
      </w:r>
      <w:r w:rsidRPr="00CD2CE9">
        <w:rPr>
          <w:rFonts w:ascii="Consolas" w:hAnsi="Consolas" w:cs="宋体"/>
          <w:color w:val="008200"/>
          <w:sz w:val="18"/>
          <w:szCs w:val="18"/>
          <w:bdr w:val="none" w:sz="0" w:space="0" w:color="auto" w:frame="1"/>
          <w:lang w:eastAsia="zh-CN"/>
        </w:rPr>
        <w:t> i,j,k,l</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nums.size(); i++) {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(i &amp;&amp; nums[i] == nums[i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j = i + 1; j &lt; nums.size(); j++) {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(j &gt; i + 1 &amp;&amp; nums[j] == nums[j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双指针算法</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k = j + 1, l = nums.size() - 1; k &lt; l; k++) {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(k &gt; j + 1 &amp;&amp; nums[k] == nums[k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while</w:t>
      </w:r>
      <w:r w:rsidRPr="00CD2CE9">
        <w:rPr>
          <w:rFonts w:ascii="Consolas" w:hAnsi="Consolas" w:cs="宋体"/>
          <w:color w:val="000000"/>
          <w:sz w:val="18"/>
          <w:szCs w:val="18"/>
          <w:bdr w:val="none" w:sz="0" w:space="0" w:color="auto" w:frame="1"/>
          <w:lang w:eastAsia="zh-CN"/>
        </w:rPr>
        <w:t> (k &lt; l - 1 &amp;&amp; nums[i] + nums[j] + nums[k] + nums[l - 1] &gt;= target)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找到最小的</w:t>
      </w:r>
      <w:r w:rsidRPr="00CD2CE9">
        <w:rPr>
          <w:rFonts w:ascii="Consolas" w:hAnsi="Consolas" w:cs="宋体"/>
          <w:color w:val="008200"/>
          <w:sz w:val="18"/>
          <w:szCs w:val="18"/>
          <w:bdr w:val="none" w:sz="0" w:space="0" w:color="auto" w:frame="1"/>
          <w:lang w:eastAsia="zh-CN"/>
        </w:rPr>
        <w:t>l</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(nums[i] + nums[j] + nums[k] + nums[l] == target)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找到一组解</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res.push_back({nums[i], nums[j], nums[k], nums[l]});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res;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四元组的比较函数</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bool</w:t>
      </w:r>
      <w:r w:rsidRPr="00CD2CE9">
        <w:rPr>
          <w:rFonts w:ascii="Consolas" w:hAnsi="Consolas" w:cs="宋体"/>
          <w:color w:val="000000"/>
          <w:sz w:val="18"/>
          <w:szCs w:val="18"/>
          <w:bdr w:val="none" w:sz="0" w:space="0" w:color="auto" w:frame="1"/>
          <w:lang w:eastAsia="zh-CN"/>
        </w:rPr>
        <w:t> comp(vector&lt;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a,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b) {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&lt; b[0])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&lt; b[1])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 b[1] &amp;&amp; a[2] == b[2])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false</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main() {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n, x;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 a;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target &gt;&gt; n;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 i++) {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x;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a.push_back(x);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寻找四元组</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 = fourSum(a, target);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输出四元组</w:t>
      </w: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sort(res.begin(), res.end(), comp);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(auto line : res)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cout &lt;&lt; line[0]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line[1]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line[2]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line[3]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&lt;&lt; endl;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0;  </w:t>
      </w:r>
    </w:p>
    <w:p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69" w:name="_Toc53733980"/>
      <w:r>
        <w:rPr>
          <w:rFonts w:hint="eastAsia"/>
          <w:lang w:eastAsia="zh-CN"/>
        </w:rPr>
        <w:t>求矩形重叠面积</w:t>
      </w:r>
      <w:r w:rsidRPr="005C5A2F">
        <w:rPr>
          <w:vertAlign w:val="superscript"/>
          <w:lang w:eastAsia="zh-CN"/>
        </w:rPr>
        <w:t>NQ0</w:t>
      </w:r>
      <w:r>
        <w:rPr>
          <w:vertAlign w:val="superscript"/>
          <w:lang w:eastAsia="zh-CN"/>
        </w:rPr>
        <w:t>61</w:t>
      </w:r>
      <w:bookmarkEnd w:id="69"/>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小栋看着新校区的教学楼设计图俯视正交平面设计图，看着大大小小的矩形，他需要知道其中有多少矩形与其他矩形重叠。</w:t>
      </w:r>
    </w:p>
    <w:p w:rsidR="00DC793B" w:rsidRPr="00B14102" w:rsidRDefault="00DC793B" w:rsidP="00DC793B">
      <w:pPr>
        <w:pStyle w:val="affffb"/>
        <w:ind w:firstLine="420"/>
      </w:pPr>
      <w:r>
        <w:rPr>
          <w:rFonts w:hint="eastAsia"/>
        </w:rPr>
        <w:t>为了简化问题，我们把</w:t>
      </w:r>
      <w:r>
        <w:rPr>
          <w:rFonts w:hint="eastAsia"/>
        </w:rPr>
        <w:t>n</w:t>
      </w:r>
      <w:r>
        <w:rPr>
          <w:rFonts w:hint="eastAsia"/>
        </w:rPr>
        <w:t>个矩形两两分组，请求出每组数据中的两个矩形的重叠面积。</w:t>
      </w:r>
    </w:p>
    <w:p w:rsidR="00DC793B" w:rsidRPr="00B14102"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输入数据有若干行。</w:t>
      </w:r>
    </w:p>
    <w:p w:rsidR="00DC793B" w:rsidRPr="0067634D" w:rsidRDefault="00DC793B" w:rsidP="00DC793B">
      <w:pPr>
        <w:pStyle w:val="affffb"/>
        <w:ind w:firstLine="420"/>
      </w:pPr>
      <w:r>
        <w:rPr>
          <w:rFonts w:hint="eastAsia"/>
        </w:rPr>
        <w:t>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rsidR="00DC793B" w:rsidRPr="00B14102" w:rsidRDefault="00DC793B" w:rsidP="009A2F9D">
      <w:pPr>
        <w:pStyle w:val="4"/>
        <w:rPr>
          <w:lang w:eastAsia="zh-CN"/>
        </w:rPr>
      </w:pPr>
      <w:r w:rsidRPr="00B14102">
        <w:rPr>
          <w:lang w:eastAsia="zh-CN"/>
        </w:rPr>
        <w:t>输出</w:t>
      </w:r>
    </w:p>
    <w:p w:rsidR="00DC793B" w:rsidRPr="00FF28D4" w:rsidRDefault="00DC793B" w:rsidP="00DC793B">
      <w:pPr>
        <w:pStyle w:val="affffb"/>
        <w:ind w:firstLine="420"/>
      </w:pPr>
      <w:r w:rsidRPr="0067634D">
        <w:rPr>
          <w:rFonts w:hint="eastAsia"/>
        </w:rPr>
        <w:t>对于每组数据，输出重叠的面积值，结果保留</w:t>
      </w:r>
      <w:r w:rsidRPr="0067634D">
        <w:rPr>
          <w:rFonts w:hint="eastAsia"/>
        </w:rPr>
        <w:t>2</w:t>
      </w:r>
      <w:r w:rsidRPr="0067634D">
        <w:rPr>
          <w:rFonts w:hint="eastAsia"/>
        </w:rPr>
        <w:t>位小数。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c"/>
        <w:ind w:left="420"/>
      </w:pPr>
      <w:r>
        <w:t>1.00 1.00 3.00 3.00 2.00 2.00 4.00 4.00</w:t>
      </w:r>
    </w:p>
    <w:p w:rsidR="00DC793B" w:rsidRPr="00B14102" w:rsidRDefault="00DC793B" w:rsidP="00DC793B">
      <w:pPr>
        <w:pStyle w:val="affffc"/>
        <w:ind w:left="420"/>
      </w:pPr>
      <w:r>
        <w:t>5.00 5.00 13.00 13.00 4.00 4.00 12.50 12.50</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t xml:space="preserve">1.00 </w:t>
      </w:r>
    </w:p>
    <w:p w:rsidR="00DC793B" w:rsidRDefault="00DC793B" w:rsidP="00DC793B">
      <w:pPr>
        <w:pStyle w:val="affffc"/>
        <w:ind w:left="420"/>
      </w:pPr>
      <w:r>
        <w:t>56.25</w:t>
      </w:r>
    </w:p>
    <w:p w:rsidR="00210421" w:rsidRDefault="00CF7ED0">
      <w:r>
        <w:rPr>
          <w:b/>
        </w:rPr>
        <w:t>解题思路</w:t>
      </w:r>
    </w:p>
    <w:p w:rsidR="00210421" w:rsidRDefault="00CF7ED0">
      <w:pPr>
        <w:ind w:firstLine="420"/>
      </w:pPr>
      <w:r>
        <w:t>本题根据成绩和品德分评定奖学金。程序读入每个学生的成绩和品德分，根据条件判断：成绩</w:t>
      </w:r>
      <w:r>
        <w:t>和品德分都高于</w:t>
      </w:r>
      <w:r>
        <w:t>80</w:t>
      </w:r>
      <w:r>
        <w:t>且至少有一门</w:t>
      </w:r>
      <w:r>
        <w:t>&gt;85</w:t>
      </w:r>
      <w:r>
        <w:t>为一等奖；都高于</w:t>
      </w:r>
      <w:r>
        <w:t>75</w:t>
      </w:r>
      <w:r>
        <w:t>且至少有一门</w:t>
      </w:r>
      <w:r>
        <w:t>&gt;80</w:t>
      </w:r>
      <w:r>
        <w:t>为二等奖；都高于</w:t>
      </w:r>
      <w:r>
        <w:t>70</w:t>
      </w:r>
      <w:r>
        <w:t>为三等奖。</w:t>
      </w:r>
    </w:p>
    <w:p w:rsidR="00DC793B" w:rsidRDefault="00DC793B" w:rsidP="009A2F9D">
      <w:pPr>
        <w:pStyle w:val="4"/>
      </w:pPr>
      <w:r>
        <w:lastRenderedPageBreak/>
        <w:t>参考代码</w:t>
      </w:r>
      <w:r>
        <w:t>(C++)</w:t>
      </w:r>
    </w:p>
    <w:p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61</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求矩形重叠面积</w:t>
      </w:r>
    </w:p>
    <w:p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&lt;iostream&gt;</w:t>
      </w:r>
      <w:r w:rsidRPr="0067634D">
        <w:rPr>
          <w:rFonts w:ascii="Consolas" w:hAnsi="Consolas" w:cs="宋体"/>
          <w:color w:val="000000"/>
          <w:sz w:val="18"/>
          <w:szCs w:val="18"/>
          <w:bdr w:val="none" w:sz="0" w:space="0" w:color="auto" w:frame="1"/>
          <w:lang w:eastAsia="zh-CN"/>
        </w:rPr>
        <w:t>  </w:t>
      </w:r>
    </w:p>
    <w:p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&lt;algorithm&gt;</w:t>
      </w:r>
      <w:r w:rsidRPr="0067634D">
        <w:rPr>
          <w:rFonts w:ascii="Consolas" w:hAnsi="Consolas" w:cs="宋体"/>
          <w:color w:val="000000"/>
          <w:sz w:val="18"/>
          <w:szCs w:val="18"/>
          <w:bdr w:val="none" w:sz="0" w:space="0" w:color="auto" w:frame="1"/>
          <w:lang w:eastAsia="zh-CN"/>
        </w:rPr>
        <w:t>  </w:t>
      </w:r>
    </w:p>
    <w:p w:rsidR="00DC793B" w:rsidRPr="0067634D" w:rsidRDefault="00DC793B" w:rsidP="00975CFC">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006699"/>
          <w:sz w:val="18"/>
          <w:szCs w:val="18"/>
          <w:bdr w:val="none" w:sz="0" w:space="0" w:color="auto" w:frame="1"/>
          <w:lang w:eastAsia="zh-CN"/>
        </w:rPr>
        <w:t>using</w:t>
      </w: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namespace</w:t>
      </w:r>
      <w:r w:rsidRPr="0067634D">
        <w:rPr>
          <w:rFonts w:ascii="Consolas" w:hAnsi="Consolas" w:cs="宋体"/>
          <w:color w:val="000000"/>
          <w:sz w:val="18"/>
          <w:szCs w:val="18"/>
          <w:bdr w:val="none" w:sz="0" w:space="0" w:color="auto" w:frame="1"/>
          <w:lang w:eastAsia="zh-CN"/>
        </w:rPr>
        <w:t> std;  </w:t>
      </w:r>
    </w:p>
    <w:p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2E8B57"/>
          <w:sz w:val="18"/>
          <w:szCs w:val="18"/>
          <w:bdr w:val="none" w:sz="0" w:space="0" w:color="auto" w:frame="1"/>
          <w:lang w:eastAsia="zh-CN"/>
        </w:rPr>
        <w:t>int</w:t>
      </w:r>
      <w:r w:rsidRPr="0067634D">
        <w:rPr>
          <w:rFonts w:ascii="Consolas" w:hAnsi="Consolas" w:cs="宋体"/>
          <w:color w:val="000000"/>
          <w:sz w:val="18"/>
          <w:szCs w:val="18"/>
          <w:bdr w:val="none" w:sz="0" w:space="0" w:color="auto" w:frame="1"/>
          <w:lang w:eastAsia="zh-CN"/>
        </w:rPr>
        <w:t> main()  </w:t>
      </w:r>
    </w:p>
    <w:p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x1, y1, x2, y2, x3, y3, x4, y4;  </w:t>
      </w:r>
    </w:p>
    <w:p w:rsidR="00DC793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while</w:t>
      </w:r>
      <w:r w:rsidRPr="009E049B">
        <w:rPr>
          <w:rFonts w:ascii="Consolas" w:hAnsi="Consolas" w:cs="宋体"/>
          <w:color w:val="000000"/>
          <w:sz w:val="18"/>
          <w:szCs w:val="18"/>
          <w:bdr w:val="none" w:sz="0" w:space="0" w:color="auto" w:frame="1"/>
          <w:lang w:eastAsia="zh-CN"/>
        </w:rPr>
        <w:t>(scanf(</w:t>
      </w:r>
      <w:r w:rsidRPr="009E049B">
        <w:rPr>
          <w:rFonts w:ascii="Consolas" w:hAnsi="Consolas" w:cs="宋体"/>
          <w:color w:val="0000FF"/>
          <w:sz w:val="18"/>
          <w:szCs w:val="18"/>
          <w:bdr w:val="none" w:sz="0" w:space="0" w:color="auto" w:frame="1"/>
          <w:lang w:eastAsia="zh-CN"/>
        </w:rPr>
        <w:t>"%lf %lf %lf %lf %lf %lf %lf %lf"</w:t>
      </w:r>
      <w:r w:rsidRPr="009E049B">
        <w:rPr>
          <w:rFonts w:ascii="Consolas" w:hAnsi="Consolas" w:cs="宋体"/>
          <w:color w:val="000000"/>
          <w:sz w:val="18"/>
          <w:szCs w:val="18"/>
          <w:bdr w:val="none" w:sz="0" w:space="0" w:color="auto" w:frame="1"/>
          <w:lang w:eastAsia="zh-CN"/>
        </w:rPr>
        <w:t>, &amp;x1, &amp;y1, &amp;x2, &amp;y2, &amp;x3, &amp;y3, &amp;x4, &amp;y4) != EOF)    {  </w:t>
      </w:r>
    </w:p>
    <w:p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(x1 &gt; x2) swap(x1, x2);  </w:t>
      </w:r>
    </w:p>
    <w:p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(x3 &gt; x4) swap(x3, x4);  </w:t>
      </w:r>
    </w:p>
    <w:p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(y1 &gt; y2) swap(y1, y2);  </w:t>
      </w:r>
    </w:p>
    <w:p w:rsidR="00DC793B" w:rsidRPr="0067634D" w:rsidRDefault="00DC793B" w:rsidP="00975CFC">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(y3 &gt; y4) swap(y3, y4);  </w:t>
      </w:r>
    </w:p>
    <w:p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minx = x1 &gt; x3 ? x1 : x3;  </w:t>
      </w:r>
    </w:p>
    <w:p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maxx = x2 &lt; x4 ? x2 : x4;  </w:t>
      </w:r>
    </w:p>
    <w:p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miny = y1 &gt; y3 ? y1 : y3;  </w:t>
      </w:r>
    </w:p>
    <w:p w:rsidR="00DC793B" w:rsidRPr="0067634D" w:rsidRDefault="00DC793B" w:rsidP="00975CFC">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maxy = y2 &lt; y4 ? y2 : y4;  </w:t>
      </w:r>
    </w:p>
    <w:p w:rsidR="009E049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if</w:t>
      </w:r>
      <w:r w:rsidRPr="009E049B">
        <w:rPr>
          <w:rFonts w:ascii="Consolas" w:hAnsi="Consolas" w:cs="宋体"/>
          <w:color w:val="000000"/>
          <w:sz w:val="18"/>
          <w:szCs w:val="18"/>
          <w:bdr w:val="none" w:sz="0" w:space="0" w:color="auto" w:frame="1"/>
          <w:lang w:eastAsia="zh-CN"/>
        </w:rPr>
        <w:t>(minx &gt; maxx || miny &gt; maxy)   </w:t>
      </w:r>
    </w:p>
    <w:p w:rsidR="00DC793B" w:rsidRPr="009E049B" w:rsidRDefault="009E049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0000"/>
          <w:sz w:val="18"/>
          <w:szCs w:val="18"/>
          <w:bdr w:val="none" w:sz="0" w:space="0" w:color="auto" w:frame="1"/>
          <w:lang w:eastAsia="zh-CN"/>
        </w:rPr>
        <w:t xml:space="preserve">              </w:t>
      </w:r>
      <w:r w:rsidR="00DC793B" w:rsidRPr="009E049B">
        <w:rPr>
          <w:rFonts w:ascii="Consolas" w:hAnsi="Consolas" w:cs="宋体"/>
          <w:color w:val="000000"/>
          <w:sz w:val="18"/>
          <w:szCs w:val="18"/>
          <w:bdr w:val="none" w:sz="0" w:space="0" w:color="auto" w:frame="1"/>
          <w:lang w:eastAsia="zh-CN"/>
        </w:rPr>
        <w:t>printf(</w:t>
      </w:r>
      <w:r w:rsidR="00DC793B" w:rsidRPr="009E049B">
        <w:rPr>
          <w:rFonts w:ascii="Consolas" w:hAnsi="Consolas" w:cs="宋体"/>
          <w:color w:val="0000FF"/>
          <w:sz w:val="18"/>
          <w:szCs w:val="18"/>
          <w:bdr w:val="none" w:sz="0" w:space="0" w:color="auto" w:frame="1"/>
          <w:lang w:eastAsia="zh-CN"/>
        </w:rPr>
        <w:t>"0.00\n"</w:t>
      </w:r>
      <w:r w:rsidR="00DC793B" w:rsidRPr="009E049B">
        <w:rPr>
          <w:rFonts w:ascii="Consolas" w:hAnsi="Consolas" w:cs="宋体"/>
          <w:color w:val="000000"/>
          <w:sz w:val="18"/>
          <w:szCs w:val="18"/>
          <w:bdr w:val="none" w:sz="0" w:space="0" w:color="auto" w:frame="1"/>
          <w:lang w:eastAsia="zh-CN"/>
        </w:rPr>
        <w:t>);  </w:t>
      </w:r>
    </w:p>
    <w:p w:rsidR="00DC793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else</w:t>
      </w:r>
      <w:r w:rsidRPr="009E049B">
        <w:rPr>
          <w:rFonts w:ascii="Consolas" w:hAnsi="Consolas" w:cs="宋体"/>
          <w:color w:val="000000"/>
          <w:sz w:val="18"/>
          <w:szCs w:val="18"/>
          <w:bdr w:val="none" w:sz="0" w:space="0" w:color="auto" w:frame="1"/>
          <w:lang w:eastAsia="zh-CN"/>
        </w:rPr>
        <w:t>  </w:t>
      </w:r>
    </w:p>
    <w:p w:rsidR="00DC793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printf(</w:t>
      </w:r>
      <w:r w:rsidRPr="009E049B">
        <w:rPr>
          <w:rFonts w:ascii="Consolas" w:hAnsi="Consolas" w:cs="宋体"/>
          <w:color w:val="0000FF"/>
          <w:sz w:val="18"/>
          <w:szCs w:val="18"/>
          <w:bdr w:val="none" w:sz="0" w:space="0" w:color="auto" w:frame="1"/>
          <w:lang w:eastAsia="zh-CN"/>
        </w:rPr>
        <w:t>"%.2lf\n"</w:t>
      </w:r>
      <w:r w:rsidRPr="009E049B">
        <w:rPr>
          <w:rFonts w:ascii="Consolas" w:hAnsi="Consolas" w:cs="宋体"/>
          <w:color w:val="000000"/>
          <w:sz w:val="18"/>
          <w:szCs w:val="18"/>
          <w:bdr w:val="none" w:sz="0" w:space="0" w:color="auto" w:frame="1"/>
          <w:lang w:eastAsia="zh-CN"/>
        </w:rPr>
        <w:t>, (maxx - minx) * (maxy - miny));  </w:t>
      </w:r>
    </w:p>
    <w:p w:rsidR="00DC793B" w:rsidRPr="0067634D" w:rsidRDefault="00DC793B" w:rsidP="00975CFC">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  </w:t>
      </w:r>
    </w:p>
    <w:p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return</w:t>
      </w:r>
      <w:r w:rsidRPr="0067634D">
        <w:rPr>
          <w:rFonts w:ascii="Consolas" w:hAnsi="Consolas" w:cs="宋体"/>
          <w:color w:val="000000"/>
          <w:sz w:val="18"/>
          <w:szCs w:val="18"/>
          <w:bdr w:val="none" w:sz="0" w:space="0" w:color="auto" w:frame="1"/>
          <w:lang w:eastAsia="zh-CN"/>
        </w:rPr>
        <w:t> 0;  </w:t>
      </w:r>
    </w:p>
    <w:p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70" w:name="_Toc53733981"/>
      <w:r>
        <w:rPr>
          <w:rFonts w:hint="eastAsia"/>
          <w:lang w:eastAsia="zh-CN"/>
        </w:rPr>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70"/>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w:t>
      </w:r>
    </w:p>
    <w:p w:rsidR="00DC793B" w:rsidRDefault="00DC793B" w:rsidP="00DC793B">
      <w:pPr>
        <w:pStyle w:val="affffb"/>
        <w:ind w:firstLine="420"/>
      </w:pPr>
      <w:r>
        <w:rPr>
          <w:rFonts w:hint="eastAsia"/>
        </w:rPr>
        <w:t>常用的问题如下：</w:t>
      </w:r>
    </w:p>
    <w:p w:rsidR="00DC793B" w:rsidRPr="004076F2" w:rsidRDefault="00DC793B" w:rsidP="00DC793B">
      <w:pPr>
        <w:pStyle w:val="affffb"/>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rsidR="00DC793B" w:rsidRPr="00B14102" w:rsidRDefault="00DC793B" w:rsidP="00DC793B">
      <w:pPr>
        <w:pStyle w:val="affffb"/>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rsidR="00DC793B" w:rsidRPr="00B14102" w:rsidRDefault="00DC793B" w:rsidP="009A2F9D">
      <w:pPr>
        <w:pStyle w:val="4"/>
        <w:rPr>
          <w:lang w:eastAsia="zh-CN"/>
        </w:rPr>
      </w:pPr>
      <w:r w:rsidRPr="00B14102">
        <w:rPr>
          <w:lang w:eastAsia="zh-CN"/>
        </w:rPr>
        <w:lastRenderedPageBreak/>
        <w:t>输入</w:t>
      </w:r>
    </w:p>
    <w:p w:rsidR="00DC793B" w:rsidRDefault="00DC793B" w:rsidP="00DC793B">
      <w:pPr>
        <w:pStyle w:val="affffb"/>
        <w:ind w:firstLine="420"/>
      </w:pPr>
      <w:r>
        <w:rPr>
          <w:rFonts w:hint="eastAsia"/>
        </w:rPr>
        <w:t>第一行包含整数</w:t>
      </w:r>
      <w:r>
        <w:rPr>
          <w:rFonts w:hint="eastAsia"/>
        </w:rPr>
        <w:t>n</w:t>
      </w:r>
      <w:r>
        <w:rPr>
          <w:rFonts w:hint="eastAsia"/>
        </w:rPr>
        <w:t>。</w:t>
      </w:r>
    </w:p>
    <w:p w:rsidR="00DC793B" w:rsidRPr="0067634D" w:rsidRDefault="00DC793B" w:rsidP="00DC793B">
      <w:pPr>
        <w:pStyle w:val="affffb"/>
        <w:ind w:firstLine="420"/>
      </w:pPr>
      <w:r>
        <w:rPr>
          <w:rFonts w:hint="eastAsia"/>
        </w:rPr>
        <w:t>第二行包含</w:t>
      </w:r>
      <w:r>
        <w:rPr>
          <w:rFonts w:hint="eastAsia"/>
        </w:rPr>
        <w:t>n</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FF28D4" w:rsidRDefault="00DC793B" w:rsidP="00DC793B">
      <w:pPr>
        <w:pStyle w:val="affffb"/>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c"/>
        <w:ind w:left="420"/>
      </w:pPr>
      <w:r>
        <w:t>7</w:t>
      </w:r>
    </w:p>
    <w:p w:rsidR="00DC793B" w:rsidRPr="00B14102" w:rsidRDefault="00DC793B" w:rsidP="00DC793B">
      <w:pPr>
        <w:pStyle w:val="affffc"/>
        <w:ind w:left="420"/>
      </w:pPr>
      <w:r>
        <w:t>28935360 1830078 15857560 25537776 425203316 219792210 511045995</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rsidRPr="004076F2">
        <w:t>10 15 15 12 13 13 19</w:t>
      </w:r>
    </w:p>
    <w:p w:rsidR="00210421" w:rsidRDefault="00CF7ED0">
      <w:r>
        <w:rPr>
          <w:b/>
        </w:rPr>
        <w:t>解题思路</w:t>
      </w:r>
    </w:p>
    <w:p w:rsidR="00210421" w:rsidRDefault="00CF7ED0">
      <w:pPr>
        <w:ind w:firstLine="420"/>
      </w:pPr>
      <w:r>
        <w:t>本题确定面试分数线。程序读入所有报名者成绩，排序后，若报名人数超过计划人数的</w:t>
      </w:r>
      <w:r>
        <w:t>1.5</w:t>
      </w:r>
      <w:r>
        <w:t>倍，取第</w:t>
      </w:r>
      <w:r>
        <w:t>(</w:t>
      </w:r>
      <w:r>
        <w:t>计划</w:t>
      </w:r>
      <w:r>
        <w:t>×1.5)</w:t>
      </w:r>
      <w:r>
        <w:t>名的成绩为分数线；否则取最后一名成绩为分数线。</w:t>
      </w:r>
    </w:p>
    <w:p w:rsidR="00DC793B" w:rsidRPr="004076F2" w:rsidRDefault="00DC793B" w:rsidP="009A2F9D">
      <w:pPr>
        <w:pStyle w:val="4"/>
      </w:pPr>
      <w:r>
        <w:t>参考代码</w:t>
      </w:r>
      <w:r>
        <w:t>(C++)</w:t>
      </w:r>
    </w:p>
    <w:p w:rsidR="00DC793B" w:rsidRPr="0067634D"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二进制中</w:t>
      </w:r>
      <w:r>
        <w:rPr>
          <w:rFonts w:ascii="Consolas" w:hAnsi="Consolas" w:cs="宋体" w:hint="eastAsia"/>
          <w:color w:val="008200"/>
          <w:sz w:val="18"/>
          <w:szCs w:val="18"/>
          <w:bdr w:val="none" w:sz="0" w:space="0" w:color="auto" w:frame="1"/>
          <w:lang w:eastAsia="zh-CN"/>
        </w:rPr>
        <w:t>1</w:t>
      </w:r>
      <w:r>
        <w:rPr>
          <w:rFonts w:ascii="Consolas" w:hAnsi="Consolas" w:cs="宋体" w:hint="eastAsia"/>
          <w:color w:val="008200"/>
          <w:sz w:val="18"/>
          <w:szCs w:val="18"/>
          <w:bdr w:val="none" w:sz="0" w:space="0" w:color="auto" w:frame="1"/>
          <w:lang w:eastAsia="zh-CN"/>
        </w:rPr>
        <w:t>的个数</w:t>
      </w:r>
    </w:p>
    <w:p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808080"/>
          <w:sz w:val="18"/>
          <w:szCs w:val="18"/>
          <w:bdr w:val="none" w:sz="0" w:space="0" w:color="auto" w:frame="1"/>
          <w:lang w:eastAsia="zh-CN"/>
        </w:rPr>
        <w:t>#include &lt;iostream&gt;</w:t>
      </w:r>
      <w:r w:rsidRPr="004076F2">
        <w:rPr>
          <w:rFonts w:ascii="Consolas" w:hAnsi="Consolas" w:cs="宋体"/>
          <w:color w:val="000000"/>
          <w:sz w:val="18"/>
          <w:szCs w:val="18"/>
          <w:bdr w:val="none" w:sz="0" w:space="0" w:color="auto" w:frame="1"/>
          <w:lang w:eastAsia="zh-CN"/>
        </w:rPr>
        <w:t>  </w:t>
      </w:r>
    </w:p>
    <w:p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using</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namespace</w:t>
      </w:r>
      <w:r w:rsidRPr="004076F2">
        <w:rPr>
          <w:rFonts w:ascii="Consolas" w:hAnsi="Consolas" w:cs="宋体"/>
          <w:color w:val="000000"/>
          <w:sz w:val="18"/>
          <w:szCs w:val="18"/>
          <w:bdr w:val="none" w:sz="0" w:space="0" w:color="auto" w:frame="1"/>
          <w:lang w:eastAsia="zh-CN"/>
        </w:rPr>
        <w:t> std;  </w:t>
      </w:r>
    </w:p>
    <w:p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inline</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lowbit(</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&amp;x)  </w:t>
      </w:r>
    </w:p>
    <w:p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x &amp; -x;</w:t>
      </w:r>
      <w:r w:rsidRPr="004076F2">
        <w:rPr>
          <w:rFonts w:ascii="Consolas" w:hAnsi="Consolas" w:cs="宋体"/>
          <w:color w:val="008200"/>
          <w:sz w:val="18"/>
          <w:szCs w:val="18"/>
          <w:bdr w:val="none" w:sz="0" w:space="0" w:color="auto" w:frame="1"/>
          <w:lang w:eastAsia="zh-CN"/>
        </w:rPr>
        <w:t>//x</w:t>
      </w:r>
      <w:r w:rsidRPr="004076F2">
        <w:rPr>
          <w:rFonts w:ascii="Consolas" w:hAnsi="Consolas" w:cs="宋体"/>
          <w:color w:val="008200"/>
          <w:sz w:val="18"/>
          <w:szCs w:val="18"/>
          <w:bdr w:val="none" w:sz="0" w:space="0" w:color="auto" w:frame="1"/>
          <w:lang w:eastAsia="zh-CN"/>
        </w:rPr>
        <w:t>的二进制的最后一个</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所构成的整数</w:t>
      </w:r>
      <w:r w:rsidRPr="004076F2">
        <w:rPr>
          <w:rFonts w:ascii="Consolas" w:hAnsi="Consolas" w:cs="宋体"/>
          <w:color w:val="000000"/>
          <w:sz w:val="18"/>
          <w:szCs w:val="18"/>
          <w:bdr w:val="none" w:sz="0" w:space="0" w:color="auto" w:frame="1"/>
          <w:lang w:eastAsia="zh-CN"/>
        </w:rPr>
        <w:t>  </w:t>
      </w:r>
    </w:p>
    <w:p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main()  </w:t>
      </w:r>
    </w:p>
    <w:p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n, x;  </w:t>
      </w:r>
    </w:p>
    <w:p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n;  </w:t>
      </w:r>
    </w:p>
    <w:p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(n--)  </w:t>
      </w:r>
    </w:p>
    <w:p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读入一个数，并且计算</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的个数，并且输出</w:t>
      </w:r>
      <w:r w:rsidRPr="004076F2">
        <w:rPr>
          <w:rFonts w:ascii="Consolas" w:hAnsi="Consolas" w:cs="宋体"/>
          <w:color w:val="000000"/>
          <w:sz w:val="18"/>
          <w:szCs w:val="18"/>
          <w:bdr w:val="none" w:sz="0" w:space="0" w:color="auto" w:frame="1"/>
          <w:lang w:eastAsia="zh-CN"/>
        </w:rPr>
        <w:t>  </w:t>
      </w:r>
    </w:p>
    <w:p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x;  </w:t>
      </w:r>
    </w:p>
    <w:p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res = 0;</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计数变量</w:t>
      </w:r>
      <w:r w:rsidRPr="004076F2">
        <w:rPr>
          <w:rFonts w:ascii="Consolas" w:hAnsi="Consolas" w:cs="宋体"/>
          <w:color w:val="000000"/>
          <w:sz w:val="18"/>
          <w:szCs w:val="18"/>
          <w:bdr w:val="none" w:sz="0" w:space="0" w:color="auto" w:frame="1"/>
          <w:lang w:eastAsia="zh-CN"/>
        </w:rPr>
        <w:t>  </w:t>
      </w:r>
    </w:p>
    <w:p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(x)  </w:t>
      </w:r>
    </w:p>
    <w:p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x -= lowbit(x), res++;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使用</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表达式，简化代码去括号</w:t>
      </w:r>
      <w:r w:rsidRPr="004076F2">
        <w:rPr>
          <w:rFonts w:ascii="Consolas" w:hAnsi="Consolas" w:cs="宋体"/>
          <w:color w:val="000000"/>
          <w:sz w:val="18"/>
          <w:szCs w:val="18"/>
          <w:bdr w:val="none" w:sz="0" w:space="0" w:color="auto" w:frame="1"/>
          <w:lang w:eastAsia="zh-CN"/>
        </w:rPr>
        <w:t>  </w:t>
      </w:r>
    </w:p>
    <w:p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cout &lt;&lt; res &lt;&lt; </w:t>
      </w:r>
      <w:r w:rsidRPr="004076F2">
        <w:rPr>
          <w:rFonts w:ascii="Consolas" w:hAnsi="Consolas" w:cs="宋体"/>
          <w:color w:val="0000FF"/>
          <w:sz w:val="18"/>
          <w:szCs w:val="18"/>
          <w:bdr w:val="none" w:sz="0" w:space="0" w:color="auto" w:frame="1"/>
          <w:lang w:eastAsia="zh-CN"/>
        </w:rPr>
        <w:t>" "</w:t>
      </w: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输出运算结果</w:t>
      </w:r>
      <w:r w:rsidRPr="004076F2">
        <w:rPr>
          <w:rFonts w:ascii="Consolas" w:hAnsi="Consolas" w:cs="宋体"/>
          <w:color w:val="000000"/>
          <w:sz w:val="18"/>
          <w:szCs w:val="18"/>
          <w:bdr w:val="none" w:sz="0" w:space="0" w:color="auto" w:frame="1"/>
          <w:lang w:eastAsia="zh-CN"/>
        </w:rPr>
        <w:t>  </w:t>
      </w:r>
    </w:p>
    <w:p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0;  </w:t>
      </w:r>
    </w:p>
    <w:p w:rsidR="00DC793B" w:rsidRPr="004076F2" w:rsidRDefault="00DC793B" w:rsidP="00202AE0">
      <w:pPr>
        <w:widowControl/>
        <w:numPr>
          <w:ilvl w:val="0"/>
          <w:numId w:val="89"/>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lastRenderedPageBreak/>
        <w:t>}  </w:t>
      </w:r>
    </w:p>
    <w:p w:rsidR="00DC793B" w:rsidRPr="00B14102" w:rsidRDefault="00DC793B" w:rsidP="00741B54">
      <w:pPr>
        <w:pStyle w:val="2"/>
        <w:spacing w:before="315"/>
      </w:pPr>
      <w:bookmarkStart w:id="71" w:name="_Toc53733982"/>
      <w:r>
        <w:rPr>
          <w:rFonts w:hint="eastAsia"/>
        </w:rPr>
        <w:t>求上台阶方案数</w:t>
      </w:r>
      <w:r w:rsidRPr="005C5A2F">
        <w:rPr>
          <w:vertAlign w:val="superscript"/>
        </w:rPr>
        <w:t>NQ0</w:t>
      </w:r>
      <w:r>
        <w:rPr>
          <w:vertAlign w:val="superscript"/>
        </w:rPr>
        <w:t>63</w:t>
      </w:r>
      <w:bookmarkEnd w:id="71"/>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栋栋大礼堂是小栋设计的标志性建筑，虽然礼堂自身高度不高，但是因为依山而建，礼堂门口有百级台阶，人要拾级而上方能抵达。</w:t>
      </w:r>
    </w:p>
    <w:p w:rsidR="00DC793B" w:rsidRPr="00727F7C" w:rsidRDefault="00DC793B" w:rsidP="00DC793B">
      <w:pPr>
        <w:pStyle w:val="affffb"/>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rsidR="00DC793B" w:rsidRPr="00B14102" w:rsidRDefault="00DC793B" w:rsidP="00DC793B">
      <w:pPr>
        <w:pStyle w:val="affffb"/>
        <w:ind w:firstLine="420"/>
      </w:pPr>
      <w:r>
        <w:rPr>
          <w:rFonts w:hint="eastAsia"/>
        </w:rPr>
        <w:t>请问，要抵达大礼堂，小鲁一共有多少种不同的走法？</w:t>
      </w:r>
    </w:p>
    <w:p w:rsidR="00DC793B" w:rsidRPr="00B14102"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第一行是整数</w:t>
      </w:r>
      <w:r>
        <w:rPr>
          <w:rFonts w:hint="eastAsia"/>
        </w:rPr>
        <w:t>q</w:t>
      </w:r>
      <w:r>
        <w:rPr>
          <w:rFonts w:hint="eastAsia"/>
        </w:rPr>
        <w:t>表示测试实例的个数。</w:t>
      </w:r>
    </w:p>
    <w:p w:rsidR="00DC793B" w:rsidRPr="00B14102" w:rsidRDefault="00DC793B" w:rsidP="00DC793B">
      <w:pPr>
        <w:pStyle w:val="affffb"/>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727F7C">
        <w:rPr>
          <w:rFonts w:hint="eastAsia"/>
        </w:rPr>
        <w:t>一共</w:t>
      </w:r>
      <w:r w:rsidRPr="00727F7C">
        <w:rPr>
          <w:rFonts w:hint="eastAsia"/>
        </w:rPr>
        <w:t>q</w:t>
      </w:r>
      <w:r w:rsidRPr="00727F7C">
        <w:rPr>
          <w:rFonts w:hint="eastAsia"/>
        </w:rPr>
        <w:t>行，每行表示不同的走法总数。</w:t>
      </w:r>
    </w:p>
    <w:p w:rsidR="00DC793B" w:rsidRPr="00B14102" w:rsidRDefault="00DC793B" w:rsidP="009A2F9D">
      <w:pPr>
        <w:pStyle w:val="4"/>
        <w:rPr>
          <w:lang w:eastAsia="zh-CN"/>
        </w:rPr>
      </w:pPr>
      <w:r>
        <w:rPr>
          <w:lang w:eastAsia="zh-CN"/>
        </w:rPr>
        <w:t>输入样例</w:t>
      </w:r>
      <w:r>
        <w:rPr>
          <w:rFonts w:hint="eastAsia"/>
          <w:lang w:eastAsia="zh-CN"/>
        </w:rPr>
        <w:t>1</w:t>
      </w:r>
    </w:p>
    <w:p w:rsidR="00DC793B" w:rsidRDefault="00DC793B" w:rsidP="00DC793B">
      <w:pPr>
        <w:pStyle w:val="affffc"/>
        <w:ind w:left="420"/>
      </w:pPr>
      <w:r>
        <w:t>3</w:t>
      </w:r>
    </w:p>
    <w:p w:rsidR="00DC793B" w:rsidRDefault="00DC793B" w:rsidP="00DC793B">
      <w:pPr>
        <w:pStyle w:val="affffc"/>
        <w:ind w:left="420"/>
      </w:pPr>
      <w:r>
        <w:t>20</w:t>
      </w:r>
    </w:p>
    <w:p w:rsidR="00DC793B" w:rsidRDefault="00DC793B" w:rsidP="00DC793B">
      <w:pPr>
        <w:pStyle w:val="affffc"/>
        <w:ind w:left="420"/>
      </w:pPr>
      <w:r>
        <w:t>30</w:t>
      </w:r>
    </w:p>
    <w:p w:rsidR="00DC793B" w:rsidRPr="00B14102" w:rsidRDefault="00DC793B" w:rsidP="00DC793B">
      <w:pPr>
        <w:pStyle w:val="affffc"/>
        <w:ind w:left="420"/>
      </w:pPr>
      <w:r>
        <w:t>40</w:t>
      </w:r>
    </w:p>
    <w:p w:rsidR="00DC793B" w:rsidRPr="00B14102" w:rsidRDefault="00645004" w:rsidP="009A2F9D">
      <w:pPr>
        <w:pStyle w:val="4"/>
        <w:rPr>
          <w:lang w:eastAsia="zh-CN"/>
        </w:rPr>
      </w:pPr>
      <w:r>
        <w:rPr>
          <w:lang w:eastAsia="zh-CN"/>
        </w:rPr>
        <w:t>输出样例</w:t>
      </w:r>
    </w:p>
    <w:p w:rsidR="00DC793B" w:rsidRDefault="00DC793B" w:rsidP="00DC793B">
      <w:pPr>
        <w:pStyle w:val="affffc"/>
        <w:ind w:left="420"/>
      </w:pPr>
      <w:r>
        <w:t>10946</w:t>
      </w:r>
    </w:p>
    <w:p w:rsidR="00DC793B" w:rsidRDefault="00DC793B" w:rsidP="00DC793B">
      <w:pPr>
        <w:pStyle w:val="affffc"/>
        <w:ind w:left="420"/>
      </w:pPr>
      <w:r>
        <w:t>1346269</w:t>
      </w:r>
    </w:p>
    <w:p w:rsidR="00DC793B" w:rsidRDefault="00DC793B" w:rsidP="006155DC">
      <w:pPr>
        <w:pStyle w:val="affffc"/>
        <w:ind w:left="420"/>
      </w:pPr>
      <w:r>
        <w:t>165580141</w:t>
      </w:r>
    </w:p>
    <w:p w:rsidR="00210421" w:rsidRDefault="00CF7ED0">
      <w:r>
        <w:rPr>
          <w:b/>
        </w:rPr>
        <w:t>解题思路</w:t>
      </w:r>
    </w:p>
    <w:p w:rsidR="00210421" w:rsidRDefault="00CF7ED0">
      <w:pPr>
        <w:ind w:firstLine="420"/>
      </w:pPr>
      <w:r>
        <w:t>本题按病情紧急程度排序病人。老年人（</w:t>
      </w:r>
      <w:r>
        <w:t>≥60</w:t>
      </w:r>
      <w:r>
        <w:t>岁）优先，按年龄降序；年龄相同按登记顺序；非老年人按登记顺序。使用自定义比较函数实现多关键字排序。</w:t>
      </w:r>
    </w:p>
    <w:p w:rsidR="00DC793B" w:rsidRDefault="00DC793B" w:rsidP="009A2F9D">
      <w:pPr>
        <w:pStyle w:val="4"/>
        <w:rPr>
          <w:lang w:eastAsia="zh-CN"/>
        </w:rPr>
      </w:pPr>
      <w:r>
        <w:lastRenderedPageBreak/>
        <w:t>参考代码</w:t>
      </w:r>
      <w:r>
        <w:t>(C++)</w:t>
      </w:r>
    </w:p>
    <w:p w:rsidR="00DC793B"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求上台阶方案数</w:t>
      </w:r>
      <w:r w:rsidRPr="00AA1BAF">
        <w:rPr>
          <w:rFonts w:ascii="Consolas" w:hAnsi="Consolas" w:cs="宋体"/>
          <w:color w:val="000000"/>
          <w:sz w:val="18"/>
          <w:szCs w:val="18"/>
          <w:bdr w:val="none" w:sz="0" w:space="0" w:color="auto" w:frame="1"/>
          <w:lang w:eastAsia="zh-CN"/>
        </w:rPr>
        <w:t>  </w:t>
      </w:r>
    </w:p>
    <w:p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808080"/>
          <w:sz w:val="18"/>
          <w:szCs w:val="18"/>
          <w:bdr w:val="none" w:sz="0" w:space="0" w:color="auto" w:frame="1"/>
          <w:lang w:eastAsia="zh-CN"/>
        </w:rPr>
        <w:t>#include &lt;iostream&gt;</w:t>
      </w:r>
      <w:r w:rsidRPr="00727F7C">
        <w:rPr>
          <w:rFonts w:ascii="Consolas" w:hAnsi="Consolas" w:cs="宋体"/>
          <w:color w:val="000000"/>
          <w:sz w:val="18"/>
          <w:szCs w:val="18"/>
          <w:bdr w:val="none" w:sz="0" w:space="0" w:color="auto" w:frame="1"/>
          <w:lang w:eastAsia="zh-CN"/>
        </w:rPr>
        <w:t>  </w:t>
      </w:r>
    </w:p>
    <w:p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006699"/>
          <w:sz w:val="18"/>
          <w:szCs w:val="18"/>
          <w:bdr w:val="none" w:sz="0" w:space="0" w:color="auto" w:frame="1"/>
          <w:lang w:eastAsia="zh-CN"/>
        </w:rPr>
        <w:t>using</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namespace</w:t>
      </w:r>
      <w:r w:rsidRPr="00727F7C">
        <w:rPr>
          <w:rFonts w:ascii="Consolas" w:hAnsi="Consolas" w:cs="宋体"/>
          <w:color w:val="000000"/>
          <w:sz w:val="18"/>
          <w:szCs w:val="18"/>
          <w:bdr w:val="none" w:sz="0" w:space="0" w:color="auto" w:frame="1"/>
          <w:lang w:eastAsia="zh-CN"/>
        </w:rPr>
        <w:t> std;  </w:t>
      </w:r>
    </w:p>
    <w:p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stairs(</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1)</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只有</w:t>
      </w:r>
      <w:r w:rsidRPr="00727F7C">
        <w:rPr>
          <w:rFonts w:ascii="Consolas" w:hAnsi="Consolas" w:cs="宋体"/>
          <w:color w:val="008200"/>
          <w:sz w:val="18"/>
          <w:szCs w:val="18"/>
          <w:bdr w:val="none" w:sz="0" w:space="0" w:color="auto" w:frame="1"/>
          <w:lang w:eastAsia="zh-CN"/>
        </w:rPr>
        <w:t>1</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rsidR="00DC793B" w:rsidRPr="00727F7C" w:rsidRDefault="00DC793B" w:rsidP="00512462">
      <w:pPr>
        <w:widowControl/>
        <w:numPr>
          <w:ilvl w:val="0"/>
          <w:numId w:val="6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1;  </w:t>
      </w:r>
    </w:p>
    <w:p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有</w:t>
      </w:r>
      <w:r w:rsidRPr="00727F7C">
        <w:rPr>
          <w:rFonts w:ascii="Consolas" w:hAnsi="Consolas" w:cs="宋体"/>
          <w:color w:val="008200"/>
          <w:sz w:val="18"/>
          <w:szCs w:val="18"/>
          <w:bdr w:val="none" w:sz="0" w:space="0" w:color="auto" w:frame="1"/>
          <w:lang w:eastAsia="zh-CN"/>
        </w:rPr>
        <w:t>2</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2;  </w:t>
      </w:r>
    </w:p>
    <w:p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p>
    <w:p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stairs(n - 1) + stairs(n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递归</w:t>
      </w:r>
      <w:r w:rsidRPr="00727F7C">
        <w:rPr>
          <w:rFonts w:ascii="Consolas" w:hAnsi="Consolas" w:cs="宋体"/>
          <w:color w:val="000000"/>
          <w:sz w:val="18"/>
          <w:szCs w:val="18"/>
          <w:bdr w:val="none" w:sz="0" w:space="0" w:color="auto" w:frame="1"/>
          <w:lang w:eastAsia="zh-CN"/>
        </w:rPr>
        <w:t>  </w:t>
      </w:r>
    </w:p>
    <w:p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main()  </w:t>
      </w:r>
    </w:p>
    <w:p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Q;  </w:t>
      </w:r>
    </w:p>
    <w:p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&amp;Q) != EOF)</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使用</w:t>
      </w:r>
      <w:r w:rsidRPr="00727F7C">
        <w:rPr>
          <w:rFonts w:ascii="Consolas" w:hAnsi="Consolas" w:cs="宋体"/>
          <w:color w:val="008200"/>
          <w:sz w:val="18"/>
          <w:szCs w:val="18"/>
          <w:bdr w:val="none" w:sz="0" w:space="0" w:color="auto" w:frame="1"/>
          <w:lang w:eastAsia="zh-CN"/>
        </w:rPr>
        <w:t>scanf</w:t>
      </w:r>
      <w:r w:rsidRPr="00727F7C">
        <w:rPr>
          <w:rFonts w:ascii="Consolas" w:hAnsi="Consolas" w:cs="宋体"/>
          <w:color w:val="008200"/>
          <w:sz w:val="18"/>
          <w:szCs w:val="18"/>
          <w:bdr w:val="none" w:sz="0" w:space="0" w:color="auto" w:frame="1"/>
          <w:lang w:eastAsia="zh-CN"/>
        </w:rPr>
        <w:t>也可以使用</w:t>
      </w:r>
      <w:r w:rsidRPr="00727F7C">
        <w:rPr>
          <w:rFonts w:ascii="Consolas" w:hAnsi="Consolas" w:cs="宋体"/>
          <w:color w:val="008200"/>
          <w:sz w:val="18"/>
          <w:szCs w:val="18"/>
          <w:bdr w:val="none" w:sz="0" w:space="0" w:color="auto" w:frame="1"/>
          <w:lang w:eastAsia="zh-CN"/>
        </w:rPr>
        <w:t>cin</w:t>
      </w:r>
      <w:r w:rsidRPr="00727F7C">
        <w:rPr>
          <w:rFonts w:ascii="Consolas" w:hAnsi="Consolas" w:cs="宋体"/>
          <w:color w:val="000000"/>
          <w:sz w:val="18"/>
          <w:szCs w:val="18"/>
          <w:bdr w:val="none" w:sz="0" w:space="0" w:color="auto" w:frame="1"/>
          <w:lang w:eastAsia="zh-CN"/>
        </w:rPr>
        <w:t>  </w:t>
      </w:r>
    </w:p>
    <w:p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(Q--)  </w:t>
      </w:r>
    </w:p>
    <w:p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&amp;N);  </w:t>
      </w:r>
    </w:p>
    <w:p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printf(</w:t>
      </w:r>
      <w:r w:rsidRPr="00727F7C">
        <w:rPr>
          <w:rFonts w:ascii="Consolas" w:hAnsi="Consolas" w:cs="宋体"/>
          <w:color w:val="0000FF"/>
          <w:sz w:val="18"/>
          <w:szCs w:val="18"/>
          <w:bdr w:val="none" w:sz="0" w:space="0" w:color="auto" w:frame="1"/>
          <w:lang w:eastAsia="zh-CN"/>
        </w:rPr>
        <w:t>"%d\n"</w:t>
      </w:r>
      <w:r w:rsidRPr="00727F7C">
        <w:rPr>
          <w:rFonts w:ascii="Consolas" w:hAnsi="Consolas" w:cs="宋体"/>
          <w:color w:val="000000"/>
          <w:sz w:val="18"/>
          <w:szCs w:val="18"/>
          <w:bdr w:val="none" w:sz="0" w:space="0" w:color="auto" w:frame="1"/>
          <w:lang w:eastAsia="zh-CN"/>
        </w:rPr>
        <w:t>, stairs(N));</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调用递归函数</w:t>
      </w:r>
      <w:r w:rsidRPr="00727F7C">
        <w:rPr>
          <w:rFonts w:ascii="Consolas" w:hAnsi="Consolas" w:cs="宋体"/>
          <w:color w:val="000000"/>
          <w:sz w:val="18"/>
          <w:szCs w:val="18"/>
          <w:bdr w:val="none" w:sz="0" w:space="0" w:color="auto" w:frame="1"/>
          <w:lang w:eastAsia="zh-CN"/>
        </w:rPr>
        <w:t>  </w:t>
      </w:r>
    </w:p>
    <w:p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0;  </w:t>
      </w:r>
    </w:p>
    <w:p w:rsidR="00DC793B" w:rsidRPr="00976444"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72" w:name="_Toc53733983"/>
      <w:r>
        <w:rPr>
          <w:rFonts w:hint="eastAsia"/>
        </w:rPr>
        <w:t>小鲁与猫的羁绊</w:t>
      </w:r>
      <w:r w:rsidRPr="005C5A2F">
        <w:rPr>
          <w:vertAlign w:val="superscript"/>
        </w:rPr>
        <w:t>NQ0</w:t>
      </w:r>
      <w:r>
        <w:rPr>
          <w:vertAlign w:val="superscript"/>
        </w:rPr>
        <w:t>64</w:t>
      </w:r>
      <w:bookmarkEnd w:id="72"/>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文艺青年小鲁喜欢猫，他老家的家里养了一只公主（母）猫。编码的日子挺苦，宿舍又不允许养猫。小鲁只能看着老家的视频云养猫。</w:t>
      </w:r>
    </w:p>
    <w:p w:rsidR="00DC793B" w:rsidRDefault="00DC793B" w:rsidP="00DC793B">
      <w:pPr>
        <w:pStyle w:val="affffb"/>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rsidR="00DC793B" w:rsidRDefault="00DC793B" w:rsidP="00DC793B">
      <w:pPr>
        <w:pStyle w:val="affffb"/>
        <w:ind w:firstLine="420"/>
      </w:pPr>
      <w:r>
        <w:rPr>
          <w:rFonts w:hint="eastAsia"/>
        </w:rPr>
        <w:t>那么请问</w:t>
      </w:r>
      <w:r>
        <w:rPr>
          <w:rFonts w:hint="eastAsia"/>
        </w:rPr>
        <w:t>n</w:t>
      </w:r>
      <w:r>
        <w:rPr>
          <w:rFonts w:hint="eastAsia"/>
        </w:rPr>
        <w:t>年后，家里一共会有多少只公主猫呢？</w:t>
      </w:r>
    </w:p>
    <w:p w:rsidR="00DC793B" w:rsidRDefault="00DC793B" w:rsidP="00DC793B">
      <w:pPr>
        <w:pStyle w:val="affffb"/>
        <w:ind w:firstLine="420"/>
      </w:pPr>
      <w:r>
        <w:rPr>
          <w:rFonts w:hint="eastAsia"/>
        </w:rPr>
        <w:lastRenderedPageBreak/>
        <w:t>提示：这是一个递推问题，问第几年共有几只猫。</w:t>
      </w:r>
    </w:p>
    <w:p w:rsidR="00DC793B" w:rsidRPr="00B14102" w:rsidRDefault="00DC793B" w:rsidP="00DC793B">
      <w:pPr>
        <w:pStyle w:val="affffb"/>
        <w:ind w:firstLine="420"/>
      </w:pPr>
      <w:r>
        <w:rPr>
          <w:rFonts w:hint="eastAsia"/>
        </w:rPr>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rsidR="00DC793B" w:rsidRPr="00B14102"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rsidR="00DC793B" w:rsidRPr="00B14102" w:rsidRDefault="00DC793B" w:rsidP="00DC793B">
      <w:pPr>
        <w:pStyle w:val="affffb"/>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727F7C">
        <w:rPr>
          <w:rFonts w:hint="eastAsia"/>
        </w:rPr>
        <w:t>一共</w:t>
      </w:r>
      <w:r w:rsidRPr="00727F7C">
        <w:rPr>
          <w:rFonts w:hint="eastAsia"/>
        </w:rPr>
        <w:t>q</w:t>
      </w:r>
      <w:r w:rsidRPr="00727F7C">
        <w:rPr>
          <w:rFonts w:hint="eastAsia"/>
        </w:rPr>
        <w:t>行，每行表示不同的走法总数。</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c"/>
        <w:ind w:left="420"/>
      </w:pPr>
      <w:r>
        <w:t>3</w:t>
      </w:r>
    </w:p>
    <w:p w:rsidR="00DC793B" w:rsidRDefault="00DC793B" w:rsidP="00DC793B">
      <w:pPr>
        <w:pStyle w:val="affffc"/>
        <w:ind w:left="420"/>
      </w:pPr>
      <w:r>
        <w:t>4</w:t>
      </w:r>
    </w:p>
    <w:p w:rsidR="00DC793B" w:rsidRDefault="00DC793B" w:rsidP="00DC793B">
      <w:pPr>
        <w:pStyle w:val="affffc"/>
        <w:ind w:left="420"/>
      </w:pPr>
      <w:r>
        <w:t>6</w:t>
      </w:r>
    </w:p>
    <w:p w:rsidR="00DC793B" w:rsidRPr="00B14102" w:rsidRDefault="00DC793B" w:rsidP="00DC793B">
      <w:pPr>
        <w:pStyle w:val="affffc"/>
        <w:ind w:left="420"/>
      </w:pPr>
      <w:r>
        <w:t>7</w:t>
      </w:r>
    </w:p>
    <w:p w:rsidR="00DC793B" w:rsidRPr="00B14102" w:rsidRDefault="00645004" w:rsidP="009A2F9D">
      <w:pPr>
        <w:pStyle w:val="4"/>
        <w:rPr>
          <w:lang w:eastAsia="zh-CN"/>
        </w:rPr>
      </w:pPr>
      <w:r>
        <w:rPr>
          <w:lang w:eastAsia="zh-CN"/>
        </w:rPr>
        <w:t>输出样例</w:t>
      </w:r>
    </w:p>
    <w:p w:rsidR="00DC793B" w:rsidRDefault="00DC793B" w:rsidP="00DC793B">
      <w:pPr>
        <w:pStyle w:val="affffc"/>
        <w:ind w:left="420"/>
      </w:pPr>
      <w:r>
        <w:t>4</w:t>
      </w:r>
    </w:p>
    <w:p w:rsidR="00DC793B" w:rsidRDefault="00DC793B" w:rsidP="00DC793B">
      <w:pPr>
        <w:pStyle w:val="affffc"/>
        <w:ind w:left="420"/>
      </w:pPr>
      <w:r>
        <w:t>9</w:t>
      </w:r>
    </w:p>
    <w:p w:rsidR="00DC793B" w:rsidRDefault="00DC793B" w:rsidP="00DC793B">
      <w:pPr>
        <w:pStyle w:val="affffc"/>
        <w:ind w:left="420"/>
      </w:pPr>
      <w:r>
        <w:t>13</w:t>
      </w:r>
    </w:p>
    <w:p w:rsidR="00210421" w:rsidRDefault="00CF7ED0">
      <w:r>
        <w:rPr>
          <w:b/>
        </w:rPr>
        <w:t>解题思路</w:t>
      </w:r>
    </w:p>
    <w:p w:rsidR="00210421" w:rsidRDefault="00CF7ED0">
      <w:pPr>
        <w:ind w:firstLine="420"/>
      </w:pPr>
      <w:r>
        <w:t>本题找出最长连续递增子序列。程序遍历数组，维护当前递增序列长度，当遇到非递增元素时更新最大长度并重置当前长度。</w:t>
      </w:r>
    </w:p>
    <w:p w:rsidR="00DC793B" w:rsidRDefault="00DC793B" w:rsidP="009A2F9D">
      <w:pPr>
        <w:pStyle w:val="4"/>
        <w:rPr>
          <w:lang w:eastAsia="zh-CN"/>
        </w:rPr>
      </w:pPr>
      <w:r>
        <w:t>参考代码</w:t>
      </w:r>
      <w:r>
        <w:t>(C++)</w:t>
      </w:r>
    </w:p>
    <w:p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8200"/>
          <w:sz w:val="18"/>
          <w:szCs w:val="18"/>
          <w:bdr w:val="none" w:sz="0" w:space="0" w:color="auto" w:frame="1"/>
          <w:lang w:eastAsia="zh-CN"/>
        </w:rPr>
        <w:t>// NQ064 </w:t>
      </w:r>
      <w:r w:rsidRPr="00FF35D8">
        <w:rPr>
          <w:rFonts w:ascii="Consolas" w:hAnsi="Consolas" w:cs="宋体"/>
          <w:color w:val="008200"/>
          <w:sz w:val="18"/>
          <w:szCs w:val="18"/>
          <w:bdr w:val="none" w:sz="0" w:space="0" w:color="auto" w:frame="1"/>
          <w:lang w:eastAsia="zh-CN"/>
        </w:rPr>
        <w:t>小鲁与猫的羁绊</w:t>
      </w:r>
      <w:r w:rsidRPr="00FF35D8">
        <w:rPr>
          <w:rFonts w:ascii="Consolas" w:hAnsi="Consolas" w:cs="宋体"/>
          <w:color w:val="000000"/>
          <w:sz w:val="18"/>
          <w:szCs w:val="18"/>
          <w:bdr w:val="none" w:sz="0" w:space="0" w:color="auto" w:frame="1"/>
          <w:lang w:eastAsia="zh-CN"/>
        </w:rPr>
        <w:t>  </w:t>
      </w:r>
    </w:p>
    <w:p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808080"/>
          <w:sz w:val="18"/>
          <w:szCs w:val="18"/>
          <w:bdr w:val="none" w:sz="0" w:space="0" w:color="auto" w:frame="1"/>
          <w:lang w:eastAsia="zh-CN"/>
        </w:rPr>
        <w:t>#include &lt;iostream&gt;</w:t>
      </w:r>
      <w:r w:rsidRPr="00FF35D8">
        <w:rPr>
          <w:rFonts w:ascii="Consolas" w:hAnsi="Consolas" w:cs="宋体"/>
          <w:color w:val="000000"/>
          <w:sz w:val="18"/>
          <w:szCs w:val="18"/>
          <w:bdr w:val="none" w:sz="0" w:space="0" w:color="auto" w:frame="1"/>
          <w:lang w:eastAsia="zh-CN"/>
        </w:rPr>
        <w:t>  </w:t>
      </w:r>
    </w:p>
    <w:p w:rsidR="00FF35D8" w:rsidRPr="00FF35D8" w:rsidRDefault="00FF35D8" w:rsidP="00FC22AB">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A6666">
        <w:rPr>
          <w:rFonts w:ascii="Consolas" w:hAnsi="Consolas" w:cs="宋体"/>
          <w:b/>
          <w:bCs/>
          <w:color w:val="006699"/>
          <w:sz w:val="18"/>
          <w:szCs w:val="18"/>
          <w:bdr w:val="none" w:sz="0" w:space="0" w:color="auto" w:frame="1"/>
          <w:lang w:eastAsia="zh-CN"/>
        </w:rPr>
        <w:t>using</w:t>
      </w:r>
      <w:r w:rsidRPr="00FF35D8">
        <w:rPr>
          <w:rFonts w:ascii="Consolas" w:hAnsi="Consolas" w:cs="宋体"/>
          <w:color w:val="000000"/>
          <w:sz w:val="18"/>
          <w:szCs w:val="18"/>
          <w:bdr w:val="none" w:sz="0" w:space="0" w:color="auto" w:frame="1"/>
          <w:lang w:eastAsia="zh-CN"/>
        </w:rPr>
        <w:t> </w:t>
      </w:r>
      <w:r w:rsidRPr="00EA6666">
        <w:rPr>
          <w:rFonts w:ascii="Consolas" w:hAnsi="Consolas" w:cs="宋体"/>
          <w:b/>
          <w:bCs/>
          <w:color w:val="006699"/>
          <w:sz w:val="18"/>
          <w:szCs w:val="18"/>
          <w:bdr w:val="none" w:sz="0" w:space="0" w:color="auto" w:frame="1"/>
          <w:lang w:eastAsia="zh-CN"/>
        </w:rPr>
        <w:t>namespace</w:t>
      </w:r>
      <w:r w:rsidR="00EA6666">
        <w:rPr>
          <w:rFonts w:ascii="Consolas" w:hAnsi="Consolas" w:cs="宋体"/>
          <w:color w:val="000000"/>
          <w:sz w:val="18"/>
          <w:szCs w:val="18"/>
          <w:bdr w:val="none" w:sz="0" w:space="0" w:color="auto" w:frame="1"/>
          <w:lang w:eastAsia="zh-CN"/>
        </w:rPr>
        <w:t> std; </w:t>
      </w:r>
      <w:r w:rsidRPr="00FF35D8">
        <w:rPr>
          <w:rFonts w:ascii="Consolas" w:hAnsi="Consolas" w:cs="宋体"/>
          <w:color w:val="000000"/>
          <w:sz w:val="18"/>
          <w:szCs w:val="18"/>
          <w:bdr w:val="none" w:sz="0" w:space="0" w:color="auto" w:frame="1"/>
          <w:lang w:eastAsia="zh-CN"/>
        </w:rPr>
        <w:t> </w:t>
      </w:r>
    </w:p>
    <w:p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fn(</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x) {  </w:t>
      </w:r>
    </w:p>
    <w:p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if</w:t>
      </w:r>
      <w:r w:rsidRPr="00FF35D8">
        <w:rPr>
          <w:rFonts w:ascii="Consolas" w:hAnsi="Consolas" w:cs="宋体"/>
          <w:color w:val="000000"/>
          <w:sz w:val="18"/>
          <w:szCs w:val="18"/>
          <w:bdr w:val="none" w:sz="0" w:space="0" w:color="auto" w:frame="1"/>
          <w:lang w:eastAsia="zh-CN"/>
        </w:rPr>
        <w:t> (x &lt; 5)  </w:t>
      </w:r>
    </w:p>
    <w:p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x;  </w:t>
      </w:r>
    </w:p>
    <w:p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else</w:t>
      </w:r>
      <w:r w:rsidRPr="00FF35D8">
        <w:rPr>
          <w:rFonts w:ascii="Consolas" w:hAnsi="Consolas" w:cs="宋体"/>
          <w:color w:val="000000"/>
          <w:sz w:val="18"/>
          <w:szCs w:val="18"/>
          <w:bdr w:val="none" w:sz="0" w:space="0" w:color="auto" w:frame="1"/>
          <w:lang w:eastAsia="zh-CN"/>
        </w:rPr>
        <w:t>  </w:t>
      </w:r>
    </w:p>
    <w:p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fn(x - 1) + fn(x - 3);  </w:t>
      </w:r>
    </w:p>
    <w:p w:rsidR="00FF35D8" w:rsidRPr="00FF35D8" w:rsidRDefault="00FF35D8" w:rsidP="00FC22AB">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main() {  </w:t>
      </w:r>
    </w:p>
    <w:p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n, m;  </w:t>
      </w:r>
    </w:p>
    <w:p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lastRenderedPageBreak/>
        <w:t>  cin &gt;&gt; n;  </w:t>
      </w:r>
    </w:p>
    <w:p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while</w:t>
      </w:r>
      <w:r w:rsidRPr="00FF35D8">
        <w:rPr>
          <w:rFonts w:ascii="Consolas" w:hAnsi="Consolas" w:cs="宋体"/>
          <w:color w:val="000000"/>
          <w:sz w:val="18"/>
          <w:szCs w:val="18"/>
          <w:bdr w:val="none" w:sz="0" w:space="0" w:color="auto" w:frame="1"/>
          <w:lang w:eastAsia="zh-CN"/>
        </w:rPr>
        <w:t> (n--) {  </w:t>
      </w:r>
    </w:p>
    <w:p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m;  </w:t>
      </w:r>
    </w:p>
    <w:p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cout &lt;&lt; fn(m) &lt;&lt; endl;  </w:t>
      </w:r>
    </w:p>
    <w:p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  </w:t>
      </w:r>
    </w:p>
    <w:p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0;  </w:t>
      </w:r>
    </w:p>
    <w:p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73" w:name="_Toc53733984"/>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73"/>
    </w:p>
    <w:p w:rsidR="00DC793B" w:rsidRPr="00B14102" w:rsidRDefault="00DC793B" w:rsidP="009A2F9D">
      <w:pPr>
        <w:pStyle w:val="4"/>
        <w:rPr>
          <w:lang w:eastAsia="zh-CN"/>
        </w:rPr>
      </w:pPr>
      <w:r w:rsidRPr="00B14102">
        <w:rPr>
          <w:lang w:eastAsia="zh-CN"/>
        </w:rPr>
        <w:t>描述</w:t>
      </w:r>
    </w:p>
    <w:p w:rsidR="00FE2B9E" w:rsidRDefault="00DC793B" w:rsidP="00DC793B">
      <w:pPr>
        <w:pStyle w:val="affffb"/>
        <w:ind w:firstLine="420"/>
      </w:pPr>
      <w:r>
        <w:rPr>
          <w:rFonts w:hint="eastAsia"/>
        </w:rPr>
        <w:t>小鲁掌握了如何用递归函数计算阶乘，他发现自己的函数只能计算到</w:t>
      </w:r>
      <w:r>
        <w:rPr>
          <w:rFonts w:hint="eastAsia"/>
        </w:rPr>
        <w:t>20!</w:t>
      </w:r>
    </w:p>
    <w:p w:rsidR="00DC793B" w:rsidRDefault="00DC793B" w:rsidP="00DC793B">
      <w:pPr>
        <w:pStyle w:val="affffb"/>
        <w:ind w:firstLine="420"/>
      </w:pPr>
      <w:r>
        <w:rPr>
          <w:rFonts w:hint="eastAsia"/>
        </w:rPr>
        <w:t>如何能计算更大数的阶乘呢？他带着问题来问小华：</w:t>
      </w:r>
    </w:p>
    <w:p w:rsidR="00DC793B" w:rsidRDefault="00DC793B" w:rsidP="00DC793B">
      <w:pPr>
        <w:pStyle w:val="affffb"/>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rsidR="00DC793B" w:rsidRPr="00327C0A" w:rsidRDefault="00DC793B" w:rsidP="00DC793B">
      <w:pPr>
        <w:pStyle w:val="affffb"/>
        <w:ind w:firstLine="420"/>
      </w:pPr>
      <w:r>
        <w:rPr>
          <w:rFonts w:hint="eastAsia"/>
        </w:rPr>
        <w:t>小华笑着说，这种计算方法和高精度乘法相似，需要自己用数组来模拟某个整数，并且注意乘法过程中的进位处理。</w:t>
      </w:r>
    </w:p>
    <w:p w:rsidR="00DC793B" w:rsidRDefault="00DC793B" w:rsidP="00DC793B">
      <w:pPr>
        <w:pStyle w:val="affffb"/>
        <w:ind w:firstLine="420"/>
      </w:pPr>
      <w:r>
        <w:rPr>
          <w:rFonts w:hint="eastAsia"/>
        </w:rPr>
        <w:t>言谈之间，小华就把代码写完了。小鲁看着小华的代码，敬仰之情如滔滔江水。</w:t>
      </w:r>
    </w:p>
    <w:p w:rsidR="00DC793B" w:rsidRPr="00B14102" w:rsidRDefault="00DC793B" w:rsidP="00DC793B">
      <w:pPr>
        <w:pStyle w:val="affffb"/>
        <w:ind w:firstLine="420"/>
      </w:pPr>
      <w:r>
        <w:rPr>
          <w:rFonts w:hint="eastAsia"/>
        </w:rPr>
        <w:t>你呢？也来试试吧？</w:t>
      </w:r>
    </w:p>
    <w:p w:rsidR="00DC793B" w:rsidRPr="00B14102" w:rsidRDefault="00DC793B" w:rsidP="009A2F9D">
      <w:pPr>
        <w:pStyle w:val="4"/>
        <w:rPr>
          <w:lang w:eastAsia="zh-CN"/>
        </w:rPr>
      </w:pPr>
      <w:r w:rsidRPr="00B14102">
        <w:rPr>
          <w:lang w:eastAsia="zh-CN"/>
        </w:rPr>
        <w:t>输入</w:t>
      </w:r>
    </w:p>
    <w:p w:rsidR="00DC793B" w:rsidRPr="00B14102" w:rsidRDefault="00DC793B" w:rsidP="00DC793B">
      <w:pPr>
        <w:pStyle w:val="affffb"/>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c"/>
        <w:ind w:left="420"/>
      </w:pPr>
      <w:r>
        <w:t>2</w:t>
      </w:r>
    </w:p>
    <w:p w:rsidR="00DC793B" w:rsidRDefault="00DC793B" w:rsidP="00DC793B">
      <w:pPr>
        <w:pStyle w:val="affffc"/>
        <w:ind w:left="420"/>
      </w:pPr>
      <w:r>
        <w:t>3</w:t>
      </w:r>
    </w:p>
    <w:p w:rsidR="00DC793B" w:rsidRPr="00B14102" w:rsidRDefault="00DC793B" w:rsidP="00DC793B">
      <w:pPr>
        <w:pStyle w:val="affffc"/>
        <w:ind w:left="420"/>
      </w:pPr>
      <w:r>
        <w:t>4</w:t>
      </w:r>
    </w:p>
    <w:p w:rsidR="00DC793B" w:rsidRPr="00B14102" w:rsidRDefault="00645004" w:rsidP="009A2F9D">
      <w:pPr>
        <w:pStyle w:val="4"/>
        <w:rPr>
          <w:lang w:eastAsia="zh-CN"/>
        </w:rPr>
      </w:pPr>
      <w:r>
        <w:rPr>
          <w:lang w:eastAsia="zh-CN"/>
        </w:rPr>
        <w:t>输出样例</w:t>
      </w:r>
    </w:p>
    <w:p w:rsidR="00DC793B" w:rsidRDefault="00DC793B" w:rsidP="00DC793B">
      <w:pPr>
        <w:pStyle w:val="affffc"/>
        <w:ind w:left="420"/>
      </w:pPr>
      <w:r>
        <w:t>2</w:t>
      </w:r>
    </w:p>
    <w:p w:rsidR="00DC793B" w:rsidRDefault="00DC793B" w:rsidP="00DC793B">
      <w:pPr>
        <w:pStyle w:val="affffc"/>
        <w:ind w:left="420"/>
      </w:pPr>
      <w:r>
        <w:t>6</w:t>
      </w:r>
    </w:p>
    <w:p w:rsidR="00DC793B" w:rsidRDefault="00DC793B" w:rsidP="00DC793B">
      <w:pPr>
        <w:pStyle w:val="affffc"/>
        <w:ind w:left="420"/>
      </w:pPr>
      <w:r>
        <w:lastRenderedPageBreak/>
        <w:t>24</w:t>
      </w:r>
    </w:p>
    <w:p w:rsidR="00210421" w:rsidRDefault="00CF7ED0">
      <w:r>
        <w:rPr>
          <w:b/>
        </w:rPr>
        <w:t>解题思路</w:t>
      </w:r>
    </w:p>
    <w:p w:rsidR="00210421" w:rsidRDefault="00CF7ED0">
      <w:pPr>
        <w:ind w:firstLine="420"/>
      </w:pPr>
      <w:r>
        <w:t>本题统计区间</w:t>
      </w:r>
      <w:r>
        <w:t>[a,b]</w:t>
      </w:r>
      <w:r>
        <w:t>内数字</w:t>
      </w:r>
      <w:r>
        <w:t>2</w:t>
      </w:r>
      <w:r>
        <w:t>出现的次数。程序遍历</w:t>
      </w:r>
      <w:r>
        <w:t>[a,b]</w:t>
      </w:r>
      <w:r>
        <w:t>的每个数，对每个数逐位检查是否为</w:t>
      </w:r>
      <w:r>
        <w:t>2</w:t>
      </w:r>
      <w:r>
        <w:t>，累加计数。</w:t>
      </w:r>
    </w:p>
    <w:p w:rsidR="00DC793B" w:rsidRDefault="00DC793B" w:rsidP="009A2F9D">
      <w:pPr>
        <w:pStyle w:val="4"/>
        <w:rPr>
          <w:lang w:eastAsia="zh-CN"/>
        </w:rPr>
      </w:pPr>
      <w:r>
        <w:t>参考代码</w:t>
      </w:r>
      <w:r>
        <w:t>(C++)</w:t>
      </w:r>
    </w:p>
    <w:p w:rsidR="00DC793B"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计算</w:t>
      </w:r>
      <w:r>
        <w:rPr>
          <w:rFonts w:ascii="Consolas" w:hAnsi="Consolas" w:cs="宋体" w:hint="eastAsia"/>
          <w:color w:val="008200"/>
          <w:sz w:val="18"/>
          <w:szCs w:val="18"/>
          <w:bdr w:val="none" w:sz="0" w:space="0" w:color="auto" w:frame="1"/>
          <w:lang w:eastAsia="zh-CN"/>
        </w:rPr>
        <w:t>N</w:t>
      </w:r>
      <w:r>
        <w:rPr>
          <w:rFonts w:ascii="Consolas" w:hAnsi="Consolas" w:cs="宋体"/>
          <w:color w:val="008200"/>
          <w:sz w:val="18"/>
          <w:szCs w:val="18"/>
          <w:bdr w:val="none" w:sz="0" w:space="0" w:color="auto" w:frame="1"/>
          <w:lang w:eastAsia="zh-CN"/>
        </w:rPr>
        <w:t>!</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&lt;iostream&gt;</w:t>
      </w:r>
      <w:r w:rsidRPr="00327C0A">
        <w:rPr>
          <w:rFonts w:ascii="Consolas" w:hAnsi="Consolas" w:cs="宋体"/>
          <w:color w:val="000000"/>
          <w:sz w:val="18"/>
          <w:szCs w:val="18"/>
          <w:bdr w:val="none" w:sz="0" w:space="0" w:color="auto" w:frame="1"/>
          <w:lang w:eastAsia="zh-CN"/>
        </w:rPr>
        <w:t>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&lt;vector&gt;</w:t>
      </w:r>
      <w:r w:rsidRPr="00327C0A">
        <w:rPr>
          <w:rFonts w:ascii="Consolas" w:hAnsi="Consolas" w:cs="宋体"/>
          <w:color w:val="000000"/>
          <w:sz w:val="18"/>
          <w:szCs w:val="18"/>
          <w:bdr w:val="none" w:sz="0" w:space="0" w:color="auto" w:frame="1"/>
          <w:lang w:eastAsia="zh-CN"/>
        </w:rPr>
        <w:t>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006699"/>
          <w:sz w:val="18"/>
          <w:szCs w:val="18"/>
          <w:bdr w:val="none" w:sz="0" w:space="0" w:color="auto" w:frame="1"/>
          <w:lang w:eastAsia="zh-CN"/>
        </w:rPr>
        <w:t>using</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namespace</w:t>
      </w:r>
      <w:r w:rsidRPr="00327C0A">
        <w:rPr>
          <w:rFonts w:ascii="Consolas" w:hAnsi="Consolas" w:cs="宋体"/>
          <w:color w:val="000000"/>
          <w:sz w:val="18"/>
          <w:szCs w:val="18"/>
          <w:bdr w:val="none" w:sz="0" w:space="0" w:color="auto" w:frame="1"/>
          <w:lang w:eastAsia="zh-CN"/>
        </w:rPr>
        <w:t> std;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vector&lt;</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&gt; res;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main() {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n;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(cin &gt;&gt; n) {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if</w:t>
      </w:r>
      <w:r w:rsidRPr="00327C0A">
        <w:rPr>
          <w:rFonts w:ascii="Consolas" w:hAnsi="Consolas" w:cs="宋体"/>
          <w:color w:val="000000"/>
          <w:sz w:val="18"/>
          <w:szCs w:val="18"/>
          <w:bdr w:val="none" w:sz="0" w:space="0" w:color="auto" w:frame="1"/>
          <w:lang w:eastAsia="zh-CN"/>
        </w:rPr>
        <w:t> (n == 1)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w:t>
      </w:r>
      <w:r w:rsidRPr="00327C0A">
        <w:rPr>
          <w:rFonts w:ascii="Consolas" w:hAnsi="Consolas" w:cs="宋体"/>
          <w:color w:val="0000FF"/>
          <w:sz w:val="18"/>
          <w:szCs w:val="18"/>
          <w:bdr w:val="none" w:sz="0" w:space="0" w:color="auto" w:frame="1"/>
          <w:lang w:eastAsia="zh-CN"/>
        </w:rPr>
        <w:t>'1'</w:t>
      </w:r>
      <w:r w:rsidRPr="00327C0A">
        <w:rPr>
          <w:rFonts w:ascii="Consolas" w:hAnsi="Consolas" w:cs="宋体"/>
          <w:color w:val="000000"/>
          <w:sz w:val="18"/>
          <w:szCs w:val="18"/>
          <w:bdr w:val="none" w:sz="0" w:space="0" w:color="auto" w:frame="1"/>
          <w:lang w:eastAsia="zh-CN"/>
        </w:rPr>
        <w:t> &lt;&lt; endl;  </w:t>
      </w:r>
      <w:r w:rsidRPr="00327C0A">
        <w:rPr>
          <w:rFonts w:ascii="Consolas" w:hAnsi="Consolas" w:cs="宋体"/>
          <w:color w:val="008200"/>
          <w:sz w:val="18"/>
          <w:szCs w:val="18"/>
          <w:bdr w:val="none" w:sz="0" w:space="0" w:color="auto" w:frame="1"/>
          <w:lang w:eastAsia="zh-CN"/>
        </w:rPr>
        <w:t>// n</w:t>
      </w:r>
      <w:r w:rsidRPr="00327C0A">
        <w:rPr>
          <w:rFonts w:ascii="Consolas" w:hAnsi="Consolas" w:cs="宋体"/>
          <w:color w:val="008200"/>
          <w:sz w:val="18"/>
          <w:szCs w:val="18"/>
          <w:bdr w:val="none" w:sz="0" w:space="0" w:color="auto" w:frame="1"/>
          <w:lang w:eastAsia="zh-CN"/>
        </w:rPr>
        <w:t>为</w:t>
      </w:r>
      <w:r w:rsidRPr="00327C0A">
        <w:rPr>
          <w:rFonts w:ascii="Consolas" w:hAnsi="Consolas" w:cs="宋体"/>
          <w:color w:val="008200"/>
          <w:sz w:val="18"/>
          <w:szCs w:val="18"/>
          <w:bdr w:val="none" w:sz="0" w:space="0" w:color="auto" w:frame="1"/>
          <w:lang w:eastAsia="zh-CN"/>
        </w:rPr>
        <w:t>1</w:t>
      </w:r>
      <w:r w:rsidRPr="00327C0A">
        <w:rPr>
          <w:rFonts w:ascii="Consolas" w:hAnsi="Consolas" w:cs="宋体"/>
          <w:color w:val="008200"/>
          <w:sz w:val="18"/>
          <w:szCs w:val="18"/>
          <w:bdr w:val="none" w:sz="0" w:space="0" w:color="auto" w:frame="1"/>
          <w:lang w:eastAsia="zh-CN"/>
        </w:rPr>
        <w:t>时，直接打印结果</w:t>
      </w:r>
      <w:r w:rsidRPr="00327C0A">
        <w:rPr>
          <w:rFonts w:ascii="Consolas" w:hAnsi="Consolas" w:cs="宋体"/>
          <w:color w:val="000000"/>
          <w:sz w:val="18"/>
          <w:szCs w:val="18"/>
          <w:bdr w:val="none" w:sz="0" w:space="0" w:color="auto" w:frame="1"/>
          <w:lang w:eastAsia="zh-CN"/>
        </w:rPr>
        <w:t>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else</w:t>
      </w:r>
      <w:r w:rsidRPr="00327C0A">
        <w:rPr>
          <w:rFonts w:ascii="Consolas" w:hAnsi="Consolas" w:cs="宋体"/>
          <w:color w:val="000000"/>
          <w:sz w:val="18"/>
          <w:szCs w:val="18"/>
          <w:bdr w:val="none" w:sz="0" w:space="0" w:color="auto" w:frame="1"/>
          <w:lang w:eastAsia="zh-CN"/>
        </w:rPr>
        <w:t> {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res.push_back(1);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先向向量中插入一个数字</w:t>
      </w:r>
      <w:r w:rsidRPr="00327C0A">
        <w:rPr>
          <w:rFonts w:ascii="Consolas" w:hAnsi="Consolas" w:cs="宋体"/>
          <w:color w:val="000000"/>
          <w:sz w:val="18"/>
          <w:szCs w:val="18"/>
          <w:bdr w:val="none" w:sz="0" w:space="0" w:color="auto" w:frame="1"/>
          <w:lang w:eastAsia="zh-CN"/>
        </w:rPr>
        <w:t>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i = 2; i &lt;= n; ++i) {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逐步操作到</w:t>
      </w:r>
      <w:r w:rsidRPr="00327C0A">
        <w:rPr>
          <w:rFonts w:ascii="Consolas" w:hAnsi="Consolas" w:cs="宋体"/>
          <w:color w:val="008200"/>
          <w:sz w:val="18"/>
          <w:szCs w:val="18"/>
          <w:bdr w:val="none" w:sz="0" w:space="0" w:color="auto" w:frame="1"/>
          <w:lang w:eastAsia="zh-CN"/>
        </w:rPr>
        <w:t>n</w:t>
      </w:r>
      <w:r w:rsidRPr="00327C0A">
        <w:rPr>
          <w:rFonts w:ascii="Consolas" w:hAnsi="Consolas" w:cs="宋体"/>
          <w:color w:val="000000"/>
          <w:sz w:val="18"/>
          <w:szCs w:val="18"/>
          <w:bdr w:val="none" w:sz="0" w:space="0" w:color="auto" w:frame="1"/>
          <w:lang w:eastAsia="zh-CN"/>
        </w:rPr>
        <w:t>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(auto&amp;x: res) x*=i;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 = 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8200"/>
          <w:sz w:val="18"/>
          <w:szCs w:val="18"/>
          <w:bdr w:val="none" w:sz="0" w:space="0" w:color="auto" w:frame="1"/>
          <w:lang w:eastAsia="zh-CN"/>
        </w:rPr>
        <w:t>用于保存该位要向上进位的数字</w:t>
      </w:r>
      <w:r w:rsidRPr="00327C0A">
        <w:rPr>
          <w:rFonts w:ascii="Consolas" w:hAnsi="Consolas" w:cs="宋体"/>
          <w:color w:val="000000"/>
          <w:sz w:val="18"/>
          <w:szCs w:val="18"/>
          <w:bdr w:val="none" w:sz="0" w:space="0" w:color="auto" w:frame="1"/>
          <w:lang w:eastAsia="zh-CN"/>
        </w:rPr>
        <w:t>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j = res.size() - 1; j &gt;= 0; --j) {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temp</w:t>
      </w:r>
      <w:r w:rsidRPr="00327C0A">
        <w:rPr>
          <w:rFonts w:ascii="Consolas" w:hAnsi="Consolas" w:cs="宋体"/>
          <w:color w:val="008200"/>
          <w:sz w:val="18"/>
          <w:szCs w:val="18"/>
          <w:bdr w:val="none" w:sz="0" w:space="0" w:color="auto" w:frame="1"/>
          <w:lang w:eastAsia="zh-CN"/>
        </w:rPr>
        <w:t>用于保存该位上加上进上来的数字后的结果</w:t>
      </w:r>
      <w:r w:rsidRPr="00327C0A">
        <w:rPr>
          <w:rFonts w:ascii="Consolas" w:hAnsi="Consolas" w:cs="宋体"/>
          <w:color w:val="000000"/>
          <w:sz w:val="18"/>
          <w:szCs w:val="18"/>
          <w:bdr w:val="none" w:sz="0" w:space="0" w:color="auto" w:frame="1"/>
          <w:lang w:eastAsia="zh-CN"/>
        </w:rPr>
        <w:t>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temp = t + res[j];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更新变量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0000"/>
          <w:sz w:val="18"/>
          <w:szCs w:val="18"/>
          <w:bdr w:val="none" w:sz="0" w:space="0" w:color="auto" w:frame="1"/>
          <w:lang w:eastAsia="zh-CN"/>
        </w:rPr>
        <w:t>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res[j]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确定该位上的数字</w:t>
      </w:r>
      <w:r w:rsidRPr="00327C0A">
        <w:rPr>
          <w:rFonts w:ascii="Consolas" w:hAnsi="Consolas" w:cs="宋体"/>
          <w:color w:val="000000"/>
          <w:sz w:val="18"/>
          <w:szCs w:val="18"/>
          <w:bdr w:val="none" w:sz="0" w:space="0" w:color="auto" w:frame="1"/>
          <w:lang w:eastAsia="zh-CN"/>
        </w:rPr>
        <w:t>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对最前面一位进上去的数字进行处理，由于这个数字可能不止一位</w:t>
      </w:r>
      <w:r w:rsidRPr="00327C0A">
        <w:rPr>
          <w:rFonts w:ascii="Consolas" w:hAnsi="Consolas" w:cs="宋体"/>
          <w:color w:val="000000"/>
          <w:sz w:val="18"/>
          <w:szCs w:val="18"/>
          <w:bdr w:val="none" w:sz="0" w:space="0" w:color="auto" w:frame="1"/>
          <w:lang w:eastAsia="zh-CN"/>
        </w:rPr>
        <w:t>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所以要用一个</w:t>
      </w:r>
      <w:r w:rsidRPr="00327C0A">
        <w:rPr>
          <w:rFonts w:ascii="Consolas" w:hAnsi="Consolas" w:cs="宋体"/>
          <w:color w:val="008200"/>
          <w:sz w:val="18"/>
          <w:szCs w:val="18"/>
          <w:bdr w:val="none" w:sz="0" w:space="0" w:color="auto" w:frame="1"/>
          <w:lang w:eastAsia="zh-CN"/>
        </w:rPr>
        <w:t>while</w:t>
      </w:r>
      <w:r w:rsidRPr="00327C0A">
        <w:rPr>
          <w:rFonts w:ascii="Consolas" w:hAnsi="Consolas" w:cs="宋体"/>
          <w:color w:val="008200"/>
          <w:sz w:val="18"/>
          <w:szCs w:val="18"/>
          <w:bdr w:val="none" w:sz="0" w:space="0" w:color="auto" w:frame="1"/>
          <w:lang w:eastAsia="zh-CN"/>
        </w:rPr>
        <w:t>循环一步步插到最前面</w:t>
      </w:r>
      <w:r w:rsidRPr="00327C0A">
        <w:rPr>
          <w:rFonts w:ascii="Consolas" w:hAnsi="Consolas" w:cs="宋体"/>
          <w:color w:val="000000"/>
          <w:sz w:val="18"/>
          <w:szCs w:val="18"/>
          <w:bdr w:val="none" w:sz="0" w:space="0" w:color="auto" w:frame="1"/>
          <w:lang w:eastAsia="zh-CN"/>
        </w:rPr>
        <w:t>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(t) {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res.insert(res.begin(), t % 10);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10;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 x:res) cout&lt;&lt;x;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endl;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res.clear();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return</w:t>
      </w:r>
      <w:r w:rsidRPr="00327C0A">
        <w:rPr>
          <w:rFonts w:ascii="Consolas" w:hAnsi="Consolas" w:cs="宋体"/>
          <w:color w:val="000000"/>
          <w:sz w:val="18"/>
          <w:szCs w:val="18"/>
          <w:bdr w:val="none" w:sz="0" w:space="0" w:color="auto" w:frame="1"/>
          <w:lang w:eastAsia="zh-CN"/>
        </w:rPr>
        <w:t> 0;  </w:t>
      </w:r>
    </w:p>
    <w:p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74" w:name="_Toc53733985"/>
      <w:r>
        <w:rPr>
          <w:rFonts w:hint="eastAsia"/>
          <w:lang w:eastAsia="zh-CN"/>
        </w:rPr>
        <w:lastRenderedPageBreak/>
        <w:t>求谦虚数</w:t>
      </w:r>
      <w:r w:rsidRPr="005C5A2F">
        <w:rPr>
          <w:vertAlign w:val="superscript"/>
        </w:rPr>
        <w:t>NQ0</w:t>
      </w:r>
      <w:r>
        <w:rPr>
          <w:vertAlign w:val="superscript"/>
        </w:rPr>
        <w:t>66</w:t>
      </w:r>
      <w:bookmarkEnd w:id="74"/>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经过在线编程的洗礼，小鲁越来越看到自己与小华的差距，当他真实面对自己的软弱之后，他谦卑了下来，从以前与小华吹毛求疵，到现在向小华虚心求教。</w:t>
      </w:r>
    </w:p>
    <w:p w:rsidR="00DC793B" w:rsidRPr="007C2507" w:rsidRDefault="00DC793B" w:rsidP="00DC793B">
      <w:pPr>
        <w:pStyle w:val="affffb"/>
        <w:ind w:firstLine="420"/>
      </w:pPr>
      <w:r>
        <w:rPr>
          <w:rFonts w:hint="eastAsia"/>
        </w:rPr>
        <w:t>小华很开心，让小鲁尽可能算出</w:t>
      </w:r>
      <w:r>
        <w:rPr>
          <w:rFonts w:hint="eastAsia"/>
        </w:rPr>
        <w:t>20000000</w:t>
      </w:r>
      <w:r>
        <w:rPr>
          <w:rFonts w:hint="eastAsia"/>
        </w:rPr>
        <w:t>之内的所有谦虚数，并且要求他提供谦虚数的查询服务。</w:t>
      </w:r>
    </w:p>
    <w:p w:rsidR="00DC793B" w:rsidRPr="007C2507" w:rsidRDefault="00DC793B" w:rsidP="00DC793B">
      <w:pPr>
        <w:pStyle w:val="affffb"/>
        <w:ind w:firstLine="420"/>
      </w:pPr>
      <w:r>
        <w:rPr>
          <w:rFonts w:hint="eastAsia"/>
        </w:rPr>
        <w:t>这个小小的挑战旨在训练小鲁的递推能力，并且进一步帮助小鲁学习谦虚。</w:t>
      </w:r>
    </w:p>
    <w:p w:rsidR="00DC793B" w:rsidRPr="007C2507" w:rsidRDefault="00DC793B" w:rsidP="00DC793B">
      <w:pPr>
        <w:pStyle w:val="affffb"/>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rsidR="00DC793B" w:rsidRDefault="00DC793B" w:rsidP="00DC793B">
      <w:pPr>
        <w:pStyle w:val="affffb"/>
        <w:ind w:firstLine="420"/>
      </w:pPr>
      <w:r>
        <w:rPr>
          <w:rFonts w:hint="eastAsia"/>
        </w:rPr>
        <w:t>前</w:t>
      </w:r>
      <w:r>
        <w:rPr>
          <w:rFonts w:hint="eastAsia"/>
        </w:rPr>
        <w:t>20</w:t>
      </w:r>
      <w:r>
        <w:rPr>
          <w:rFonts w:hint="eastAsia"/>
        </w:rPr>
        <w:t>个谦虚数如下表</w:t>
      </w:r>
      <w:r>
        <w:rPr>
          <w:rFonts w:hint="eastAsia"/>
        </w:rPr>
        <w:t>:</w:t>
      </w:r>
    </w:p>
    <w:p w:rsidR="00DC793B" w:rsidRPr="00B14102" w:rsidRDefault="001B441E" w:rsidP="00DC793B">
      <w:pPr>
        <w:pStyle w:val="affffb"/>
        <w:ind w:firstLine="420"/>
      </w:pPr>
      <w:r>
        <w:rPr>
          <w:noProof/>
        </w:rPr>
        <w:drawing>
          <wp:inline distT="0" distB="0" distL="0" distR="0" wp14:anchorId="53E26B4C" wp14:editId="303B1A20">
            <wp:extent cx="5113020" cy="373380"/>
            <wp:effectExtent l="0" t="0" r="0" b="7620"/>
            <wp:docPr id="53"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rsidR="00DC793B"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输入</w:t>
      </w:r>
      <w:r>
        <w:rPr>
          <w:rFonts w:hint="eastAsia"/>
        </w:rPr>
        <w:t>q</w:t>
      </w:r>
      <w:r>
        <w:rPr>
          <w:rFonts w:hint="eastAsia"/>
        </w:rPr>
        <w:t>组询问</w:t>
      </w:r>
    </w:p>
    <w:p w:rsidR="00DC793B" w:rsidRDefault="00DC793B" w:rsidP="00DC793B">
      <w:pPr>
        <w:pStyle w:val="affffb"/>
        <w:ind w:firstLine="420"/>
      </w:pPr>
      <w:r>
        <w:rPr>
          <w:rFonts w:hint="eastAsia"/>
        </w:rPr>
        <w:t>每组询问是一个数字</w:t>
      </w:r>
      <w:r>
        <w:rPr>
          <w:rFonts w:hint="eastAsia"/>
        </w:rPr>
        <w:t>n</w:t>
      </w:r>
    </w:p>
    <w:p w:rsidR="00DC793B" w:rsidRPr="00B14102" w:rsidRDefault="00DC793B" w:rsidP="00DC793B">
      <w:pPr>
        <w:pStyle w:val="affffb"/>
        <w:ind w:firstLine="420"/>
      </w:pPr>
      <w:r>
        <w:t>(1&lt;=n&lt;=2000)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c"/>
        <w:ind w:left="420"/>
      </w:pPr>
      <w:r>
        <w:t>7</w:t>
      </w:r>
    </w:p>
    <w:p w:rsidR="00DC793B" w:rsidRDefault="00DC793B" w:rsidP="00DC793B">
      <w:pPr>
        <w:pStyle w:val="affffc"/>
        <w:ind w:left="420"/>
      </w:pPr>
      <w:r>
        <w:t>7</w:t>
      </w:r>
    </w:p>
    <w:p w:rsidR="00DC793B" w:rsidRDefault="00DC793B" w:rsidP="00DC793B">
      <w:pPr>
        <w:pStyle w:val="affffc"/>
        <w:ind w:left="420"/>
      </w:pPr>
      <w:r>
        <w:t>27</w:t>
      </w:r>
    </w:p>
    <w:p w:rsidR="00DC793B" w:rsidRDefault="00DC793B" w:rsidP="00DC793B">
      <w:pPr>
        <w:pStyle w:val="affffc"/>
        <w:ind w:left="420"/>
      </w:pPr>
      <w:r>
        <w:t>77</w:t>
      </w:r>
    </w:p>
    <w:p w:rsidR="00DC793B" w:rsidRDefault="00DC793B" w:rsidP="00DC793B">
      <w:pPr>
        <w:pStyle w:val="affffc"/>
        <w:ind w:left="420"/>
      </w:pPr>
      <w:r>
        <w:t>777</w:t>
      </w:r>
    </w:p>
    <w:p w:rsidR="00DC793B" w:rsidRDefault="00DC793B" w:rsidP="00DC793B">
      <w:pPr>
        <w:pStyle w:val="affffc"/>
        <w:ind w:left="420"/>
      </w:pPr>
      <w:r>
        <w:t>940</w:t>
      </w:r>
    </w:p>
    <w:p w:rsidR="00DC793B" w:rsidRDefault="00DC793B" w:rsidP="00DC793B">
      <w:pPr>
        <w:pStyle w:val="affffc"/>
        <w:ind w:left="420"/>
      </w:pPr>
      <w:r>
        <w:t>945</w:t>
      </w:r>
    </w:p>
    <w:p w:rsidR="00DC793B" w:rsidRPr="00B14102" w:rsidRDefault="00DC793B" w:rsidP="00DC793B">
      <w:pPr>
        <w:pStyle w:val="affffc"/>
        <w:ind w:left="420"/>
      </w:pPr>
      <w:r>
        <w:t>1777</w:t>
      </w:r>
    </w:p>
    <w:p w:rsidR="00DC793B" w:rsidRPr="00B14102" w:rsidRDefault="00645004" w:rsidP="009A2F9D">
      <w:pPr>
        <w:pStyle w:val="4"/>
        <w:rPr>
          <w:lang w:eastAsia="zh-CN"/>
        </w:rPr>
      </w:pPr>
      <w:r>
        <w:rPr>
          <w:lang w:eastAsia="zh-CN"/>
        </w:rPr>
        <w:t>输出样例</w:t>
      </w:r>
    </w:p>
    <w:p w:rsidR="00DC793B" w:rsidRDefault="00DC793B" w:rsidP="00DC793B">
      <w:pPr>
        <w:pStyle w:val="affffc"/>
        <w:ind w:left="420"/>
      </w:pPr>
      <w:r>
        <w:t>7</w:t>
      </w:r>
    </w:p>
    <w:p w:rsidR="00DC793B" w:rsidRDefault="00DC793B" w:rsidP="00DC793B">
      <w:pPr>
        <w:pStyle w:val="affffc"/>
        <w:ind w:left="420"/>
      </w:pPr>
      <w:r>
        <w:t>42</w:t>
      </w:r>
    </w:p>
    <w:p w:rsidR="00DC793B" w:rsidRDefault="00DC793B" w:rsidP="00DC793B">
      <w:pPr>
        <w:pStyle w:val="affffc"/>
        <w:ind w:left="420"/>
      </w:pPr>
      <w:r>
        <w:t>256</w:t>
      </w:r>
    </w:p>
    <w:p w:rsidR="00DC793B" w:rsidRDefault="00DC793B" w:rsidP="00DC793B">
      <w:pPr>
        <w:pStyle w:val="affffc"/>
        <w:ind w:left="420"/>
      </w:pPr>
      <w:r>
        <w:lastRenderedPageBreak/>
        <w:t>150528</w:t>
      </w:r>
    </w:p>
    <w:p w:rsidR="00DC793B" w:rsidRDefault="00DC793B" w:rsidP="00DC793B">
      <w:pPr>
        <w:pStyle w:val="affffc"/>
        <w:ind w:left="420"/>
      </w:pPr>
      <w:r>
        <w:t>302526</w:t>
      </w:r>
    </w:p>
    <w:p w:rsidR="00DC793B" w:rsidRDefault="00DC793B" w:rsidP="00DC793B">
      <w:pPr>
        <w:pStyle w:val="affffc"/>
        <w:ind w:left="420"/>
      </w:pPr>
      <w:r>
        <w:t>307328</w:t>
      </w:r>
    </w:p>
    <w:p w:rsidR="00DC793B" w:rsidRDefault="00DC793B" w:rsidP="00DC793B">
      <w:pPr>
        <w:pStyle w:val="affffc"/>
        <w:ind w:left="420"/>
      </w:pPr>
      <w:r>
        <w:t>4147200</w:t>
      </w:r>
    </w:p>
    <w:p w:rsidR="00210421" w:rsidRDefault="00CF7ED0">
      <w:r>
        <w:rPr>
          <w:b/>
        </w:rPr>
        <w:t>解题思路</w:t>
      </w:r>
    </w:p>
    <w:p w:rsidR="00210421" w:rsidRDefault="00CF7ED0">
      <w:pPr>
        <w:ind w:firstLine="420"/>
      </w:pPr>
      <w:r>
        <w:t>本题统计区间</w:t>
      </w:r>
      <w:r>
        <w:t>[a,b]</w:t>
      </w:r>
      <w:r>
        <w:t>内数字</w:t>
      </w:r>
      <w:r>
        <w:t>2</w:t>
      </w:r>
      <w:r>
        <w:t>出现的总次数。程序遍历区间每个数，对每个数的每一位检查是否为</w:t>
      </w:r>
      <w:r>
        <w:t>2</w:t>
      </w:r>
      <w:r>
        <w:t>，累加计数。</w:t>
      </w:r>
    </w:p>
    <w:p w:rsidR="00DC793B" w:rsidRDefault="00DC793B" w:rsidP="009A2F9D">
      <w:pPr>
        <w:pStyle w:val="4"/>
        <w:rPr>
          <w:lang w:eastAsia="zh-CN"/>
        </w:rPr>
      </w:pPr>
      <w:r>
        <w:t>参考代码</w:t>
      </w:r>
      <w:r>
        <w:t>(C++)</w:t>
      </w:r>
    </w:p>
    <w:p w:rsidR="00DC793B"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求谦虚数</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&lt;iostream&gt;</w:t>
      </w:r>
      <w:r w:rsidRPr="007C2507">
        <w:rPr>
          <w:rFonts w:ascii="Consolas" w:hAnsi="Consolas" w:cs="宋体"/>
          <w:color w:val="000000"/>
          <w:sz w:val="18"/>
          <w:szCs w:val="18"/>
          <w:bdr w:val="none" w:sz="0" w:space="0" w:color="auto" w:frame="1"/>
          <w:lang w:eastAsia="zh-CN"/>
        </w:rPr>
        <w:t>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&lt;cstring&gt;</w:t>
      </w:r>
      <w:r w:rsidRPr="007C2507">
        <w:rPr>
          <w:rFonts w:ascii="Consolas" w:hAnsi="Consolas" w:cs="宋体"/>
          <w:color w:val="000000"/>
          <w:sz w:val="18"/>
          <w:szCs w:val="18"/>
          <w:bdr w:val="none" w:sz="0" w:space="0" w:color="auto" w:frame="1"/>
          <w:lang w:eastAsia="zh-CN"/>
        </w:rPr>
        <w:t>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using</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namespace</w:t>
      </w:r>
      <w:r w:rsidRPr="007C2507">
        <w:rPr>
          <w:rFonts w:ascii="Consolas" w:hAnsi="Consolas" w:cs="宋体"/>
          <w:color w:val="000000"/>
          <w:sz w:val="18"/>
          <w:szCs w:val="18"/>
          <w:bdr w:val="none" w:sz="0" w:space="0" w:color="auto" w:frame="1"/>
          <w:lang w:eastAsia="zh-CN"/>
        </w:rPr>
        <w:t> std;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const</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N = 6007;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最大是</w:t>
      </w:r>
      <w:r w:rsidRPr="007C2507">
        <w:rPr>
          <w:rFonts w:ascii="Consolas" w:hAnsi="Consolas" w:cs="宋体"/>
          <w:color w:val="008200"/>
          <w:sz w:val="18"/>
          <w:szCs w:val="18"/>
          <w:bdr w:val="none" w:sz="0" w:space="0" w:color="auto" w:frame="1"/>
          <w:lang w:eastAsia="zh-CN"/>
        </w:rPr>
        <w:t>5842</w:t>
      </w:r>
      <w:r w:rsidRPr="007C2507">
        <w:rPr>
          <w:rFonts w:ascii="Consolas" w:hAnsi="Consolas" w:cs="宋体"/>
          <w:color w:val="000000"/>
          <w:sz w:val="18"/>
          <w:szCs w:val="18"/>
          <w:bdr w:val="none" w:sz="0" w:space="0" w:color="auto" w:frame="1"/>
          <w:lang w:eastAsia="zh-CN"/>
        </w:rPr>
        <w:t>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a[N];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bool</w:t>
      </w:r>
      <w:r w:rsidRPr="007C2507">
        <w:rPr>
          <w:rFonts w:ascii="Consolas" w:hAnsi="Consolas" w:cs="宋体"/>
          <w:color w:val="000000"/>
          <w:sz w:val="18"/>
          <w:szCs w:val="18"/>
          <w:bdr w:val="none" w:sz="0" w:space="0" w:color="auto" w:frame="1"/>
          <w:lang w:eastAsia="zh-CN"/>
        </w:rPr>
        <w:t> is_humbernumber(</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x)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res = x;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2 == 0) res /= 2;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3 == 0) res /= 3;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5 == 0) res /= 5;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7 == 0) res /= 7;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res == 1;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main()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memset(a, 1, </w:t>
      </w:r>
      <w:r w:rsidRPr="007C2507">
        <w:rPr>
          <w:rFonts w:ascii="Consolas" w:hAnsi="Consolas" w:cs="宋体"/>
          <w:b/>
          <w:bCs/>
          <w:color w:val="006699"/>
          <w:sz w:val="18"/>
          <w:szCs w:val="18"/>
          <w:bdr w:val="none" w:sz="0" w:space="0" w:color="auto" w:frame="1"/>
          <w:lang w:eastAsia="zh-CN"/>
        </w:rPr>
        <w:t>sizeof</w:t>
      </w:r>
      <w:r w:rsidRPr="007C2507">
        <w:rPr>
          <w:rFonts w:ascii="Consolas" w:hAnsi="Consolas" w:cs="宋体"/>
          <w:color w:val="000000"/>
          <w:sz w:val="18"/>
          <w:szCs w:val="18"/>
          <w:bdr w:val="none" w:sz="0" w:space="0" w:color="auto" w:frame="1"/>
          <w:lang w:eastAsia="zh-CN"/>
        </w:rPr>
        <w:t>(a));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初始化</w:t>
      </w:r>
      <w:r w:rsidRPr="007C2507">
        <w:rPr>
          <w:rFonts w:ascii="Consolas" w:hAnsi="Consolas" w:cs="宋体"/>
          <w:color w:val="000000"/>
          <w:sz w:val="18"/>
          <w:szCs w:val="18"/>
          <w:bdr w:val="none" w:sz="0" w:space="0" w:color="auto" w:frame="1"/>
          <w:lang w:eastAsia="zh-CN"/>
        </w:rPr>
        <w:t>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k = 1;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暴力枚举</w:t>
      </w:r>
      <w:r w:rsidRPr="007C2507">
        <w:rPr>
          <w:rFonts w:ascii="Consolas" w:hAnsi="Consolas" w:cs="宋体"/>
          <w:color w:val="000000"/>
          <w:sz w:val="18"/>
          <w:szCs w:val="18"/>
          <w:bdr w:val="none" w:sz="0" w:space="0" w:color="auto" w:frame="1"/>
          <w:lang w:eastAsia="zh-CN"/>
        </w:rPr>
        <w:t>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 = 1; i &lt; 20000000; i++)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判断</w:t>
      </w:r>
      <w:r w:rsidRPr="007C2507">
        <w:rPr>
          <w:rFonts w:ascii="Consolas" w:hAnsi="Consolas" w:cs="宋体"/>
          <w:color w:val="008200"/>
          <w:sz w:val="18"/>
          <w:szCs w:val="18"/>
          <w:bdr w:val="none" w:sz="0" w:space="0" w:color="auto" w:frame="1"/>
          <w:lang w:eastAsia="zh-CN"/>
        </w:rPr>
        <w:t>i</w:t>
      </w:r>
      <w:r w:rsidRPr="007C2507">
        <w:rPr>
          <w:rFonts w:ascii="Consolas" w:hAnsi="Consolas" w:cs="宋体"/>
          <w:color w:val="008200"/>
          <w:sz w:val="18"/>
          <w:szCs w:val="18"/>
          <w:bdr w:val="none" w:sz="0" w:space="0" w:color="auto" w:frame="1"/>
          <w:lang w:eastAsia="zh-CN"/>
        </w:rPr>
        <w:t>是否是谦虚数</w:t>
      </w:r>
      <w:r w:rsidRPr="007C2507">
        <w:rPr>
          <w:rFonts w:ascii="Consolas" w:hAnsi="Consolas" w:cs="宋体"/>
          <w:color w:val="000000"/>
          <w:sz w:val="18"/>
          <w:szCs w:val="18"/>
          <w:bdr w:val="none" w:sz="0" w:space="0" w:color="auto" w:frame="1"/>
          <w:lang w:eastAsia="zh-CN"/>
        </w:rPr>
        <w:t>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if</w:t>
      </w:r>
      <w:r w:rsidRPr="007C2507">
        <w:rPr>
          <w:rFonts w:ascii="Consolas" w:hAnsi="Consolas" w:cs="宋体"/>
          <w:color w:val="000000"/>
          <w:sz w:val="18"/>
          <w:szCs w:val="18"/>
          <w:bdr w:val="none" w:sz="0" w:space="0" w:color="auto" w:frame="1"/>
          <w:lang w:eastAsia="zh-CN"/>
        </w:rPr>
        <w:t> (is_humbernumber(i))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a[k++] = i;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q;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q;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w:t>
      </w:r>
      <w:r w:rsidRPr="007C2507">
        <w:rPr>
          <w:rFonts w:ascii="Consolas" w:hAnsi="Consolas" w:cs="宋体"/>
          <w:color w:val="008200"/>
          <w:sz w:val="18"/>
          <w:szCs w:val="18"/>
          <w:bdr w:val="none" w:sz="0" w:space="0" w:color="auto" w:frame="1"/>
          <w:lang w:eastAsia="zh-CN"/>
        </w:rPr>
        <w:t>q</w:t>
      </w:r>
      <w:r w:rsidRPr="007C2507">
        <w:rPr>
          <w:rFonts w:ascii="Consolas" w:hAnsi="Consolas" w:cs="宋体"/>
          <w:color w:val="008200"/>
          <w:sz w:val="18"/>
          <w:szCs w:val="18"/>
          <w:bdr w:val="none" w:sz="0" w:space="0" w:color="auto" w:frame="1"/>
          <w:lang w:eastAsia="zh-CN"/>
        </w:rPr>
        <w:t>组询问</w:t>
      </w:r>
      <w:r w:rsidRPr="007C2507">
        <w:rPr>
          <w:rFonts w:ascii="Consolas" w:hAnsi="Consolas" w:cs="宋体"/>
          <w:color w:val="000000"/>
          <w:sz w:val="18"/>
          <w:szCs w:val="18"/>
          <w:bdr w:val="none" w:sz="0" w:space="0" w:color="auto" w:frame="1"/>
          <w:lang w:eastAsia="zh-CN"/>
        </w:rPr>
        <w:t>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j = 1; j &lt;= q; j++)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idx;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idx;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读入待查询的数</w:t>
      </w:r>
      <w:r w:rsidRPr="007C2507">
        <w:rPr>
          <w:rFonts w:ascii="Consolas" w:hAnsi="Consolas" w:cs="宋体"/>
          <w:color w:val="000000"/>
          <w:sz w:val="18"/>
          <w:szCs w:val="18"/>
          <w:bdr w:val="none" w:sz="0" w:space="0" w:color="auto" w:frame="1"/>
          <w:lang w:eastAsia="zh-CN"/>
        </w:rPr>
        <w:t>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cout &lt;&lt; a[idx] &lt;&lt; endl;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查表输出</w:t>
      </w:r>
      <w:r w:rsidRPr="007C2507">
        <w:rPr>
          <w:rFonts w:ascii="Consolas" w:hAnsi="Consolas" w:cs="宋体"/>
          <w:color w:val="000000"/>
          <w:sz w:val="18"/>
          <w:szCs w:val="18"/>
          <w:bdr w:val="none" w:sz="0" w:space="0" w:color="auto" w:frame="1"/>
          <w:lang w:eastAsia="zh-CN"/>
        </w:rPr>
        <w:t>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lastRenderedPageBreak/>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0;  </w:t>
      </w:r>
    </w:p>
    <w:p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75" w:name="_Toc53733986"/>
      <w:r>
        <w:rPr>
          <w:rFonts w:hint="eastAsia"/>
          <w:lang w:eastAsia="zh-CN"/>
        </w:rPr>
        <w:t>贴瓷砖</w:t>
      </w:r>
      <w:r w:rsidRPr="005C5A2F">
        <w:rPr>
          <w:vertAlign w:val="superscript"/>
        </w:rPr>
        <w:t>NQ0</w:t>
      </w:r>
      <w:r>
        <w:rPr>
          <w:vertAlign w:val="superscript"/>
        </w:rPr>
        <w:t>67</w:t>
      </w:r>
      <w:bookmarkEnd w:id="75"/>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校区建设如火如荼，看着已经建好的墙，小栋需要算出一共有多少种贴瓷砖的方法，可以保证正方形的瓷砖被完全填充。</w:t>
      </w:r>
    </w:p>
    <w:p w:rsidR="00DC793B" w:rsidRPr="00C32C59" w:rsidRDefault="00DC793B" w:rsidP="00DC793B">
      <w:pPr>
        <w:pStyle w:val="affffb"/>
        <w:ind w:firstLine="420"/>
      </w:pPr>
      <w:r>
        <w:rPr>
          <w:rFonts w:hint="eastAsia"/>
        </w:rPr>
        <w:t>然后从其中选出纹路最美的贴法。</w:t>
      </w:r>
    </w:p>
    <w:p w:rsidR="00DC793B" w:rsidRDefault="00DC793B" w:rsidP="00DC793B">
      <w:pPr>
        <w:pStyle w:val="affffb"/>
        <w:ind w:firstLine="420"/>
      </w:pPr>
      <w:r>
        <w:rPr>
          <w:rFonts w:hint="eastAsia"/>
        </w:rPr>
        <w:t>瓷砖是</w:t>
      </w:r>
      <w:r>
        <w:rPr>
          <w:rFonts w:hint="eastAsia"/>
        </w:rPr>
        <w:t>2x1</w:t>
      </w:r>
      <w:r>
        <w:rPr>
          <w:rFonts w:hint="eastAsia"/>
        </w:rPr>
        <w:t>的长方形：</w:t>
      </w:r>
    </w:p>
    <w:p w:rsidR="00DC793B" w:rsidRDefault="001B441E" w:rsidP="00DC793B">
      <w:pPr>
        <w:pStyle w:val="affffb"/>
        <w:ind w:firstLine="420"/>
      </w:pPr>
      <w:r>
        <w:rPr>
          <w:noProof/>
        </w:rPr>
        <w:drawing>
          <wp:inline distT="0" distB="0" distL="0" distR="0" wp14:anchorId="66661D75" wp14:editId="7684F78E">
            <wp:extent cx="1097280" cy="519430"/>
            <wp:effectExtent l="0" t="0" r="7620" b="0"/>
            <wp:docPr id="20"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6619EB8F" wp14:editId="0B6EB939">
            <wp:extent cx="541020" cy="1002030"/>
            <wp:effectExtent l="0" t="0" r="0" b="7620"/>
            <wp:docPr id="19"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rsidR="00DC793B" w:rsidRDefault="00DC793B" w:rsidP="00DC793B">
      <w:pPr>
        <w:pStyle w:val="affffb"/>
        <w:ind w:firstLine="420"/>
      </w:pPr>
      <w:r w:rsidRPr="00C32C59">
        <w:rPr>
          <w:rFonts w:hint="eastAsia"/>
        </w:rPr>
        <w:t>墙壁是</w:t>
      </w:r>
      <w:r w:rsidRPr="00C32C59">
        <w:rPr>
          <w:rFonts w:hint="eastAsia"/>
        </w:rPr>
        <w:t>3xn</w:t>
      </w:r>
      <w:r w:rsidRPr="00C32C59">
        <w:rPr>
          <w:rFonts w:hint="eastAsia"/>
        </w:rPr>
        <w:t>的大小</w:t>
      </w:r>
    </w:p>
    <w:p w:rsidR="00DC793B" w:rsidRDefault="001B441E" w:rsidP="00DC793B">
      <w:pPr>
        <w:pStyle w:val="affffb"/>
        <w:ind w:firstLine="420"/>
      </w:pPr>
      <w:r>
        <w:rPr>
          <w:noProof/>
        </w:rPr>
        <w:drawing>
          <wp:inline distT="0" distB="0" distL="0" distR="0" wp14:anchorId="31C4853E" wp14:editId="5B386494">
            <wp:extent cx="5003800" cy="1353185"/>
            <wp:effectExtent l="0" t="0" r="6350" b="0"/>
            <wp:docPr id="18"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rsidR="00DC793B" w:rsidRDefault="00DC793B" w:rsidP="00DC793B">
      <w:pPr>
        <w:pStyle w:val="affffb"/>
        <w:ind w:firstLine="420"/>
      </w:pPr>
      <w:r>
        <w:rPr>
          <w:rFonts w:hint="eastAsia"/>
        </w:rPr>
        <w:t>可以按照此法填充整个墙壁。</w:t>
      </w:r>
    </w:p>
    <w:p w:rsidR="00DC793B" w:rsidRPr="00B14102" w:rsidRDefault="00DC793B" w:rsidP="00DC793B">
      <w:pPr>
        <w:pStyle w:val="affffb"/>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rsidR="00DC793B"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rsidR="00DC793B" w:rsidRPr="00B14102" w:rsidRDefault="00DC793B" w:rsidP="00DC793B">
      <w:pPr>
        <w:pStyle w:val="affffb"/>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rsidR="00DC793B" w:rsidRPr="00B14102" w:rsidRDefault="00645004" w:rsidP="009A2F9D">
      <w:pPr>
        <w:pStyle w:val="4"/>
        <w:rPr>
          <w:lang w:eastAsia="zh-CN"/>
        </w:rPr>
      </w:pPr>
      <w:r>
        <w:rPr>
          <w:lang w:eastAsia="zh-CN"/>
        </w:rPr>
        <w:lastRenderedPageBreak/>
        <w:t>输入样例</w:t>
      </w:r>
      <w:r w:rsidR="00DC793B" w:rsidRPr="00B14102">
        <w:rPr>
          <w:lang w:eastAsia="zh-CN"/>
        </w:rPr>
        <w:t> </w:t>
      </w:r>
    </w:p>
    <w:p w:rsidR="00DC793B" w:rsidRDefault="00DC793B" w:rsidP="00DC793B">
      <w:pPr>
        <w:pStyle w:val="affffc"/>
        <w:ind w:left="420"/>
      </w:pPr>
      <w:r>
        <w:t xml:space="preserve">2 </w:t>
      </w:r>
    </w:p>
    <w:p w:rsidR="00DC793B" w:rsidRDefault="00DC793B" w:rsidP="00DC793B">
      <w:pPr>
        <w:pStyle w:val="affffc"/>
        <w:ind w:left="420"/>
      </w:pPr>
      <w:r>
        <w:t xml:space="preserve">8 </w:t>
      </w:r>
    </w:p>
    <w:p w:rsidR="00DC793B" w:rsidRDefault="00DC793B" w:rsidP="00DC793B">
      <w:pPr>
        <w:pStyle w:val="affffc"/>
        <w:ind w:left="420"/>
      </w:pPr>
      <w:r>
        <w:t xml:space="preserve">12 </w:t>
      </w:r>
    </w:p>
    <w:p w:rsidR="00DC793B" w:rsidRPr="00B14102" w:rsidRDefault="00DC793B" w:rsidP="00DC793B">
      <w:pPr>
        <w:pStyle w:val="affffc"/>
        <w:ind w:left="420"/>
      </w:pPr>
      <w:r>
        <w:t>-1</w:t>
      </w:r>
    </w:p>
    <w:p w:rsidR="00DC793B" w:rsidRPr="00B14102" w:rsidRDefault="00645004" w:rsidP="009A2F9D">
      <w:pPr>
        <w:pStyle w:val="4"/>
        <w:rPr>
          <w:lang w:eastAsia="zh-CN"/>
        </w:rPr>
      </w:pPr>
      <w:r>
        <w:rPr>
          <w:lang w:eastAsia="zh-CN"/>
        </w:rPr>
        <w:t>输出样例</w:t>
      </w:r>
    </w:p>
    <w:p w:rsidR="00DC793B" w:rsidRDefault="00DC793B" w:rsidP="00DC793B">
      <w:pPr>
        <w:pStyle w:val="affffc"/>
        <w:ind w:left="420"/>
      </w:pPr>
      <w:r>
        <w:t xml:space="preserve">3 </w:t>
      </w:r>
    </w:p>
    <w:p w:rsidR="00DC793B" w:rsidRDefault="00DC793B" w:rsidP="00DC793B">
      <w:pPr>
        <w:pStyle w:val="affffc"/>
        <w:ind w:left="420"/>
      </w:pPr>
      <w:r>
        <w:t xml:space="preserve">153 </w:t>
      </w:r>
    </w:p>
    <w:p w:rsidR="00DC793B" w:rsidRDefault="00DC793B" w:rsidP="00DC793B">
      <w:pPr>
        <w:pStyle w:val="affffc"/>
        <w:ind w:left="420"/>
      </w:pPr>
      <w:r>
        <w:t>2131</w:t>
      </w:r>
    </w:p>
    <w:p w:rsidR="00210421" w:rsidRDefault="00CF7ED0">
      <w:r>
        <w:rPr>
          <w:b/>
        </w:rPr>
        <w:t>解题思路</w:t>
      </w:r>
    </w:p>
    <w:p w:rsidR="00210421" w:rsidRDefault="00CF7ED0">
      <w:pPr>
        <w:ind w:firstLine="420"/>
      </w:pPr>
      <w:r>
        <w:t>本题判断一个数是否为素数。程序检查</w:t>
      </w:r>
      <w:r>
        <w:t>2</w:t>
      </w:r>
      <w:r>
        <w:t>到</w:t>
      </w:r>
      <w:r>
        <w:t>√n</w:t>
      </w:r>
      <w:r>
        <w:t>之间是否有</w:t>
      </w:r>
      <w:r>
        <w:t>n</w:t>
      </w:r>
      <w:r>
        <w:t>的因子，若没有则为素数。优化：先检查</w:t>
      </w:r>
      <w:r>
        <w:t>2</w:t>
      </w:r>
      <w:r>
        <w:t>，然后只检查奇数。</w:t>
      </w:r>
    </w:p>
    <w:p w:rsidR="00DC793B" w:rsidRDefault="00DC793B" w:rsidP="009A2F9D">
      <w:pPr>
        <w:pStyle w:val="4"/>
        <w:rPr>
          <w:lang w:eastAsia="zh-CN"/>
        </w:rPr>
      </w:pPr>
      <w:r>
        <w:t>参考代码</w:t>
      </w:r>
      <w:r>
        <w:t>(C++)</w:t>
      </w:r>
    </w:p>
    <w:p w:rsidR="00DC793B"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贴瓷砖</w:t>
      </w:r>
    </w:p>
    <w:p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&lt;iostream&gt;</w:t>
      </w:r>
      <w:r w:rsidRPr="00C32C59">
        <w:rPr>
          <w:rFonts w:ascii="Consolas" w:hAnsi="Consolas" w:cs="宋体"/>
          <w:color w:val="000000"/>
          <w:sz w:val="18"/>
          <w:szCs w:val="18"/>
          <w:bdr w:val="none" w:sz="0" w:space="0" w:color="auto" w:frame="1"/>
          <w:lang w:eastAsia="zh-CN"/>
        </w:rPr>
        <w:t>  </w:t>
      </w:r>
    </w:p>
    <w:p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&lt;cstring&gt;</w:t>
      </w:r>
      <w:r w:rsidRPr="00C32C59">
        <w:rPr>
          <w:rFonts w:ascii="Consolas" w:hAnsi="Consolas" w:cs="宋体"/>
          <w:color w:val="000000"/>
          <w:sz w:val="18"/>
          <w:szCs w:val="18"/>
          <w:bdr w:val="none" w:sz="0" w:space="0" w:color="auto" w:frame="1"/>
          <w:lang w:eastAsia="zh-CN"/>
        </w:rPr>
        <w:t>  </w:t>
      </w:r>
    </w:p>
    <w:p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006699"/>
          <w:sz w:val="18"/>
          <w:szCs w:val="18"/>
          <w:bdr w:val="none" w:sz="0" w:space="0" w:color="auto" w:frame="1"/>
          <w:lang w:eastAsia="zh-CN"/>
        </w:rPr>
        <w:t>using</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namespace</w:t>
      </w:r>
      <w:r w:rsidRPr="00C32C59">
        <w:rPr>
          <w:rFonts w:ascii="Consolas" w:hAnsi="Consolas" w:cs="宋体"/>
          <w:color w:val="000000"/>
          <w:sz w:val="18"/>
          <w:szCs w:val="18"/>
          <w:bdr w:val="none" w:sz="0" w:space="0" w:color="auto" w:frame="1"/>
          <w:lang w:eastAsia="zh-CN"/>
        </w:rPr>
        <w:t> std;  </w:t>
      </w:r>
    </w:p>
    <w:p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n;  </w:t>
      </w:r>
    </w:p>
    <w:p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当</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为奇数时没有完全平铺的方案</w:t>
      </w:r>
      <w:r w:rsidRPr="00C32C59">
        <w:rPr>
          <w:rFonts w:ascii="Consolas" w:hAnsi="Consolas" w:cs="宋体"/>
          <w:color w:val="000000"/>
          <w:sz w:val="18"/>
          <w:szCs w:val="18"/>
          <w:bdr w:val="none" w:sz="0" w:space="0" w:color="auto" w:frame="1"/>
          <w:lang w:eastAsia="zh-CN"/>
        </w:rPr>
        <w:t>  </w:t>
      </w:r>
    </w:p>
    <w:p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wall[31];</w:t>
      </w: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表示</w:t>
      </w:r>
      <w:r w:rsidRPr="00C32C59">
        <w:rPr>
          <w:rFonts w:ascii="Consolas" w:hAnsi="Consolas" w:cs="宋体"/>
          <w:color w:val="008200"/>
          <w:sz w:val="18"/>
          <w:szCs w:val="18"/>
          <w:bdr w:val="none" w:sz="0" w:space="0" w:color="auto" w:frame="1"/>
          <w:lang w:eastAsia="zh-CN"/>
        </w:rPr>
        <w:t>3</w:t>
      </w:r>
      <w:r w:rsidRPr="00C32C59">
        <w:rPr>
          <w:rFonts w:ascii="Consolas" w:hAnsi="Consolas" w:cs="宋体"/>
          <w:color w:val="008200"/>
          <w:sz w:val="18"/>
          <w:szCs w:val="18"/>
          <w:bdr w:val="none" w:sz="0" w:space="0" w:color="auto" w:frame="1"/>
          <w:lang w:eastAsia="zh-CN"/>
        </w:rPr>
        <w:t>行</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列的墙一共有多少完全平铺数，</w:t>
      </w:r>
      <w:r w:rsidRPr="00C32C59">
        <w:rPr>
          <w:rFonts w:ascii="Consolas" w:hAnsi="Consolas" w:cs="宋体"/>
          <w:color w:val="008200"/>
          <w:sz w:val="18"/>
          <w:szCs w:val="18"/>
          <w:bdr w:val="none" w:sz="0" w:space="0" w:color="auto" w:frame="1"/>
          <w:lang w:eastAsia="zh-CN"/>
        </w:rPr>
        <w:t>wall[1]==0,</w:t>
      </w:r>
      <w:r w:rsidRPr="00C32C59">
        <w:rPr>
          <w:rFonts w:ascii="Consolas" w:hAnsi="Consolas" w:cs="宋体"/>
          <w:color w:val="000000"/>
          <w:sz w:val="18"/>
          <w:szCs w:val="18"/>
          <w:bdr w:val="none" w:sz="0" w:space="0" w:color="auto" w:frame="1"/>
          <w:lang w:eastAsia="zh-CN"/>
        </w:rPr>
        <w:t>  </w:t>
      </w:r>
    </w:p>
    <w:p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main()  </w:t>
      </w:r>
    </w:p>
    <w:p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p>
    <w:p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清零</w:t>
      </w:r>
      <w:r w:rsidRPr="00C32C59">
        <w:rPr>
          <w:rFonts w:ascii="Consolas" w:hAnsi="Consolas" w:cs="宋体"/>
          <w:color w:val="000000"/>
          <w:sz w:val="18"/>
          <w:szCs w:val="18"/>
          <w:bdr w:val="none" w:sz="0" w:space="0" w:color="auto" w:frame="1"/>
          <w:lang w:eastAsia="zh-CN"/>
        </w:rPr>
        <w:t>  </w:t>
      </w:r>
    </w:p>
    <w:p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memset(wall, 0, </w:t>
      </w:r>
      <w:r w:rsidRPr="00C32C59">
        <w:rPr>
          <w:rFonts w:ascii="Consolas" w:hAnsi="Consolas" w:cs="宋体"/>
          <w:b/>
          <w:bCs/>
          <w:color w:val="006699"/>
          <w:sz w:val="18"/>
          <w:szCs w:val="18"/>
          <w:bdr w:val="none" w:sz="0" w:space="0" w:color="auto" w:frame="1"/>
          <w:lang w:eastAsia="zh-CN"/>
        </w:rPr>
        <w:t>sizeof</w:t>
      </w:r>
      <w:r w:rsidRPr="00C32C59">
        <w:rPr>
          <w:rFonts w:ascii="Consolas" w:hAnsi="Consolas" w:cs="宋体"/>
          <w:color w:val="000000"/>
          <w:sz w:val="18"/>
          <w:szCs w:val="18"/>
          <w:bdr w:val="none" w:sz="0" w:space="0" w:color="auto" w:frame="1"/>
          <w:lang w:eastAsia="zh-CN"/>
        </w:rPr>
        <w:t> wall);  </w:t>
      </w:r>
    </w:p>
    <w:p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边界值</w:t>
      </w:r>
      <w:r w:rsidRPr="00C32C59">
        <w:rPr>
          <w:rFonts w:ascii="Consolas" w:hAnsi="Consolas" w:cs="宋体"/>
          <w:color w:val="000000"/>
          <w:sz w:val="18"/>
          <w:szCs w:val="18"/>
          <w:bdr w:val="none" w:sz="0" w:space="0" w:color="auto" w:frame="1"/>
          <w:lang w:eastAsia="zh-CN"/>
        </w:rPr>
        <w:t>  </w:t>
      </w:r>
    </w:p>
    <w:p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wall[0] = 1;  wall[2] = 3;  </w:t>
      </w:r>
    </w:p>
    <w:p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注意递归步长和范围</w:t>
      </w:r>
      <w:r w:rsidRPr="00C32C59">
        <w:rPr>
          <w:rFonts w:ascii="Consolas" w:hAnsi="Consolas" w:cs="宋体"/>
          <w:color w:val="000000"/>
          <w:sz w:val="18"/>
          <w:szCs w:val="18"/>
          <w:bdr w:val="none" w:sz="0" w:space="0" w:color="auto" w:frame="1"/>
          <w:lang w:eastAsia="zh-CN"/>
        </w:rPr>
        <w:t>  </w:t>
      </w:r>
    </w:p>
    <w:p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for</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i = 4; i &lt;= 30; i += 2) {  </w:t>
      </w:r>
    </w:p>
    <w:p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wall[i] = 4 * wall[i - 2] - wall[i - 4];  </w:t>
      </w:r>
    </w:p>
    <w:p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查表得答案</w:t>
      </w:r>
      <w:r w:rsidRPr="00C32C59">
        <w:rPr>
          <w:rFonts w:ascii="Consolas" w:hAnsi="Consolas" w:cs="宋体"/>
          <w:color w:val="000000"/>
          <w:sz w:val="18"/>
          <w:szCs w:val="18"/>
          <w:bdr w:val="none" w:sz="0" w:space="0" w:color="auto" w:frame="1"/>
          <w:lang w:eastAsia="zh-CN"/>
        </w:rPr>
        <w:t>  </w:t>
      </w:r>
    </w:p>
    <w:p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while</w:t>
      </w:r>
      <w:r w:rsidRPr="00C32C59">
        <w:rPr>
          <w:rFonts w:ascii="Consolas" w:hAnsi="Consolas" w:cs="宋体"/>
          <w:color w:val="000000"/>
          <w:sz w:val="18"/>
          <w:szCs w:val="18"/>
          <w:bdr w:val="none" w:sz="0" w:space="0" w:color="auto" w:frame="1"/>
          <w:lang w:eastAsia="zh-CN"/>
        </w:rPr>
        <w:t>(cin &gt;&gt; n, n != -1) {  </w:t>
      </w:r>
    </w:p>
    <w:p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cout &lt;&lt; wall[n] &lt;&lt; endl;  </w:t>
      </w:r>
    </w:p>
    <w:p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return</w:t>
      </w:r>
      <w:r w:rsidRPr="00C32C59">
        <w:rPr>
          <w:rFonts w:ascii="Consolas" w:hAnsi="Consolas" w:cs="宋体"/>
          <w:color w:val="000000"/>
          <w:sz w:val="18"/>
          <w:szCs w:val="18"/>
          <w:bdr w:val="none" w:sz="0" w:space="0" w:color="auto" w:frame="1"/>
          <w:lang w:eastAsia="zh-CN"/>
        </w:rPr>
        <w:t> 0;  </w:t>
      </w:r>
    </w:p>
    <w:p w:rsidR="00DC793B" w:rsidRDefault="00DC793B" w:rsidP="00FC22AB">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lang w:eastAsia="zh-CN"/>
        </w:rPr>
      </w:pPr>
      <w:r w:rsidRPr="00284BB2">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76" w:name="_Toc53733987"/>
      <w:r>
        <w:rPr>
          <w:rFonts w:hint="eastAsia"/>
          <w:lang w:eastAsia="zh-CN"/>
        </w:rPr>
        <w:lastRenderedPageBreak/>
        <w:t>求方程的根</w:t>
      </w:r>
      <w:r w:rsidRPr="005C5A2F">
        <w:rPr>
          <w:vertAlign w:val="superscript"/>
        </w:rPr>
        <w:t>NQ0</w:t>
      </w:r>
      <w:r>
        <w:rPr>
          <w:vertAlign w:val="superscript"/>
        </w:rPr>
        <w:t>68</w:t>
      </w:r>
      <w:bookmarkEnd w:id="76"/>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看着小鲁的编程水平再次进阶，小华很欣慰，是时候教导他基本算法的时候了。</w:t>
      </w:r>
    </w:p>
    <w:p w:rsidR="00DC793B" w:rsidRDefault="00DC793B" w:rsidP="00DC793B">
      <w:pPr>
        <w:pStyle w:val="affffb"/>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rsidR="005C41E9" w:rsidRDefault="005C41E9" w:rsidP="00DC793B">
      <w:pPr>
        <w:pStyle w:val="affffb"/>
        <w:ind w:firstLine="420"/>
      </w:pPr>
      <w:r>
        <w:rPr>
          <w:rFonts w:hint="eastAsia"/>
        </w:rPr>
        <w:t>正</w:t>
      </w:r>
      <w:r w:rsidR="00DC793B">
        <w:rPr>
          <w:rFonts w:hint="eastAsia"/>
        </w:rPr>
        <w:t>说着，小华在纸上写下了一个方程：</w:t>
      </w:r>
    </w:p>
    <w:p w:rsidR="00DC793B" w:rsidRDefault="001B441E" w:rsidP="00DC793B">
      <w:pPr>
        <w:pStyle w:val="affffb"/>
        <w:ind w:firstLine="420"/>
      </w:pPr>
      <w:r>
        <w:rPr>
          <w:noProof/>
        </w:rPr>
        <w:drawing>
          <wp:inline distT="0" distB="0" distL="0" distR="0" wp14:anchorId="1D775F6E" wp14:editId="0794B463">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rsidR="00DC793B" w:rsidRPr="00B14102" w:rsidRDefault="00DC793B" w:rsidP="00DC793B">
      <w:pPr>
        <w:pStyle w:val="affffb"/>
        <w:ind w:firstLine="420"/>
      </w:pPr>
      <w:r>
        <w:rPr>
          <w:rFonts w:hint="eastAsia"/>
        </w:rPr>
        <w:t>请用二分法求方程的根，精确到小数点后</w:t>
      </w:r>
      <w:r>
        <w:rPr>
          <w:rFonts w:hint="eastAsia"/>
        </w:rPr>
        <w:t>9</w:t>
      </w:r>
      <w:r>
        <w:rPr>
          <w:rFonts w:hint="eastAsia"/>
        </w:rPr>
        <w:t>位。</w:t>
      </w:r>
    </w:p>
    <w:p w:rsidR="00DC793B" w:rsidRDefault="00DC793B" w:rsidP="009A2F9D">
      <w:pPr>
        <w:pStyle w:val="4"/>
        <w:rPr>
          <w:lang w:eastAsia="zh-CN"/>
        </w:rPr>
      </w:pPr>
      <w:r w:rsidRPr="00B14102">
        <w:rPr>
          <w:lang w:eastAsia="zh-CN"/>
        </w:rPr>
        <w:t>输入</w:t>
      </w:r>
    </w:p>
    <w:p w:rsidR="00DC793B" w:rsidRPr="00B14102" w:rsidRDefault="00DC793B" w:rsidP="00DC793B">
      <w:pPr>
        <w:pStyle w:val="affffb"/>
        <w:ind w:firstLine="420"/>
      </w:pPr>
      <w:r>
        <w:rPr>
          <w:rFonts w:hint="eastAsia"/>
        </w:rPr>
        <w:t>没有输入</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F8397C">
        <w:t>5.705085930</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Pr="00B14102" w:rsidRDefault="00DC793B" w:rsidP="00DC793B">
      <w:pPr>
        <w:pStyle w:val="affffc"/>
        <w:ind w:left="420"/>
      </w:pPr>
      <w:r w:rsidRPr="00F8397C">
        <w:rPr>
          <w:rFonts w:ascii="微软雅黑" w:eastAsia="微软雅黑" w:hAnsi="微软雅黑" w:cs="微软雅黑" w:hint="eastAsia"/>
        </w:rPr>
        <w:t>无</w:t>
      </w:r>
    </w:p>
    <w:p w:rsidR="00DC793B" w:rsidRPr="00B14102" w:rsidRDefault="00645004" w:rsidP="009A2F9D">
      <w:pPr>
        <w:pStyle w:val="4"/>
        <w:rPr>
          <w:lang w:eastAsia="zh-CN"/>
        </w:rPr>
      </w:pPr>
      <w:r>
        <w:rPr>
          <w:lang w:eastAsia="zh-CN"/>
        </w:rPr>
        <w:t>输出样例</w:t>
      </w:r>
    </w:p>
    <w:p w:rsidR="00DC793B" w:rsidRDefault="00DC793B" w:rsidP="00DC793B">
      <w:pPr>
        <w:pStyle w:val="affffc"/>
        <w:ind w:left="420"/>
      </w:pPr>
      <w:r w:rsidRPr="00F8397C">
        <w:t>5.705085930</w:t>
      </w:r>
    </w:p>
    <w:p w:rsidR="00210421" w:rsidRDefault="00CF7ED0">
      <w:r>
        <w:rPr>
          <w:b/>
        </w:rPr>
        <w:t>解题思路</w:t>
      </w:r>
    </w:p>
    <w:p w:rsidR="00210421" w:rsidRDefault="00CF7ED0">
      <w:pPr>
        <w:ind w:firstLine="420"/>
      </w:pPr>
      <w:r>
        <w:t>本题将正整数分解为质因数乘积。程序从</w:t>
      </w:r>
      <w:r>
        <w:t>2</w:t>
      </w:r>
      <w:r>
        <w:t>开始试除，对于每个因子不断除以它并输出，直到不能整除，然后尝试下一个数。最后若</w:t>
      </w:r>
      <w:r>
        <w:t>n&gt;1</w:t>
      </w:r>
      <w:r>
        <w:t>则</w:t>
      </w:r>
      <w:r>
        <w:t>n</w:t>
      </w:r>
      <w:r>
        <w:t>本身也是质因数。输出格式为质因数的连乘形式。</w:t>
      </w:r>
    </w:p>
    <w:p w:rsidR="00DC793B" w:rsidRDefault="00DC793B" w:rsidP="009A2F9D">
      <w:pPr>
        <w:pStyle w:val="4"/>
        <w:rPr>
          <w:lang w:eastAsia="zh-CN"/>
        </w:rPr>
      </w:pPr>
      <w:r>
        <w:t>参考代码</w:t>
      </w:r>
      <w:r>
        <w:t>(C++)</w:t>
      </w:r>
    </w:p>
    <w:p w:rsidR="00DC793B"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求方程的根</w:t>
      </w:r>
    </w:p>
    <w:p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&lt;cmath&gt;</w:t>
      </w:r>
      <w:r w:rsidRPr="00F8397C">
        <w:rPr>
          <w:rFonts w:ascii="Consolas" w:hAnsi="Consolas" w:cs="宋体"/>
          <w:color w:val="000000"/>
          <w:sz w:val="18"/>
          <w:szCs w:val="18"/>
          <w:bdr w:val="none" w:sz="0" w:space="0" w:color="auto" w:frame="1"/>
          <w:lang w:eastAsia="zh-CN"/>
        </w:rPr>
        <w:t>  </w:t>
      </w:r>
    </w:p>
    <w:p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&lt;iostream&gt;</w:t>
      </w:r>
      <w:r w:rsidRPr="00F8397C">
        <w:rPr>
          <w:rFonts w:ascii="Consolas" w:hAnsi="Consolas" w:cs="宋体"/>
          <w:color w:val="000000"/>
          <w:sz w:val="18"/>
          <w:szCs w:val="18"/>
          <w:bdr w:val="none" w:sz="0" w:space="0" w:color="auto" w:frame="1"/>
          <w:lang w:eastAsia="zh-CN"/>
        </w:rPr>
        <w:t>  </w:t>
      </w:r>
    </w:p>
    <w:p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006699"/>
          <w:sz w:val="18"/>
          <w:szCs w:val="18"/>
          <w:bdr w:val="none" w:sz="0" w:space="0" w:color="auto" w:frame="1"/>
          <w:lang w:eastAsia="zh-CN"/>
        </w:rPr>
        <w:t>using</w:t>
      </w: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namespace</w:t>
      </w:r>
      <w:r w:rsidRPr="00F8397C">
        <w:rPr>
          <w:rFonts w:ascii="Consolas" w:hAnsi="Consolas" w:cs="宋体"/>
          <w:color w:val="000000"/>
          <w:sz w:val="18"/>
          <w:szCs w:val="18"/>
          <w:bdr w:val="none" w:sz="0" w:space="0" w:color="auto" w:frame="1"/>
          <w:lang w:eastAsia="zh-CN"/>
        </w:rPr>
        <w:t> std;  </w:t>
      </w:r>
    </w:p>
    <w:p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#define EPS 1e-9</w:t>
      </w:r>
      <w:r w:rsidRPr="00F8397C">
        <w:rPr>
          <w:rFonts w:ascii="Consolas" w:hAnsi="Consolas" w:cs="宋体"/>
          <w:color w:val="000000"/>
          <w:sz w:val="18"/>
          <w:szCs w:val="18"/>
          <w:bdr w:val="none" w:sz="0" w:space="0" w:color="auto" w:frame="1"/>
          <w:lang w:eastAsia="zh-CN"/>
        </w:rPr>
        <w:t>  </w:t>
      </w:r>
    </w:p>
    <w:p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8200"/>
          <w:sz w:val="18"/>
          <w:szCs w:val="18"/>
          <w:bdr w:val="none" w:sz="0" w:space="0" w:color="auto" w:frame="1"/>
          <w:lang w:eastAsia="zh-CN"/>
        </w:rPr>
        <w:t>// f(0)==-80; f(10)==1000-500+100-80=520</w:t>
      </w:r>
      <w:r w:rsidRPr="00F8397C">
        <w:rPr>
          <w:rFonts w:ascii="Consolas" w:hAnsi="Consolas" w:cs="宋体"/>
          <w:color w:val="000000"/>
          <w:sz w:val="18"/>
          <w:szCs w:val="18"/>
          <w:bdr w:val="none" w:sz="0" w:space="0" w:color="auto" w:frame="1"/>
          <w:lang w:eastAsia="zh-CN"/>
        </w:rPr>
        <w:t>  </w:t>
      </w:r>
    </w:p>
    <w:p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f(</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x) {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x * x * x - 5 * x * x + 10 * x - 80; }  </w:t>
      </w:r>
    </w:p>
    <w:p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binarySearch(</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left,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right) {  </w:t>
      </w:r>
    </w:p>
    <w:p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mid;  </w:t>
      </w:r>
    </w:p>
    <w:p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lastRenderedPageBreak/>
        <w:t>  </w:t>
      </w:r>
      <w:r w:rsidRPr="00F8397C">
        <w:rPr>
          <w:rFonts w:ascii="Consolas" w:hAnsi="Consolas" w:cs="宋体"/>
          <w:b/>
          <w:bCs/>
          <w:color w:val="006699"/>
          <w:sz w:val="18"/>
          <w:szCs w:val="18"/>
          <w:bdr w:val="none" w:sz="0" w:space="0" w:color="auto" w:frame="1"/>
          <w:lang w:eastAsia="zh-CN"/>
        </w:rPr>
        <w:t>while</w:t>
      </w:r>
      <w:r w:rsidRPr="00F8397C">
        <w:rPr>
          <w:rFonts w:ascii="Consolas" w:hAnsi="Consolas" w:cs="宋体"/>
          <w:color w:val="000000"/>
          <w:sz w:val="18"/>
          <w:szCs w:val="18"/>
          <w:bdr w:val="none" w:sz="0" w:space="0" w:color="auto" w:frame="1"/>
          <w:lang w:eastAsia="zh-CN"/>
        </w:rPr>
        <w:t> (right - left &gt; EPS) {  </w:t>
      </w:r>
    </w:p>
    <w:p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mid = left + (right - left) / 2;  </w:t>
      </w:r>
    </w:p>
    <w:p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if</w:t>
      </w:r>
      <w:r w:rsidRPr="00F8397C">
        <w:rPr>
          <w:rFonts w:ascii="Consolas" w:hAnsi="Consolas" w:cs="宋体"/>
          <w:color w:val="000000"/>
          <w:sz w:val="18"/>
          <w:szCs w:val="18"/>
          <w:bdr w:val="none" w:sz="0" w:space="0" w:color="auto" w:frame="1"/>
          <w:lang w:eastAsia="zh-CN"/>
        </w:rPr>
        <w:t> (f(mid) &gt; 0)  </w:t>
      </w:r>
      <w:r w:rsidRPr="00F8397C">
        <w:rPr>
          <w:rFonts w:ascii="Consolas" w:hAnsi="Consolas" w:cs="宋体"/>
          <w:color w:val="008200"/>
          <w:sz w:val="18"/>
          <w:szCs w:val="18"/>
          <w:bdr w:val="none" w:sz="0" w:space="0" w:color="auto" w:frame="1"/>
          <w:lang w:eastAsia="zh-CN"/>
        </w:rPr>
        <w:t>//</w:t>
      </w:r>
      <w:r w:rsidRPr="00F8397C">
        <w:rPr>
          <w:rFonts w:ascii="Consolas" w:hAnsi="Consolas" w:cs="宋体"/>
          <w:color w:val="008200"/>
          <w:sz w:val="18"/>
          <w:szCs w:val="18"/>
          <w:bdr w:val="none" w:sz="0" w:space="0" w:color="auto" w:frame="1"/>
          <w:lang w:eastAsia="zh-CN"/>
        </w:rPr>
        <w:t>根在</w:t>
      </w:r>
      <w:r w:rsidRPr="00F8397C">
        <w:rPr>
          <w:rFonts w:ascii="Consolas" w:hAnsi="Consolas" w:cs="宋体"/>
          <w:color w:val="008200"/>
          <w:sz w:val="18"/>
          <w:szCs w:val="18"/>
          <w:bdr w:val="none" w:sz="0" w:space="0" w:color="auto" w:frame="1"/>
          <w:lang w:eastAsia="zh-CN"/>
        </w:rPr>
        <w:t>mid</w:t>
      </w:r>
      <w:r w:rsidRPr="00F8397C">
        <w:rPr>
          <w:rFonts w:ascii="Consolas" w:hAnsi="Consolas" w:cs="宋体"/>
          <w:color w:val="008200"/>
          <w:sz w:val="18"/>
          <w:szCs w:val="18"/>
          <w:bdr w:val="none" w:sz="0" w:space="0" w:color="auto" w:frame="1"/>
          <w:lang w:eastAsia="zh-CN"/>
        </w:rPr>
        <w:t>的左边</w:t>
      </w:r>
      <w:r w:rsidRPr="00F8397C">
        <w:rPr>
          <w:rFonts w:ascii="Consolas" w:hAnsi="Consolas" w:cs="宋体"/>
          <w:color w:val="000000"/>
          <w:sz w:val="18"/>
          <w:szCs w:val="18"/>
          <w:bdr w:val="none" w:sz="0" w:space="0" w:color="auto" w:frame="1"/>
          <w:lang w:eastAsia="zh-CN"/>
        </w:rPr>
        <w:t>  </w:t>
      </w:r>
    </w:p>
    <w:p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right = mid;  </w:t>
      </w:r>
    </w:p>
    <w:p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else</w:t>
      </w:r>
      <w:r w:rsidRPr="00F8397C">
        <w:rPr>
          <w:rFonts w:ascii="Consolas" w:hAnsi="Consolas" w:cs="宋体"/>
          <w:color w:val="000000"/>
          <w:sz w:val="18"/>
          <w:szCs w:val="18"/>
          <w:bdr w:val="none" w:sz="0" w:space="0" w:color="auto" w:frame="1"/>
          <w:lang w:eastAsia="zh-CN"/>
        </w:rPr>
        <w:t>  </w:t>
      </w:r>
    </w:p>
    <w:p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left = mid + EPS;  </w:t>
      </w:r>
    </w:p>
    <w:p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  </w:t>
      </w:r>
    </w:p>
    <w:p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mid;  </w:t>
      </w:r>
    </w:p>
    <w:p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p>
    <w:p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int</w:t>
      </w:r>
      <w:r w:rsidRPr="00F8397C">
        <w:rPr>
          <w:rFonts w:ascii="Consolas" w:hAnsi="Consolas" w:cs="宋体"/>
          <w:color w:val="000000"/>
          <w:sz w:val="18"/>
          <w:szCs w:val="18"/>
          <w:bdr w:val="none" w:sz="0" w:space="0" w:color="auto" w:frame="1"/>
          <w:lang w:eastAsia="zh-CN"/>
        </w:rPr>
        <w:t> main() {  </w:t>
      </w:r>
    </w:p>
    <w:p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color w:val="008200"/>
          <w:sz w:val="18"/>
          <w:szCs w:val="18"/>
          <w:bdr w:val="none" w:sz="0" w:space="0" w:color="auto" w:frame="1"/>
          <w:lang w:eastAsia="zh-CN"/>
        </w:rPr>
        <w:t>// left=0.0 right =10.0</w:t>
      </w:r>
      <w:r w:rsidRPr="00F8397C">
        <w:rPr>
          <w:rFonts w:ascii="Consolas" w:hAnsi="Consolas" w:cs="宋体"/>
          <w:color w:val="000000"/>
          <w:sz w:val="18"/>
          <w:szCs w:val="18"/>
          <w:bdr w:val="none" w:sz="0" w:space="0" w:color="auto" w:frame="1"/>
          <w:lang w:eastAsia="zh-CN"/>
        </w:rPr>
        <w:t>  </w:t>
      </w:r>
    </w:p>
    <w:p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printf(</w:t>
      </w:r>
      <w:r w:rsidRPr="00F8397C">
        <w:rPr>
          <w:rFonts w:ascii="Consolas" w:hAnsi="Consolas" w:cs="宋体"/>
          <w:color w:val="0000FF"/>
          <w:sz w:val="18"/>
          <w:szCs w:val="18"/>
          <w:bdr w:val="none" w:sz="0" w:space="0" w:color="auto" w:frame="1"/>
          <w:lang w:eastAsia="zh-CN"/>
        </w:rPr>
        <w:t>"%.9lf\n"</w:t>
      </w:r>
      <w:r w:rsidRPr="00F8397C">
        <w:rPr>
          <w:rFonts w:ascii="Consolas" w:hAnsi="Consolas" w:cs="宋体"/>
          <w:color w:val="000000"/>
          <w:sz w:val="18"/>
          <w:szCs w:val="18"/>
          <w:bdr w:val="none" w:sz="0" w:space="0" w:color="auto" w:frame="1"/>
          <w:lang w:eastAsia="zh-CN"/>
        </w:rPr>
        <w:t>, binarySearch(0.0, 10.0));  </w:t>
      </w:r>
    </w:p>
    <w:p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0;  </w:t>
      </w:r>
    </w:p>
    <w:p w:rsidR="00DC793B" w:rsidRPr="00953E0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8397C">
        <w:rPr>
          <w:rFonts w:ascii="Consolas" w:hAnsi="Consolas" w:cs="宋体"/>
          <w:color w:val="000000"/>
          <w:sz w:val="18"/>
          <w:szCs w:val="18"/>
          <w:bdr w:val="none" w:sz="0" w:space="0" w:color="auto" w:frame="1"/>
          <w:lang w:eastAsia="zh-CN"/>
        </w:rPr>
        <w:t>}</w:t>
      </w:r>
    </w:p>
    <w:p w:rsidR="00DC793B" w:rsidRPr="00B14102" w:rsidRDefault="00DC793B" w:rsidP="00741B54">
      <w:pPr>
        <w:pStyle w:val="2"/>
        <w:spacing w:before="315"/>
      </w:pPr>
      <w:bookmarkStart w:id="77" w:name="_Toc53733988"/>
      <w:r w:rsidRPr="00F8397C">
        <w:rPr>
          <w:rFonts w:hint="eastAsia"/>
          <w:lang w:eastAsia="zh-CN"/>
        </w:rPr>
        <w:t>寻找指定和的整数对</w:t>
      </w:r>
      <w:r w:rsidRPr="005C5A2F">
        <w:rPr>
          <w:vertAlign w:val="superscript"/>
        </w:rPr>
        <w:t>NQ0</w:t>
      </w:r>
      <w:r>
        <w:rPr>
          <w:vertAlign w:val="superscript"/>
        </w:rPr>
        <w:t>69</w:t>
      </w:r>
      <w:bookmarkEnd w:id="77"/>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小华说：小鲁，过来！给你一道老题目，你想想怎么用二分法来解：</w:t>
      </w:r>
    </w:p>
    <w:p w:rsidR="00DC793B" w:rsidRPr="00F8397C" w:rsidRDefault="00DC793B" w:rsidP="00DC793B">
      <w:pPr>
        <w:pStyle w:val="affffb"/>
        <w:ind w:firstLine="420"/>
      </w:pPr>
      <w:r>
        <w:rPr>
          <w:rFonts w:hint="eastAsia"/>
        </w:rPr>
        <w:t>对长度为</w:t>
      </w:r>
      <w:r>
        <w:rPr>
          <w:rFonts w:hint="eastAsia"/>
        </w:rPr>
        <w:t>n</w:t>
      </w:r>
      <w:r>
        <w:rPr>
          <w:rFonts w:hint="eastAsia"/>
        </w:rPr>
        <w:t>的数组，请用二分算法查找是否其中是否有一对数的和等于给定的数。</w:t>
      </w:r>
    </w:p>
    <w:p w:rsidR="00DC793B" w:rsidRPr="00F8397C" w:rsidRDefault="00DC793B" w:rsidP="00DC793B">
      <w:pPr>
        <w:pStyle w:val="affffb"/>
        <w:ind w:firstLine="420"/>
      </w:pPr>
      <w:r>
        <w:rPr>
          <w:rFonts w:hint="eastAsia"/>
        </w:rPr>
        <w:t>小鲁读了两遍题目，认出这是他已经做过的两数之和问题，然而要怎样用二分来解决呢？</w:t>
      </w:r>
    </w:p>
    <w:p w:rsidR="00DC793B" w:rsidRPr="00F8397C" w:rsidRDefault="00DC793B" w:rsidP="00DC793B">
      <w:pPr>
        <w:pStyle w:val="affffb"/>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w:t>
      </w:r>
    </w:p>
    <w:p w:rsidR="00DC793B" w:rsidRPr="00F8397C" w:rsidRDefault="00DC793B" w:rsidP="00DC793B">
      <w:pPr>
        <w:pStyle w:val="affffb"/>
        <w:ind w:firstLine="420"/>
      </w:pPr>
      <w:r>
        <w:rPr>
          <w:rFonts w:hint="eastAsia"/>
        </w:rPr>
        <w:t>小鲁恍然大悟，赶紧开始奔去写代码了！</w:t>
      </w:r>
    </w:p>
    <w:p w:rsidR="00DC793B" w:rsidRPr="00B14102" w:rsidRDefault="00DC793B" w:rsidP="00DC793B">
      <w:pPr>
        <w:pStyle w:val="affffb"/>
        <w:ind w:firstLine="420"/>
      </w:pPr>
      <w:r>
        <w:rPr>
          <w:rFonts w:hint="eastAsia"/>
        </w:rPr>
        <w:t>看着听懂提示后，奔去编码的小鲁同学，小华会心的笑了：树木需要十年，而树人需要百年，这话是真的，唯有恒久忍耐</w:t>
      </w:r>
      <w:r w:rsidR="00515784">
        <w:rPr>
          <w:rFonts w:hint="eastAsia"/>
        </w:rPr>
        <w:t>，持续付出</w:t>
      </w:r>
      <w:r>
        <w:rPr>
          <w:rFonts w:hint="eastAsia"/>
        </w:rPr>
        <w:t>的爱才能真正的树人。</w:t>
      </w:r>
    </w:p>
    <w:p w:rsidR="00DC793B"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共三行：</w:t>
      </w:r>
    </w:p>
    <w:p w:rsidR="00DC793B" w:rsidRPr="00F8397C" w:rsidRDefault="00DC793B" w:rsidP="00DC793B">
      <w:pPr>
        <w:pStyle w:val="affffb"/>
        <w:ind w:firstLine="420"/>
      </w:pPr>
      <w:r>
        <w:rPr>
          <w:rFonts w:hint="eastAsia"/>
        </w:rPr>
        <w:t>第一行是整数</w:t>
      </w:r>
      <w:r>
        <w:rPr>
          <w:rFonts w:hint="eastAsia"/>
        </w:rPr>
        <w:t>n(0 &lt; n &lt;= 100,000)</w:t>
      </w:r>
      <w:r>
        <w:rPr>
          <w:rFonts w:hint="eastAsia"/>
        </w:rPr>
        <w:t>，表示有</w:t>
      </w:r>
      <w:r>
        <w:rPr>
          <w:rFonts w:hint="eastAsia"/>
        </w:rPr>
        <w:t>n</w:t>
      </w:r>
      <w:r>
        <w:rPr>
          <w:rFonts w:hint="eastAsia"/>
        </w:rPr>
        <w:t>个整数。</w:t>
      </w:r>
    </w:p>
    <w:p w:rsidR="00DC793B" w:rsidRDefault="00DC793B" w:rsidP="00DC793B">
      <w:pPr>
        <w:pStyle w:val="affffb"/>
        <w:ind w:firstLine="420"/>
      </w:pPr>
      <w:r>
        <w:rPr>
          <w:rFonts w:hint="eastAsia"/>
        </w:rPr>
        <w:t>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w:t>
      </w:r>
    </w:p>
    <w:p w:rsidR="00DC793B" w:rsidRPr="00B14102" w:rsidRDefault="00DC793B" w:rsidP="00DC793B">
      <w:pPr>
        <w:pStyle w:val="affffb"/>
        <w:ind w:firstLine="420"/>
      </w:pPr>
      <w:r>
        <w:rPr>
          <w:rFonts w:hint="eastAsia"/>
        </w:rPr>
        <w:lastRenderedPageBreak/>
        <w:t>第三行是一个整数</w:t>
      </w:r>
      <w:r>
        <w:rPr>
          <w:rFonts w:hint="eastAsia"/>
        </w:rPr>
        <w:t>m</w:t>
      </w:r>
      <w:r>
        <w:rPr>
          <w:rFonts w:hint="eastAsia"/>
        </w:rPr>
        <w:t>（</w:t>
      </w:r>
      <w:r>
        <w:rPr>
          <w:rFonts w:hint="eastAsia"/>
        </w:rPr>
        <w:t>0 &lt;= m &lt;= 2^30)</w:t>
      </w:r>
      <w:r>
        <w:rPr>
          <w:rFonts w:hint="eastAsia"/>
        </w:rPr>
        <w:t>，表示需要得到的和。</w:t>
      </w:r>
    </w:p>
    <w:p w:rsidR="00DC793B" w:rsidRPr="00B14102" w:rsidRDefault="00DC793B" w:rsidP="009A2F9D">
      <w:pPr>
        <w:pStyle w:val="4"/>
        <w:rPr>
          <w:lang w:eastAsia="zh-CN"/>
        </w:rPr>
      </w:pPr>
      <w:r w:rsidRPr="00B14102">
        <w:rPr>
          <w:lang w:eastAsia="zh-CN"/>
        </w:rPr>
        <w:t>输出</w:t>
      </w:r>
    </w:p>
    <w:p w:rsidR="00D507AE" w:rsidRDefault="00DC793B" w:rsidP="00DC793B">
      <w:pPr>
        <w:pStyle w:val="affffb"/>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rsidR="00DC793B" w:rsidRPr="00B14102" w:rsidRDefault="00DC793B" w:rsidP="00DC793B">
      <w:pPr>
        <w:pStyle w:val="affffb"/>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c"/>
        <w:ind w:left="420"/>
      </w:pPr>
      <w:r>
        <w:t>4</w:t>
      </w:r>
    </w:p>
    <w:p w:rsidR="00DC793B" w:rsidRDefault="00DC793B" w:rsidP="00DC793B">
      <w:pPr>
        <w:pStyle w:val="affffc"/>
        <w:ind w:left="420"/>
      </w:pPr>
      <w:r>
        <w:t>2 5 1 4</w:t>
      </w:r>
    </w:p>
    <w:p w:rsidR="00DC793B" w:rsidRPr="00B14102" w:rsidRDefault="00DC793B" w:rsidP="00DC793B">
      <w:pPr>
        <w:pStyle w:val="affffc"/>
        <w:ind w:left="420"/>
      </w:pPr>
      <w:r>
        <w:t>6</w:t>
      </w:r>
    </w:p>
    <w:p w:rsidR="00DC793B" w:rsidRPr="00B14102" w:rsidRDefault="00645004" w:rsidP="009A2F9D">
      <w:pPr>
        <w:pStyle w:val="4"/>
        <w:rPr>
          <w:lang w:eastAsia="zh-CN"/>
        </w:rPr>
      </w:pPr>
      <w:r>
        <w:rPr>
          <w:lang w:eastAsia="zh-CN"/>
        </w:rPr>
        <w:t>输出样例</w:t>
      </w:r>
    </w:p>
    <w:p w:rsidR="00DC793B" w:rsidRDefault="00DC793B" w:rsidP="00DC793B">
      <w:pPr>
        <w:pStyle w:val="affffc"/>
        <w:ind w:left="420"/>
      </w:pPr>
      <w:r>
        <w:t>1 5</w:t>
      </w:r>
    </w:p>
    <w:p w:rsidR="00210421" w:rsidRDefault="00CF7ED0">
      <w:r>
        <w:rPr>
          <w:b/>
        </w:rPr>
        <w:t>解题思路</w:t>
      </w:r>
    </w:p>
    <w:p w:rsidR="00210421" w:rsidRDefault="00CF7ED0">
      <w:pPr>
        <w:ind w:firstLine="420"/>
      </w:pPr>
      <w:r>
        <w:t>本题将阶乘</w:t>
      </w:r>
      <w:r>
        <w:t>n!</w:t>
      </w:r>
      <w:r>
        <w:t>分解为质因数乘积。程序对每个质数</w:t>
      </w:r>
      <w:r>
        <w:t>p</w:t>
      </w:r>
      <w:r>
        <w:t>，计算</w:t>
      </w:r>
      <w:r>
        <w:t>n!</w:t>
      </w:r>
      <w:r>
        <w:t>中</w:t>
      </w:r>
      <w:r>
        <w:t>p</w:t>
      </w:r>
      <w:r>
        <w:t>的指数：</w:t>
      </w:r>
      <w:r>
        <w:t>n/p+n/p²+n/p³+...</w:t>
      </w:r>
      <w:r>
        <w:t>（整数除法）。然后输出质因数及其指数。</w:t>
      </w:r>
    </w:p>
    <w:p w:rsidR="00DC793B" w:rsidRDefault="00DC793B" w:rsidP="009A2F9D">
      <w:pPr>
        <w:pStyle w:val="4"/>
        <w:rPr>
          <w:lang w:eastAsia="zh-CN"/>
        </w:rPr>
      </w:pPr>
      <w:r>
        <w:t>参考代码</w:t>
      </w:r>
      <w:r>
        <w:t>(C++)</w:t>
      </w:r>
    </w:p>
    <w:p w:rsidR="00DC793B"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寻找指定和的整数对</w:t>
      </w:r>
    </w:p>
    <w:p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#include &lt;bits/stdc++.h&gt; //</w:t>
      </w:r>
      <w:r w:rsidRPr="00953E0C">
        <w:rPr>
          <w:rFonts w:ascii="Consolas" w:hAnsi="Consolas" w:cs="宋体"/>
          <w:color w:val="808080"/>
          <w:sz w:val="18"/>
          <w:szCs w:val="18"/>
          <w:bdr w:val="none" w:sz="0" w:space="0" w:color="auto" w:frame="1"/>
          <w:lang w:eastAsia="zh-CN"/>
        </w:rPr>
        <w:t>万能头文件</w:t>
      </w:r>
      <w:r w:rsidRPr="00953E0C">
        <w:rPr>
          <w:rFonts w:ascii="Consolas" w:hAnsi="Consolas" w:cs="宋体"/>
          <w:color w:val="000000"/>
          <w:sz w:val="18"/>
          <w:szCs w:val="18"/>
          <w:bdr w:val="none" w:sz="0" w:space="0" w:color="auto" w:frame="1"/>
          <w:lang w:eastAsia="zh-CN"/>
        </w:rPr>
        <w:t>  </w:t>
      </w:r>
    </w:p>
    <w:p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#define For(a, b, c) for (register int a = b; a &lt;= c; ++a)</w:t>
      </w:r>
      <w:r w:rsidRPr="00953E0C">
        <w:rPr>
          <w:rFonts w:ascii="Consolas" w:hAnsi="Consolas" w:cs="宋体"/>
          <w:color w:val="000000"/>
          <w:sz w:val="18"/>
          <w:szCs w:val="18"/>
          <w:bdr w:val="none" w:sz="0" w:space="0" w:color="auto" w:frame="1"/>
          <w:lang w:eastAsia="zh-CN"/>
        </w:rPr>
        <w:t>  </w:t>
      </w:r>
    </w:p>
    <w:p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006699"/>
          <w:sz w:val="18"/>
          <w:szCs w:val="18"/>
          <w:bdr w:val="none" w:sz="0" w:space="0" w:color="auto" w:frame="1"/>
          <w:lang w:eastAsia="zh-CN"/>
        </w:rPr>
        <w:t>using</w:t>
      </w: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namespace</w:t>
      </w:r>
      <w:r w:rsidRPr="00953E0C">
        <w:rPr>
          <w:rFonts w:ascii="Consolas" w:hAnsi="Consolas" w:cs="宋体"/>
          <w:color w:val="000000"/>
          <w:sz w:val="18"/>
          <w:szCs w:val="18"/>
          <w:bdr w:val="none" w:sz="0" w:space="0" w:color="auto" w:frame="1"/>
          <w:lang w:eastAsia="zh-CN"/>
        </w:rPr>
        <w:t> std;  </w:t>
      </w:r>
    </w:p>
    <w:p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N, q[110000], M;  </w:t>
      </w:r>
    </w:p>
    <w:p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main() {  </w:t>
      </w:r>
    </w:p>
    <w:p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&amp;N);  </w:t>
      </w:r>
    </w:p>
    <w:p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&amp;q[a]);  </w:t>
      </w:r>
    </w:p>
    <w:p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&amp;M);  </w:t>
      </w:r>
    </w:p>
    <w:p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sort(q + 1, q + N + 1);  </w:t>
      </w:r>
    </w:p>
    <w:p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  </w:t>
      </w:r>
    </w:p>
    <w:p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k = lower_bound(q + a + 1, q + N + 1, M - q[a]) - q;</w:t>
      </w:r>
      <w:r w:rsidRPr="00953E0C">
        <w:rPr>
          <w:rFonts w:ascii="Consolas" w:hAnsi="Consolas" w:cs="宋体"/>
          <w:color w:val="008200"/>
          <w:sz w:val="18"/>
          <w:szCs w:val="18"/>
          <w:bdr w:val="none" w:sz="0" w:space="0" w:color="auto" w:frame="1"/>
          <w:lang w:eastAsia="zh-CN"/>
        </w:rPr>
        <w:t>//</w:t>
      </w:r>
      <w:r w:rsidRPr="00953E0C">
        <w:rPr>
          <w:rFonts w:ascii="Consolas" w:hAnsi="Consolas" w:cs="宋体"/>
          <w:color w:val="008200"/>
          <w:sz w:val="18"/>
          <w:szCs w:val="18"/>
          <w:bdr w:val="none" w:sz="0" w:space="0" w:color="auto" w:frame="1"/>
          <w:lang w:eastAsia="zh-CN"/>
        </w:rPr>
        <w:t>直接调用</w:t>
      </w:r>
      <w:r w:rsidRPr="00953E0C">
        <w:rPr>
          <w:rFonts w:ascii="Consolas" w:hAnsi="Consolas" w:cs="宋体"/>
          <w:color w:val="008200"/>
          <w:sz w:val="18"/>
          <w:szCs w:val="18"/>
          <w:bdr w:val="none" w:sz="0" w:space="0" w:color="auto" w:frame="1"/>
          <w:lang w:eastAsia="zh-CN"/>
        </w:rPr>
        <w:t>lower_bound</w:t>
      </w:r>
      <w:r w:rsidRPr="00953E0C">
        <w:rPr>
          <w:rFonts w:ascii="Consolas" w:hAnsi="Consolas" w:cs="宋体"/>
          <w:color w:val="000000"/>
          <w:sz w:val="18"/>
          <w:szCs w:val="18"/>
          <w:bdr w:val="none" w:sz="0" w:space="0" w:color="auto" w:frame="1"/>
          <w:lang w:eastAsia="zh-CN"/>
        </w:rPr>
        <w:t>  </w:t>
      </w:r>
    </w:p>
    <w:p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if</w:t>
      </w:r>
      <w:r w:rsidRPr="00953E0C">
        <w:rPr>
          <w:rFonts w:ascii="Consolas" w:hAnsi="Consolas" w:cs="宋体"/>
          <w:color w:val="000000"/>
          <w:sz w:val="18"/>
          <w:szCs w:val="18"/>
          <w:bdr w:val="none" w:sz="0" w:space="0" w:color="auto" w:frame="1"/>
          <w:lang w:eastAsia="zh-CN"/>
        </w:rPr>
        <w:t> (k != N + 1 &amp;&amp; q[k] == M - q[a])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"%d %d"</w:t>
      </w:r>
      <w:r w:rsidRPr="00953E0C">
        <w:rPr>
          <w:rFonts w:ascii="Consolas" w:hAnsi="Consolas" w:cs="宋体"/>
          <w:color w:val="000000"/>
          <w:sz w:val="18"/>
          <w:szCs w:val="18"/>
          <w:bdr w:val="none" w:sz="0" w:space="0" w:color="auto" w:frame="1"/>
          <w:lang w:eastAsia="zh-CN"/>
        </w:rPr>
        <w:t>, q[a], M - q[a]);  </w:t>
      </w:r>
    </w:p>
    <w:p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  </w:t>
      </w:r>
    </w:p>
    <w:p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"No"</w:t>
      </w:r>
      <w:r w:rsidRPr="00953E0C">
        <w:rPr>
          <w:rFonts w:ascii="Consolas" w:hAnsi="Consolas" w:cs="宋体"/>
          <w:color w:val="000000"/>
          <w:sz w:val="18"/>
          <w:szCs w:val="18"/>
          <w:bdr w:val="none" w:sz="0" w:space="0" w:color="auto" w:frame="1"/>
          <w:lang w:eastAsia="zh-CN"/>
        </w:rPr>
        <w:t>);  </w:t>
      </w:r>
    </w:p>
    <w:p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0;  </w:t>
      </w:r>
    </w:p>
    <w:p w:rsidR="00DC793B"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953E0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78" w:name="_Toc53733989"/>
      <w:r w:rsidRPr="00F8397C">
        <w:rPr>
          <w:rFonts w:hint="eastAsia"/>
          <w:lang w:eastAsia="zh-CN"/>
        </w:rPr>
        <w:lastRenderedPageBreak/>
        <w:t>寻找</w:t>
      </w:r>
      <w:r>
        <w:rPr>
          <w:rFonts w:hint="eastAsia"/>
          <w:lang w:eastAsia="zh-CN"/>
        </w:rPr>
        <w:t>最接近的元素</w:t>
      </w:r>
      <w:r w:rsidRPr="005C5A2F">
        <w:rPr>
          <w:vertAlign w:val="superscript"/>
        </w:rPr>
        <w:t>NQ0</w:t>
      </w:r>
      <w:r>
        <w:rPr>
          <w:vertAlign w:val="superscript"/>
        </w:rPr>
        <w:t>70</w:t>
      </w:r>
      <w:bookmarkEnd w:id="78"/>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看着掌握二分算法的小鲁，小华知道现在是帮助他跟上一层楼的时候了。</w:t>
      </w:r>
    </w:p>
    <w:p w:rsidR="00DC793B" w:rsidRPr="00953E0C" w:rsidRDefault="00DC793B" w:rsidP="00DC793B">
      <w:pPr>
        <w:pStyle w:val="affffb"/>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rsidR="00DC793B" w:rsidRPr="00953E0C" w:rsidRDefault="00DC793B" w:rsidP="00DC793B">
      <w:pPr>
        <w:pStyle w:val="affffb"/>
        <w:ind w:firstLine="420"/>
      </w:pPr>
      <w:r>
        <w:rPr>
          <w:rFonts w:hint="eastAsia"/>
        </w:rPr>
        <w:t>如今是熟练运用二分函数来解决难题的时候了，请听题：</w:t>
      </w:r>
    </w:p>
    <w:p w:rsidR="00DC793B" w:rsidRPr="00B14102" w:rsidRDefault="00DC793B" w:rsidP="00DC793B">
      <w:pPr>
        <w:pStyle w:val="affffb"/>
        <w:ind w:firstLine="420"/>
      </w:pPr>
      <w:r>
        <w:rPr>
          <w:rFonts w:hint="eastAsia"/>
        </w:rPr>
        <w:t>在一个非降序列中，查找与给定值最接近的元素。</w:t>
      </w:r>
    </w:p>
    <w:p w:rsidR="00DC793B"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rsidR="00DC793B" w:rsidRDefault="00DC793B" w:rsidP="00DC793B">
      <w:pPr>
        <w:pStyle w:val="affffb"/>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rsidR="00DC793B" w:rsidRDefault="00DC793B" w:rsidP="00DC793B">
      <w:pPr>
        <w:pStyle w:val="affffb"/>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rsidR="00DC793B" w:rsidRDefault="00DC793B" w:rsidP="00DC793B">
      <w:pPr>
        <w:pStyle w:val="affffb"/>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rsidR="00DC793B" w:rsidRPr="00B14102" w:rsidRDefault="00DC793B" w:rsidP="00D507AE">
      <w:pPr>
        <w:pStyle w:val="affffc"/>
        <w:ind w:left="420"/>
      </w:pPr>
      <w:r>
        <w:rPr>
          <w:rFonts w:ascii="微软雅黑" w:eastAsia="微软雅黑" w:hAnsi="微软雅黑" w:cs="微软雅黑" w:hint="eastAsia"/>
        </w:rPr>
        <w:t>（注意：最接近但是不能相等。输入保证有解）</w:t>
      </w:r>
    </w:p>
    <w:p w:rsidR="00DC793B" w:rsidRPr="00B14102" w:rsidRDefault="00DC793B" w:rsidP="009A2F9D">
      <w:pPr>
        <w:pStyle w:val="4"/>
        <w:rPr>
          <w:lang w:eastAsia="zh-CN"/>
        </w:rPr>
      </w:pPr>
      <w:r w:rsidRPr="00B14102">
        <w:rPr>
          <w:lang w:eastAsia="zh-CN"/>
        </w:rPr>
        <w:t>输出</w:t>
      </w:r>
    </w:p>
    <w:p w:rsidR="00DC793B" w:rsidRDefault="00DC793B" w:rsidP="00DC793B">
      <w:pPr>
        <w:pStyle w:val="affffb"/>
        <w:ind w:firstLine="420"/>
      </w:pPr>
      <w:r>
        <w:rPr>
          <w:rFonts w:hint="eastAsia"/>
        </w:rPr>
        <w:t>m</w:t>
      </w:r>
      <w:r>
        <w:rPr>
          <w:rFonts w:hint="eastAsia"/>
        </w:rPr>
        <w:t>行，每行一个整数，为最接近相应给定值的元素值，保持输入顺序。</w:t>
      </w:r>
    </w:p>
    <w:p w:rsidR="00DC793B" w:rsidRPr="00953E0C" w:rsidRDefault="00DC793B" w:rsidP="00DC793B">
      <w:pPr>
        <w:pStyle w:val="affffb"/>
        <w:ind w:firstLine="420"/>
      </w:pPr>
      <w:r>
        <w:rPr>
          <w:rFonts w:hint="eastAsia"/>
        </w:rPr>
        <w:t>若有多个值满足条件，输出最小的一个。</w:t>
      </w:r>
    </w:p>
    <w:p w:rsidR="00DC793B" w:rsidRPr="00B14102" w:rsidRDefault="00DC793B" w:rsidP="00DC793B">
      <w:pPr>
        <w:pStyle w:val="affffb"/>
        <w:ind w:firstLine="420"/>
      </w:pPr>
      <w:r>
        <w:rPr>
          <w:rFonts w:hint="eastAsia"/>
        </w:rPr>
        <w:t>（注意：最接近但是不能相等。输入保证有解）</w:t>
      </w:r>
    </w:p>
    <w:p w:rsidR="00DC793B" w:rsidRPr="00B14102" w:rsidRDefault="00DC793B" w:rsidP="009A2F9D">
      <w:pPr>
        <w:pStyle w:val="4"/>
        <w:rPr>
          <w:lang w:eastAsia="zh-CN"/>
        </w:rPr>
      </w:pPr>
      <w:r>
        <w:rPr>
          <w:lang w:eastAsia="zh-CN"/>
        </w:rPr>
        <w:t>输入样例</w:t>
      </w:r>
    </w:p>
    <w:p w:rsidR="00DC793B" w:rsidRDefault="00DC793B" w:rsidP="00DC793B">
      <w:pPr>
        <w:pStyle w:val="affffc"/>
        <w:ind w:left="420"/>
      </w:pPr>
      <w:r>
        <w:t>3</w:t>
      </w:r>
    </w:p>
    <w:p w:rsidR="00DC793B" w:rsidRDefault="00DC793B" w:rsidP="00DC793B">
      <w:pPr>
        <w:pStyle w:val="affffc"/>
        <w:ind w:left="420"/>
      </w:pPr>
      <w:r>
        <w:t>2 5 8</w:t>
      </w:r>
    </w:p>
    <w:p w:rsidR="00DC793B" w:rsidRDefault="00DC793B" w:rsidP="00DC793B">
      <w:pPr>
        <w:pStyle w:val="affffc"/>
        <w:ind w:left="420"/>
      </w:pPr>
      <w:r>
        <w:t>2</w:t>
      </w:r>
    </w:p>
    <w:p w:rsidR="00DC793B" w:rsidRDefault="00DC793B" w:rsidP="00DC793B">
      <w:pPr>
        <w:pStyle w:val="affffc"/>
        <w:ind w:left="420"/>
      </w:pPr>
      <w:r>
        <w:t>10</w:t>
      </w:r>
    </w:p>
    <w:p w:rsidR="00DC793B" w:rsidRPr="00B14102" w:rsidRDefault="00DC793B" w:rsidP="00DC793B">
      <w:pPr>
        <w:pStyle w:val="affffc"/>
        <w:ind w:left="420"/>
      </w:pPr>
      <w:r>
        <w:t>5</w:t>
      </w:r>
    </w:p>
    <w:p w:rsidR="00DC793B" w:rsidRPr="00B14102" w:rsidRDefault="00DC793B" w:rsidP="009A2F9D">
      <w:pPr>
        <w:pStyle w:val="4"/>
        <w:rPr>
          <w:lang w:eastAsia="zh-CN"/>
        </w:rPr>
      </w:pPr>
      <w:r>
        <w:rPr>
          <w:lang w:eastAsia="zh-CN"/>
        </w:rPr>
        <w:lastRenderedPageBreak/>
        <w:t>输出样例</w:t>
      </w:r>
    </w:p>
    <w:p w:rsidR="00DC793B" w:rsidRDefault="00DC793B" w:rsidP="00DC793B">
      <w:pPr>
        <w:pStyle w:val="affffc"/>
        <w:ind w:left="420"/>
      </w:pPr>
      <w:r>
        <w:t>8</w:t>
      </w:r>
    </w:p>
    <w:p w:rsidR="00DC793B" w:rsidRDefault="00DC793B" w:rsidP="00DC793B">
      <w:pPr>
        <w:pStyle w:val="affffc"/>
        <w:ind w:left="420"/>
      </w:pPr>
      <w:r>
        <w:t>2</w:t>
      </w:r>
    </w:p>
    <w:p w:rsidR="00210421" w:rsidRDefault="00CF7ED0">
      <w:r>
        <w:rPr>
          <w:b/>
        </w:rPr>
        <w:t>解题思路</w:t>
      </w:r>
    </w:p>
    <w:p w:rsidR="00210421" w:rsidRDefault="00CF7ED0">
      <w:pPr>
        <w:ind w:firstLine="420"/>
      </w:pPr>
      <w:r>
        <w:t>本题判断一个数是否为回文数。程序将数字转为字符串，然后用双指针法比较首尾字符，逐步向中间移动，若全部相同则为回文。</w:t>
      </w:r>
    </w:p>
    <w:p w:rsidR="00DC793B" w:rsidRDefault="00DC793B" w:rsidP="009A2F9D">
      <w:pPr>
        <w:pStyle w:val="4"/>
        <w:rPr>
          <w:lang w:eastAsia="zh-CN"/>
        </w:rPr>
      </w:pPr>
      <w:r>
        <w:t>参考代码</w:t>
      </w:r>
      <w:r>
        <w:rPr>
          <w:rFonts w:hint="eastAsia"/>
          <w:lang w:eastAsia="zh-CN"/>
        </w:rPr>
        <w:t>1</w:t>
      </w:r>
      <w:r>
        <w:t>(C++)</w:t>
      </w:r>
    </w:p>
    <w:p w:rsidR="00DC793B" w:rsidRPr="001A132E"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1</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&lt;iostream&gt;</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&lt;cmath&gt;</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&lt;algorithm&gt;</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006699"/>
          <w:sz w:val="18"/>
          <w:szCs w:val="18"/>
          <w:bdr w:val="none" w:sz="0" w:space="0" w:color="auto" w:frame="1"/>
          <w:lang w:eastAsia="zh-CN"/>
        </w:rPr>
        <w:t>using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namespace</w:t>
      </w:r>
      <w:r w:rsidRPr="00B82493">
        <w:rPr>
          <w:rFonts w:ascii="Consolas" w:hAnsi="Consolas" w:cs="宋体"/>
          <w:color w:val="000000"/>
          <w:sz w:val="18"/>
          <w:szCs w:val="18"/>
          <w:bdr w:val="none" w:sz="0" w:space="0" w:color="auto" w:frame="1"/>
          <w:lang w:eastAsia="zh-CN"/>
        </w:rPr>
        <w:t> std;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*numbers;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lowerBound(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&gt;=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右边的所有数都大于</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 = mid;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右边是开区间，查找范围为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nums[mid]&lt; target</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 = mid;</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记录这此的结果，缩小查找区间</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left=mid+1;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(result==-1&amp;&amp;nums[0]&lt;target) result=0;</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判断临界点的值</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upperBound(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防止溢出</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&lt;=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左边的所有数都小于</w:t>
      </w:r>
      <w:r w:rsidRPr="00B82493">
        <w:rPr>
          <w:rFonts w:ascii="Consolas" w:hAnsi="Consolas" w:cs="宋体"/>
          <w:color w:val="008200"/>
          <w:sz w:val="18"/>
          <w:szCs w:val="18"/>
          <w:bdr w:val="none" w:sz="0" w:space="0" w:color="auto" w:frame="1"/>
          <w:lang w:eastAsia="zh-CN"/>
        </w:rPr>
        <w:t>target          </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 = mid+1;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在</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右侧搜索，去掉</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nums[mid]&gt; target </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result=mid;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right=mid;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(result==-1&amp;&amp;nums[n-1]&gt;target) result=n-1;</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判断右边界临界值</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main()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n,m,left,right;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target,foundNumber;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创建动态数组</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numbers = </w:t>
      </w:r>
      <w:r w:rsidRPr="00B82493">
        <w:rPr>
          <w:rFonts w:ascii="Consolas" w:hAnsi="Consolas" w:cs="宋体"/>
          <w:b/>
          <w:bCs/>
          <w:color w:val="006699"/>
          <w:sz w:val="18"/>
          <w:szCs w:val="18"/>
          <w:bdr w:val="none" w:sz="0" w:space="0" w:color="auto" w:frame="1"/>
          <w:lang w:eastAsia="zh-CN"/>
        </w:rPr>
        <w:t>new</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[n] ;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for</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i=0;i&lt;n;i++)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cin&gt;&gt;numbers[i];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LowerBound </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cin&gt;&gt;m;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读入</w:t>
      </w:r>
      <w:r w:rsidRPr="00B82493">
        <w:rPr>
          <w:rFonts w:ascii="Consolas" w:hAnsi="Consolas" w:cs="宋体"/>
          <w:color w:val="008200"/>
          <w:sz w:val="18"/>
          <w:szCs w:val="18"/>
          <w:bdr w:val="none" w:sz="0" w:space="0" w:color="auto" w:frame="1"/>
          <w:lang w:eastAsia="zh-CN"/>
        </w:rPr>
        <w:t>m</w:t>
      </w:r>
      <w:r w:rsidRPr="00B82493">
        <w:rPr>
          <w:rFonts w:ascii="Consolas" w:hAnsi="Consolas" w:cs="宋体"/>
          <w:color w:val="008200"/>
          <w:sz w:val="18"/>
          <w:szCs w:val="18"/>
          <w:bdr w:val="none" w:sz="0" w:space="0" w:color="auto" w:frame="1"/>
          <w:lang w:eastAsia="zh-CN"/>
        </w:rPr>
        <w:t>组查询的数</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(m--){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cin&gt;&gt;target;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输入数据在范围之外，不需要二分查找</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(target&lt;numbers[0]) {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cout&lt;&lt;numbers[0]&lt;&lt;endl;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(target&gt;numbers[n-1]){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cout&lt;&lt;numbers[n-1]&lt;&lt;endl;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二分查找</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left=lowerBound(numbers,n,target);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的左边界</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right=upperBound(numbers,n,target);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(left == -1)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没有找到左边界</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cout&lt;&lt;numbers[right]&lt;&lt;endl;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right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(right == -1){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cout&lt;&lt;numbers[left]&lt;&lt;endl;</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left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foundNumber = target-numbers[left]&gt;numbers[right]-target ? numbers[right]: numbers[left];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cout&lt;&lt;foundNumber&lt;&lt;endl;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w:t>
      </w:r>
      <w:r w:rsidRPr="00B82493">
        <w:rPr>
          <w:rFonts w:ascii="Consolas" w:hAnsi="Consolas" w:cs="宋体"/>
          <w:b/>
          <w:bCs/>
          <w:color w:val="006699"/>
          <w:sz w:val="18"/>
          <w:szCs w:val="18"/>
          <w:bdr w:val="none" w:sz="0" w:space="0" w:color="auto" w:frame="1"/>
          <w:lang w:eastAsia="zh-CN"/>
        </w:rPr>
        <w:t>delete</w:t>
      </w:r>
      <w:r w:rsidRPr="00B82493">
        <w:rPr>
          <w:rFonts w:ascii="Consolas" w:hAnsi="Consolas" w:cs="宋体"/>
          <w:color w:val="000000"/>
          <w:sz w:val="18"/>
          <w:szCs w:val="18"/>
          <w:bdr w:val="none" w:sz="0" w:space="0" w:color="auto" w:frame="1"/>
          <w:lang w:eastAsia="zh-CN"/>
        </w:rPr>
        <w:t> numbers;  </w:t>
      </w:r>
    </w:p>
    <w:p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0;  </w:t>
      </w:r>
    </w:p>
    <w:p w:rsidR="00DC793B"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B82493">
        <w:rPr>
          <w:rFonts w:ascii="Consolas" w:hAnsi="Consolas" w:cs="宋体"/>
          <w:color w:val="000000"/>
          <w:sz w:val="18"/>
          <w:szCs w:val="18"/>
          <w:bdr w:val="none" w:sz="0" w:space="0" w:color="auto" w:frame="1"/>
          <w:lang w:eastAsia="zh-CN"/>
        </w:rPr>
        <w:t>}  </w:t>
      </w:r>
    </w:p>
    <w:p w:rsidR="00DC793B" w:rsidRDefault="00DC793B" w:rsidP="009A2F9D">
      <w:pPr>
        <w:pStyle w:val="4"/>
        <w:rPr>
          <w:lang w:eastAsia="zh-CN"/>
        </w:rPr>
      </w:pPr>
      <w:r>
        <w:t>参考代码</w:t>
      </w:r>
      <w:r w:rsidR="00645004">
        <w:t>2</w:t>
      </w:r>
      <w:r>
        <w:t>(C++)</w:t>
      </w:r>
    </w:p>
    <w:p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sidRPr="001A132E">
        <w:rPr>
          <w:rFonts w:ascii="Consolas" w:hAnsi="Consolas" w:cs="宋体"/>
          <w:color w:val="008200"/>
          <w:sz w:val="18"/>
          <w:szCs w:val="18"/>
          <w:bdr w:val="none" w:sz="0" w:space="0" w:color="auto" w:frame="1"/>
          <w:lang w:eastAsia="zh-CN"/>
        </w:rPr>
        <w:t>2)</w:t>
      </w:r>
      <w:r w:rsidRPr="001A132E">
        <w:rPr>
          <w:rFonts w:ascii="Consolas" w:hAnsi="Consolas" w:cs="宋体"/>
          <w:color w:val="000000"/>
          <w:sz w:val="18"/>
          <w:szCs w:val="18"/>
          <w:bdr w:val="none" w:sz="0" w:space="0" w:color="auto" w:frame="1"/>
          <w:lang w:eastAsia="zh-CN"/>
        </w:rPr>
        <w:t>  </w:t>
      </w:r>
    </w:p>
    <w:p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#include &lt;bits/stdc++.h&gt;</w:t>
      </w:r>
      <w:r w:rsidRPr="001A132E">
        <w:rPr>
          <w:rFonts w:ascii="Consolas" w:hAnsi="Consolas" w:cs="宋体"/>
          <w:color w:val="000000"/>
          <w:sz w:val="18"/>
          <w:szCs w:val="18"/>
          <w:bdr w:val="none" w:sz="0" w:space="0" w:color="auto" w:frame="1"/>
          <w:lang w:eastAsia="zh-CN"/>
        </w:rPr>
        <w:t>  </w:t>
      </w:r>
    </w:p>
    <w:p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using</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namespace</w:t>
      </w:r>
      <w:r w:rsidRPr="001A132E">
        <w:rPr>
          <w:rFonts w:ascii="Consolas" w:hAnsi="Consolas" w:cs="宋体"/>
          <w:color w:val="000000"/>
          <w:sz w:val="18"/>
          <w:szCs w:val="18"/>
          <w:bdr w:val="none" w:sz="0" w:space="0" w:color="auto" w:frame="1"/>
          <w:lang w:eastAsia="zh-CN"/>
        </w:rPr>
        <w:t> std;  </w:t>
      </w:r>
    </w:p>
    <w:p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#define For(a, b, c) for (register int a = b; a &lt;= c; ++a)</w:t>
      </w:r>
      <w:r w:rsidRPr="001A132E">
        <w:rPr>
          <w:rFonts w:ascii="Consolas" w:hAnsi="Consolas" w:cs="宋体"/>
          <w:color w:val="000000"/>
          <w:sz w:val="18"/>
          <w:szCs w:val="18"/>
          <w:bdr w:val="none" w:sz="0" w:space="0" w:color="auto" w:frame="1"/>
          <w:lang w:eastAsia="zh-CN"/>
        </w:rPr>
        <w:t>  </w:t>
      </w:r>
    </w:p>
    <w:p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const</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NUM = 10;  </w:t>
      </w:r>
    </w:p>
    <w:p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 g[110000], M, t, l, r;  </w:t>
      </w:r>
    </w:p>
    <w:p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main() {  </w:t>
      </w:r>
    </w:p>
    <w:p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&amp;N);  </w:t>
      </w:r>
    </w:p>
    <w:p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g[0] = -1E9;  </w:t>
      </w:r>
    </w:p>
    <w:p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g[N + 1] = 1E9;  </w:t>
      </w:r>
    </w:p>
    <w:p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For(a, 1, N)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&amp;g[a]);  </w:t>
      </w:r>
    </w:p>
    <w:p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&amp;M);  </w:t>
      </w:r>
    </w:p>
    <w:p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while</w:t>
      </w:r>
      <w:r w:rsidRPr="001A132E">
        <w:rPr>
          <w:rFonts w:ascii="Consolas" w:hAnsi="Consolas" w:cs="宋体"/>
          <w:color w:val="000000"/>
          <w:sz w:val="18"/>
          <w:szCs w:val="18"/>
          <w:bdr w:val="none" w:sz="0" w:space="0" w:color="auto" w:frame="1"/>
          <w:lang w:eastAsia="zh-CN"/>
        </w:rPr>
        <w:t> (M--) {  </w:t>
      </w:r>
    </w:p>
    <w:p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&amp;t);  </w:t>
      </w:r>
    </w:p>
    <w:p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l = lower_bound(g + 1, g + N + 1, t) - g;  </w:t>
      </w:r>
    </w:p>
    <w:p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r = upper_bound(g + 1, g + N + 1, t) - g;  </w:t>
      </w:r>
    </w:p>
    <w:p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&lt;= N) l--;  </w:t>
      </w:r>
    </w:p>
    <w:p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 N + 1)  </w:t>
      </w:r>
    </w:p>
    <w:p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g[N]);  </w:t>
      </w:r>
    </w:p>
    <w:p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(r == 1)  </w:t>
      </w:r>
    </w:p>
    <w:p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g[1]);  </w:t>
      </w:r>
    </w:p>
    <w:p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p>
    <w:p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t - g[l] &gt; g[r] - t ? g[r] : g[l]);  </w:t>
      </w:r>
    </w:p>
    <w:p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  </w:t>
      </w:r>
    </w:p>
    <w:p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return</w:t>
      </w:r>
      <w:r w:rsidRPr="001A132E">
        <w:rPr>
          <w:rFonts w:ascii="Consolas" w:hAnsi="Consolas" w:cs="宋体"/>
          <w:color w:val="000000"/>
          <w:sz w:val="18"/>
          <w:szCs w:val="18"/>
          <w:bdr w:val="none" w:sz="0" w:space="0" w:color="auto" w:frame="1"/>
          <w:lang w:eastAsia="zh-CN"/>
        </w:rPr>
        <w:t> 0;  </w:t>
      </w:r>
    </w:p>
    <w:p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79" w:name="_Toc53733990"/>
      <w:r>
        <w:rPr>
          <w:rFonts w:hint="eastAsia"/>
          <w:lang w:eastAsia="zh-CN"/>
        </w:rPr>
        <w:t>手撕农夫与牛的问题</w:t>
      </w:r>
      <w:r w:rsidRPr="005C5A2F">
        <w:rPr>
          <w:vertAlign w:val="superscript"/>
        </w:rPr>
        <w:t>NQ0</w:t>
      </w:r>
      <w:r>
        <w:rPr>
          <w:vertAlign w:val="superscript"/>
        </w:rPr>
        <w:t>71</w:t>
      </w:r>
      <w:bookmarkEnd w:id="79"/>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rsidR="00DC793B" w:rsidRPr="00953E0C" w:rsidRDefault="00DC793B" w:rsidP="00DC793B">
      <w:pPr>
        <w:pStyle w:val="affffb"/>
        <w:ind w:firstLine="420"/>
      </w:pPr>
      <w:r>
        <w:rPr>
          <w:rFonts w:hint="eastAsia"/>
        </w:rPr>
        <w:t>你来试试一道著名的</w:t>
      </w:r>
      <w:r>
        <w:rPr>
          <w:rFonts w:hint="eastAsia"/>
        </w:rPr>
        <w:t>OJ</w:t>
      </w:r>
      <w:r>
        <w:rPr>
          <w:rFonts w:hint="eastAsia"/>
        </w:rPr>
        <w:t>题：农夫与牛。</w:t>
      </w:r>
    </w:p>
    <w:p w:rsidR="00DC793B" w:rsidRDefault="00DC793B" w:rsidP="00DC793B">
      <w:pPr>
        <w:pStyle w:val="affffb"/>
        <w:ind w:firstLine="420"/>
      </w:pPr>
      <w:r>
        <w:rPr>
          <w:rFonts w:hint="eastAsia"/>
        </w:rPr>
        <w:lastRenderedPageBreak/>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rsidR="00DC793B" w:rsidRDefault="00DC793B" w:rsidP="00DC793B">
      <w:pPr>
        <w:pStyle w:val="affffb"/>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rsidR="00DC793B" w:rsidRDefault="00DC793B" w:rsidP="00DC793B">
      <w:pPr>
        <w:pStyle w:val="affffb"/>
        <w:ind w:firstLine="420"/>
      </w:pPr>
      <w:r>
        <w:rPr>
          <w:rFonts w:hint="eastAsia"/>
        </w:rPr>
        <w:t>怎样才能使任意两头牛之间的最小距离尽可能的大，这个最大的最小距离是多少呢？</w:t>
      </w:r>
    </w:p>
    <w:p w:rsidR="00DC793B" w:rsidRDefault="00DC793B" w:rsidP="00DC793B">
      <w:pPr>
        <w:pStyle w:val="affffb"/>
        <w:ind w:firstLine="420"/>
      </w:pPr>
      <w:r>
        <w:rPr>
          <w:rFonts w:hint="eastAsia"/>
        </w:rPr>
        <w:t>这道题的可以用二分来解决，然而判定函数需要根据题意自定义函数。</w:t>
      </w:r>
    </w:p>
    <w:p w:rsidR="00DC793B" w:rsidRPr="00B14102" w:rsidRDefault="00DC793B" w:rsidP="00DC793B">
      <w:pPr>
        <w:pStyle w:val="affffb"/>
        <w:ind w:firstLine="420"/>
      </w:pPr>
      <w:r>
        <w:rPr>
          <w:rFonts w:hint="eastAsia"/>
        </w:rPr>
        <w:t>看着似懂非懂的小鲁，小华继续鼓励他说，你试试先把题写完就知道我的意思了！</w:t>
      </w:r>
    </w:p>
    <w:p w:rsidR="00DC793B"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rsidR="00DC793B" w:rsidRPr="00B14102" w:rsidRDefault="00DC793B" w:rsidP="00DC793B">
      <w:pPr>
        <w:pStyle w:val="affffb"/>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953E0C">
        <w:rPr>
          <w:rFonts w:hint="eastAsia"/>
        </w:rPr>
        <w:t>第</w:t>
      </w:r>
      <w:r w:rsidRPr="00953E0C">
        <w:rPr>
          <w:rFonts w:hint="eastAsia"/>
        </w:rPr>
        <w:t>1</w:t>
      </w:r>
      <w:r w:rsidRPr="00953E0C">
        <w:rPr>
          <w:rFonts w:hint="eastAsia"/>
        </w:rPr>
        <w:t>行：一个整数：最大最小距离</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c"/>
        <w:ind w:left="420"/>
      </w:pPr>
      <w:r>
        <w:t>5 3</w:t>
      </w:r>
    </w:p>
    <w:p w:rsidR="00DC793B" w:rsidRDefault="00DC793B" w:rsidP="00DC793B">
      <w:pPr>
        <w:pStyle w:val="affffc"/>
        <w:ind w:left="420"/>
      </w:pPr>
      <w:r>
        <w:t>1</w:t>
      </w:r>
    </w:p>
    <w:p w:rsidR="00DC793B" w:rsidRDefault="00DC793B" w:rsidP="00DC793B">
      <w:pPr>
        <w:pStyle w:val="affffc"/>
        <w:ind w:left="420"/>
      </w:pPr>
      <w:r>
        <w:t>2</w:t>
      </w:r>
    </w:p>
    <w:p w:rsidR="00DC793B" w:rsidRDefault="00DC793B" w:rsidP="00DC793B">
      <w:pPr>
        <w:pStyle w:val="affffc"/>
        <w:ind w:left="420"/>
      </w:pPr>
      <w:r>
        <w:t>8</w:t>
      </w:r>
    </w:p>
    <w:p w:rsidR="00DC793B" w:rsidRDefault="00DC793B" w:rsidP="00DC793B">
      <w:pPr>
        <w:pStyle w:val="affffc"/>
        <w:ind w:left="420"/>
      </w:pPr>
      <w:r>
        <w:t>4</w:t>
      </w:r>
    </w:p>
    <w:p w:rsidR="00DC793B" w:rsidRPr="00B14102" w:rsidRDefault="00DC793B" w:rsidP="00DC793B">
      <w:pPr>
        <w:pStyle w:val="affffc"/>
        <w:ind w:left="420"/>
      </w:pPr>
      <w:r>
        <w:t>9</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t>3</w:t>
      </w:r>
    </w:p>
    <w:p w:rsidR="00210421" w:rsidRDefault="00CF7ED0">
      <w:r>
        <w:rPr>
          <w:b/>
        </w:rPr>
        <w:t>解题思路</w:t>
      </w:r>
    </w:p>
    <w:p w:rsidR="00210421" w:rsidRDefault="00CF7ED0">
      <w:pPr>
        <w:ind w:firstLine="420"/>
      </w:pPr>
      <w:r>
        <w:t>本题统计字符串中字母、数字、空格、其他字符的个数。程序遍历字符串，使用</w:t>
      </w:r>
      <w:r>
        <w:t>isalpha</w:t>
      </w:r>
      <w:r>
        <w:t>、</w:t>
      </w:r>
      <w:r>
        <w:t>isdigit</w:t>
      </w:r>
      <w:r>
        <w:t>、</w:t>
      </w:r>
      <w:r>
        <w:t>isspace</w:t>
      </w:r>
      <w:r>
        <w:t>函数判断字符类型并分别计数。</w:t>
      </w:r>
    </w:p>
    <w:p w:rsidR="00DC793B" w:rsidRDefault="00DC793B" w:rsidP="009A2F9D">
      <w:pPr>
        <w:pStyle w:val="4"/>
        <w:rPr>
          <w:lang w:eastAsia="zh-CN"/>
        </w:rPr>
      </w:pPr>
      <w:r>
        <w:t>参考代码</w:t>
      </w:r>
      <w:r>
        <w:rPr>
          <w:rFonts w:hint="eastAsia"/>
          <w:lang w:eastAsia="zh-CN"/>
        </w:rPr>
        <w:t>1</w:t>
      </w:r>
      <w:r>
        <w:t>(C++)</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lastRenderedPageBreak/>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DC793B"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Default="00DC793B" w:rsidP="009A2F9D">
      <w:pPr>
        <w:pStyle w:val="4"/>
        <w:rPr>
          <w:lang w:eastAsia="zh-CN"/>
        </w:rPr>
      </w:pPr>
      <w:r>
        <w:t>参考代码</w:t>
      </w:r>
      <w:r>
        <w:rPr>
          <w:lang w:eastAsia="zh-CN"/>
        </w:rPr>
        <w:t>2</w:t>
      </w:r>
      <w:r>
        <w:t>(C++)</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lastRenderedPageBreak/>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sort(g + 1, g + 1 + N);  </w:t>
      </w:r>
    </w:p>
    <w:p w:rsidR="00DC793B" w:rsidRPr="00027374" w:rsidRDefault="00DC793B" w:rsidP="00027374">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 = mid;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0" w:name="_Toc53733991"/>
      <w:r>
        <w:rPr>
          <w:lang w:eastAsia="zh-CN"/>
        </w:rPr>
        <w:t>N</w:t>
      </w:r>
      <w:r>
        <w:rPr>
          <w:rFonts w:hint="eastAsia"/>
          <w:lang w:eastAsia="zh-CN"/>
        </w:rPr>
        <w:t>皇后编程问题</w:t>
      </w:r>
      <w:r w:rsidRPr="005C5A2F">
        <w:rPr>
          <w:vertAlign w:val="superscript"/>
        </w:rPr>
        <w:t>NQ0</w:t>
      </w:r>
      <w:r>
        <w:rPr>
          <w:vertAlign w:val="superscript"/>
        </w:rPr>
        <w:t>72</w:t>
      </w:r>
      <w:bookmarkEnd w:id="80"/>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随着编程水平的进阶，小华知道是全面扩充小鲁知识面，帮助他快速升级的时候到了，他再给小鲁布置了道经典题：</w:t>
      </w:r>
    </w:p>
    <w:p w:rsidR="00DC793B" w:rsidRPr="00B14102" w:rsidRDefault="00DC793B" w:rsidP="00DC793B">
      <w:pPr>
        <w:pStyle w:val="affffb"/>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rsidR="00DC793B" w:rsidRDefault="00DC793B" w:rsidP="009A2F9D">
      <w:pPr>
        <w:pStyle w:val="4"/>
        <w:rPr>
          <w:lang w:eastAsia="zh-CN"/>
        </w:rPr>
      </w:pPr>
      <w:r w:rsidRPr="00B14102">
        <w:rPr>
          <w:lang w:eastAsia="zh-CN"/>
        </w:rPr>
        <w:lastRenderedPageBreak/>
        <w:t>输入</w:t>
      </w:r>
    </w:p>
    <w:p w:rsidR="00DC793B" w:rsidRPr="00B14102" w:rsidRDefault="00DC793B" w:rsidP="00DC793B">
      <w:pPr>
        <w:pStyle w:val="affffb"/>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rsidR="00DC793B" w:rsidRPr="00B14102" w:rsidRDefault="00DC793B" w:rsidP="009A2F9D">
      <w:pPr>
        <w:pStyle w:val="4"/>
        <w:rPr>
          <w:lang w:eastAsia="zh-CN"/>
        </w:rPr>
      </w:pPr>
      <w:r w:rsidRPr="00B14102">
        <w:rPr>
          <w:lang w:eastAsia="zh-CN"/>
        </w:rPr>
        <w:t>输出</w:t>
      </w:r>
    </w:p>
    <w:p w:rsidR="00DC793B" w:rsidRDefault="00DC793B" w:rsidP="00DC793B">
      <w:pPr>
        <w:pStyle w:val="affffb"/>
        <w:ind w:firstLine="420"/>
      </w:pPr>
      <w:r>
        <w:rPr>
          <w:rFonts w:hint="eastAsia"/>
        </w:rPr>
        <w:t>输出长度为</w:t>
      </w:r>
      <w:r>
        <w:rPr>
          <w:rFonts w:hint="eastAsia"/>
        </w:rPr>
        <w:t>n</w:t>
      </w:r>
      <w:r>
        <w:rPr>
          <w:rFonts w:hint="eastAsia"/>
        </w:rPr>
        <w:t>的正整数。</w:t>
      </w:r>
    </w:p>
    <w:p w:rsidR="00DC793B" w:rsidRPr="00953E0C" w:rsidRDefault="00DC793B" w:rsidP="00DC793B">
      <w:pPr>
        <w:pStyle w:val="affffb"/>
        <w:ind w:firstLine="420"/>
      </w:pPr>
      <w:r>
        <w:rPr>
          <w:rFonts w:hint="eastAsia"/>
        </w:rPr>
        <w:t>输出结果里的每一行都代表一种摆法。</w:t>
      </w:r>
    </w:p>
    <w:p w:rsidR="00DC793B" w:rsidRPr="00953E0C" w:rsidRDefault="00DC793B" w:rsidP="00DC793B">
      <w:pPr>
        <w:pStyle w:val="affffb"/>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rsidR="00DC793B" w:rsidRPr="00B14102" w:rsidRDefault="00DC793B" w:rsidP="00DC793B">
      <w:pPr>
        <w:pStyle w:val="affffb"/>
        <w:ind w:firstLine="420"/>
      </w:pPr>
      <w:r>
        <w:rPr>
          <w:rFonts w:hint="eastAsia"/>
        </w:rPr>
        <w:t>皇后的行、列编号都是从</w:t>
      </w:r>
      <w:r>
        <w:rPr>
          <w:rFonts w:hint="eastAsia"/>
        </w:rPr>
        <w:t>1</w:t>
      </w:r>
      <w:r>
        <w:rPr>
          <w:rFonts w:hint="eastAsia"/>
        </w:rPr>
        <w:t>开始算。</w:t>
      </w:r>
    </w:p>
    <w:p w:rsidR="00DC793B" w:rsidRPr="00B14102" w:rsidRDefault="00DC793B" w:rsidP="009A2F9D">
      <w:pPr>
        <w:pStyle w:val="4"/>
        <w:rPr>
          <w:lang w:eastAsia="zh-CN"/>
        </w:rPr>
      </w:pPr>
      <w:r>
        <w:rPr>
          <w:lang w:eastAsia="zh-CN"/>
        </w:rPr>
        <w:t>输入样例</w:t>
      </w:r>
      <w:r w:rsidRPr="00B14102">
        <w:rPr>
          <w:lang w:eastAsia="zh-CN"/>
        </w:rPr>
        <w:t> </w:t>
      </w:r>
    </w:p>
    <w:p w:rsidR="00DC793B" w:rsidRPr="00B14102" w:rsidRDefault="00DC793B" w:rsidP="00DC793B">
      <w:pPr>
        <w:pStyle w:val="affffc"/>
        <w:ind w:left="420"/>
      </w:pPr>
      <w:r>
        <w:t>4</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t>2413</w:t>
      </w:r>
    </w:p>
    <w:p w:rsidR="00DC793B" w:rsidRDefault="00DC793B" w:rsidP="00DC793B">
      <w:pPr>
        <w:pStyle w:val="affffc"/>
        <w:ind w:left="420"/>
      </w:pPr>
      <w:r>
        <w:t>3142</w:t>
      </w:r>
    </w:p>
    <w:p w:rsidR="00210421" w:rsidRDefault="00CF7ED0">
      <w:r>
        <w:rPr>
          <w:b/>
        </w:rPr>
        <w:t>解题思路</w:t>
      </w:r>
    </w:p>
    <w:p w:rsidR="00210421" w:rsidRDefault="00CF7ED0">
      <w:pPr>
        <w:ind w:firstLine="420"/>
      </w:pPr>
      <w:r>
        <w:t>本题实现大整数加法。程序用字符串存储大数，模拟竖式加法：从低位到高位逐位相加，处理进位，最后反转结果。</w:t>
      </w:r>
    </w:p>
    <w:p w:rsidR="00DC793B" w:rsidRDefault="00DC793B" w:rsidP="009A2F9D">
      <w:pPr>
        <w:pStyle w:val="4"/>
        <w:rPr>
          <w:lang w:eastAsia="zh-CN"/>
        </w:rPr>
      </w:pPr>
      <w:r>
        <w:t>参考代码</w:t>
      </w:r>
      <w:r>
        <w:t>(C++)</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&lt;iostream&gt;</w:t>
      </w: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&lt;vector&gt;</w:t>
      </w: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using</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namespace</w:t>
      </w:r>
      <w:r w:rsidRPr="00D507AE">
        <w:rPr>
          <w:rFonts w:ascii="Consolas" w:hAnsi="Consolas" w:cs="宋体"/>
          <w:color w:val="000000"/>
          <w:sz w:val="18"/>
          <w:szCs w:val="18"/>
          <w:bdr w:val="none" w:sz="0" w:space="0" w:color="auto" w:frame="1"/>
          <w:lang w:eastAsia="zh-CN"/>
        </w:rPr>
        <w:t> std;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读入的皇后个数</w:t>
      </w: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w:t>
      </w:r>
      <w:r w:rsidRPr="00D507AE">
        <w:rPr>
          <w:rFonts w:ascii="Consolas" w:hAnsi="Consolas" w:cs="宋体"/>
          <w:color w:val="008200"/>
          <w:sz w:val="18"/>
          <w:szCs w:val="18"/>
          <w:bdr w:val="none" w:sz="0" w:space="0" w:color="auto" w:frame="1"/>
          <w:lang w:eastAsia="zh-CN"/>
        </w:rPr>
        <w:t>存储皇后的一组解</w:t>
      </w:r>
      <w:r w:rsidRPr="00D507AE">
        <w:rPr>
          <w:rFonts w:ascii="Consolas" w:hAnsi="Consolas" w:cs="宋体"/>
          <w:color w:val="008200"/>
          <w:sz w:val="18"/>
          <w:szCs w:val="18"/>
          <w:bdr w:val="none" w:sz="0" w:space="0" w:color="auto" w:frame="1"/>
          <w:lang w:eastAsia="zh-CN"/>
        </w:rPr>
        <w:t>,res[0]</w:t>
      </w:r>
      <w:r w:rsidRPr="00D507AE">
        <w:rPr>
          <w:rFonts w:ascii="Consolas" w:hAnsi="Consolas" w:cs="宋体"/>
          <w:color w:val="008200"/>
          <w:sz w:val="18"/>
          <w:szCs w:val="18"/>
          <w:bdr w:val="none" w:sz="0" w:space="0" w:color="auto" w:frame="1"/>
          <w:lang w:eastAsia="zh-CN"/>
        </w:rPr>
        <w:t>存储皇后第</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行的位置</w:t>
      </w: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res[i-1]</w:t>
      </w:r>
      <w:r w:rsidRPr="00D507AE">
        <w:rPr>
          <w:rFonts w:ascii="Consolas" w:hAnsi="Consolas" w:cs="宋体"/>
          <w:color w:val="008200"/>
          <w:sz w:val="18"/>
          <w:szCs w:val="18"/>
          <w:bdr w:val="none" w:sz="0" w:space="0" w:color="auto" w:frame="1"/>
          <w:lang w:eastAsia="zh-CN"/>
        </w:rPr>
        <w:t>存储第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皇后的位置</w:t>
      </w: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vector&lt;</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&gt; res;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void</w:t>
      </w:r>
      <w:r w:rsidRPr="00D507AE">
        <w:rPr>
          <w:rFonts w:ascii="Consolas" w:hAnsi="Consolas" w:cs="宋体"/>
          <w:color w:val="000000"/>
          <w:sz w:val="18"/>
          <w:szCs w:val="18"/>
          <w:bdr w:val="none" w:sz="0" w:space="0" w:color="auto" w:frame="1"/>
          <w:lang w:eastAsia="zh-CN"/>
        </w:rPr>
        <w:t> dfs(</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递归出口，</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从</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开始到</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全部遍历完毕</w:t>
      </w: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(n == N) {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(auto x : res) cout &lt;&lt; x;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cout &lt;&lt; endl;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假定</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个皇后已经全部摆好，现在准备摆第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意味着</w:t>
      </w:r>
      <w:r w:rsidRPr="00D507AE">
        <w:rPr>
          <w:rFonts w:ascii="Consolas" w:hAnsi="Consolas" w:cs="宋体"/>
          <w:color w:val="008200"/>
          <w:sz w:val="18"/>
          <w:szCs w:val="18"/>
          <w:bdr w:val="none" w:sz="0" w:space="0" w:color="auto" w:frame="1"/>
          <w:lang w:eastAsia="zh-CN"/>
        </w:rPr>
        <w:t>res[0]--res[n-1]</w:t>
      </w:r>
      <w:r w:rsidRPr="00D507AE">
        <w:rPr>
          <w:rFonts w:ascii="Consolas" w:hAnsi="Consolas" w:cs="宋体"/>
          <w:color w:val="008200"/>
          <w:sz w:val="18"/>
          <w:szCs w:val="18"/>
          <w:bdr w:val="none" w:sz="0" w:space="0" w:color="auto" w:frame="1"/>
          <w:lang w:eastAsia="zh-CN"/>
        </w:rPr>
        <w:t>已经有值了</w:t>
      </w: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lastRenderedPageBreak/>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i = 1; i &lt;= N;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尝试</w:t>
      </w:r>
      <w:r w:rsidRPr="00D507AE">
        <w:rPr>
          <w:rFonts w:ascii="Consolas" w:hAnsi="Consolas" w:cs="宋体"/>
          <w:color w:val="008200"/>
          <w:sz w:val="18"/>
          <w:szCs w:val="18"/>
          <w:bdr w:val="none" w:sz="0" w:space="0" w:color="auto" w:frame="1"/>
          <w:lang w:eastAsia="zh-CN"/>
        </w:rPr>
        <w:t>0-N</w:t>
      </w:r>
      <w:r w:rsidRPr="00D507AE">
        <w:rPr>
          <w:rFonts w:ascii="Consolas" w:hAnsi="Consolas" w:cs="宋体"/>
          <w:color w:val="008200"/>
          <w:sz w:val="18"/>
          <w:szCs w:val="18"/>
          <w:bdr w:val="none" w:sz="0" w:space="0" w:color="auto" w:frame="1"/>
          <w:lang w:eastAsia="zh-CN"/>
        </w:rPr>
        <w:t>列位置，摆放第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k;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(k = 0; k &lt; n; k++)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((res[k] == i) ||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发现同列，跳出</w:t>
      </w: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abs(res[k] - i) == abs(n - k))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对角线，跳出</w:t>
      </w: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break</w:t>
      </w: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(k == n) {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res[n] =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把当前第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个皇后放在第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个位置上</w:t>
      </w: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dfs(n + 1);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main() {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全局变量</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皇后</w:t>
      </w:r>
      <w:r w:rsidRPr="00D507AE">
        <w:rPr>
          <w:rFonts w:ascii="Consolas" w:hAnsi="Consolas" w:cs="宋体"/>
          <w:color w:val="000000"/>
          <w:sz w:val="18"/>
          <w:szCs w:val="18"/>
          <w:bdr w:val="none" w:sz="0" w:space="0" w:color="auto" w:frame="1"/>
          <w:lang w:eastAsia="zh-CN"/>
        </w:rPr>
        <w:t>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cin &gt;&gt; N;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res.resize(N);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dfs(0);  </w:t>
      </w:r>
    </w:p>
    <w:p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0;  </w:t>
      </w:r>
    </w:p>
    <w:p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1" w:name="_Toc53733992"/>
      <w:r w:rsidRPr="003D15C0">
        <w:rPr>
          <w:rFonts w:hint="eastAsia"/>
          <w:lang w:eastAsia="zh-CN"/>
        </w:rPr>
        <w:t>递归求波兰表达式</w:t>
      </w:r>
      <w:r w:rsidRPr="005C5A2F">
        <w:rPr>
          <w:vertAlign w:val="superscript"/>
        </w:rPr>
        <w:t>NQ0</w:t>
      </w:r>
      <w:r>
        <w:rPr>
          <w:vertAlign w:val="superscript"/>
        </w:rPr>
        <w:t>73</w:t>
      </w:r>
      <w:bookmarkEnd w:id="81"/>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站在巨人的肩膀上，编程之路才能越走越宽。小华继续向小鲁讲授新的知识点：波兰表达式。</w:t>
      </w:r>
    </w:p>
    <w:p w:rsidR="00DC793B" w:rsidRDefault="00DC793B" w:rsidP="00DC793B">
      <w:pPr>
        <w:pStyle w:val="affffb"/>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rsidR="00DC793B" w:rsidRPr="003D15C0" w:rsidRDefault="00DC793B" w:rsidP="00DC793B">
      <w:pPr>
        <w:pStyle w:val="affffb"/>
        <w:ind w:firstLine="420"/>
      </w:pPr>
      <w:r>
        <w:rPr>
          <w:rFonts w:hint="eastAsia"/>
        </w:rPr>
        <w:t>之所以叫波兰表达式和逆波兰表达式，是为了纪念波兰的数理科学家</w:t>
      </w:r>
      <w:r>
        <w:t xml:space="preserve"> Jan </w:t>
      </w:r>
      <w:r>
        <w:rPr>
          <w:rFonts w:hint="cs"/>
        </w:rPr>
        <w:t>Ł</w:t>
      </w:r>
      <w:r>
        <w:t>ukasiewicz</w:t>
      </w:r>
      <w:r>
        <w:rPr>
          <w:rFonts w:hint="eastAsia"/>
        </w:rPr>
        <w:t>的创意。</w:t>
      </w:r>
    </w:p>
    <w:p w:rsidR="00DC793B" w:rsidRDefault="00DC793B" w:rsidP="00F14AD4">
      <w:pPr>
        <w:pStyle w:val="affffc"/>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rsidR="00DC793B" w:rsidRDefault="00DC793B" w:rsidP="00F14AD4">
      <w:pPr>
        <w:pStyle w:val="affffc"/>
        <w:ind w:left="420"/>
      </w:pPr>
      <w:r>
        <w:rPr>
          <w:rFonts w:ascii="微软雅黑" w:eastAsia="微软雅黑" w:hAnsi="微软雅黑" w:cs="微软雅黑" w:hint="eastAsia"/>
        </w:rPr>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rsidR="00DC793B" w:rsidRDefault="00DC793B" w:rsidP="00F14AD4">
      <w:pPr>
        <w:pStyle w:val="affffc"/>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rsidR="00F14AD4" w:rsidRDefault="00DC793B" w:rsidP="00DC793B">
      <w:pPr>
        <w:pStyle w:val="affffb"/>
        <w:ind w:firstLine="420"/>
      </w:pPr>
      <w:r>
        <w:rPr>
          <w:rFonts w:hint="eastAsia"/>
        </w:rPr>
        <w:t>波兰表达式和逆波兰表达式有个好处，就算将圆括号去掉也没有歧义。</w:t>
      </w:r>
    </w:p>
    <w:p w:rsidR="00F14AD4" w:rsidRDefault="00DC793B" w:rsidP="00DC793B">
      <w:pPr>
        <w:pStyle w:val="affffb"/>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1 2 + 3 4 + *</w:t>
      </w:r>
      <w:r>
        <w:rPr>
          <w:rFonts w:hint="eastAsia"/>
        </w:rPr>
        <w:t>也是无歧义并可以计算的。事实上我们通常说的波兰表达式和逆波兰表达式就是去掉圆括号的。</w:t>
      </w:r>
    </w:p>
    <w:p w:rsidR="00DC793B" w:rsidRDefault="00DC793B" w:rsidP="00DC793B">
      <w:pPr>
        <w:pStyle w:val="affffb"/>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rsidR="00DC793B" w:rsidRDefault="00DC793B" w:rsidP="00DC793B">
      <w:pPr>
        <w:pStyle w:val="affffb"/>
        <w:ind w:firstLine="420"/>
      </w:pPr>
      <w:r>
        <w:rPr>
          <w:rFonts w:hint="eastAsia"/>
        </w:rPr>
        <w:lastRenderedPageBreak/>
        <w:t>(2 + 3) * 4</w:t>
      </w:r>
      <w:r>
        <w:rPr>
          <w:rFonts w:hint="eastAsia"/>
        </w:rPr>
        <w:t>的波兰表示法为</w:t>
      </w:r>
      <w:r>
        <w:rPr>
          <w:rFonts w:hint="eastAsia"/>
        </w:rPr>
        <w:t>* + 2 3 4</w:t>
      </w:r>
    </w:p>
    <w:p w:rsidR="00DC793B" w:rsidRDefault="00DC793B" w:rsidP="00DC793B">
      <w:pPr>
        <w:pStyle w:val="affffb"/>
        <w:ind w:firstLine="420"/>
      </w:pPr>
      <w:r>
        <w:rPr>
          <w:rFonts w:hint="eastAsia"/>
        </w:rPr>
        <w:t>请写程序求解波兰表达式的值。</w:t>
      </w:r>
    </w:p>
    <w:p w:rsidR="00DC793B" w:rsidRPr="003D15C0" w:rsidRDefault="00DC793B" w:rsidP="00F14AD4">
      <w:pPr>
        <w:pStyle w:val="affffc"/>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rsidR="00DC793B" w:rsidRPr="00B14102" w:rsidRDefault="00DC793B" w:rsidP="00F14AD4">
      <w:pPr>
        <w:pStyle w:val="affffc"/>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rsidR="00DC793B" w:rsidRDefault="00DC793B" w:rsidP="009A2F9D">
      <w:pPr>
        <w:pStyle w:val="4"/>
        <w:rPr>
          <w:lang w:eastAsia="zh-CN"/>
        </w:rPr>
      </w:pPr>
      <w:r w:rsidRPr="00B14102">
        <w:rPr>
          <w:lang w:eastAsia="zh-CN"/>
        </w:rPr>
        <w:t>输入</w:t>
      </w:r>
    </w:p>
    <w:p w:rsidR="00DC793B" w:rsidRPr="00B14102" w:rsidRDefault="00DC793B" w:rsidP="00DC793B">
      <w:pPr>
        <w:pStyle w:val="affffb"/>
        <w:ind w:firstLine="420"/>
      </w:pPr>
      <w:r w:rsidRPr="003D15C0">
        <w:rPr>
          <w:rFonts w:hint="eastAsia"/>
        </w:rPr>
        <w:t>输入为一行波兰表达式，其中运算符和运算数之间都用空格分隔，运算数是浮点数。</w:t>
      </w:r>
    </w:p>
    <w:p w:rsidR="00DC793B" w:rsidRPr="00B14102" w:rsidRDefault="00DC793B" w:rsidP="009A2F9D">
      <w:pPr>
        <w:pStyle w:val="4"/>
        <w:rPr>
          <w:lang w:eastAsia="zh-CN"/>
        </w:rPr>
      </w:pPr>
      <w:r w:rsidRPr="00B14102">
        <w:rPr>
          <w:lang w:eastAsia="zh-CN"/>
        </w:rPr>
        <w:t>输出</w:t>
      </w:r>
    </w:p>
    <w:p w:rsidR="00DC793B" w:rsidRDefault="00DC793B" w:rsidP="00DC793B">
      <w:pPr>
        <w:pStyle w:val="affffb"/>
        <w:ind w:firstLine="420"/>
      </w:pPr>
      <w:r>
        <w:rPr>
          <w:rFonts w:hint="eastAsia"/>
        </w:rPr>
        <w:t>输出为一行，表达式的值。</w:t>
      </w:r>
    </w:p>
    <w:p w:rsidR="00DC793B" w:rsidRPr="00B14102" w:rsidRDefault="00DC793B" w:rsidP="00DC793B">
      <w:pPr>
        <w:pStyle w:val="affffb"/>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rsidR="00DC793B" w:rsidRPr="00B14102" w:rsidRDefault="00DC793B" w:rsidP="009A2F9D">
      <w:pPr>
        <w:pStyle w:val="4"/>
        <w:rPr>
          <w:lang w:eastAsia="zh-CN"/>
        </w:rPr>
      </w:pPr>
      <w:r>
        <w:rPr>
          <w:lang w:eastAsia="zh-CN"/>
        </w:rPr>
        <w:t>输入样例</w:t>
      </w:r>
    </w:p>
    <w:p w:rsidR="00DC793B" w:rsidRPr="00B14102" w:rsidRDefault="00DC793B" w:rsidP="00DC793B">
      <w:pPr>
        <w:pStyle w:val="affffc"/>
        <w:ind w:left="420"/>
      </w:pPr>
      <w:r w:rsidRPr="003D15C0">
        <w:t>* + 11.0 12.0 + 24.0 35.0</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rsidRPr="003D15C0">
        <w:t>1357.000000</w:t>
      </w:r>
    </w:p>
    <w:p w:rsidR="00210421" w:rsidRDefault="00CF7ED0">
      <w:r>
        <w:rPr>
          <w:b/>
        </w:rPr>
        <w:t>解题思路</w:t>
      </w:r>
    </w:p>
    <w:p w:rsidR="00210421" w:rsidRDefault="00CF7ED0">
      <w:pPr>
        <w:ind w:firstLine="420"/>
      </w:pPr>
      <w:r>
        <w:t>本题实现大整数减法。程序用字符串存储大数，先比较大小确定结果符号，然后用大数减小数，模拟竖式减法：从低位到高位逐位相减，处理借位。</w:t>
      </w:r>
    </w:p>
    <w:p w:rsidR="00DC793B" w:rsidRDefault="00DC793B" w:rsidP="009A2F9D">
      <w:pPr>
        <w:pStyle w:val="4"/>
        <w:rPr>
          <w:lang w:eastAsia="zh-CN"/>
        </w:rPr>
      </w:pPr>
      <w:r>
        <w:t>参考代码</w:t>
      </w:r>
      <w:r>
        <w:t>(C++)</w:t>
      </w:r>
    </w:p>
    <w:p w:rsidR="00DC793B"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double</w:t>
      </w:r>
      <w:r w:rsidRPr="003D15C0">
        <w:rPr>
          <w:rFonts w:ascii="Consolas" w:hAnsi="Consolas" w:cs="宋体"/>
          <w:color w:val="000000"/>
          <w:sz w:val="18"/>
          <w:szCs w:val="18"/>
          <w:bdr w:val="none" w:sz="0" w:space="0" w:color="auto" w:frame="1"/>
          <w:lang w:eastAsia="zh-CN"/>
        </w:rPr>
        <w:t> PolishNotation()   </w:t>
      </w:r>
    </w:p>
    <w:p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lastRenderedPageBreak/>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2" w:name="_Toc53733993"/>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82"/>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rsidR="00DC793B" w:rsidRPr="003D15C0" w:rsidRDefault="00DC793B" w:rsidP="00DC793B">
      <w:pPr>
        <w:pStyle w:val="affffb"/>
        <w:ind w:firstLine="420"/>
      </w:pPr>
      <w:r>
        <w:rPr>
          <w:rFonts w:hint="eastAsia"/>
        </w:rPr>
        <w:t>国际象棋中的皇后可以在横、竖、斜线上不限步数地吃掉其他棋子。</w:t>
      </w:r>
    </w:p>
    <w:p w:rsidR="00DC793B" w:rsidRPr="003D15C0" w:rsidRDefault="00DC793B" w:rsidP="00DC793B">
      <w:pPr>
        <w:pStyle w:val="affffb"/>
        <w:ind w:firstLine="420"/>
      </w:pPr>
      <w:r>
        <w:rPr>
          <w:rFonts w:hint="eastAsia"/>
        </w:rPr>
        <w:t>八个皇后问题是如何将八个皇后放在棋盘上（有</w:t>
      </w:r>
      <w:r>
        <w:rPr>
          <w:rFonts w:hint="eastAsia"/>
        </w:rPr>
        <w:t>8 * 8</w:t>
      </w:r>
      <w:r>
        <w:rPr>
          <w:rFonts w:hint="eastAsia"/>
        </w:rPr>
        <w:t>个方格），使它们谁也不能被其他皇后吃掉！</w:t>
      </w:r>
    </w:p>
    <w:p w:rsidR="00DC793B" w:rsidRDefault="00DC793B" w:rsidP="00DC793B">
      <w:pPr>
        <w:pStyle w:val="affffb"/>
        <w:ind w:firstLine="420"/>
      </w:pPr>
      <w:r>
        <w:rPr>
          <w:rFonts w:hint="eastAsia"/>
        </w:rPr>
        <w:t>已经知道八皇后问题一共有</w:t>
      </w:r>
      <w:r>
        <w:rPr>
          <w:rFonts w:hint="eastAsia"/>
        </w:rPr>
        <w:t>92</w:t>
      </w:r>
      <w:r>
        <w:rPr>
          <w:rFonts w:hint="eastAsia"/>
        </w:rPr>
        <w:t>组解，每组解可以用一个字符串表示：</w:t>
      </w:r>
    </w:p>
    <w:p w:rsidR="00DC793B" w:rsidRPr="003D15C0" w:rsidRDefault="00DC793B" w:rsidP="00DC793B">
      <w:pPr>
        <w:pStyle w:val="affffb"/>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rsidR="00DC793B" w:rsidRPr="003D15C0" w:rsidRDefault="00DC793B" w:rsidP="00DC793B">
      <w:pPr>
        <w:pStyle w:val="affffb"/>
        <w:ind w:firstLine="420"/>
        <w:rPr>
          <w:b/>
        </w:rPr>
      </w:pPr>
      <w:r w:rsidRPr="003D15C0">
        <w:rPr>
          <w:rFonts w:hint="eastAsia"/>
          <w:b/>
        </w:rPr>
        <w:t>题目是：</w:t>
      </w:r>
    </w:p>
    <w:p w:rsidR="00DC793B" w:rsidRPr="003D15C0" w:rsidRDefault="00DC793B" w:rsidP="00DC793B">
      <w:pPr>
        <w:pStyle w:val="affffb"/>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rsidR="00DC793B" w:rsidRPr="003D15C0" w:rsidRDefault="00DC793B" w:rsidP="00DC793B">
      <w:pPr>
        <w:pStyle w:val="affffb"/>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rsidR="00DC793B" w:rsidRPr="00B14102" w:rsidRDefault="00DC793B" w:rsidP="00DC793B">
      <w:pPr>
        <w:pStyle w:val="affffb"/>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rsidR="00DC793B"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rsidR="00DC793B" w:rsidRPr="00B14102" w:rsidRDefault="00DC793B" w:rsidP="00DC793B">
      <w:pPr>
        <w:pStyle w:val="affffb"/>
        <w:ind w:firstLine="420"/>
      </w:pPr>
      <w:r>
        <w:rPr>
          <w:rFonts w:hint="eastAsia"/>
        </w:rPr>
        <w:t>每组测试数据占</w:t>
      </w:r>
      <w:r>
        <w:rPr>
          <w:rFonts w:hint="eastAsia"/>
        </w:rPr>
        <w:t>1</w:t>
      </w:r>
      <w:r>
        <w:rPr>
          <w:rFonts w:hint="eastAsia"/>
        </w:rPr>
        <w:t>行，包含一个正整数</w:t>
      </w:r>
      <w:r>
        <w:rPr>
          <w:rFonts w:hint="eastAsia"/>
        </w:rPr>
        <w:t>n (1 &lt;= n &lt;= 92)</w:t>
      </w:r>
    </w:p>
    <w:p w:rsidR="00DC793B" w:rsidRPr="00B14102" w:rsidRDefault="00DC793B" w:rsidP="009A2F9D">
      <w:pPr>
        <w:pStyle w:val="4"/>
        <w:rPr>
          <w:lang w:eastAsia="zh-CN"/>
        </w:rPr>
      </w:pPr>
      <w:r w:rsidRPr="00B14102">
        <w:rPr>
          <w:lang w:eastAsia="zh-CN"/>
        </w:rPr>
        <w:lastRenderedPageBreak/>
        <w:t>输出</w:t>
      </w:r>
    </w:p>
    <w:p w:rsidR="00DC793B" w:rsidRPr="00B14102" w:rsidRDefault="00DC793B" w:rsidP="00DC793B">
      <w:pPr>
        <w:pStyle w:val="affffb"/>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c"/>
        <w:ind w:left="420"/>
      </w:pPr>
      <w:r>
        <w:t>2</w:t>
      </w:r>
    </w:p>
    <w:p w:rsidR="00DC793B" w:rsidRDefault="00DC793B" w:rsidP="00DC793B">
      <w:pPr>
        <w:pStyle w:val="affffc"/>
        <w:ind w:left="420"/>
      </w:pPr>
      <w:r>
        <w:t>1</w:t>
      </w:r>
    </w:p>
    <w:p w:rsidR="00DC793B" w:rsidRPr="00B14102" w:rsidRDefault="00DC793B" w:rsidP="00DC793B">
      <w:pPr>
        <w:pStyle w:val="affffc"/>
        <w:ind w:left="420"/>
      </w:pPr>
      <w:r>
        <w:t>92</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t>15863724</w:t>
      </w:r>
    </w:p>
    <w:p w:rsidR="00DC793B" w:rsidRDefault="00DC793B" w:rsidP="00DC793B">
      <w:pPr>
        <w:pStyle w:val="affffc"/>
        <w:ind w:left="420"/>
      </w:pPr>
      <w:r>
        <w:t>84136275</w:t>
      </w:r>
    </w:p>
    <w:p w:rsidR="00210421" w:rsidRDefault="00CF7ED0">
      <w:r>
        <w:rPr>
          <w:b/>
        </w:rPr>
        <w:t>解题思路</w:t>
      </w:r>
    </w:p>
    <w:p w:rsidR="00210421" w:rsidRDefault="00CF7ED0">
      <w:pPr>
        <w:ind w:firstLine="420"/>
      </w:pPr>
      <w:r>
        <w:t>本题实现大整数乘法。程序用字符串存储大数，模拟竖式乘法：用一个数的每位乘另一个数的所有位，累加到结果数组的对应位置，最后统一处理进位。</w:t>
      </w:r>
    </w:p>
    <w:p w:rsidR="00DC793B" w:rsidRDefault="00DC793B" w:rsidP="009A2F9D">
      <w:pPr>
        <w:pStyle w:val="4"/>
        <w:rPr>
          <w:lang w:eastAsia="zh-CN"/>
        </w:rPr>
      </w:pPr>
      <w:r>
        <w:t>参考代码</w:t>
      </w:r>
      <w:r>
        <w:t>(C++)</w:t>
      </w:r>
    </w:p>
    <w:p w:rsidR="00DC793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74</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求八皇后的第</w:t>
      </w:r>
      <w:r w:rsidRPr="00D25E0B">
        <w:rPr>
          <w:rFonts w:ascii="Consolas" w:hAnsi="Consolas" w:cs="宋体" w:hint="eastAsia"/>
          <w:color w:val="008200"/>
          <w:sz w:val="18"/>
          <w:szCs w:val="18"/>
          <w:bdr w:val="none" w:sz="0" w:space="0" w:color="auto" w:frame="1"/>
          <w:lang w:eastAsia="zh-CN"/>
        </w:rPr>
        <w:t>n</w:t>
      </w:r>
      <w:r w:rsidRPr="00D25E0B">
        <w:rPr>
          <w:rFonts w:ascii="Consolas" w:hAnsi="Consolas" w:cs="宋体" w:hint="eastAsia"/>
          <w:color w:val="008200"/>
          <w:sz w:val="18"/>
          <w:szCs w:val="18"/>
          <w:bdr w:val="none" w:sz="0" w:space="0" w:color="auto" w:frame="1"/>
          <w:lang w:eastAsia="zh-CN"/>
        </w:rPr>
        <w:t>种解</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&lt;cstring&gt;</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八皇后的解空间数组，每一行是一种皇后的摆法</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queenSpace[92][8];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存储皇后的一组解</w:t>
      </w:r>
      <w:r w:rsidRPr="00D25E0B">
        <w:rPr>
          <w:rFonts w:ascii="Consolas" w:hAnsi="Consolas" w:cs="宋体"/>
          <w:color w:val="008200"/>
          <w:sz w:val="18"/>
          <w:szCs w:val="18"/>
          <w:bdr w:val="none" w:sz="0" w:space="0" w:color="auto" w:frame="1"/>
          <w:lang w:eastAsia="zh-CN"/>
        </w:rPr>
        <w:t>,res[0]</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8200"/>
          <w:sz w:val="18"/>
          <w:szCs w:val="18"/>
          <w:bdr w:val="none" w:sz="0" w:space="0" w:color="auto" w:frame="1"/>
          <w:lang w:eastAsia="zh-CN"/>
        </w:rPr>
        <w:t>res[i]</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res[8];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cnt = 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可行解的计数器</w:t>
      </w:r>
      <w:r w:rsidRPr="00D25E0B">
        <w:rPr>
          <w:rFonts w:ascii="Consolas" w:hAnsi="Consolas" w:cs="宋体"/>
          <w:color w:val="000000"/>
          <w:sz w:val="18"/>
          <w:szCs w:val="18"/>
          <w:bdr w:val="none" w:sz="0" w:space="0" w:color="auto" w:frame="1"/>
          <w:lang w:eastAsia="zh-CN"/>
        </w:rPr>
        <w:t>  </w:t>
      </w:r>
    </w:p>
    <w:p w:rsidR="00DC793B" w:rsidRPr="00D25E0B" w:rsidRDefault="00DC793B" w:rsidP="009F1FE0">
      <w:pPr>
        <w:widowControl/>
        <w:numPr>
          <w:ilvl w:val="0"/>
          <w:numId w:val="100"/>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void</w:t>
      </w:r>
      <w:r w:rsidRPr="00D25E0B">
        <w:rPr>
          <w:rFonts w:ascii="Consolas" w:hAnsi="Consolas" w:cs="宋体"/>
          <w:color w:val="000000"/>
          <w:sz w:val="18"/>
          <w:szCs w:val="18"/>
          <w:bdr w:val="none" w:sz="0" w:space="0" w:color="auto" w:frame="1"/>
          <w:lang w:eastAsia="zh-CN"/>
        </w:rPr>
        <w:t> dfs(</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递归出口，</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从</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开始到</w:t>
      </w:r>
      <w:r w:rsidRPr="00D25E0B">
        <w:rPr>
          <w:rFonts w:ascii="Consolas" w:hAnsi="Consolas" w:cs="宋体"/>
          <w:color w:val="008200"/>
          <w:sz w:val="18"/>
          <w:szCs w:val="18"/>
          <w:bdr w:val="none" w:sz="0" w:space="0" w:color="auto" w:frame="1"/>
          <w:lang w:eastAsia="zh-CN"/>
        </w:rPr>
        <w:t>7</w:t>
      </w:r>
      <w:r w:rsidRPr="00D25E0B">
        <w:rPr>
          <w:rFonts w:ascii="Consolas" w:hAnsi="Consolas" w:cs="宋体"/>
          <w:color w:val="008200"/>
          <w:sz w:val="18"/>
          <w:szCs w:val="18"/>
          <w:bdr w:val="none" w:sz="0" w:space="0" w:color="auto" w:frame="1"/>
          <w:lang w:eastAsia="zh-CN"/>
        </w:rPr>
        <w:t>全部遍历完毕</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&gt; 7) {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k &lt; 8; k++) queenSpace[cnt][k] = res[k];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假定</w:t>
      </w:r>
      <w:r w:rsidRPr="00D25E0B">
        <w:rPr>
          <w:rFonts w:ascii="Consolas" w:hAnsi="Consolas" w:cs="宋体"/>
          <w:color w:val="008200"/>
          <w:sz w:val="18"/>
          <w:szCs w:val="18"/>
          <w:bdr w:val="none" w:sz="0" w:space="0" w:color="auto" w:frame="1"/>
          <w:lang w:eastAsia="zh-CN"/>
        </w:rPr>
        <w:t>n-1</w:t>
      </w:r>
      <w:r w:rsidRPr="00D25E0B">
        <w:rPr>
          <w:rFonts w:ascii="Consolas" w:hAnsi="Consolas" w:cs="宋体"/>
          <w:color w:val="008200"/>
          <w:sz w:val="18"/>
          <w:szCs w:val="18"/>
          <w:bdr w:val="none" w:sz="0" w:space="0" w:color="auto" w:frame="1"/>
          <w:lang w:eastAsia="zh-CN"/>
        </w:rPr>
        <w:t>个皇后已经全部摆好，现在准备摆第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意味着</w:t>
      </w:r>
      <w:r w:rsidRPr="00D25E0B">
        <w:rPr>
          <w:rFonts w:ascii="Consolas" w:hAnsi="Consolas" w:cs="宋体"/>
          <w:color w:val="008200"/>
          <w:sz w:val="18"/>
          <w:szCs w:val="18"/>
          <w:bdr w:val="none" w:sz="0" w:space="0" w:color="auto" w:frame="1"/>
          <w:lang w:eastAsia="zh-CN"/>
        </w:rPr>
        <w:t>solution[0]--solution[n-1]</w:t>
      </w:r>
      <w:r w:rsidRPr="00D25E0B">
        <w:rPr>
          <w:rFonts w:ascii="Consolas" w:hAnsi="Consolas" w:cs="宋体"/>
          <w:color w:val="008200"/>
          <w:sz w:val="18"/>
          <w:szCs w:val="18"/>
          <w:bdr w:val="none" w:sz="0" w:space="0" w:color="auto" w:frame="1"/>
          <w:lang w:eastAsia="zh-CN"/>
        </w:rPr>
        <w:t>已经有值了</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1; i &lt;= 8;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尝试</w:t>
      </w:r>
      <w:r w:rsidRPr="00D25E0B">
        <w:rPr>
          <w:rFonts w:ascii="Consolas" w:hAnsi="Consolas" w:cs="宋体"/>
          <w:color w:val="008200"/>
          <w:sz w:val="18"/>
          <w:szCs w:val="18"/>
          <w:bdr w:val="none" w:sz="0" w:space="0" w:color="auto" w:frame="1"/>
          <w:lang w:eastAsia="zh-CN"/>
        </w:rPr>
        <w:t>0-7</w:t>
      </w:r>
      <w:r w:rsidRPr="00D25E0B">
        <w:rPr>
          <w:rFonts w:ascii="Consolas" w:hAnsi="Consolas" w:cs="宋体"/>
          <w:color w:val="008200"/>
          <w:sz w:val="18"/>
          <w:szCs w:val="18"/>
          <w:bdr w:val="none" w:sz="0" w:space="0" w:color="auto" w:frame="1"/>
          <w:lang w:eastAsia="zh-CN"/>
        </w:rPr>
        <w:t>列位置，摆放第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(k = 0; k &lt; n; k++)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((res[k] == i)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发现同列，跳出</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abs(res[k] - i) == abs(n - k))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对角线，跳出</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w:t>
      </w:r>
      <w:r w:rsidRPr="00D25E0B">
        <w:rPr>
          <w:rFonts w:ascii="Consolas" w:hAnsi="Consolas" w:cs="宋体"/>
          <w:b/>
          <w:bCs/>
          <w:color w:val="006699"/>
          <w:sz w:val="18"/>
          <w:szCs w:val="18"/>
          <w:bdr w:val="none" w:sz="0" w:space="0" w:color="auto" w:frame="1"/>
          <w:lang w:eastAsia="zh-CN"/>
        </w:rPr>
        <w:t>break</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 n) {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res[n] =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把当前第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个皇后放在第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个位置上</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dfs(n + 1);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T, n;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memset(res, 0, </w:t>
      </w:r>
      <w:r w:rsidRPr="00D25E0B">
        <w:rPr>
          <w:rFonts w:ascii="Consolas" w:hAnsi="Consolas" w:cs="宋体"/>
          <w:b/>
          <w:bCs/>
          <w:color w:val="006699"/>
          <w:sz w:val="18"/>
          <w:szCs w:val="18"/>
          <w:bdr w:val="none" w:sz="0" w:space="0" w:color="auto" w:frame="1"/>
          <w:lang w:eastAsia="zh-CN"/>
        </w:rPr>
        <w:t>sizeof</w:t>
      </w:r>
      <w:r w:rsidRPr="00D25E0B">
        <w:rPr>
          <w:rFonts w:ascii="Consolas" w:hAnsi="Consolas" w:cs="宋体"/>
          <w:color w:val="000000"/>
          <w:sz w:val="18"/>
          <w:szCs w:val="18"/>
          <w:bdr w:val="none" w:sz="0" w:space="0" w:color="auto" w:frame="1"/>
          <w:lang w:eastAsia="zh-CN"/>
        </w:rPr>
        <w:t>(res));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打表法，计算</w:t>
      </w:r>
      <w:r w:rsidRPr="00D25E0B">
        <w:rPr>
          <w:rFonts w:ascii="Consolas" w:hAnsi="Consolas" w:cs="宋体"/>
          <w:color w:val="008200"/>
          <w:sz w:val="18"/>
          <w:szCs w:val="18"/>
          <w:bdr w:val="none" w:sz="0" w:space="0" w:color="auto" w:frame="1"/>
          <w:lang w:eastAsia="zh-CN"/>
        </w:rPr>
        <w:t>92</w:t>
      </w:r>
      <w:r w:rsidRPr="00D25E0B">
        <w:rPr>
          <w:rFonts w:ascii="Consolas" w:hAnsi="Consolas" w:cs="宋体"/>
          <w:color w:val="008200"/>
          <w:sz w:val="18"/>
          <w:szCs w:val="18"/>
          <w:bdr w:val="none" w:sz="0" w:space="0" w:color="auto" w:frame="1"/>
          <w:lang w:eastAsia="zh-CN"/>
        </w:rPr>
        <w:t>组解并排序</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 0;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深度优先搜索</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 T</w:t>
      </w:r>
      <w:r w:rsidRPr="00D25E0B">
        <w:rPr>
          <w:rFonts w:ascii="Consolas" w:hAnsi="Consolas" w:cs="宋体"/>
          <w:color w:val="008200"/>
          <w:sz w:val="18"/>
          <w:szCs w:val="18"/>
          <w:bdr w:val="none" w:sz="0" w:space="0" w:color="auto" w:frame="1"/>
          <w:lang w:eastAsia="zh-CN"/>
        </w:rPr>
        <w:t>组测试数据</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T;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(T--) {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n;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8; i++) cout &lt;&lt; queenSpace[n - 1][i];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3" w:name="_Toc53733994"/>
      <w:r>
        <w:rPr>
          <w:rFonts w:hint="eastAsia"/>
          <w:lang w:eastAsia="zh-CN"/>
        </w:rPr>
        <w:t>P</w:t>
      </w:r>
      <w:r>
        <w:rPr>
          <w:rFonts w:hint="eastAsia"/>
          <w:lang w:eastAsia="zh-CN"/>
        </w:rPr>
        <w:t>进制</w:t>
      </w:r>
      <w:r w:rsidRPr="005C5A2F">
        <w:rPr>
          <w:vertAlign w:val="superscript"/>
        </w:rPr>
        <w:t>NQ0</w:t>
      </w:r>
      <w:r>
        <w:rPr>
          <w:vertAlign w:val="superscript"/>
        </w:rPr>
        <w:t>75</w:t>
      </w:r>
      <w:bookmarkEnd w:id="83"/>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小华知道现在计算机入门普遍教的是二进制，八进制和十六进制。对数学家来说，七进制，十一进制，从逻辑角度来说是一样的。</w:t>
      </w:r>
    </w:p>
    <w:p w:rsidR="00DC793B" w:rsidRPr="00D25E0B" w:rsidRDefault="00DC793B" w:rsidP="00DC793B">
      <w:pPr>
        <w:pStyle w:val="affffb"/>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rsidR="00DC793B" w:rsidRDefault="00DC793B" w:rsidP="00DC793B">
      <w:pPr>
        <w:pStyle w:val="affffb"/>
        <w:ind w:firstLine="420"/>
      </w:pPr>
      <w:r>
        <w:rPr>
          <w:rFonts w:hint="eastAsia"/>
        </w:rPr>
        <w:t>十进制与</w:t>
      </w:r>
      <w:r>
        <w:rPr>
          <w:rFonts w:hint="eastAsia"/>
        </w:rPr>
        <w:t>P</w:t>
      </w:r>
      <w:r>
        <w:rPr>
          <w:rFonts w:hint="eastAsia"/>
        </w:rPr>
        <w:t>进制的字符的映射如图：</w:t>
      </w:r>
    </w:p>
    <w:p w:rsidR="00DC793B" w:rsidRDefault="001B441E" w:rsidP="00DC793B">
      <w:pPr>
        <w:pStyle w:val="affffb"/>
        <w:ind w:firstLine="420"/>
      </w:pPr>
      <w:r>
        <w:rPr>
          <w:noProof/>
        </w:rPr>
        <w:drawing>
          <wp:inline distT="0" distB="0" distL="0" distR="0" wp14:anchorId="6ED900FF" wp14:editId="160817F9">
            <wp:extent cx="5149850" cy="351155"/>
            <wp:effectExtent l="0" t="0" r="0" b="0"/>
            <wp:docPr id="1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rsidR="00DC793B" w:rsidRDefault="00DC793B" w:rsidP="00DC793B">
      <w:pPr>
        <w:pStyle w:val="affffb"/>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rsidR="00DC793B" w:rsidRPr="00B14102" w:rsidRDefault="00DC793B" w:rsidP="00DC793B">
      <w:pPr>
        <w:pStyle w:val="affffb"/>
        <w:ind w:firstLine="420"/>
      </w:pPr>
      <w:r>
        <w:rPr>
          <w:rFonts w:hint="eastAsia"/>
        </w:rPr>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rsidR="00DC793B" w:rsidRDefault="00DC793B" w:rsidP="009A2F9D">
      <w:pPr>
        <w:pStyle w:val="4"/>
        <w:rPr>
          <w:lang w:eastAsia="zh-CN"/>
        </w:rPr>
      </w:pPr>
      <w:r w:rsidRPr="00B14102">
        <w:rPr>
          <w:lang w:eastAsia="zh-CN"/>
        </w:rPr>
        <w:lastRenderedPageBreak/>
        <w:t>输入</w:t>
      </w:r>
    </w:p>
    <w:p w:rsidR="00DC793B" w:rsidRPr="00B14102" w:rsidRDefault="00DC793B" w:rsidP="00DC793B">
      <w:pPr>
        <w:pStyle w:val="affffb"/>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c"/>
        <w:ind w:left="420"/>
      </w:pPr>
      <w:r>
        <w:t>127 2</w:t>
      </w:r>
    </w:p>
    <w:p w:rsidR="00DC793B" w:rsidRDefault="00DC793B" w:rsidP="00DC793B">
      <w:pPr>
        <w:pStyle w:val="affffc"/>
        <w:ind w:left="420"/>
      </w:pPr>
      <w:r>
        <w:t>127 16</w:t>
      </w:r>
    </w:p>
    <w:p w:rsidR="00DC793B" w:rsidRDefault="00DC793B" w:rsidP="00DC793B">
      <w:pPr>
        <w:pStyle w:val="affffc"/>
        <w:ind w:left="420"/>
      </w:pPr>
      <w:r>
        <w:t>127 10</w:t>
      </w:r>
    </w:p>
    <w:p w:rsidR="00DC793B" w:rsidRDefault="00DC793B" w:rsidP="00DC793B">
      <w:pPr>
        <w:pStyle w:val="affffc"/>
        <w:ind w:left="420"/>
      </w:pPr>
      <w:r>
        <w:t>127 11</w:t>
      </w:r>
    </w:p>
    <w:p w:rsidR="00DC793B" w:rsidRDefault="00DC793B" w:rsidP="00DC793B">
      <w:pPr>
        <w:pStyle w:val="affffc"/>
        <w:ind w:left="420"/>
      </w:pPr>
      <w:r>
        <w:t>127 20</w:t>
      </w:r>
    </w:p>
    <w:p w:rsidR="00DC793B" w:rsidRDefault="00DC793B" w:rsidP="00DC793B">
      <w:pPr>
        <w:pStyle w:val="affffc"/>
        <w:ind w:left="420"/>
      </w:pPr>
      <w:r>
        <w:t>127 32</w:t>
      </w:r>
    </w:p>
    <w:p w:rsidR="00DC793B" w:rsidRDefault="00DC793B" w:rsidP="00DC793B">
      <w:pPr>
        <w:pStyle w:val="affffc"/>
        <w:ind w:left="420"/>
      </w:pPr>
      <w:r>
        <w:t>127 36</w:t>
      </w:r>
    </w:p>
    <w:p w:rsidR="00DC793B" w:rsidRDefault="00DC793B" w:rsidP="00DC793B">
      <w:pPr>
        <w:pStyle w:val="affffc"/>
        <w:ind w:left="420"/>
      </w:pPr>
      <w:r>
        <w:t>127 27</w:t>
      </w:r>
    </w:p>
    <w:p w:rsidR="00DC793B" w:rsidRDefault="00DC793B" w:rsidP="00DC793B">
      <w:pPr>
        <w:pStyle w:val="affffc"/>
        <w:ind w:left="420"/>
      </w:pPr>
      <w:r>
        <w:t>127 4</w:t>
      </w:r>
    </w:p>
    <w:p w:rsidR="00DC793B" w:rsidRDefault="00DC793B" w:rsidP="00DC793B">
      <w:pPr>
        <w:pStyle w:val="affffc"/>
        <w:ind w:left="420"/>
      </w:pPr>
      <w:r>
        <w:t>127 8</w:t>
      </w:r>
    </w:p>
    <w:p w:rsidR="00DC793B" w:rsidRDefault="00DC793B" w:rsidP="00DC793B">
      <w:pPr>
        <w:pStyle w:val="affffc"/>
        <w:ind w:left="420"/>
      </w:pPr>
      <w:r>
        <w:t>-127 16</w:t>
      </w:r>
    </w:p>
    <w:p w:rsidR="00DC793B" w:rsidRDefault="00DC793B" w:rsidP="00DC793B">
      <w:pPr>
        <w:pStyle w:val="affffc"/>
        <w:ind w:left="420"/>
      </w:pPr>
      <w:r>
        <w:t>-127 8</w:t>
      </w:r>
    </w:p>
    <w:p w:rsidR="00DC793B" w:rsidRDefault="00DC793B" w:rsidP="00DC793B">
      <w:pPr>
        <w:pStyle w:val="affffc"/>
        <w:ind w:left="420"/>
      </w:pPr>
      <w:r>
        <w:t>-127 32</w:t>
      </w:r>
    </w:p>
    <w:p w:rsidR="00DC793B" w:rsidRPr="00B14102" w:rsidRDefault="00DC793B" w:rsidP="00DC793B">
      <w:pPr>
        <w:pStyle w:val="affffc"/>
        <w:ind w:left="420"/>
      </w:pPr>
      <w:r>
        <w:t>-127 35</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t>1111111</w:t>
      </w:r>
    </w:p>
    <w:p w:rsidR="00DC793B" w:rsidRDefault="00DC793B" w:rsidP="00DC793B">
      <w:pPr>
        <w:pStyle w:val="affffc"/>
        <w:ind w:left="420"/>
      </w:pPr>
      <w:r>
        <w:t>7F</w:t>
      </w:r>
    </w:p>
    <w:p w:rsidR="00DC793B" w:rsidRDefault="00DC793B" w:rsidP="00DC793B">
      <w:pPr>
        <w:pStyle w:val="affffc"/>
        <w:ind w:left="420"/>
      </w:pPr>
      <w:r>
        <w:t>127</w:t>
      </w:r>
    </w:p>
    <w:p w:rsidR="00DC793B" w:rsidRDefault="00DC793B" w:rsidP="00DC793B">
      <w:pPr>
        <w:pStyle w:val="affffc"/>
        <w:ind w:left="420"/>
      </w:pPr>
      <w:r>
        <w:t>106</w:t>
      </w:r>
    </w:p>
    <w:p w:rsidR="00DC793B" w:rsidRDefault="00DC793B" w:rsidP="00DC793B">
      <w:pPr>
        <w:pStyle w:val="affffc"/>
        <w:ind w:left="420"/>
      </w:pPr>
      <w:r>
        <w:t>67</w:t>
      </w:r>
    </w:p>
    <w:p w:rsidR="00DC793B" w:rsidRDefault="00DC793B" w:rsidP="00DC793B">
      <w:pPr>
        <w:pStyle w:val="affffc"/>
        <w:ind w:left="420"/>
      </w:pPr>
      <w:r>
        <w:t>3V</w:t>
      </w:r>
    </w:p>
    <w:p w:rsidR="00DC793B" w:rsidRDefault="00DC793B" w:rsidP="00DC793B">
      <w:pPr>
        <w:pStyle w:val="affffc"/>
        <w:ind w:left="420"/>
      </w:pPr>
      <w:r>
        <w:t>3J</w:t>
      </w:r>
    </w:p>
    <w:p w:rsidR="00DC793B" w:rsidRDefault="00DC793B" w:rsidP="00DC793B">
      <w:pPr>
        <w:pStyle w:val="affffc"/>
        <w:ind w:left="420"/>
      </w:pPr>
      <w:r>
        <w:t>4J</w:t>
      </w:r>
    </w:p>
    <w:p w:rsidR="00DC793B" w:rsidRDefault="00DC793B" w:rsidP="00DC793B">
      <w:pPr>
        <w:pStyle w:val="affffc"/>
        <w:ind w:left="420"/>
      </w:pPr>
      <w:r>
        <w:t>1333</w:t>
      </w:r>
    </w:p>
    <w:p w:rsidR="00DC793B" w:rsidRDefault="00DC793B" w:rsidP="00DC793B">
      <w:pPr>
        <w:pStyle w:val="affffc"/>
        <w:ind w:left="420"/>
      </w:pPr>
      <w:r>
        <w:t>177</w:t>
      </w:r>
    </w:p>
    <w:p w:rsidR="00DC793B" w:rsidRDefault="00DC793B" w:rsidP="00DC793B">
      <w:pPr>
        <w:pStyle w:val="affffc"/>
        <w:ind w:left="420"/>
      </w:pPr>
      <w:r>
        <w:t>-7F</w:t>
      </w:r>
    </w:p>
    <w:p w:rsidR="00DC793B" w:rsidRDefault="00DC793B" w:rsidP="00DC793B">
      <w:pPr>
        <w:pStyle w:val="affffc"/>
        <w:ind w:left="420"/>
      </w:pPr>
      <w:r>
        <w:t>-177</w:t>
      </w:r>
    </w:p>
    <w:p w:rsidR="00DC793B" w:rsidRDefault="00DC793B" w:rsidP="00DC793B">
      <w:pPr>
        <w:pStyle w:val="affffc"/>
        <w:ind w:left="420"/>
      </w:pPr>
      <w:r>
        <w:t>-3V</w:t>
      </w:r>
    </w:p>
    <w:p w:rsidR="00DC793B" w:rsidRDefault="00DC793B" w:rsidP="00DC793B">
      <w:pPr>
        <w:pStyle w:val="affffc"/>
        <w:ind w:left="420"/>
      </w:pPr>
      <w:r>
        <w:t>-3M</w:t>
      </w:r>
    </w:p>
    <w:p w:rsidR="00210421" w:rsidRDefault="00CF7ED0">
      <w:r>
        <w:rPr>
          <w:b/>
        </w:rPr>
        <w:t>解题思路</w:t>
      </w:r>
    </w:p>
    <w:p w:rsidR="00210421" w:rsidRDefault="00CF7ED0">
      <w:pPr>
        <w:ind w:firstLine="420"/>
      </w:pPr>
      <w:r>
        <w:t>本题实现大整数除法。程序模拟竖式除法：从被除数高位开始，每次取足够位数，除以除数得到商的一位，余数与下一位组合继续除。</w:t>
      </w:r>
    </w:p>
    <w:p w:rsidR="00DC793B" w:rsidRDefault="00DC793B" w:rsidP="009A2F9D">
      <w:pPr>
        <w:pStyle w:val="4"/>
        <w:rPr>
          <w:lang w:eastAsia="zh-CN"/>
        </w:rPr>
      </w:pPr>
      <w:r>
        <w:lastRenderedPageBreak/>
        <w:t>参考代码</w:t>
      </w:r>
      <w:r>
        <w:t>(C++)</w:t>
      </w:r>
    </w:p>
    <w:p w:rsidR="00DC793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4" w:name="_Toc53733995"/>
      <w:r w:rsidRPr="00D25E0B">
        <w:rPr>
          <w:rFonts w:hint="eastAsia"/>
          <w:lang w:eastAsia="zh-CN"/>
        </w:rPr>
        <w:t>二进制取幂法</w:t>
      </w:r>
      <w:r w:rsidRPr="005C5A2F">
        <w:rPr>
          <w:vertAlign w:val="superscript"/>
        </w:rPr>
        <w:t>NQ0</w:t>
      </w:r>
      <w:r>
        <w:rPr>
          <w:vertAlign w:val="superscript"/>
        </w:rPr>
        <w:t>76</w:t>
      </w:r>
      <w:bookmarkEnd w:id="84"/>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rsidR="005E0E12" w:rsidRDefault="00DC793B" w:rsidP="00DC793B">
      <w:pPr>
        <w:pStyle w:val="affffb"/>
        <w:ind w:firstLine="420"/>
      </w:pPr>
      <w:r>
        <w:rPr>
          <w:rFonts w:hint="eastAsia"/>
        </w:rPr>
        <w:lastRenderedPageBreak/>
        <w:t>小华看到零基础的文化人小鲁，能够有如此进步，非常欣慰，于是给他出了个新的问题，</w:t>
      </w:r>
    </w:p>
    <w:p w:rsidR="00DC793B" w:rsidRPr="00D25E0B" w:rsidRDefault="00DC793B" w:rsidP="00DC793B">
      <w:pPr>
        <w:pStyle w:val="affffb"/>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rsidR="00DC793B" w:rsidRPr="00D25E0B" w:rsidRDefault="00DC793B" w:rsidP="00DC793B">
      <w:pPr>
        <w:pStyle w:val="affffb"/>
        <w:ind w:firstLine="420"/>
      </w:pPr>
      <w:r>
        <w:rPr>
          <w:rFonts w:hint="eastAsia"/>
        </w:rPr>
        <w:t>小鲁一看数据的大小，就知道不能直接暴力计算，他淡定的向小华作揖，谦卑的说，这道题，一定有妙招，烦请指点迷津。</w:t>
      </w:r>
    </w:p>
    <w:p w:rsidR="005E0E12" w:rsidRDefault="00DC793B" w:rsidP="00DC793B">
      <w:pPr>
        <w:pStyle w:val="affffb"/>
        <w:ind w:firstLine="420"/>
      </w:pPr>
      <w:r>
        <w:rPr>
          <w:rFonts w:hint="eastAsia"/>
        </w:rPr>
        <w:t>小华挥一挥手中的白羽扇，微笑着说：</w:t>
      </w:r>
    </w:p>
    <w:p w:rsidR="00DC793B" w:rsidRPr="00D25E0B" w:rsidRDefault="00DC793B" w:rsidP="00DC793B">
      <w:pPr>
        <w:pStyle w:val="affffb"/>
        <w:ind w:firstLine="420"/>
      </w:pPr>
      <w:r>
        <w:rPr>
          <w:rFonts w:hint="eastAsia"/>
        </w:rPr>
        <w:t>你可以试试二进制取幂（</w:t>
      </w:r>
      <w:r>
        <w:rPr>
          <w:rFonts w:hint="eastAsia"/>
        </w:rPr>
        <w:t>Binary Exponentiation)</w:t>
      </w:r>
      <w:r>
        <w:rPr>
          <w:rFonts w:hint="eastAsia"/>
        </w:rPr>
        <w:t>，俗称快速幂！</w:t>
      </w:r>
    </w:p>
    <w:p w:rsidR="00DC793B" w:rsidRDefault="00DC793B" w:rsidP="00DC793B">
      <w:pPr>
        <w:pStyle w:val="affffb"/>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rsidR="00DC793B" w:rsidRPr="00C2278D" w:rsidRDefault="00C2278D" w:rsidP="009A2F9D">
      <w:pPr>
        <w:pStyle w:val="4"/>
        <w:rPr>
          <w:rFonts w:eastAsia="PMingLiU"/>
        </w:rPr>
      </w:pPr>
      <w:r>
        <w:rPr>
          <w:rFonts w:hint="eastAsia"/>
        </w:rPr>
        <w:t>数据范围</w:t>
      </w:r>
    </w:p>
    <w:p w:rsidR="00DC793B" w:rsidRPr="00B14102" w:rsidRDefault="00DC793B" w:rsidP="00DC793B">
      <w:pPr>
        <w:pStyle w:val="affffb"/>
        <w:ind w:firstLine="420"/>
      </w:pPr>
      <w:r>
        <w:t>1&lt;=a,k,p&lt;=1000000000</w:t>
      </w:r>
    </w:p>
    <w:p w:rsidR="00DC793B"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rsidR="00DC793B" w:rsidRPr="00B14102" w:rsidRDefault="00DC793B" w:rsidP="00DC793B">
      <w:pPr>
        <w:pStyle w:val="affffb"/>
        <w:ind w:firstLine="420"/>
      </w:pPr>
      <w:r>
        <w:rPr>
          <w:rFonts w:hint="eastAsia"/>
        </w:rPr>
        <w:t>接下来</w:t>
      </w:r>
      <w:r>
        <w:rPr>
          <w:rFonts w:hint="eastAsia"/>
        </w:rPr>
        <w:t>q</w:t>
      </w:r>
      <w:r>
        <w:rPr>
          <w:rFonts w:hint="eastAsia"/>
        </w:rPr>
        <w:t>行，每行包含三个整数</w:t>
      </w:r>
      <w:r>
        <w:rPr>
          <w:rFonts w:hint="eastAsia"/>
        </w:rPr>
        <w:t>a k p.</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D25E0B">
        <w:rPr>
          <w:rFonts w:hint="eastAsia"/>
        </w:rPr>
        <w:t>对于每组数据，请计算</w:t>
      </w:r>
      <w:r w:rsidRPr="00D25E0B">
        <w:rPr>
          <w:rFonts w:hint="eastAsia"/>
        </w:rPr>
        <w:t>a^k mod p</w:t>
      </w:r>
      <w:r w:rsidRPr="00D25E0B">
        <w:rPr>
          <w:rFonts w:hint="eastAsia"/>
        </w:rPr>
        <w:t>的值，每组数据输出一行。</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c"/>
        <w:ind w:left="420"/>
      </w:pPr>
      <w:r>
        <w:t>5</w:t>
      </w:r>
    </w:p>
    <w:p w:rsidR="00DC793B" w:rsidRDefault="00DC793B" w:rsidP="00DC793B">
      <w:pPr>
        <w:pStyle w:val="affffc"/>
        <w:ind w:left="420"/>
      </w:pPr>
      <w:r>
        <w:t>5986 3509 6209</w:t>
      </w:r>
    </w:p>
    <w:p w:rsidR="00DC793B" w:rsidRDefault="00DC793B" w:rsidP="00DC793B">
      <w:pPr>
        <w:pStyle w:val="affffc"/>
        <w:ind w:left="420"/>
      </w:pPr>
      <w:r>
        <w:t>9321 8755 80</w:t>
      </w:r>
    </w:p>
    <w:p w:rsidR="00DC793B" w:rsidRDefault="00DC793B" w:rsidP="00DC793B">
      <w:pPr>
        <w:pStyle w:val="affffc"/>
        <w:ind w:left="420"/>
      </w:pPr>
      <w:r>
        <w:t>4314 9373 1100</w:t>
      </w:r>
    </w:p>
    <w:p w:rsidR="00DC793B" w:rsidRDefault="00DC793B" w:rsidP="00DC793B">
      <w:pPr>
        <w:pStyle w:val="affffc"/>
        <w:ind w:left="420"/>
      </w:pPr>
      <w:r>
        <w:t>4016 3748 8906</w:t>
      </w:r>
    </w:p>
    <w:p w:rsidR="00DC793B" w:rsidRPr="00B14102" w:rsidRDefault="00DC793B" w:rsidP="00DC793B">
      <w:pPr>
        <w:pStyle w:val="affffc"/>
        <w:ind w:left="420"/>
      </w:pPr>
      <w:r>
        <w:t>4860 3379 1172</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t>3585</w:t>
      </w:r>
    </w:p>
    <w:p w:rsidR="00DC793B" w:rsidRDefault="00DC793B" w:rsidP="00DC793B">
      <w:pPr>
        <w:pStyle w:val="affffc"/>
        <w:ind w:left="420"/>
      </w:pPr>
      <w:r>
        <w:t>41</w:t>
      </w:r>
    </w:p>
    <w:p w:rsidR="00DC793B" w:rsidRDefault="00DC793B" w:rsidP="00DC793B">
      <w:pPr>
        <w:pStyle w:val="affffc"/>
        <w:ind w:left="420"/>
      </w:pPr>
      <w:r>
        <w:t>844</w:t>
      </w:r>
    </w:p>
    <w:p w:rsidR="00DC793B" w:rsidRDefault="00DC793B" w:rsidP="00DC793B">
      <w:pPr>
        <w:pStyle w:val="affffc"/>
        <w:ind w:left="420"/>
      </w:pPr>
      <w:r>
        <w:t>4600</w:t>
      </w:r>
    </w:p>
    <w:p w:rsidR="00DC793B" w:rsidRDefault="00DC793B" w:rsidP="00DC793B">
      <w:pPr>
        <w:pStyle w:val="affffc"/>
        <w:ind w:left="420"/>
      </w:pPr>
      <w:r>
        <w:t>580</w:t>
      </w:r>
    </w:p>
    <w:p w:rsidR="00210421" w:rsidRDefault="00CF7ED0">
      <w:r>
        <w:rPr>
          <w:b/>
        </w:rPr>
        <w:t>解题思路</w:t>
      </w:r>
    </w:p>
    <w:p w:rsidR="00210421" w:rsidRDefault="00CF7ED0">
      <w:pPr>
        <w:ind w:firstLine="420"/>
      </w:pPr>
      <w:r>
        <w:lastRenderedPageBreak/>
        <w:t>本题实现任意进制转换。程序先将</w:t>
      </w:r>
      <w:r>
        <w:t>M</w:t>
      </w:r>
      <w:r>
        <w:t>进制数转为十进制（按权展开），再将十进制转为</w:t>
      </w:r>
      <w:r>
        <w:t>N</w:t>
      </w:r>
      <w:r>
        <w:t>进制（除</w:t>
      </w:r>
      <w:r>
        <w:t>N</w:t>
      </w:r>
      <w:r>
        <w:t>取余逆序输出）。</w:t>
      </w:r>
    </w:p>
    <w:p w:rsidR="00DC793B" w:rsidRDefault="00DC793B" w:rsidP="009A2F9D">
      <w:pPr>
        <w:pStyle w:val="4"/>
        <w:rPr>
          <w:lang w:eastAsia="zh-CN"/>
        </w:rPr>
      </w:pPr>
      <w:r>
        <w:t>参考代码</w:t>
      </w:r>
      <w:r>
        <w:t>(C++)</w:t>
      </w:r>
    </w:p>
    <w:p w:rsidR="00DC793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5" w:name="_Toc53733996"/>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85"/>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为了让自己在排列组合方面更加娴熟，小鲁自己给自己出了一道简单题，尝试将自己所学的排序，寻找指定元素的技巧结合起来练练。</w:t>
      </w:r>
    </w:p>
    <w:p w:rsidR="00DC793B" w:rsidRDefault="00DC793B" w:rsidP="00DC793B">
      <w:pPr>
        <w:pStyle w:val="affffb"/>
        <w:ind w:firstLine="420"/>
      </w:pPr>
      <w:r>
        <w:rPr>
          <w:rFonts w:hint="eastAsia"/>
        </w:rPr>
        <w:t>题目如下：</w:t>
      </w:r>
    </w:p>
    <w:p w:rsidR="00DC793B" w:rsidRPr="009357A0" w:rsidRDefault="00DC793B" w:rsidP="00DC793B">
      <w:pPr>
        <w:pStyle w:val="affffb"/>
        <w:ind w:firstLine="420"/>
      </w:pPr>
      <w:r>
        <w:rPr>
          <w:rFonts w:hint="eastAsia"/>
        </w:rPr>
        <w:lastRenderedPageBreak/>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rsidR="00DC793B" w:rsidRPr="00B14102" w:rsidRDefault="00DC793B" w:rsidP="00DC793B">
      <w:pPr>
        <w:pStyle w:val="affffb"/>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rsidR="00DC793B"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rsidR="00DC793B" w:rsidRPr="009357A0" w:rsidRDefault="00DC793B" w:rsidP="00DC793B">
      <w:pPr>
        <w:pStyle w:val="affffb"/>
        <w:ind w:firstLine="420"/>
      </w:pPr>
      <w:r>
        <w:rPr>
          <w:rFonts w:hint="eastAsia"/>
        </w:rPr>
        <w:t>每组测试数据的第一行包含两个整数</w:t>
      </w:r>
      <w:r>
        <w:rPr>
          <w:rFonts w:hint="eastAsia"/>
        </w:rPr>
        <w:t>N</w:t>
      </w:r>
      <w:r>
        <w:rPr>
          <w:rFonts w:hint="eastAsia"/>
        </w:rPr>
        <w:t>，</w:t>
      </w:r>
      <w:r>
        <w:rPr>
          <w:rFonts w:hint="eastAsia"/>
        </w:rPr>
        <w:t>K</w:t>
      </w:r>
      <w:r>
        <w:rPr>
          <w:rFonts w:hint="eastAsia"/>
        </w:rPr>
        <w:t>。</w:t>
      </w:r>
    </w:p>
    <w:p w:rsidR="00DC793B" w:rsidRPr="009357A0" w:rsidRDefault="00DC793B" w:rsidP="00DC793B">
      <w:pPr>
        <w:pStyle w:val="affffb"/>
        <w:ind w:firstLine="420"/>
      </w:pPr>
      <w:r>
        <w:rPr>
          <w:rFonts w:hint="eastAsia"/>
        </w:rPr>
        <w:t>接下去一行包含</w:t>
      </w:r>
      <w:r>
        <w:rPr>
          <w:rFonts w:hint="eastAsia"/>
        </w:rPr>
        <w:t>N</w:t>
      </w:r>
      <w:r>
        <w:rPr>
          <w:rFonts w:hint="eastAsia"/>
        </w:rPr>
        <w:t>个整数。</w:t>
      </w:r>
    </w:p>
    <w:p w:rsidR="00DC793B" w:rsidRPr="009357A0" w:rsidRDefault="00DC793B" w:rsidP="00DC793B">
      <w:pPr>
        <w:pStyle w:val="affffb"/>
        <w:ind w:firstLine="420"/>
      </w:pPr>
      <w:r>
        <w:rPr>
          <w:rFonts w:hint="eastAsia"/>
        </w:rPr>
        <w:t>数据范围：</w:t>
      </w:r>
    </w:p>
    <w:p w:rsidR="00DC793B" w:rsidRDefault="00DC793B" w:rsidP="00516212">
      <w:pPr>
        <w:pStyle w:val="affffc"/>
        <w:ind w:left="420"/>
      </w:pPr>
      <w:r>
        <w:t>1&lt;q&lt;=100,</w:t>
      </w:r>
    </w:p>
    <w:p w:rsidR="00DC793B" w:rsidRDefault="00DC793B" w:rsidP="00516212">
      <w:pPr>
        <w:pStyle w:val="affffc"/>
        <w:ind w:left="420"/>
      </w:pPr>
      <w:r>
        <w:t>1&lt;N&lt;=1000,</w:t>
      </w:r>
    </w:p>
    <w:p w:rsidR="00DC793B" w:rsidRDefault="00DC793B" w:rsidP="00516212">
      <w:pPr>
        <w:pStyle w:val="affffc"/>
        <w:ind w:left="420"/>
      </w:pPr>
      <w:r>
        <w:rPr>
          <w:rFonts w:hint="eastAsia"/>
        </w:rPr>
        <w:t>0&lt;K&lt;=N</w:t>
      </w:r>
      <w:r>
        <w:rPr>
          <w:rFonts w:ascii="微软雅黑" w:eastAsia="微软雅黑" w:hAnsi="微软雅黑" w:cs="微软雅黑" w:hint="eastAsia"/>
        </w:rPr>
        <w:t>，</w:t>
      </w:r>
    </w:p>
    <w:p w:rsidR="00DC793B" w:rsidRPr="009357A0" w:rsidRDefault="00DC793B" w:rsidP="00516212">
      <w:pPr>
        <w:pStyle w:val="affffc"/>
        <w:ind w:left="420"/>
      </w:pPr>
      <w:r>
        <w:rPr>
          <w:rFonts w:hint="eastAsia"/>
        </w:rPr>
        <w:t>1&lt;</w:t>
      </w:r>
      <w:r>
        <w:rPr>
          <w:rFonts w:ascii="微软雅黑" w:eastAsia="微软雅黑" w:hAnsi="微软雅黑" w:cs="微软雅黑" w:hint="eastAsia"/>
        </w:rPr>
        <w:t>输入整数</w:t>
      </w:r>
      <w:r>
        <w:rPr>
          <w:rFonts w:hint="eastAsia"/>
        </w:rPr>
        <w:t>&lt;100000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rsidR="00DC793B" w:rsidRPr="00B14102" w:rsidRDefault="00DC793B" w:rsidP="009A2F9D">
      <w:pPr>
        <w:pStyle w:val="4"/>
        <w:rPr>
          <w:lang w:eastAsia="zh-CN"/>
        </w:rPr>
      </w:pPr>
      <w:r>
        <w:rPr>
          <w:lang w:eastAsia="zh-CN"/>
        </w:rPr>
        <w:t>输入样例</w:t>
      </w:r>
    </w:p>
    <w:p w:rsidR="00DC793B" w:rsidRDefault="00DC793B" w:rsidP="00516212">
      <w:pPr>
        <w:pStyle w:val="affffc"/>
        <w:ind w:left="420"/>
      </w:pPr>
      <w:r>
        <w:t>3</w:t>
      </w:r>
    </w:p>
    <w:p w:rsidR="00DC793B" w:rsidRDefault="00DC793B" w:rsidP="00516212">
      <w:pPr>
        <w:pStyle w:val="affffc"/>
        <w:ind w:left="420"/>
      </w:pPr>
      <w:r>
        <w:t>7 4</w:t>
      </w:r>
    </w:p>
    <w:p w:rsidR="00DC793B" w:rsidRDefault="00DC793B" w:rsidP="00516212">
      <w:pPr>
        <w:pStyle w:val="affffc"/>
        <w:ind w:left="420"/>
      </w:pPr>
      <w:r>
        <w:t>89 11 33 98 12 62 65</w:t>
      </w:r>
    </w:p>
    <w:p w:rsidR="00DC793B" w:rsidRDefault="00DC793B" w:rsidP="00516212">
      <w:pPr>
        <w:pStyle w:val="affffc"/>
        <w:ind w:left="420"/>
      </w:pPr>
      <w:r>
        <w:t>5 2</w:t>
      </w:r>
    </w:p>
    <w:p w:rsidR="00DC793B" w:rsidRDefault="00DC793B" w:rsidP="00516212">
      <w:pPr>
        <w:pStyle w:val="affffc"/>
        <w:ind w:left="420"/>
      </w:pPr>
      <w:r>
        <w:t>1 2 3 4 5</w:t>
      </w:r>
    </w:p>
    <w:p w:rsidR="00DC793B" w:rsidRDefault="00DC793B" w:rsidP="00516212">
      <w:pPr>
        <w:pStyle w:val="affffc"/>
        <w:ind w:left="420"/>
      </w:pPr>
      <w:r>
        <w:t>2 1</w:t>
      </w:r>
    </w:p>
    <w:p w:rsidR="00DC793B" w:rsidRPr="00B14102" w:rsidRDefault="00DC793B" w:rsidP="00516212">
      <w:pPr>
        <w:pStyle w:val="affffc"/>
        <w:ind w:left="420"/>
      </w:pPr>
      <w:r>
        <w:t>2 7</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t>77</w:t>
      </w:r>
    </w:p>
    <w:p w:rsidR="00DC793B" w:rsidRDefault="00DC793B" w:rsidP="00DC793B">
      <w:pPr>
        <w:pStyle w:val="affffc"/>
        <w:ind w:left="420"/>
      </w:pPr>
      <w:r>
        <w:t>3</w:t>
      </w:r>
    </w:p>
    <w:p w:rsidR="00DC793B" w:rsidRDefault="00DC793B" w:rsidP="00DC793B">
      <w:pPr>
        <w:pStyle w:val="affffc"/>
        <w:ind w:left="420"/>
      </w:pPr>
      <w:r>
        <w:t>5</w:t>
      </w:r>
    </w:p>
    <w:p w:rsidR="00210421" w:rsidRDefault="00CF7ED0">
      <w:r>
        <w:rPr>
          <w:b/>
        </w:rPr>
        <w:t>解题思路</w:t>
      </w:r>
    </w:p>
    <w:p w:rsidR="00210421" w:rsidRDefault="00CF7ED0">
      <w:pPr>
        <w:ind w:firstLine="420"/>
      </w:pPr>
      <w:r>
        <w:t>本题计算大数的阶乘。程序用数组存储大数的每一位，模拟乘法：用当前结果乘以下一个数，逐位相乘并处理进位。</w:t>
      </w:r>
    </w:p>
    <w:p w:rsidR="00DC793B" w:rsidRDefault="00DC793B" w:rsidP="009A2F9D">
      <w:pPr>
        <w:pStyle w:val="4"/>
        <w:rPr>
          <w:lang w:eastAsia="zh-CN"/>
        </w:rPr>
      </w:pPr>
      <w:r>
        <w:lastRenderedPageBreak/>
        <w:t>参考代码</w:t>
      </w:r>
      <w:r>
        <w:t>(C++)</w:t>
      </w:r>
    </w:p>
    <w:p w:rsidR="00DC793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求第</w:t>
      </w:r>
      <w:r>
        <w:rPr>
          <w:rFonts w:ascii="Consolas" w:hAnsi="Consolas" w:cs="宋体" w:hint="eastAsia"/>
          <w:color w:val="008200"/>
          <w:sz w:val="18"/>
          <w:szCs w:val="18"/>
          <w:bdr w:val="none" w:sz="0" w:space="0" w:color="auto" w:frame="1"/>
          <w:lang w:eastAsia="zh-CN"/>
        </w:rPr>
        <w:t>K</w:t>
      </w:r>
      <w:r>
        <w:rPr>
          <w:rFonts w:ascii="Consolas" w:hAnsi="Consolas" w:cs="宋体" w:hint="eastAsia"/>
          <w:color w:val="008200"/>
          <w:sz w:val="18"/>
          <w:szCs w:val="18"/>
          <w:bdr w:val="none" w:sz="0" w:space="0" w:color="auto" w:frame="1"/>
          <w:lang w:eastAsia="zh-CN"/>
        </w:rPr>
        <w:t>大的正整数</w:t>
      </w:r>
    </w:p>
    <w:p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6" w:name="_Toc53733997"/>
      <w:r w:rsidRPr="009357A0">
        <w:rPr>
          <w:rFonts w:hint="eastAsia"/>
          <w:lang w:eastAsia="zh-CN"/>
        </w:rPr>
        <w:t>四则运算表达式求值</w:t>
      </w:r>
      <w:r w:rsidRPr="005C5A2F">
        <w:rPr>
          <w:vertAlign w:val="superscript"/>
        </w:rPr>
        <w:t>NQ0</w:t>
      </w:r>
      <w:r>
        <w:rPr>
          <w:vertAlign w:val="superscript"/>
        </w:rPr>
        <w:t>78</w:t>
      </w:r>
      <w:bookmarkEnd w:id="86"/>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在掌握递归函数和初步接触深度优先搜索的技术之后，小华知道又到了帮助小鲁再进一步的时候了。</w:t>
      </w:r>
    </w:p>
    <w:p w:rsidR="00DC793B" w:rsidRDefault="00DC793B" w:rsidP="00DC793B">
      <w:pPr>
        <w:pStyle w:val="affffb"/>
        <w:ind w:firstLine="420"/>
      </w:pPr>
      <w:r>
        <w:rPr>
          <w:rFonts w:hint="eastAsia"/>
        </w:rPr>
        <w:t>使用状态机来分析函数的递归，简单直观，这是成为编程高手的必备技能。</w:t>
      </w:r>
    </w:p>
    <w:p w:rsidR="00DC793B" w:rsidRDefault="00DC793B" w:rsidP="00DC793B">
      <w:pPr>
        <w:pStyle w:val="affffb"/>
        <w:ind w:firstLine="420"/>
      </w:pPr>
      <w:r>
        <w:rPr>
          <w:rFonts w:hint="eastAsia"/>
        </w:rPr>
        <w:t>题目看起来很简单：求一个可以带括号的小学算术四则运算表达式的值。</w:t>
      </w:r>
    </w:p>
    <w:p w:rsidR="00DC793B" w:rsidRDefault="00DC793B" w:rsidP="00DC793B">
      <w:pPr>
        <w:pStyle w:val="affffb"/>
        <w:ind w:firstLine="420"/>
      </w:pPr>
      <w:r>
        <w:rPr>
          <w:rFonts w:hint="eastAsia"/>
        </w:rPr>
        <w:t>表达式、项、因子、与输入的</w:t>
      </w:r>
      <w:r>
        <w:rPr>
          <w:rFonts w:hint="eastAsia"/>
        </w:rPr>
        <w:t xml:space="preserve">+ - * / </w:t>
      </w:r>
      <w:r>
        <w:rPr>
          <w:rFonts w:hint="eastAsia"/>
        </w:rPr>
        <w:t>以及数字的关系可用状态机来表示：</w:t>
      </w:r>
    </w:p>
    <w:p w:rsidR="00DC793B" w:rsidRDefault="001B441E" w:rsidP="00DC793B">
      <w:pPr>
        <w:pStyle w:val="affffb"/>
        <w:ind w:firstLine="420"/>
      </w:pPr>
      <w:r>
        <w:rPr>
          <w:noProof/>
        </w:rPr>
        <w:lastRenderedPageBreak/>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rsidR="00DC793B" w:rsidRDefault="00DC793B" w:rsidP="00DC793B">
      <w:pPr>
        <w:pStyle w:val="affffb"/>
        <w:ind w:firstLine="420"/>
      </w:pPr>
      <w:r>
        <w:rPr>
          <w:rFonts w:hint="eastAsia"/>
        </w:rPr>
        <w:t>请根据如上的状态机，写一个可以计算简单输入表达式的程序。</w:t>
      </w:r>
    </w:p>
    <w:p w:rsidR="00DC793B" w:rsidRDefault="00DC793B" w:rsidP="00DC793B">
      <w:pPr>
        <w:pStyle w:val="affffb"/>
        <w:ind w:firstLine="420"/>
      </w:pPr>
      <w:r>
        <w:rPr>
          <w:rFonts w:hint="eastAsia"/>
        </w:rPr>
        <w:t>例如：</w:t>
      </w:r>
    </w:p>
    <w:p w:rsidR="00DC793B" w:rsidRDefault="00DC793B" w:rsidP="00E678A6">
      <w:pPr>
        <w:pStyle w:val="affffb"/>
        <w:numPr>
          <w:ilvl w:val="0"/>
          <w:numId w:val="107"/>
        </w:numPr>
        <w:ind w:left="567" w:firstLineChars="0" w:hanging="147"/>
      </w:pPr>
      <w:r>
        <w:rPr>
          <w:rFonts w:hint="eastAsia"/>
        </w:rPr>
        <w:t>输入表达式</w:t>
      </w:r>
      <w:r>
        <w:rPr>
          <w:rFonts w:hint="eastAsia"/>
        </w:rPr>
        <w:t xml:space="preserve">3.4 </w:t>
      </w:r>
      <w:r>
        <w:rPr>
          <w:rFonts w:hint="eastAsia"/>
        </w:rPr>
        <w:t>输出</w:t>
      </w:r>
      <w:r>
        <w:rPr>
          <w:rFonts w:hint="eastAsia"/>
        </w:rPr>
        <w:t>3.40</w:t>
      </w:r>
    </w:p>
    <w:p w:rsidR="00DC793B" w:rsidRPr="00B14102" w:rsidRDefault="00DC793B" w:rsidP="00E678A6">
      <w:pPr>
        <w:pStyle w:val="affffb"/>
        <w:numPr>
          <w:ilvl w:val="0"/>
          <w:numId w:val="107"/>
        </w:numPr>
        <w:ind w:left="567" w:firstLineChars="0" w:hanging="147"/>
      </w:pPr>
      <w:r>
        <w:rPr>
          <w:rFonts w:hint="eastAsia"/>
        </w:rPr>
        <w:t>输入表达式</w:t>
      </w:r>
      <w:r>
        <w:rPr>
          <w:rFonts w:hint="eastAsia"/>
        </w:rPr>
        <w:t>:7+8.3</w:t>
      </w:r>
      <w:r>
        <w:rPr>
          <w:rFonts w:hint="eastAsia"/>
        </w:rPr>
        <w:t>输出</w:t>
      </w:r>
      <w:r>
        <w:rPr>
          <w:rFonts w:hint="eastAsia"/>
        </w:rPr>
        <w:t>:15.30</w:t>
      </w:r>
    </w:p>
    <w:p w:rsidR="00DC793B" w:rsidRDefault="00DC793B" w:rsidP="009A2F9D">
      <w:pPr>
        <w:pStyle w:val="4"/>
        <w:rPr>
          <w:lang w:eastAsia="zh-CN"/>
        </w:rPr>
      </w:pPr>
      <w:r w:rsidRPr="00B14102">
        <w:rPr>
          <w:lang w:eastAsia="zh-CN"/>
        </w:rPr>
        <w:t>输入</w:t>
      </w:r>
    </w:p>
    <w:p w:rsidR="00DC793B" w:rsidRPr="009357A0" w:rsidRDefault="00DC793B" w:rsidP="00DC793B">
      <w:pPr>
        <w:pStyle w:val="affffb"/>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5609CC">
        <w:rPr>
          <w:rFonts w:hint="eastAsia"/>
        </w:rPr>
        <w:t>一行，该表达式的值，保留小数点后面两位</w:t>
      </w:r>
    </w:p>
    <w:p w:rsidR="00DC793B" w:rsidRPr="00B14102" w:rsidRDefault="00DC793B" w:rsidP="009A2F9D">
      <w:pPr>
        <w:pStyle w:val="4"/>
        <w:rPr>
          <w:lang w:eastAsia="zh-CN"/>
        </w:rPr>
      </w:pPr>
      <w:r>
        <w:rPr>
          <w:lang w:eastAsia="zh-CN"/>
        </w:rPr>
        <w:t>输入样例</w:t>
      </w:r>
    </w:p>
    <w:p w:rsidR="00DC793B" w:rsidRPr="00B14102" w:rsidRDefault="00DC793B" w:rsidP="00DC793B">
      <w:pPr>
        <w:pStyle w:val="affffc"/>
        <w:ind w:left="420"/>
      </w:pPr>
      <w:r w:rsidRPr="005609CC">
        <w:t>3+4.5*(7+2)*(3)*((3+4)*(2+3.5)/(4+5))-34*(7-(2+3))</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rsidRPr="005609CC">
        <w:t>454.75</w:t>
      </w:r>
    </w:p>
    <w:p w:rsidR="00210421" w:rsidRDefault="00CF7ED0">
      <w:r>
        <w:rPr>
          <w:b/>
        </w:rPr>
        <w:t>解题思路</w:t>
      </w:r>
    </w:p>
    <w:p w:rsidR="00210421" w:rsidRDefault="00CF7ED0">
      <w:pPr>
        <w:ind w:firstLine="420"/>
      </w:pPr>
      <w:r>
        <w:t>本题生成</w:t>
      </w:r>
      <w:r>
        <w:t>1</w:t>
      </w:r>
      <w:r>
        <w:t>到</w:t>
      </w:r>
      <w:r>
        <w:t>n</w:t>
      </w:r>
      <w:r>
        <w:t>的所有排列。程序使用递归回溯：维护当前排列和标记数组，每次选择一个未使用的数加入排列，递归完成后回溯。</w:t>
      </w:r>
    </w:p>
    <w:p w:rsidR="00DC793B" w:rsidRDefault="00DC793B" w:rsidP="009A2F9D">
      <w:pPr>
        <w:pStyle w:val="4"/>
        <w:rPr>
          <w:lang w:eastAsia="zh-CN"/>
        </w:rPr>
      </w:pPr>
      <w:r>
        <w:lastRenderedPageBreak/>
        <w:t>参考代码</w:t>
      </w:r>
      <w:r>
        <w:t>(C++)</w:t>
      </w:r>
    </w:p>
    <w:p w:rsidR="00DC793B"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7" w:name="_Toc53733998"/>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87"/>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熟悉了递归和深度优先搜索，小华知道现在是让小鲁综合运用所学知识的时候了，他让小鲁调整一道经典题：算</w:t>
      </w:r>
      <w:r>
        <w:rPr>
          <w:rFonts w:hint="eastAsia"/>
        </w:rPr>
        <w:t>24.</w:t>
      </w:r>
    </w:p>
    <w:p w:rsidR="00DC793B" w:rsidRDefault="00DC793B" w:rsidP="00DC793B">
      <w:pPr>
        <w:pStyle w:val="affffb"/>
        <w:ind w:firstLine="420"/>
      </w:pP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rsidR="00DC793B" w:rsidRDefault="00DC793B" w:rsidP="00DC793B">
      <w:pPr>
        <w:pStyle w:val="affffb"/>
        <w:ind w:firstLine="420"/>
      </w:pPr>
      <w:r>
        <w:rPr>
          <w:rFonts w:hint="eastAsia"/>
        </w:rPr>
        <w:t>这里加减乘除以及括号的运算结果和运算的优先级跟我们平常的定义一致（这里的除法定义是实数除法）。</w:t>
      </w:r>
    </w:p>
    <w:p w:rsidR="00DC793B" w:rsidRDefault="00DC793B" w:rsidP="00DC793B">
      <w:pPr>
        <w:pStyle w:val="affffb"/>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rsidR="00DC793B" w:rsidRDefault="00DC793B" w:rsidP="00516212">
      <w:pPr>
        <w:pStyle w:val="affffc"/>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rsidR="00DC793B" w:rsidRDefault="00DC793B" w:rsidP="009A2F9D">
      <w:pPr>
        <w:pStyle w:val="4"/>
        <w:rPr>
          <w:lang w:eastAsia="zh-CN"/>
        </w:rPr>
      </w:pPr>
      <w:r w:rsidRPr="00B14102">
        <w:rPr>
          <w:lang w:eastAsia="zh-CN"/>
        </w:rPr>
        <w:lastRenderedPageBreak/>
        <w:t>输入</w:t>
      </w:r>
    </w:p>
    <w:p w:rsidR="00DC793B" w:rsidRPr="009357A0" w:rsidRDefault="00DC793B" w:rsidP="00DC793B">
      <w:pPr>
        <w:pStyle w:val="affffb"/>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rsidR="00DC793B" w:rsidRPr="00B14102" w:rsidRDefault="00DC793B" w:rsidP="009A2F9D">
      <w:pPr>
        <w:pStyle w:val="4"/>
        <w:rPr>
          <w:lang w:eastAsia="zh-CN"/>
        </w:rPr>
      </w:pPr>
      <w:r>
        <w:rPr>
          <w:lang w:eastAsia="zh-CN"/>
        </w:rPr>
        <w:t>输入样例</w:t>
      </w:r>
    </w:p>
    <w:p w:rsidR="00DC793B" w:rsidRDefault="00DC793B" w:rsidP="00DC793B">
      <w:pPr>
        <w:pStyle w:val="affffc"/>
        <w:ind w:left="420"/>
      </w:pPr>
      <w:r>
        <w:t>5 5 5 1</w:t>
      </w:r>
    </w:p>
    <w:p w:rsidR="00DC793B" w:rsidRDefault="00DC793B" w:rsidP="00DC793B">
      <w:pPr>
        <w:pStyle w:val="affffc"/>
        <w:ind w:left="420"/>
      </w:pPr>
      <w:r>
        <w:t>1 1 4 2</w:t>
      </w:r>
    </w:p>
    <w:p w:rsidR="00DC793B" w:rsidRPr="00B14102" w:rsidRDefault="00DC793B" w:rsidP="00DC793B">
      <w:pPr>
        <w:pStyle w:val="affffc"/>
        <w:ind w:left="420"/>
      </w:pPr>
      <w:r>
        <w:t>0 0 0 0</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t>YES</w:t>
      </w:r>
    </w:p>
    <w:p w:rsidR="00DC793B" w:rsidRDefault="00DC793B" w:rsidP="00DC793B">
      <w:pPr>
        <w:pStyle w:val="affffc"/>
        <w:ind w:left="420"/>
      </w:pPr>
      <w:r>
        <w:t>NO</w:t>
      </w:r>
    </w:p>
    <w:p w:rsidR="00210421" w:rsidRDefault="00CF7ED0">
      <w:r>
        <w:rPr>
          <w:b/>
        </w:rPr>
        <w:t>解题思路</w:t>
      </w:r>
    </w:p>
    <w:p w:rsidR="00210421" w:rsidRDefault="00CF7ED0">
      <w:pPr>
        <w:ind w:firstLine="420"/>
      </w:pPr>
      <w:r>
        <w:t>本题生成从</w:t>
      </w:r>
      <w:r>
        <w:t>n</w:t>
      </w:r>
      <w:r>
        <w:t>个数中选</w:t>
      </w:r>
      <w:r>
        <w:t>k</w:t>
      </w:r>
      <w:r>
        <w:t>个的所有组合。程序使用递归回溯：维护当前组合，每次从剩余数中选一个加入，选够</w:t>
      </w:r>
      <w:r>
        <w:t>k</w:t>
      </w:r>
      <w:r>
        <w:t>个时输出。</w:t>
      </w:r>
    </w:p>
    <w:p w:rsidR="00DC793B" w:rsidRDefault="00DC793B" w:rsidP="009A2F9D">
      <w:pPr>
        <w:pStyle w:val="4"/>
        <w:rPr>
          <w:lang w:eastAsia="zh-CN"/>
        </w:rPr>
      </w:pPr>
      <w:r>
        <w:t>参考代码</w:t>
      </w:r>
      <w:r>
        <w:t>(C++)</w:t>
      </w:r>
    </w:p>
    <w:p w:rsidR="00DC793B"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61514E"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rsidR="00D928F1" w:rsidRPr="00D928F1" w:rsidRDefault="00D928F1" w:rsidP="00D928F1">
      <w:pPr>
        <w:pStyle w:val="2"/>
        <w:spacing w:before="315"/>
        <w:rPr>
          <w:lang w:eastAsia="zh-CN"/>
        </w:rPr>
      </w:pPr>
      <w:bookmarkStart w:id="88" w:name="_Toc53733999"/>
      <w:r w:rsidRPr="00D928F1">
        <w:rPr>
          <w:lang w:eastAsia="zh-CN"/>
        </w:rPr>
        <w:t>质数环</w:t>
      </w:r>
      <w:r w:rsidR="00C2171E" w:rsidRPr="00C2171E">
        <w:rPr>
          <w:rFonts w:hint="eastAsia"/>
          <w:vertAlign w:val="superscript"/>
          <w:lang w:eastAsia="zh-CN"/>
        </w:rPr>
        <w:t>N</w:t>
      </w:r>
      <w:r w:rsidR="00C2171E" w:rsidRPr="00C2171E">
        <w:rPr>
          <w:vertAlign w:val="superscript"/>
          <w:lang w:eastAsia="zh-CN"/>
        </w:rPr>
        <w:t>Q080</w:t>
      </w:r>
      <w:bookmarkEnd w:id="88"/>
    </w:p>
    <w:p w:rsidR="00D928F1" w:rsidRPr="00D928F1" w:rsidRDefault="00D928F1" w:rsidP="009A2F9D">
      <w:pPr>
        <w:pStyle w:val="4"/>
        <w:rPr>
          <w:lang w:eastAsia="zh-CN"/>
        </w:rPr>
      </w:pPr>
      <w:r w:rsidRPr="00D928F1">
        <w:rPr>
          <w:lang w:eastAsia="zh-CN"/>
        </w:rPr>
        <w:t>描述</w:t>
      </w:r>
    </w:p>
    <w:p w:rsidR="00D928F1" w:rsidRPr="00D928F1" w:rsidRDefault="00D928F1" w:rsidP="00D928F1">
      <w:pPr>
        <w:pStyle w:val="affffb"/>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题就可以百题斩了，小华特别高兴，他琢磨着如何帮助小鲁把所学融会贯通。</w:t>
      </w:r>
    </w:p>
    <w:p w:rsidR="00D928F1" w:rsidRPr="00D928F1" w:rsidRDefault="00D928F1" w:rsidP="00D928F1">
      <w:pPr>
        <w:pStyle w:val="affffb"/>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rsidR="00D928F1" w:rsidRPr="00D928F1" w:rsidRDefault="00D928F1" w:rsidP="00D928F1">
      <w:pPr>
        <w:pStyle w:val="affffb"/>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rsidR="00D928F1" w:rsidRPr="00D928F1" w:rsidRDefault="00D928F1" w:rsidP="00D928F1">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15D89C27" wp14:editId="31EB4967">
            <wp:extent cx="2686050" cy="1247775"/>
            <wp:effectExtent l="0" t="0" r="0" b="9525"/>
            <wp:docPr id="51" name="图片 5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rsidR="00D928F1" w:rsidRPr="00D928F1" w:rsidRDefault="00D928F1" w:rsidP="009A2F9D">
      <w:pPr>
        <w:pStyle w:val="4"/>
        <w:rPr>
          <w:lang w:eastAsia="zh-CN"/>
        </w:rPr>
      </w:pPr>
      <w:r w:rsidRPr="00D928F1">
        <w:rPr>
          <w:lang w:eastAsia="zh-CN"/>
        </w:rPr>
        <w:t>输入</w:t>
      </w:r>
    </w:p>
    <w:p w:rsidR="00D928F1" w:rsidRPr="00D928F1" w:rsidRDefault="00D928F1" w:rsidP="00D928F1">
      <w:pPr>
        <w:pStyle w:val="affffb"/>
        <w:ind w:firstLine="420"/>
      </w:pPr>
      <w:r w:rsidRPr="00D928F1">
        <w:t>输入若干行，每行是一个自然数</w:t>
      </w:r>
      <w:r w:rsidRPr="00D928F1">
        <w:t>n(0 &lt; n &lt;=17)</w:t>
      </w:r>
      <w:r w:rsidRPr="00D928F1">
        <w:t>。</w:t>
      </w:r>
    </w:p>
    <w:p w:rsidR="00D928F1" w:rsidRPr="00D928F1" w:rsidRDefault="00D928F1" w:rsidP="009A2F9D">
      <w:pPr>
        <w:pStyle w:val="4"/>
        <w:rPr>
          <w:lang w:eastAsia="zh-CN"/>
        </w:rPr>
      </w:pPr>
      <w:r w:rsidRPr="00D928F1">
        <w:rPr>
          <w:lang w:eastAsia="zh-CN"/>
        </w:rPr>
        <w:t>输出</w:t>
      </w:r>
    </w:p>
    <w:p w:rsidR="00D928F1" w:rsidRPr="00D928F1" w:rsidRDefault="00D928F1" w:rsidP="00D928F1">
      <w:pPr>
        <w:pStyle w:val="affffb"/>
        <w:ind w:firstLine="420"/>
      </w:pPr>
      <w:r w:rsidRPr="00D928F1">
        <w:t>每组数据输出若干行：</w:t>
      </w:r>
    </w:p>
    <w:p w:rsidR="00D928F1" w:rsidRPr="00D928F1" w:rsidRDefault="00D928F1" w:rsidP="00D928F1">
      <w:pPr>
        <w:pStyle w:val="affffb"/>
        <w:ind w:firstLine="420"/>
      </w:pPr>
      <w:r w:rsidRPr="00D928F1">
        <w:lastRenderedPageBreak/>
        <w:t>每一行代表环中从</w:t>
      </w:r>
      <w:r w:rsidRPr="00D928F1">
        <w:t>1</w:t>
      </w:r>
      <w:r w:rsidRPr="00D928F1">
        <w:t>开始的满足题意的排列，按字典序输出每组排列。</w:t>
      </w:r>
    </w:p>
    <w:p w:rsidR="00D928F1" w:rsidRPr="00D928F1" w:rsidRDefault="00D928F1" w:rsidP="00D928F1">
      <w:pPr>
        <w:pStyle w:val="affffb"/>
        <w:ind w:firstLine="420"/>
        <w:rPr>
          <w:color w:val="495060"/>
        </w:rPr>
      </w:pPr>
      <w:r w:rsidRPr="00D928F1">
        <w:t>每组数据的答案之间用空行隔开。</w:t>
      </w:r>
    </w:p>
    <w:p w:rsidR="00D928F1" w:rsidRPr="00D928F1" w:rsidRDefault="00D928F1" w:rsidP="009A2F9D">
      <w:pPr>
        <w:pStyle w:val="4"/>
        <w:rPr>
          <w:lang w:eastAsia="zh-CN"/>
        </w:rPr>
      </w:pPr>
      <w:r w:rsidRPr="00D928F1">
        <w:rPr>
          <w:lang w:eastAsia="zh-CN"/>
        </w:rPr>
        <w:t>输入样例</w:t>
      </w:r>
      <w:r w:rsidRPr="00D928F1">
        <w:rPr>
          <w:lang w:eastAsia="zh-CN"/>
        </w:rPr>
        <w:t xml:space="preserve"> 1 </w:t>
      </w:r>
    </w:p>
    <w:p w:rsidR="00D928F1" w:rsidRPr="00D928F1" w:rsidRDefault="00D928F1" w:rsidP="00D928F1">
      <w:pPr>
        <w:pStyle w:val="affffc"/>
        <w:ind w:left="420"/>
      </w:pPr>
      <w:r w:rsidRPr="00D928F1">
        <w:t>8</w:t>
      </w:r>
    </w:p>
    <w:p w:rsidR="00D928F1" w:rsidRPr="00D928F1" w:rsidRDefault="00D928F1" w:rsidP="00D928F1">
      <w:pPr>
        <w:pStyle w:val="affffc"/>
        <w:ind w:left="420"/>
      </w:pPr>
      <w:r w:rsidRPr="00D928F1">
        <w:t>6</w:t>
      </w:r>
    </w:p>
    <w:p w:rsidR="00D928F1" w:rsidRPr="00D928F1" w:rsidRDefault="00D928F1" w:rsidP="00D928F1">
      <w:pPr>
        <w:pStyle w:val="affffc"/>
        <w:ind w:left="420"/>
      </w:pPr>
      <w:r w:rsidRPr="00D928F1">
        <w:t>4</w:t>
      </w:r>
    </w:p>
    <w:p w:rsidR="00D928F1" w:rsidRPr="00D928F1" w:rsidRDefault="00D928F1" w:rsidP="009A2F9D">
      <w:pPr>
        <w:pStyle w:val="4"/>
        <w:rPr>
          <w:lang w:eastAsia="zh-CN"/>
        </w:rPr>
      </w:pPr>
      <w:r w:rsidRPr="00D928F1">
        <w:rPr>
          <w:lang w:eastAsia="zh-CN"/>
        </w:rPr>
        <w:t>输出样例</w:t>
      </w:r>
      <w:r w:rsidRPr="00D928F1">
        <w:rPr>
          <w:lang w:eastAsia="zh-CN"/>
        </w:rPr>
        <w:t xml:space="preserve"> 1</w:t>
      </w:r>
    </w:p>
    <w:p w:rsidR="00D928F1" w:rsidRPr="00D928F1" w:rsidRDefault="00D928F1" w:rsidP="00D928F1">
      <w:pPr>
        <w:pStyle w:val="affffc"/>
        <w:ind w:left="420"/>
      </w:pPr>
      <w:r w:rsidRPr="00D928F1">
        <w:t>Case 1:</w:t>
      </w:r>
    </w:p>
    <w:p w:rsidR="00D928F1" w:rsidRPr="00D928F1" w:rsidRDefault="00D928F1" w:rsidP="00D928F1">
      <w:pPr>
        <w:pStyle w:val="affffc"/>
        <w:ind w:left="420"/>
      </w:pPr>
      <w:r w:rsidRPr="00D928F1">
        <w:t>1 2 3 8 5 6 7 4</w:t>
      </w:r>
    </w:p>
    <w:p w:rsidR="00D928F1" w:rsidRPr="00D928F1" w:rsidRDefault="00D928F1" w:rsidP="00D928F1">
      <w:pPr>
        <w:pStyle w:val="affffc"/>
        <w:ind w:left="420"/>
      </w:pPr>
      <w:r w:rsidRPr="00D928F1">
        <w:t>1 2 5 8 3 4 7 6</w:t>
      </w:r>
    </w:p>
    <w:p w:rsidR="00D928F1" w:rsidRPr="00D928F1" w:rsidRDefault="00D928F1" w:rsidP="00D928F1">
      <w:pPr>
        <w:pStyle w:val="affffc"/>
        <w:ind w:left="420"/>
      </w:pPr>
      <w:r w:rsidRPr="00D928F1">
        <w:t>1 4 7 6 5 8 3 2</w:t>
      </w:r>
    </w:p>
    <w:p w:rsidR="00D928F1" w:rsidRPr="00D928F1" w:rsidRDefault="00D928F1" w:rsidP="00D928F1">
      <w:pPr>
        <w:pStyle w:val="affffc"/>
        <w:ind w:left="420"/>
      </w:pPr>
      <w:r w:rsidRPr="00D928F1">
        <w:t>1 6 7 4 3 8 5 2</w:t>
      </w:r>
    </w:p>
    <w:p w:rsidR="00D928F1" w:rsidRPr="00D928F1" w:rsidRDefault="00D928F1" w:rsidP="00D928F1">
      <w:pPr>
        <w:pStyle w:val="affffc"/>
        <w:ind w:left="420"/>
      </w:pPr>
    </w:p>
    <w:p w:rsidR="00D928F1" w:rsidRPr="00D928F1" w:rsidRDefault="00D928F1" w:rsidP="00D928F1">
      <w:pPr>
        <w:pStyle w:val="affffc"/>
        <w:ind w:left="420"/>
      </w:pPr>
      <w:r w:rsidRPr="00D928F1">
        <w:t>Case 2:</w:t>
      </w:r>
    </w:p>
    <w:p w:rsidR="00D928F1" w:rsidRPr="00D928F1" w:rsidRDefault="00D928F1" w:rsidP="00D928F1">
      <w:pPr>
        <w:pStyle w:val="affffc"/>
        <w:ind w:left="420"/>
      </w:pPr>
      <w:r w:rsidRPr="00D928F1">
        <w:t>1 4 3 2 5 6</w:t>
      </w:r>
    </w:p>
    <w:p w:rsidR="00D928F1" w:rsidRPr="00D928F1" w:rsidRDefault="00D928F1" w:rsidP="00D928F1">
      <w:pPr>
        <w:pStyle w:val="affffc"/>
        <w:ind w:left="420"/>
      </w:pPr>
      <w:r w:rsidRPr="00D928F1">
        <w:t>1 6 5 2 3 4</w:t>
      </w:r>
    </w:p>
    <w:p w:rsidR="00D928F1" w:rsidRPr="00D928F1" w:rsidRDefault="00D928F1" w:rsidP="00D928F1">
      <w:pPr>
        <w:pStyle w:val="affffc"/>
        <w:ind w:left="420"/>
      </w:pPr>
    </w:p>
    <w:p w:rsidR="00D928F1" w:rsidRPr="00D928F1" w:rsidRDefault="00D928F1" w:rsidP="00D928F1">
      <w:pPr>
        <w:pStyle w:val="affffc"/>
        <w:ind w:left="420"/>
      </w:pPr>
      <w:r w:rsidRPr="00D928F1">
        <w:t>Case 3:</w:t>
      </w:r>
    </w:p>
    <w:p w:rsidR="00D928F1" w:rsidRPr="00D928F1" w:rsidRDefault="00D928F1" w:rsidP="00D928F1">
      <w:pPr>
        <w:pStyle w:val="affffc"/>
        <w:ind w:left="420"/>
      </w:pPr>
      <w:r w:rsidRPr="00D928F1">
        <w:t>1 2 3 4</w:t>
      </w:r>
    </w:p>
    <w:p w:rsidR="00D928F1" w:rsidRPr="00D928F1" w:rsidRDefault="00D928F1" w:rsidP="00D928F1">
      <w:pPr>
        <w:pStyle w:val="affffc"/>
        <w:ind w:left="420"/>
      </w:pPr>
      <w:r w:rsidRPr="00D928F1">
        <w:t>1 4 3 2</w:t>
      </w:r>
    </w:p>
    <w:p w:rsidR="00210421" w:rsidRDefault="00CF7ED0">
      <w:r>
        <w:rPr>
          <w:b/>
        </w:rPr>
        <w:t>解题思路</w:t>
      </w:r>
    </w:p>
    <w:p w:rsidR="00210421" w:rsidRDefault="00CF7ED0">
      <w:pPr>
        <w:ind w:firstLine="420"/>
      </w:pPr>
      <w:r>
        <w:t>本题生成集合的所有子集。程序使用二进制枚举：</w:t>
      </w:r>
      <w:r>
        <w:t>n</w:t>
      </w:r>
      <w:r>
        <w:t>个元素的集合有</w:t>
      </w:r>
      <w:r>
        <w:t>2ⁿ</w:t>
      </w:r>
      <w:r>
        <w:t>个子集，每个子集对应一个</w:t>
      </w:r>
      <w:r>
        <w:t>n</w:t>
      </w:r>
      <w:r>
        <w:t>位二进制数，第</w:t>
      </w:r>
      <w:r>
        <w:t>i</w:t>
      </w:r>
      <w:r>
        <w:t>位为</w:t>
      </w:r>
      <w:r>
        <w:t>1</w:t>
      </w:r>
      <w:r>
        <w:t>表示选中第</w:t>
      </w:r>
      <w:r>
        <w:t>i</w:t>
      </w:r>
      <w:r>
        <w:t>个元素。</w:t>
      </w:r>
    </w:p>
    <w:p w:rsidR="00D928F1" w:rsidRDefault="00D928F1" w:rsidP="009A2F9D">
      <w:pPr>
        <w:pStyle w:val="4"/>
        <w:rPr>
          <w:lang w:eastAsia="zh-CN"/>
        </w:rPr>
      </w:pPr>
      <w:r>
        <w:rPr>
          <w:rFonts w:hint="eastAsia"/>
          <w:lang w:eastAsia="zh-CN"/>
        </w:rPr>
        <w:t>参考代码</w:t>
      </w:r>
      <w:r>
        <w:rPr>
          <w:rFonts w:hint="eastAsia"/>
          <w:lang w:eastAsia="zh-CN"/>
        </w:rPr>
        <w:t>(</w:t>
      </w:r>
      <w:r>
        <w:rPr>
          <w:lang w:eastAsia="zh-CN"/>
        </w:rPr>
        <w:t>C++)</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8200"/>
          <w:sz w:val="18"/>
          <w:szCs w:val="18"/>
          <w:bdr w:val="none" w:sz="0" w:space="0" w:color="auto" w:frame="1"/>
          <w:lang w:eastAsia="zh-CN"/>
        </w:rPr>
        <w:t>//NQ080 </w:t>
      </w:r>
      <w:r w:rsidRPr="00D928F1">
        <w:rPr>
          <w:rFonts w:ascii="Consolas" w:hAnsi="Consolas" w:cs="宋体"/>
          <w:color w:val="008200"/>
          <w:sz w:val="18"/>
          <w:szCs w:val="18"/>
          <w:bdr w:val="none" w:sz="0" w:space="0" w:color="auto" w:frame="1"/>
          <w:lang w:eastAsia="zh-CN"/>
        </w:rPr>
        <w:t>质数环</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&lt;algorithm&gt;</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&lt;cstring&gt;</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&lt;iostream&gt;</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#define For(i, a, b) for (int i = a; i &lt;= b; i++)</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using</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namespace</w:t>
      </w:r>
      <w:r w:rsidRPr="00D928F1">
        <w:rPr>
          <w:rFonts w:ascii="Consolas" w:hAnsi="Consolas" w:cs="宋体"/>
          <w:color w:val="000000"/>
          <w:sz w:val="18"/>
          <w:szCs w:val="18"/>
          <w:bdr w:val="none" w:sz="0" w:space="0" w:color="auto" w:frame="1"/>
          <w:lang w:eastAsia="zh-CN"/>
        </w:rPr>
        <w:t> std;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p[100], used[100];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默认初始化为</w:t>
      </w:r>
      <w:r w:rsidRPr="00D928F1">
        <w:rPr>
          <w:rFonts w:ascii="Consolas" w:hAnsi="Consolas" w:cs="宋体"/>
          <w:color w:val="008200"/>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n, a[100], now;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void</w:t>
      </w:r>
      <w:r w:rsidRPr="00D928F1">
        <w:rPr>
          <w:rFonts w:ascii="Consolas" w:hAnsi="Consolas" w:cs="宋体"/>
          <w:color w:val="000000"/>
          <w:sz w:val="18"/>
          <w:szCs w:val="18"/>
          <w:bdr w:val="none" w:sz="0" w:space="0" w:color="auto" w:frame="1"/>
          <w:lang w:eastAsia="zh-CN"/>
        </w:rPr>
        <w:t> dfs(</w:t>
      </w: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deep) {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结束条件抵达搜索个数</w:t>
      </w:r>
      <w:r w:rsidRPr="00D928F1">
        <w:rPr>
          <w:rFonts w:ascii="Consolas" w:hAnsi="Consolas" w:cs="宋体"/>
          <w:color w:val="008200"/>
          <w:sz w:val="18"/>
          <w:szCs w:val="18"/>
          <w:bdr w:val="none" w:sz="0" w:space="0" w:color="auto" w:frame="1"/>
          <w:lang w:eastAsia="zh-CN"/>
        </w:rPr>
        <w:t>n</w:t>
      </w:r>
      <w:r w:rsidRPr="00D928F1">
        <w:rPr>
          <w:rFonts w:ascii="Consolas" w:hAnsi="Consolas" w:cs="宋体"/>
          <w:color w:val="008200"/>
          <w:sz w:val="18"/>
          <w:szCs w:val="18"/>
          <w:bdr w:val="none" w:sz="0" w:space="0" w:color="auto" w:frame="1"/>
          <w:lang w:eastAsia="zh-CN"/>
        </w:rPr>
        <w:t>，并且头尾元素为质数</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(deep == n + 1 &amp;&amp; p[a[1] + a[n]]) {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1, n) {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a[i]);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 != n) printf(</w:t>
      </w:r>
      <w:r w:rsidRPr="00D928F1">
        <w:rPr>
          <w:rFonts w:ascii="Consolas" w:hAnsi="Consolas" w:cs="宋体"/>
          <w:color w:val="0000FF"/>
          <w:sz w:val="18"/>
          <w:szCs w:val="18"/>
          <w:bdr w:val="none" w:sz="0" w:space="0" w:color="auto" w:frame="1"/>
          <w:lang w:eastAsia="zh-CN"/>
        </w:rPr>
        <w:t>" "</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打印空格</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lastRenderedPageBreak/>
        <w:t>    }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换行</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退出</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2, n) {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深度优先搜索</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(p[i + a[deep - 1]] &amp;&amp; !used[i]) {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a[deep] = i;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dfs(deep + 1);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main() {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打表法判断是否是质数，</w:t>
      </w:r>
      <w:r w:rsidRPr="00D928F1">
        <w:rPr>
          <w:rFonts w:ascii="Consolas" w:hAnsi="Consolas" w:cs="宋体"/>
          <w:color w:val="008200"/>
          <w:sz w:val="18"/>
          <w:szCs w:val="18"/>
          <w:bdr w:val="none" w:sz="0" w:space="0" w:color="auto" w:frame="1"/>
          <w:lang w:eastAsia="zh-CN"/>
        </w:rPr>
        <w:t>N&lt;=20</w:t>
      </w:r>
      <w:r w:rsidRPr="00D928F1">
        <w:rPr>
          <w:rFonts w:ascii="Consolas" w:hAnsi="Consolas" w:cs="宋体"/>
          <w:color w:val="008200"/>
          <w:sz w:val="18"/>
          <w:szCs w:val="18"/>
          <w:bdr w:val="none" w:sz="0" w:space="0" w:color="auto" w:frame="1"/>
          <w:lang w:eastAsia="zh-CN"/>
        </w:rPr>
        <w:t>因此只需要打表到</w:t>
      </w:r>
      <w:r w:rsidRPr="00D928F1">
        <w:rPr>
          <w:rFonts w:ascii="Consolas" w:hAnsi="Consolas" w:cs="宋体"/>
          <w:color w:val="008200"/>
          <w:sz w:val="18"/>
          <w:szCs w:val="18"/>
          <w:bdr w:val="none" w:sz="0" w:space="0" w:color="auto" w:frame="1"/>
          <w:lang w:eastAsia="zh-CN"/>
        </w:rPr>
        <w:t>31</w:t>
      </w:r>
      <w:r w:rsidRPr="00D928F1">
        <w:rPr>
          <w:rFonts w:ascii="Consolas" w:hAnsi="Consolas" w:cs="宋体"/>
          <w:color w:val="008200"/>
          <w:sz w:val="18"/>
          <w:szCs w:val="18"/>
          <w:bdr w:val="none" w:sz="0" w:space="0" w:color="auto" w:frame="1"/>
          <w:lang w:eastAsia="zh-CN"/>
        </w:rPr>
        <w:t>即可。</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p[2] = p[3] = p[5] = p[7] = p[11] = p[13] =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p[17] = p[19] = p[23] = p[29] = p[31] =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每日打表心情好</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while</w:t>
      </w:r>
      <w:r w:rsidRPr="00D928F1">
        <w:rPr>
          <w:rFonts w:ascii="Consolas" w:hAnsi="Consolas" w:cs="宋体"/>
          <w:color w:val="000000"/>
          <w:sz w:val="18"/>
          <w:szCs w:val="18"/>
          <w:bdr w:val="none" w:sz="0" w:space="0" w:color="auto" w:frame="1"/>
          <w:lang w:eastAsia="zh-CN"/>
        </w:rPr>
        <w:t> (~scanf(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&amp;n)) {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a[1] = 1;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质数环首项为</w:t>
      </w:r>
      <w:r w:rsidRPr="00D928F1">
        <w:rPr>
          <w:rFonts w:ascii="Consolas" w:hAnsi="Consolas" w:cs="宋体"/>
          <w:color w:val="008200"/>
          <w:sz w:val="18"/>
          <w:szCs w:val="18"/>
          <w:bdr w:val="none" w:sz="0" w:space="0" w:color="auto" w:frame="1"/>
          <w:lang w:eastAsia="zh-CN"/>
        </w:rPr>
        <w:t>1</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(isf)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"Case %d:\n"</w:t>
      </w:r>
      <w:r w:rsidRPr="00D928F1">
        <w:rPr>
          <w:rFonts w:ascii="Consolas" w:hAnsi="Consolas" w:cs="宋体"/>
          <w:color w:val="000000"/>
          <w:sz w:val="18"/>
          <w:szCs w:val="18"/>
          <w:bdr w:val="none" w:sz="0" w:space="0" w:color="auto" w:frame="1"/>
          <w:lang w:eastAsia="zh-CN"/>
        </w:rPr>
        <w:t>, ++now);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memset(used,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sizeof</w:t>
      </w:r>
      <w:r w:rsidRPr="00D928F1">
        <w:rPr>
          <w:rFonts w:ascii="Consolas" w:hAnsi="Consolas" w:cs="宋体"/>
          <w:color w:val="000000"/>
          <w:sz w:val="18"/>
          <w:szCs w:val="18"/>
          <w:bdr w:val="none" w:sz="0" w:space="0" w:color="auto" w:frame="1"/>
          <w:lang w:eastAsia="zh-CN"/>
        </w:rPr>
        <w:t>(used));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dfs(2);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从第</w:t>
      </w:r>
      <w:r w:rsidRPr="00D928F1">
        <w:rPr>
          <w:rFonts w:ascii="Consolas" w:hAnsi="Consolas" w:cs="宋体"/>
          <w:color w:val="008200"/>
          <w:sz w:val="18"/>
          <w:szCs w:val="18"/>
          <w:bdr w:val="none" w:sz="0" w:space="0" w:color="auto" w:frame="1"/>
          <w:lang w:eastAsia="zh-CN"/>
        </w:rPr>
        <w:t>2</w:t>
      </w:r>
      <w:r w:rsidRPr="00D928F1">
        <w:rPr>
          <w:rFonts w:ascii="Consolas" w:hAnsi="Consolas" w:cs="宋体"/>
          <w:color w:val="008200"/>
          <w:sz w:val="18"/>
          <w:szCs w:val="18"/>
          <w:bdr w:val="none" w:sz="0" w:space="0" w:color="auto" w:frame="1"/>
          <w:lang w:eastAsia="zh-CN"/>
        </w:rPr>
        <w:t>项开始深搜</w:t>
      </w:r>
      <w:r w:rsidRPr="00D928F1">
        <w:rPr>
          <w:rFonts w:ascii="Consolas" w:hAnsi="Consolas" w:cs="宋体"/>
          <w:color w:val="000000"/>
          <w:sz w:val="18"/>
          <w:szCs w:val="18"/>
          <w:bdr w:val="none" w:sz="0" w:space="0" w:color="auto" w:frame="1"/>
          <w:lang w:eastAsia="zh-CN"/>
        </w:rPr>
        <w:t>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0;  </w:t>
      </w:r>
    </w:p>
    <w:p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rsidR="00DC793B" w:rsidRPr="00B14102" w:rsidRDefault="00DC793B" w:rsidP="00CB3E46">
      <w:pPr>
        <w:pStyle w:val="2"/>
        <w:spacing w:before="315"/>
      </w:pPr>
      <w:bookmarkStart w:id="89" w:name="_Toc53734000"/>
      <w:r w:rsidRPr="0061514E">
        <w:rPr>
          <w:rFonts w:hint="eastAsia"/>
          <w:lang w:eastAsia="zh-CN"/>
        </w:rPr>
        <w:t>试除法求约数</w:t>
      </w:r>
      <w:r w:rsidRPr="005C5A2F">
        <w:rPr>
          <w:vertAlign w:val="superscript"/>
        </w:rPr>
        <w:t>NQ0</w:t>
      </w:r>
      <w:r>
        <w:rPr>
          <w:vertAlign w:val="superscript"/>
        </w:rPr>
        <w:t>81</w:t>
      </w:r>
      <w:bookmarkEnd w:id="89"/>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看着越来越有悟性的小鲁，小华心里美滋滋。</w:t>
      </w:r>
    </w:p>
    <w:p w:rsidR="00DC793B" w:rsidRPr="0061514E" w:rsidRDefault="00DC793B" w:rsidP="00DC793B">
      <w:pPr>
        <w:pStyle w:val="affffb"/>
        <w:ind w:firstLine="420"/>
      </w:pPr>
      <w:r>
        <w:rPr>
          <w:rFonts w:hint="eastAsia"/>
        </w:rPr>
        <w:t>他没想到一个愤世嫉俗的文人可以变成如此谦卑好学的编程爱好者。</w:t>
      </w:r>
    </w:p>
    <w:p w:rsidR="00DC793B" w:rsidRPr="0061514E" w:rsidRDefault="00DC793B" w:rsidP="00DC793B">
      <w:pPr>
        <w:pStyle w:val="affffb"/>
        <w:ind w:firstLine="420"/>
      </w:pPr>
      <w:r>
        <w:rPr>
          <w:rFonts w:hint="eastAsia"/>
        </w:rPr>
        <w:t>他忍不住，又给小鲁出了一道数论题：</w:t>
      </w:r>
    </w:p>
    <w:p w:rsidR="00DC793B" w:rsidRPr="0061514E" w:rsidRDefault="00DC793B" w:rsidP="00DC793B">
      <w:pPr>
        <w:pStyle w:val="affffb"/>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rsidR="00DC793B" w:rsidRPr="0061514E" w:rsidRDefault="00DC793B" w:rsidP="00DC793B">
      <w:pPr>
        <w:pStyle w:val="affffb"/>
        <w:ind w:firstLine="420"/>
      </w:pPr>
      <w:r>
        <w:rPr>
          <w:rFonts w:hint="eastAsia"/>
        </w:rPr>
        <w:t>数据范围</w:t>
      </w:r>
    </w:p>
    <w:p w:rsidR="00DC793B" w:rsidRDefault="00DC793B" w:rsidP="00DC793B">
      <w:pPr>
        <w:pStyle w:val="affffb"/>
        <w:ind w:firstLine="420"/>
      </w:pPr>
      <w:r>
        <w:rPr>
          <w:rFonts w:hint="eastAsia"/>
        </w:rPr>
        <w:lastRenderedPageBreak/>
        <w:t>1</w:t>
      </w:r>
      <w:r>
        <w:rPr>
          <w:rFonts w:hint="eastAsia"/>
        </w:rPr>
        <w:t>≤</w:t>
      </w:r>
      <w:r>
        <w:rPr>
          <w:rFonts w:hint="eastAsia"/>
        </w:rPr>
        <w:t>n</w:t>
      </w:r>
      <w:r>
        <w:rPr>
          <w:rFonts w:hint="eastAsia"/>
        </w:rPr>
        <w:t>≤</w:t>
      </w:r>
      <w:r>
        <w:rPr>
          <w:rFonts w:hint="eastAsia"/>
        </w:rPr>
        <w:t>1000</w:t>
      </w:r>
    </w:p>
    <w:p w:rsidR="00DC793B" w:rsidRDefault="00DC793B" w:rsidP="00DC793B">
      <w:pPr>
        <w:pStyle w:val="affffb"/>
        <w:ind w:firstLine="420"/>
      </w:pPr>
      <w:r>
        <w:t>2</w:t>
      </w:r>
      <w:r>
        <w:rPr>
          <w:rFonts w:hint="eastAsia"/>
        </w:rPr>
        <w:t>≤</w:t>
      </w:r>
      <w:r>
        <w:t>a</w:t>
      </w:r>
      <w:r>
        <w:rPr>
          <w:rFonts w:hint="eastAsia"/>
        </w:rPr>
        <w:t>≤</w:t>
      </w:r>
      <w:r>
        <w:t>2</w:t>
      </w:r>
      <w:r>
        <w:rPr>
          <w:rFonts w:ascii="Cambria Math" w:hAnsi="Cambria Math" w:cs="Cambria Math"/>
        </w:rPr>
        <w:t>∗</w:t>
      </w:r>
      <w:r>
        <w:t>10^9</w:t>
      </w:r>
    </w:p>
    <w:p w:rsidR="00DC793B" w:rsidRDefault="00DC793B" w:rsidP="009A2F9D">
      <w:pPr>
        <w:pStyle w:val="4"/>
        <w:rPr>
          <w:lang w:eastAsia="zh-CN"/>
        </w:rPr>
      </w:pPr>
      <w:r w:rsidRPr="00B14102">
        <w:rPr>
          <w:lang w:eastAsia="zh-CN"/>
        </w:rPr>
        <w:t>输入</w:t>
      </w:r>
    </w:p>
    <w:p w:rsidR="00DC793B" w:rsidRDefault="00DC793B" w:rsidP="00DC793B">
      <w:pPr>
        <w:pStyle w:val="affffb"/>
        <w:ind w:firstLine="420"/>
      </w:pPr>
      <w:r>
        <w:rPr>
          <w:rFonts w:hint="eastAsia"/>
        </w:rPr>
        <w:t>第一行包含整数</w:t>
      </w:r>
      <w:r>
        <w:rPr>
          <w:rFonts w:hint="eastAsia"/>
        </w:rPr>
        <w:t>n</w:t>
      </w:r>
      <w:r>
        <w:rPr>
          <w:rFonts w:hint="eastAsia"/>
        </w:rPr>
        <w:t>。</w:t>
      </w:r>
    </w:p>
    <w:p w:rsidR="00DC793B" w:rsidRPr="009357A0" w:rsidRDefault="00DC793B" w:rsidP="00DC793B">
      <w:pPr>
        <w:pStyle w:val="affffb"/>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rsidR="00DC793B" w:rsidRPr="00B14102" w:rsidRDefault="00DC793B" w:rsidP="009A2F9D">
      <w:pPr>
        <w:pStyle w:val="4"/>
        <w:rPr>
          <w:lang w:eastAsia="zh-CN"/>
        </w:rPr>
      </w:pPr>
      <w:r>
        <w:rPr>
          <w:lang w:eastAsia="zh-CN"/>
        </w:rPr>
        <w:t>输入样例</w:t>
      </w:r>
    </w:p>
    <w:p w:rsidR="00DC793B" w:rsidRDefault="00DC793B" w:rsidP="00DC793B">
      <w:pPr>
        <w:pStyle w:val="affffc"/>
        <w:ind w:left="420"/>
      </w:pPr>
      <w:r>
        <w:t>77439</w:t>
      </w:r>
    </w:p>
    <w:p w:rsidR="00DC793B" w:rsidRDefault="00DC793B" w:rsidP="00DC793B">
      <w:pPr>
        <w:pStyle w:val="affffc"/>
        <w:ind w:left="420"/>
      </w:pPr>
      <w:r>
        <w:t>8650</w:t>
      </w:r>
    </w:p>
    <w:p w:rsidR="00DC793B" w:rsidRDefault="00DC793B" w:rsidP="00DC793B">
      <w:pPr>
        <w:pStyle w:val="affffc"/>
        <w:ind w:left="420"/>
      </w:pPr>
      <w:r>
        <w:t>7790</w:t>
      </w:r>
    </w:p>
    <w:p w:rsidR="00DC793B" w:rsidRDefault="00DC793B" w:rsidP="00DC793B">
      <w:pPr>
        <w:pStyle w:val="affffc"/>
        <w:ind w:left="420"/>
      </w:pPr>
      <w:r>
        <w:t>8734</w:t>
      </w:r>
    </w:p>
    <w:p w:rsidR="00DC793B" w:rsidRDefault="00DC793B" w:rsidP="00DC793B">
      <w:pPr>
        <w:pStyle w:val="affffc"/>
        <w:ind w:left="420"/>
      </w:pPr>
      <w:r>
        <w:t>3660</w:t>
      </w:r>
    </w:p>
    <w:p w:rsidR="00DC793B" w:rsidRDefault="00DC793B" w:rsidP="00DC793B">
      <w:pPr>
        <w:pStyle w:val="affffc"/>
        <w:ind w:left="420"/>
      </w:pPr>
      <w:r>
        <w:t>5375</w:t>
      </w:r>
    </w:p>
    <w:p w:rsidR="00DC793B" w:rsidRPr="00B14102" w:rsidRDefault="00DC793B" w:rsidP="00DC793B">
      <w:pPr>
        <w:pStyle w:val="affffc"/>
        <w:ind w:left="420"/>
      </w:pPr>
      <w:r>
        <w:t>8167</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t xml:space="preserve">1 43 173 7439 </w:t>
      </w:r>
    </w:p>
    <w:p w:rsidR="00DC793B" w:rsidRDefault="00DC793B" w:rsidP="00DC793B">
      <w:pPr>
        <w:pStyle w:val="affffc"/>
        <w:ind w:left="420"/>
      </w:pPr>
      <w:r>
        <w:t xml:space="preserve">1 2 5 10 25 50 173 346 865 1730 4325 8650 </w:t>
      </w:r>
    </w:p>
    <w:p w:rsidR="00DC793B" w:rsidRDefault="00DC793B" w:rsidP="00DC793B">
      <w:pPr>
        <w:pStyle w:val="affffc"/>
        <w:ind w:left="420"/>
      </w:pPr>
      <w:r>
        <w:t xml:space="preserve">1 2 5 10 19 38 41 82 95 190 205 410 779 1558 3895 7790 </w:t>
      </w:r>
    </w:p>
    <w:p w:rsidR="00DC793B" w:rsidRDefault="00DC793B" w:rsidP="00DC793B">
      <w:pPr>
        <w:pStyle w:val="affffc"/>
        <w:ind w:left="420"/>
      </w:pPr>
      <w:r>
        <w:t xml:space="preserve">1 2 11 22 397 794 4367 8734 </w:t>
      </w:r>
    </w:p>
    <w:p w:rsidR="00DC793B" w:rsidRDefault="00DC793B" w:rsidP="00DC793B">
      <w:pPr>
        <w:pStyle w:val="affffc"/>
        <w:ind w:left="420"/>
      </w:pPr>
      <w:r>
        <w:t xml:space="preserve">1 2 3 4 5 6 10 12 15 20 30 60 61 122 183 244 305 366 610 732 915 1220 1830 3660 </w:t>
      </w:r>
    </w:p>
    <w:p w:rsidR="00DC793B" w:rsidRDefault="00DC793B" w:rsidP="00DC793B">
      <w:pPr>
        <w:pStyle w:val="affffc"/>
        <w:ind w:left="420"/>
      </w:pPr>
      <w:r>
        <w:t xml:space="preserve">1 5 25 43 125 215 1075 5375 </w:t>
      </w:r>
    </w:p>
    <w:p w:rsidR="00DC793B" w:rsidRDefault="00DC793B" w:rsidP="00DC793B">
      <w:pPr>
        <w:pStyle w:val="affffc"/>
        <w:ind w:left="420"/>
      </w:pPr>
      <w:r>
        <w:t>1 8167</w:t>
      </w:r>
    </w:p>
    <w:p w:rsidR="00210421" w:rsidRDefault="00CF7ED0">
      <w:r>
        <w:rPr>
          <w:b/>
        </w:rPr>
        <w:t>解题思路</w:t>
      </w:r>
    </w:p>
    <w:p w:rsidR="00210421" w:rsidRDefault="00CF7ED0">
      <w:pPr>
        <w:ind w:firstLine="420"/>
      </w:pPr>
      <w:r>
        <w:t>本题求解八皇后问题。程序使用回溯法：逐行放置皇后，每行尝试每一列，检查是否与已放置皇后冲突（同列或</w:t>
      </w:r>
      <w:r>
        <w:t>同对角线）。用数组记录每行皇后的列位置。</w:t>
      </w:r>
    </w:p>
    <w:p w:rsidR="00DC793B" w:rsidRDefault="00DC793B" w:rsidP="009A2F9D">
      <w:pPr>
        <w:pStyle w:val="4"/>
        <w:rPr>
          <w:lang w:eastAsia="zh-CN"/>
        </w:rPr>
      </w:pPr>
      <w:r>
        <w:t>参考代码</w:t>
      </w:r>
      <w:r>
        <w:t>(C++)</w:t>
      </w:r>
    </w:p>
    <w:p w:rsidR="00DC793B"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lastRenderedPageBreak/>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endl;  </w:t>
      </w:r>
    </w:p>
    <w:p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0" w:name="_Toc53734001"/>
      <w:r w:rsidRPr="0061514E">
        <w:rPr>
          <w:rFonts w:hint="eastAsia"/>
          <w:lang w:eastAsia="zh-CN"/>
        </w:rPr>
        <w:t>试除法分解质因数</w:t>
      </w:r>
      <w:r w:rsidRPr="005C5A2F">
        <w:rPr>
          <w:vertAlign w:val="superscript"/>
        </w:rPr>
        <w:t>NQ0</w:t>
      </w:r>
      <w:r>
        <w:rPr>
          <w:vertAlign w:val="superscript"/>
        </w:rPr>
        <w:t>82</w:t>
      </w:r>
      <w:bookmarkEnd w:id="90"/>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看着小鲁渐入佳境，小华心里乐呵呵。</w:t>
      </w:r>
    </w:p>
    <w:p w:rsidR="00DC793B" w:rsidRPr="0061514E" w:rsidRDefault="00DC793B" w:rsidP="00DC793B">
      <w:pPr>
        <w:pStyle w:val="affffb"/>
        <w:ind w:firstLine="420"/>
      </w:pPr>
      <w:r>
        <w:rPr>
          <w:rFonts w:hint="eastAsia"/>
        </w:rPr>
        <w:t>他灵机一动，再给小鲁出了一道数论题，帮助他巩固试除法：</w:t>
      </w:r>
    </w:p>
    <w:p w:rsidR="00DC793B" w:rsidRPr="0061514E" w:rsidRDefault="00DC793B" w:rsidP="00DC793B">
      <w:pPr>
        <w:pStyle w:val="affffb"/>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p>
    <w:p w:rsidR="00DC793B" w:rsidRDefault="00DC793B" w:rsidP="00DC793B">
      <w:pPr>
        <w:pStyle w:val="affffb"/>
        <w:ind w:firstLine="420"/>
      </w:pPr>
      <w:r>
        <w:rPr>
          <w:rFonts w:hint="eastAsia"/>
        </w:rPr>
        <w:t>数据范围：</w:t>
      </w:r>
    </w:p>
    <w:p w:rsidR="00DC793B" w:rsidRDefault="00DC793B" w:rsidP="00DC793B">
      <w:pPr>
        <w:pStyle w:val="affffb"/>
        <w:ind w:firstLine="420"/>
      </w:pPr>
      <w:r>
        <w:t>1&lt;= n &lt;=1000</w:t>
      </w:r>
    </w:p>
    <w:p w:rsidR="00DC793B" w:rsidRDefault="00DC793B" w:rsidP="00DC793B">
      <w:pPr>
        <w:pStyle w:val="affffb"/>
        <w:ind w:firstLine="420"/>
      </w:pPr>
      <w:r>
        <w:t>1&lt;=a&lt;=2*10^9</w:t>
      </w:r>
    </w:p>
    <w:p w:rsidR="00DC793B" w:rsidRDefault="00DC793B" w:rsidP="009A2F9D">
      <w:pPr>
        <w:pStyle w:val="4"/>
        <w:rPr>
          <w:lang w:eastAsia="zh-CN"/>
        </w:rPr>
      </w:pPr>
      <w:r w:rsidRPr="00B14102">
        <w:rPr>
          <w:lang w:eastAsia="zh-CN"/>
        </w:rPr>
        <w:lastRenderedPageBreak/>
        <w:t>输入</w:t>
      </w:r>
    </w:p>
    <w:p w:rsidR="00DC793B" w:rsidRDefault="00DC793B" w:rsidP="00DC793B">
      <w:pPr>
        <w:pStyle w:val="affffb"/>
        <w:ind w:firstLine="420"/>
      </w:pPr>
      <w:r>
        <w:rPr>
          <w:rFonts w:hint="eastAsia"/>
        </w:rPr>
        <w:t>第一行包含整数</w:t>
      </w:r>
      <w:r>
        <w:rPr>
          <w:rFonts w:hint="eastAsia"/>
        </w:rPr>
        <w:t>n</w:t>
      </w:r>
      <w:r>
        <w:rPr>
          <w:rFonts w:hint="eastAsia"/>
        </w:rPr>
        <w:t>。</w:t>
      </w:r>
    </w:p>
    <w:p w:rsidR="00DC793B" w:rsidRPr="009357A0" w:rsidRDefault="00DC793B" w:rsidP="00DC793B">
      <w:pPr>
        <w:pStyle w:val="affffb"/>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rsidR="00DC793B" w:rsidRPr="00B14102" w:rsidRDefault="00DC793B" w:rsidP="009A2F9D">
      <w:pPr>
        <w:pStyle w:val="4"/>
        <w:rPr>
          <w:lang w:eastAsia="zh-CN"/>
        </w:rPr>
      </w:pPr>
      <w:r w:rsidRPr="00B14102">
        <w:rPr>
          <w:lang w:eastAsia="zh-CN"/>
        </w:rPr>
        <w:t>输出</w:t>
      </w:r>
    </w:p>
    <w:p w:rsidR="00DC793B" w:rsidRDefault="00DC793B" w:rsidP="00DC793B">
      <w:pPr>
        <w:pStyle w:val="affffb"/>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rsidR="00DC793B" w:rsidRPr="00B14102" w:rsidRDefault="00DC793B" w:rsidP="00DC793B">
      <w:pPr>
        <w:pStyle w:val="affffb"/>
        <w:ind w:firstLine="420"/>
      </w:pPr>
      <w:r>
        <w:rPr>
          <w:rFonts w:hint="eastAsia"/>
        </w:rPr>
        <w:t>每个正整数的质因数全部输出完毕后，输出一个空行。</w:t>
      </w:r>
    </w:p>
    <w:p w:rsidR="00DC793B" w:rsidRPr="00B14102" w:rsidRDefault="00DC793B" w:rsidP="009A2F9D">
      <w:pPr>
        <w:pStyle w:val="4"/>
        <w:rPr>
          <w:lang w:eastAsia="zh-CN"/>
        </w:rPr>
      </w:pPr>
      <w:r>
        <w:rPr>
          <w:lang w:eastAsia="zh-CN"/>
        </w:rPr>
        <w:t>输入样例</w:t>
      </w:r>
    </w:p>
    <w:p w:rsidR="00DC793B" w:rsidRDefault="00DC793B" w:rsidP="00DC793B">
      <w:pPr>
        <w:pStyle w:val="affffc"/>
        <w:ind w:left="420"/>
      </w:pPr>
      <w:r>
        <w:t>4</w:t>
      </w:r>
    </w:p>
    <w:p w:rsidR="00DC793B" w:rsidRDefault="00DC793B" w:rsidP="00DC793B">
      <w:pPr>
        <w:pStyle w:val="affffc"/>
        <w:ind w:left="420"/>
      </w:pPr>
      <w:r>
        <w:t>3073</w:t>
      </w:r>
    </w:p>
    <w:p w:rsidR="00DC793B" w:rsidRDefault="00DC793B" w:rsidP="00DC793B">
      <w:pPr>
        <w:pStyle w:val="affffc"/>
        <w:ind w:left="420"/>
      </w:pPr>
      <w:r>
        <w:t>5620</w:t>
      </w:r>
    </w:p>
    <w:p w:rsidR="00DC793B" w:rsidRDefault="00DC793B" w:rsidP="00DC793B">
      <w:pPr>
        <w:pStyle w:val="affffc"/>
        <w:ind w:left="420"/>
      </w:pPr>
      <w:r>
        <w:t>2060</w:t>
      </w:r>
    </w:p>
    <w:p w:rsidR="00DC793B" w:rsidRPr="00B14102" w:rsidRDefault="00DC793B" w:rsidP="00DC793B">
      <w:pPr>
        <w:pStyle w:val="affffc"/>
        <w:ind w:left="420"/>
      </w:pPr>
      <w:r>
        <w:t>4611</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t>7 1</w:t>
      </w:r>
    </w:p>
    <w:p w:rsidR="00DC793B" w:rsidRDefault="00DC793B" w:rsidP="00DC793B">
      <w:pPr>
        <w:pStyle w:val="affffc"/>
        <w:ind w:left="420"/>
      </w:pPr>
      <w:r>
        <w:t>439 1</w:t>
      </w:r>
    </w:p>
    <w:p w:rsidR="00DC793B" w:rsidRPr="0061514E" w:rsidRDefault="00DC793B" w:rsidP="00DC793B">
      <w:pPr>
        <w:pStyle w:val="affffc"/>
        <w:ind w:left="420"/>
        <w:rPr>
          <w:rFonts w:eastAsiaTheme="minorEastAsia"/>
        </w:rPr>
      </w:pPr>
    </w:p>
    <w:p w:rsidR="00DC793B" w:rsidRDefault="00DC793B" w:rsidP="00DC793B">
      <w:pPr>
        <w:pStyle w:val="affffc"/>
        <w:ind w:left="420"/>
      </w:pPr>
      <w:r>
        <w:t>2 2</w:t>
      </w:r>
    </w:p>
    <w:p w:rsidR="00DC793B" w:rsidRDefault="00DC793B" w:rsidP="00DC793B">
      <w:pPr>
        <w:pStyle w:val="affffc"/>
        <w:ind w:left="420"/>
      </w:pPr>
      <w:r>
        <w:t>5 1</w:t>
      </w:r>
    </w:p>
    <w:p w:rsidR="00DC793B" w:rsidRDefault="00DC793B" w:rsidP="00DC793B">
      <w:pPr>
        <w:pStyle w:val="affffc"/>
        <w:ind w:left="420"/>
      </w:pPr>
      <w:r>
        <w:t>281 1</w:t>
      </w:r>
    </w:p>
    <w:p w:rsidR="00DC793B" w:rsidRDefault="00DC793B" w:rsidP="00DC793B">
      <w:pPr>
        <w:pStyle w:val="affffc"/>
        <w:ind w:left="420"/>
      </w:pPr>
    </w:p>
    <w:p w:rsidR="00DC793B" w:rsidRDefault="00DC793B" w:rsidP="00DC793B">
      <w:pPr>
        <w:pStyle w:val="affffc"/>
        <w:ind w:left="420"/>
      </w:pPr>
      <w:r>
        <w:t>2 2</w:t>
      </w:r>
    </w:p>
    <w:p w:rsidR="00DC793B" w:rsidRDefault="00DC793B" w:rsidP="00DC793B">
      <w:pPr>
        <w:pStyle w:val="affffc"/>
        <w:ind w:left="420"/>
      </w:pPr>
      <w:r>
        <w:t>5 1</w:t>
      </w:r>
    </w:p>
    <w:p w:rsidR="00DC793B" w:rsidRDefault="00DC793B" w:rsidP="00DC793B">
      <w:pPr>
        <w:pStyle w:val="affffc"/>
        <w:ind w:left="420"/>
      </w:pPr>
      <w:r>
        <w:t>103 1</w:t>
      </w:r>
    </w:p>
    <w:p w:rsidR="00DC793B" w:rsidRDefault="00DC793B" w:rsidP="00DC793B">
      <w:pPr>
        <w:pStyle w:val="affffc"/>
        <w:ind w:left="420"/>
      </w:pPr>
    </w:p>
    <w:p w:rsidR="00DC793B" w:rsidRDefault="00DC793B" w:rsidP="00DC793B">
      <w:pPr>
        <w:pStyle w:val="affffc"/>
        <w:ind w:left="420"/>
      </w:pPr>
      <w:r>
        <w:t>3 1</w:t>
      </w:r>
    </w:p>
    <w:p w:rsidR="00DC793B" w:rsidRDefault="00DC793B" w:rsidP="00DC793B">
      <w:pPr>
        <w:pStyle w:val="affffc"/>
        <w:ind w:left="420"/>
      </w:pPr>
      <w:r>
        <w:t>29 1</w:t>
      </w:r>
    </w:p>
    <w:p w:rsidR="00DC793B" w:rsidRDefault="00DC793B" w:rsidP="00DC793B">
      <w:pPr>
        <w:pStyle w:val="affffc"/>
        <w:ind w:left="420"/>
      </w:pPr>
      <w:r>
        <w:t>53 1</w:t>
      </w:r>
    </w:p>
    <w:p w:rsidR="00210421" w:rsidRDefault="00CF7ED0">
      <w:r>
        <w:rPr>
          <w:b/>
        </w:rPr>
        <w:t>解题思路</w:t>
      </w:r>
    </w:p>
    <w:p w:rsidR="00210421" w:rsidRDefault="00CF7ED0">
      <w:pPr>
        <w:ind w:firstLine="420"/>
      </w:pPr>
      <w:r>
        <w:t>本题求解迷宫路径。程序使用</w:t>
      </w:r>
      <w:r>
        <w:t>BFS</w:t>
      </w:r>
      <w:r>
        <w:t>搜索：从起点开始，标记已访问，尝试四个方向移动，到达终点时输出最短路径长度。</w:t>
      </w:r>
    </w:p>
    <w:p w:rsidR="00DC793B" w:rsidRDefault="00DC793B" w:rsidP="009A2F9D">
      <w:pPr>
        <w:pStyle w:val="4"/>
        <w:rPr>
          <w:lang w:eastAsia="zh-CN"/>
        </w:rPr>
      </w:pPr>
      <w:r>
        <w:t>参考代码</w:t>
      </w:r>
      <w:r>
        <w:t>(C++)</w:t>
      </w:r>
    </w:p>
    <w:p w:rsidR="00DC793B"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lastRenderedPageBreak/>
        <w:t>#include &lt;algorithm&gt;</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  </w:t>
      </w:r>
    </w:p>
    <w:p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1" w:name="_Toc53734002"/>
      <w:r w:rsidRPr="0061514E">
        <w:rPr>
          <w:rFonts w:hint="eastAsia"/>
          <w:lang w:eastAsia="zh-CN"/>
        </w:rPr>
        <w:t>求最长公共子列长度</w:t>
      </w:r>
      <w:r w:rsidRPr="005C5A2F">
        <w:rPr>
          <w:vertAlign w:val="superscript"/>
        </w:rPr>
        <w:t>NQ0</w:t>
      </w:r>
      <w:r>
        <w:rPr>
          <w:vertAlign w:val="superscript"/>
        </w:rPr>
        <w:t>83</w:t>
      </w:r>
      <w:bookmarkEnd w:id="91"/>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终于回到自己热爱的文字领域了，小鲁很开心的在网上找寻文字处理的难题。</w:t>
      </w:r>
    </w:p>
    <w:p w:rsidR="00DC793B" w:rsidRPr="0061514E" w:rsidRDefault="00DC793B" w:rsidP="00DC793B">
      <w:pPr>
        <w:pStyle w:val="affffb"/>
        <w:ind w:firstLine="420"/>
      </w:pPr>
      <w:r>
        <w:rPr>
          <w:rFonts w:hint="eastAsia"/>
        </w:rPr>
        <w:t>对于好学的小鲁，经典题是一定要过的：</w:t>
      </w:r>
    </w:p>
    <w:p w:rsidR="00DC793B" w:rsidRPr="0061514E" w:rsidRDefault="00DC793B" w:rsidP="00DC793B">
      <w:pPr>
        <w:pStyle w:val="affffb"/>
        <w:ind w:firstLine="420"/>
      </w:pPr>
      <w:r>
        <w:rPr>
          <w:rFonts w:hint="eastAsia"/>
        </w:rPr>
        <w:t>给出两个字符串，求出这样的一个</w:t>
      </w:r>
      <w:r w:rsidRPr="0061514E">
        <w:rPr>
          <w:rFonts w:hint="eastAsia"/>
          <w:b/>
        </w:rPr>
        <w:t>最长的公共子序列的长度</w:t>
      </w:r>
      <w:r>
        <w:rPr>
          <w:rFonts w:hint="eastAsia"/>
        </w:rPr>
        <w:t>：</w:t>
      </w:r>
    </w:p>
    <w:p w:rsidR="00DC793B" w:rsidRPr="0061514E" w:rsidRDefault="00DC793B" w:rsidP="00DC793B">
      <w:pPr>
        <w:pStyle w:val="affffb"/>
        <w:ind w:firstLine="420"/>
      </w:pPr>
      <w:r>
        <w:rPr>
          <w:rFonts w:hint="eastAsia"/>
        </w:rPr>
        <w:t>子序列中的每个字符都能在两个原串中找到，而且每个字符的先后顺序和原串中的先后顺序一致。</w:t>
      </w:r>
    </w:p>
    <w:p w:rsidR="00DC793B" w:rsidRDefault="00DC793B" w:rsidP="00DC793B">
      <w:pPr>
        <w:pStyle w:val="affffb"/>
        <w:ind w:firstLine="420"/>
      </w:pPr>
      <w:r>
        <w:rPr>
          <w:rFonts w:hint="eastAsia"/>
        </w:rPr>
        <w:t>数据范围</w:t>
      </w:r>
    </w:p>
    <w:p w:rsidR="00DC793B" w:rsidRDefault="00DC793B" w:rsidP="00DC793B">
      <w:pPr>
        <w:pStyle w:val="affffb"/>
        <w:ind w:firstLine="420"/>
      </w:pPr>
      <w:r>
        <w:rPr>
          <w:rFonts w:hint="eastAsia"/>
        </w:rPr>
        <w:lastRenderedPageBreak/>
        <w:t>1</w:t>
      </w:r>
      <w:r>
        <w:rPr>
          <w:rFonts w:hint="eastAsia"/>
        </w:rPr>
        <w:t>≤</w:t>
      </w:r>
      <w:r>
        <w:rPr>
          <w:rFonts w:hint="eastAsia"/>
        </w:rPr>
        <w:t>N</w:t>
      </w:r>
      <w:r>
        <w:rPr>
          <w:rFonts w:hint="eastAsia"/>
        </w:rPr>
        <w:t>≤</w:t>
      </w:r>
      <w:r>
        <w:rPr>
          <w:rFonts w:hint="eastAsia"/>
        </w:rPr>
        <w:t>1000</w:t>
      </w:r>
    </w:p>
    <w:p w:rsidR="00DC793B" w:rsidRDefault="00DC793B" w:rsidP="009A2F9D">
      <w:pPr>
        <w:pStyle w:val="4"/>
        <w:rPr>
          <w:lang w:eastAsia="zh-CN"/>
        </w:rPr>
      </w:pPr>
      <w:r w:rsidRPr="00B14102">
        <w:rPr>
          <w:lang w:eastAsia="zh-CN"/>
        </w:rPr>
        <w:t>输入</w:t>
      </w:r>
    </w:p>
    <w:p w:rsidR="00DC793B" w:rsidRPr="009357A0" w:rsidRDefault="00DC793B" w:rsidP="00DC793B">
      <w:pPr>
        <w:pStyle w:val="affffb"/>
        <w:ind w:firstLine="420"/>
      </w:pPr>
      <w:r w:rsidRPr="0061514E">
        <w:rPr>
          <w:rFonts w:hint="eastAsia"/>
        </w:rPr>
        <w:t>输入若干行数据，每行有两个字符串，用空格隔开。</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Pr>
          <w:rFonts w:hint="eastAsia"/>
        </w:rPr>
        <w:t>对</w:t>
      </w:r>
      <w:r w:rsidRPr="0061514E">
        <w:rPr>
          <w:rFonts w:hint="eastAsia"/>
        </w:rPr>
        <w:t>逐行输出每行数据的最大公共子序列的长度。</w:t>
      </w:r>
    </w:p>
    <w:p w:rsidR="00DC793B" w:rsidRPr="00B14102" w:rsidRDefault="00DC793B" w:rsidP="009A2F9D">
      <w:pPr>
        <w:pStyle w:val="4"/>
        <w:rPr>
          <w:lang w:eastAsia="zh-CN"/>
        </w:rPr>
      </w:pPr>
      <w:r>
        <w:rPr>
          <w:lang w:eastAsia="zh-CN"/>
        </w:rPr>
        <w:t>输入样例</w:t>
      </w:r>
    </w:p>
    <w:p w:rsidR="00DC793B" w:rsidRDefault="00DC793B" w:rsidP="00DC793B">
      <w:pPr>
        <w:pStyle w:val="affffc"/>
        <w:ind w:left="420"/>
      </w:pPr>
      <w:r>
        <w:t>abcfbc         abfcab</w:t>
      </w:r>
    </w:p>
    <w:p w:rsidR="00DC793B" w:rsidRDefault="00DC793B" w:rsidP="00DC793B">
      <w:pPr>
        <w:pStyle w:val="affffc"/>
        <w:ind w:left="420"/>
      </w:pPr>
      <w:r>
        <w:t xml:space="preserve">programming    contest </w:t>
      </w:r>
    </w:p>
    <w:p w:rsidR="00DC793B" w:rsidRPr="00B14102" w:rsidRDefault="00DC793B" w:rsidP="00DC793B">
      <w:pPr>
        <w:pStyle w:val="affffc"/>
        <w:ind w:left="420"/>
      </w:pPr>
      <w:r>
        <w:t>abcd           mnp</w:t>
      </w:r>
    </w:p>
    <w:p w:rsidR="00DC793B" w:rsidRPr="00B14102" w:rsidRDefault="00DC793B" w:rsidP="009A2F9D">
      <w:pPr>
        <w:pStyle w:val="4"/>
        <w:rPr>
          <w:lang w:eastAsia="zh-CN"/>
        </w:rPr>
      </w:pPr>
      <w:r>
        <w:rPr>
          <w:lang w:eastAsia="zh-CN"/>
        </w:rPr>
        <w:t>输出样例</w:t>
      </w:r>
    </w:p>
    <w:p w:rsidR="00DC793B" w:rsidRDefault="00DC793B" w:rsidP="00DC793B">
      <w:pPr>
        <w:pStyle w:val="affffc"/>
        <w:ind w:left="420"/>
      </w:pPr>
      <w:r>
        <w:t>4</w:t>
      </w:r>
    </w:p>
    <w:p w:rsidR="00DC793B" w:rsidRDefault="00DC793B" w:rsidP="00DC793B">
      <w:pPr>
        <w:pStyle w:val="affffc"/>
        <w:ind w:left="420"/>
      </w:pPr>
      <w:r>
        <w:t>2</w:t>
      </w:r>
    </w:p>
    <w:p w:rsidR="00DC793B" w:rsidRDefault="00DC793B" w:rsidP="00DC793B">
      <w:pPr>
        <w:pStyle w:val="affffc"/>
        <w:ind w:left="420"/>
      </w:pPr>
      <w:r>
        <w:t>0</w:t>
      </w:r>
    </w:p>
    <w:p w:rsidR="00210421" w:rsidRDefault="00CF7ED0">
      <w:r>
        <w:rPr>
          <w:b/>
        </w:rPr>
        <w:t>解题思路</w:t>
      </w:r>
    </w:p>
    <w:p w:rsidR="00210421" w:rsidRDefault="00CF7ED0">
      <w:pPr>
        <w:ind w:firstLine="420"/>
      </w:pPr>
      <w:r>
        <w:t>本题求两个字符串的最长公共子序列</w:t>
      </w:r>
      <w:r>
        <w:t>(LCS)</w:t>
      </w:r>
      <w:r>
        <w:t>长度。程序使用动态规划：</w:t>
      </w:r>
      <w:r>
        <w:t>dp[i][j]</w:t>
      </w:r>
      <w:r>
        <w:t>表示</w:t>
      </w:r>
      <w:r>
        <w:t>s1[0:i]</w:t>
      </w:r>
      <w:r>
        <w:t>和</w:t>
      </w:r>
      <w:r>
        <w:t>s2[0:j]</w:t>
      </w:r>
      <w:r>
        <w:t>的</w:t>
      </w:r>
      <w:r>
        <w:t>LCS</w:t>
      </w:r>
      <w:r>
        <w:t>长度。若字符相同则</w:t>
      </w:r>
      <w:r>
        <w:t>dp[i][j]=dp[i-1][j-1]+1</w:t>
      </w:r>
      <w:r>
        <w:t>；否则</w:t>
      </w:r>
      <w:r>
        <w:t>dp[i][j]=max(dp[i-1][j],dp[i][j-1])</w:t>
      </w:r>
      <w:r>
        <w:t>。</w:t>
      </w:r>
    </w:p>
    <w:p w:rsidR="00DC793B" w:rsidRDefault="00DC793B" w:rsidP="009A2F9D">
      <w:pPr>
        <w:pStyle w:val="4"/>
        <w:rPr>
          <w:lang w:eastAsia="zh-CN"/>
        </w:rPr>
      </w:pPr>
      <w:r>
        <w:t>参考代码</w:t>
      </w:r>
      <w:r>
        <w:t>(C++)</w:t>
      </w:r>
    </w:p>
    <w:p w:rsidR="00DC793B"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t>}  </w:t>
      </w:r>
    </w:p>
    <w:p w:rsidR="00AC5813" w:rsidRPr="00BD658D" w:rsidRDefault="00AC5813" w:rsidP="009A19F2">
      <w:pPr>
        <w:pStyle w:val="2"/>
        <w:spacing w:before="315"/>
        <w:rPr>
          <w:lang w:eastAsia="zh-CN"/>
        </w:rPr>
      </w:pPr>
      <w:bookmarkStart w:id="92" w:name="_Toc53734003"/>
      <w:r w:rsidRPr="00BD658D">
        <w:rPr>
          <w:lang w:eastAsia="zh-CN"/>
        </w:rPr>
        <w:t>同构字符串</w:t>
      </w:r>
      <w:r w:rsidRPr="005C5A2F">
        <w:rPr>
          <w:vertAlign w:val="superscript"/>
          <w:lang w:eastAsia="zh-CN"/>
        </w:rPr>
        <w:t>NQ0</w:t>
      </w:r>
      <w:r w:rsidR="00177AAF">
        <w:rPr>
          <w:vertAlign w:val="superscript"/>
          <w:lang w:eastAsia="zh-CN"/>
        </w:rPr>
        <w:t>84</w:t>
      </w:r>
      <w:bookmarkEnd w:id="92"/>
    </w:p>
    <w:p w:rsidR="00AC5813" w:rsidRPr="00BD658D" w:rsidRDefault="00AC5813" w:rsidP="009A2F9D">
      <w:pPr>
        <w:pStyle w:val="4"/>
        <w:rPr>
          <w:lang w:eastAsia="zh-CN"/>
        </w:rPr>
      </w:pPr>
      <w:r w:rsidRPr="00BD658D">
        <w:rPr>
          <w:lang w:eastAsia="zh-CN"/>
        </w:rPr>
        <w:t>描述</w:t>
      </w:r>
    </w:p>
    <w:p w:rsidR="00AC5813" w:rsidRPr="00BD658D" w:rsidRDefault="00AC5813" w:rsidP="00AC5813">
      <w:pPr>
        <w:pStyle w:val="affffb"/>
        <w:ind w:firstLine="420"/>
      </w:pPr>
      <w:r w:rsidRPr="00A40B87">
        <w:t>给定两个字符串</w:t>
      </w:r>
      <w:r w:rsidRPr="00BD658D">
        <w:rPr>
          <w:b/>
          <w:bCs/>
        </w:rPr>
        <w:t>s</w:t>
      </w:r>
      <w:r w:rsidRPr="00A40B87">
        <w:t>和</w:t>
      </w:r>
      <w:r w:rsidRPr="00BD658D">
        <w:rPr>
          <w:b/>
          <w:bCs/>
        </w:rPr>
        <w:t>t</w:t>
      </w:r>
      <w:r w:rsidRPr="00BD658D">
        <w:t>，判断它们是否是同构的。</w:t>
      </w:r>
    </w:p>
    <w:p w:rsidR="00AC5813" w:rsidRPr="00AF47F4" w:rsidRDefault="00AC5813" w:rsidP="00AC5813">
      <w:pPr>
        <w:pStyle w:val="affffb"/>
        <w:ind w:firstLine="420"/>
      </w:pPr>
      <w:r w:rsidRPr="00BD658D">
        <w:t>如果</w:t>
      </w:r>
      <w:r w:rsidRPr="00BD658D">
        <w:rPr>
          <w:b/>
          <w:bCs/>
        </w:rPr>
        <w:t>s</w:t>
      </w:r>
      <w:r w:rsidRPr="00AF47F4">
        <w:t>中的字符可以被替换得到</w:t>
      </w:r>
      <w:r w:rsidRPr="00BD658D">
        <w:rPr>
          <w:b/>
          <w:bCs/>
        </w:rPr>
        <w:t>t</w:t>
      </w:r>
      <w:r w:rsidRPr="00AF47F4">
        <w:t>，那么这两个字符串是同构的。</w:t>
      </w:r>
    </w:p>
    <w:p w:rsidR="00AC5813" w:rsidRPr="00BD658D" w:rsidRDefault="00AC5813" w:rsidP="00AC5813">
      <w:pPr>
        <w:pStyle w:val="affffb"/>
        <w:ind w:firstLine="420"/>
      </w:pPr>
      <w:r w:rsidRPr="00BD658D">
        <w:t>所有出现的字符都必须用另一个字符替换，同时保留字符的顺序。两个字符不能映射到同一个字符上，但字符可以映射自己本身。</w:t>
      </w:r>
    </w:p>
    <w:p w:rsidR="00AC5813" w:rsidRPr="00BD658D" w:rsidRDefault="00AC5813" w:rsidP="00AC5813">
      <w:pPr>
        <w:pStyle w:val="affffb"/>
        <w:ind w:firstLine="420"/>
      </w:pPr>
      <w:r w:rsidRPr="00BD658D">
        <w:t>例如：</w:t>
      </w:r>
    </w:p>
    <w:p w:rsidR="00AC5813" w:rsidRPr="00BD658D" w:rsidRDefault="00AC5813" w:rsidP="00AC5813">
      <w:pPr>
        <w:pStyle w:val="affffc"/>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rsidR="00AC5813" w:rsidRPr="00BD658D" w:rsidRDefault="00AC5813" w:rsidP="00AC5813">
      <w:pPr>
        <w:pStyle w:val="affffb"/>
        <w:ind w:firstLine="420"/>
        <w:rPr>
          <w:bdr w:val="none" w:sz="0" w:space="0" w:color="auto" w:frame="1"/>
        </w:rPr>
      </w:pPr>
    </w:p>
    <w:p w:rsidR="00AC5813" w:rsidRPr="00BD658D" w:rsidRDefault="00AC5813" w:rsidP="00AC5813">
      <w:pPr>
        <w:pStyle w:val="affffc"/>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rsidR="00AC5813" w:rsidRPr="00BD658D" w:rsidRDefault="00AC5813" w:rsidP="009A2F9D">
      <w:pPr>
        <w:pStyle w:val="4"/>
        <w:rPr>
          <w:lang w:eastAsia="zh-CN"/>
        </w:rPr>
      </w:pPr>
      <w:r w:rsidRPr="00BD658D">
        <w:rPr>
          <w:lang w:eastAsia="zh-CN"/>
        </w:rPr>
        <w:t>输入</w:t>
      </w:r>
    </w:p>
    <w:p w:rsidR="00AC5813" w:rsidRPr="00BD658D" w:rsidRDefault="00AC5813" w:rsidP="00AC5813">
      <w:pPr>
        <w:pStyle w:val="affffb"/>
        <w:ind w:firstLine="420"/>
      </w:pPr>
      <w:r w:rsidRPr="00BD658D">
        <w:t>第一行输入一个整数</w:t>
      </w:r>
      <w:r w:rsidRPr="00BD658D">
        <w:t>n,</w:t>
      </w:r>
      <w:r w:rsidRPr="00BD658D">
        <w:t>代表接下来有</w:t>
      </w:r>
      <w:r w:rsidRPr="00BD658D">
        <w:t>n</w:t>
      </w:r>
      <w:r w:rsidRPr="00BD658D">
        <w:t>行数据。</w:t>
      </w:r>
    </w:p>
    <w:p w:rsidR="00AC5813" w:rsidRPr="00BD658D" w:rsidRDefault="00AC5813" w:rsidP="00AC5813">
      <w:pPr>
        <w:pStyle w:val="affffb"/>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rsidR="00AC5813" w:rsidRPr="00BD658D" w:rsidRDefault="00AC5813" w:rsidP="009A2F9D">
      <w:pPr>
        <w:pStyle w:val="4"/>
        <w:rPr>
          <w:lang w:eastAsia="zh-CN"/>
        </w:rPr>
      </w:pPr>
      <w:r w:rsidRPr="00BD658D">
        <w:rPr>
          <w:lang w:eastAsia="zh-CN"/>
        </w:rPr>
        <w:lastRenderedPageBreak/>
        <w:t>输出</w:t>
      </w:r>
    </w:p>
    <w:p w:rsidR="00AC5813" w:rsidRPr="00BD658D" w:rsidRDefault="00AC5813" w:rsidP="00AC5813">
      <w:pPr>
        <w:pStyle w:val="affffb"/>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rsidR="00AC5813" w:rsidRPr="00BD658D" w:rsidRDefault="00AC5813" w:rsidP="009A2F9D">
      <w:pPr>
        <w:pStyle w:val="4"/>
        <w:rPr>
          <w:lang w:eastAsia="zh-CN"/>
        </w:rPr>
      </w:pPr>
      <w:r>
        <w:rPr>
          <w:lang w:eastAsia="zh-CN"/>
        </w:rPr>
        <w:t>输入样例</w:t>
      </w:r>
      <w:r w:rsidRPr="00BD658D">
        <w:rPr>
          <w:lang w:eastAsia="zh-CN"/>
        </w:rPr>
        <w:t> </w:t>
      </w:r>
    </w:p>
    <w:p w:rsidR="00AC5813" w:rsidRPr="00BD658D" w:rsidRDefault="00AC5813" w:rsidP="00AC5813">
      <w:pPr>
        <w:pStyle w:val="affffc"/>
        <w:ind w:left="420"/>
      </w:pPr>
      <w:r w:rsidRPr="00BD658D">
        <w:t>2</w:t>
      </w:r>
    </w:p>
    <w:p w:rsidR="00AC5813" w:rsidRPr="00BD658D" w:rsidRDefault="00AC5813" w:rsidP="00AC5813">
      <w:pPr>
        <w:pStyle w:val="affffc"/>
        <w:ind w:left="420"/>
      </w:pPr>
      <w:r w:rsidRPr="00BD658D">
        <w:t>egg add</w:t>
      </w:r>
    </w:p>
    <w:p w:rsidR="00AC5813" w:rsidRPr="00BD658D" w:rsidRDefault="00AC5813" w:rsidP="00AC5813">
      <w:pPr>
        <w:pStyle w:val="affffc"/>
        <w:ind w:left="420"/>
      </w:pPr>
      <w:r w:rsidRPr="00BD658D">
        <w:t>paper title</w:t>
      </w:r>
    </w:p>
    <w:p w:rsidR="00AC5813" w:rsidRPr="00BD658D" w:rsidRDefault="00AC5813" w:rsidP="009A2F9D">
      <w:pPr>
        <w:pStyle w:val="4"/>
        <w:rPr>
          <w:lang w:eastAsia="zh-CN"/>
        </w:rPr>
      </w:pPr>
      <w:r>
        <w:rPr>
          <w:lang w:eastAsia="zh-CN"/>
        </w:rPr>
        <w:t>输出样例</w:t>
      </w:r>
    </w:p>
    <w:p w:rsidR="00AC5813" w:rsidRPr="00BD658D" w:rsidRDefault="00AC5813" w:rsidP="00AC5813">
      <w:pPr>
        <w:pStyle w:val="affffc"/>
        <w:ind w:left="420"/>
      </w:pPr>
      <w:r w:rsidRPr="00BD658D">
        <w:t>true</w:t>
      </w:r>
    </w:p>
    <w:p w:rsidR="00AC5813" w:rsidRDefault="00AC5813" w:rsidP="00AC5813">
      <w:pPr>
        <w:pStyle w:val="affffc"/>
        <w:ind w:left="420"/>
      </w:pPr>
      <w:r w:rsidRPr="00BD658D">
        <w:t>true</w:t>
      </w:r>
    </w:p>
    <w:p w:rsidR="00210421" w:rsidRDefault="00CF7ED0">
      <w:r>
        <w:rPr>
          <w:b/>
        </w:rPr>
        <w:t>解题思路</w:t>
      </w:r>
    </w:p>
    <w:p w:rsidR="00210421" w:rsidRDefault="00CF7ED0">
      <w:pPr>
        <w:ind w:firstLine="420"/>
      </w:pPr>
      <w:r>
        <w:t>本题判断两个字符串是否同构。程序使用两个哈希表分别记录</w:t>
      </w:r>
      <w:r>
        <w:t>s1</w:t>
      </w:r>
      <w:r>
        <w:t>到</w:t>
      </w:r>
      <w:r>
        <w:t>s2</w:t>
      </w:r>
      <w:r>
        <w:t>和</w:t>
      </w:r>
      <w:r>
        <w:t>s2</w:t>
      </w:r>
      <w:r>
        <w:t>到</w:t>
      </w:r>
      <w:r>
        <w:t>s1</w:t>
      </w:r>
      <w:r>
        <w:t>的字符映射，遍历字符串检查映射一致性。</w:t>
      </w:r>
    </w:p>
    <w:p w:rsidR="00AC5813" w:rsidRDefault="00AC5813" w:rsidP="009A2F9D">
      <w:pPr>
        <w:pStyle w:val="4"/>
        <w:rPr>
          <w:lang w:eastAsia="zh-CN"/>
        </w:rPr>
      </w:pPr>
      <w:r>
        <w:t>参考代码</w:t>
      </w:r>
      <w:r>
        <w:t>(C++)</w:t>
      </w:r>
    </w:p>
    <w:p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//NQ084</w:t>
      </w:r>
      <w:r w:rsidRPr="00BD658D">
        <w:rPr>
          <w:rFonts w:ascii="Consolas" w:hAnsi="Consolas" w:cs="宋体"/>
          <w:color w:val="008200"/>
          <w:sz w:val="18"/>
          <w:szCs w:val="18"/>
          <w:bdr w:val="none" w:sz="0" w:space="0" w:color="auto" w:frame="1"/>
          <w:lang w:eastAsia="zh-CN"/>
        </w:rPr>
        <w:t>同构字符串</w:t>
      </w:r>
      <w:r w:rsidRPr="00BD658D">
        <w:rPr>
          <w:rFonts w:ascii="Consolas" w:hAnsi="Consolas" w:cs="宋体"/>
          <w:color w:val="000000"/>
          <w:sz w:val="18"/>
          <w:szCs w:val="18"/>
          <w:bdr w:val="none" w:sz="0" w:space="0" w:color="auto" w:frame="1"/>
          <w:lang w:eastAsia="zh-CN"/>
        </w:rPr>
        <w:t>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&lt;cstring&gt;</w:t>
      </w:r>
      <w:r w:rsidRPr="00BD658D">
        <w:rPr>
          <w:rFonts w:ascii="Consolas" w:hAnsi="Consolas" w:cs="宋体"/>
          <w:color w:val="000000"/>
          <w:sz w:val="18"/>
          <w:szCs w:val="18"/>
          <w:bdr w:val="none" w:sz="0" w:space="0" w:color="auto" w:frame="1"/>
          <w:lang w:eastAsia="zh-CN"/>
        </w:rPr>
        <w:t>  </w:t>
      </w:r>
    </w:p>
    <w:p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&lt;iostream&gt;</w:t>
      </w:r>
      <w:r w:rsidRPr="00BD658D">
        <w:rPr>
          <w:rFonts w:ascii="Consolas" w:hAnsi="Consolas" w:cs="宋体"/>
          <w:color w:val="000000"/>
          <w:sz w:val="18"/>
          <w:szCs w:val="18"/>
          <w:bdr w:val="none" w:sz="0" w:space="0" w:color="auto" w:frame="1"/>
          <w:lang w:eastAsia="zh-CN"/>
        </w:rPr>
        <w:t>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&lt;unordered_map&gt;</w:t>
      </w:r>
      <w:r w:rsidRPr="00BD658D">
        <w:rPr>
          <w:rFonts w:ascii="Consolas" w:hAnsi="Consolas" w:cs="宋体"/>
          <w:color w:val="000000"/>
          <w:sz w:val="18"/>
          <w:szCs w:val="18"/>
          <w:bdr w:val="none" w:sz="0" w:space="0" w:color="auto" w:frame="1"/>
          <w:lang w:eastAsia="zh-CN"/>
        </w:rPr>
        <w:t>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006699"/>
          <w:sz w:val="18"/>
          <w:szCs w:val="18"/>
          <w:bdr w:val="none" w:sz="0" w:space="0" w:color="auto" w:frame="1"/>
          <w:lang w:eastAsia="zh-CN"/>
        </w:rPr>
        <w:t>using</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namespace</w:t>
      </w:r>
      <w:r w:rsidRPr="00BD658D">
        <w:rPr>
          <w:rFonts w:ascii="Consolas" w:hAnsi="Consolas" w:cs="宋体"/>
          <w:color w:val="000000"/>
          <w:sz w:val="18"/>
          <w:szCs w:val="18"/>
          <w:bdr w:val="none" w:sz="0" w:space="0" w:color="auto" w:frame="1"/>
          <w:lang w:eastAsia="zh-CN"/>
        </w:rPr>
        <w:t> std;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bool</w:t>
      </w:r>
      <w:r w:rsidRPr="00BD658D">
        <w:rPr>
          <w:rFonts w:ascii="Consolas" w:hAnsi="Consolas" w:cs="宋体"/>
          <w:color w:val="000000"/>
          <w:sz w:val="18"/>
          <w:szCs w:val="18"/>
          <w:bdr w:val="none" w:sz="0" w:space="0" w:color="auto" w:frame="1"/>
          <w:lang w:eastAsia="zh-CN"/>
        </w:rPr>
        <w:t> isIsomorphic(string s, string t) {  </w:t>
      </w:r>
    </w:p>
    <w:p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unordered_map&lt;</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&gt; st, ts;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for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i = 0; i &lt; s.size(); i++) {  </w:t>
      </w:r>
    </w:p>
    <w:p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a = s[i], b = t[i];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(st.count(a) &amp;&amp; st[a] != b)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st[a] = b;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(ts.count(b) &amp;&amp; ts[b] != a)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ts[b] = a;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AC5813" w:rsidRPr="00BD658D" w:rsidRDefault="00AC5813"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main() {  </w:t>
      </w:r>
    </w:p>
    <w:p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n;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n;  </w:t>
      </w:r>
    </w:p>
    <w:p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while</w:t>
      </w:r>
      <w:r w:rsidRPr="00BD658D">
        <w:rPr>
          <w:rFonts w:ascii="Consolas" w:hAnsi="Consolas" w:cs="宋体"/>
          <w:color w:val="000000"/>
          <w:sz w:val="18"/>
          <w:szCs w:val="18"/>
          <w:bdr w:val="none" w:sz="0" w:space="0" w:color="auto" w:frame="1"/>
          <w:lang w:eastAsia="zh-CN"/>
        </w:rPr>
        <w:t> (n--) {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string s, t;  </w:t>
      </w:r>
    </w:p>
    <w:p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s &gt;&gt; t;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(isIsomorphic(s, t))  </w:t>
      </w:r>
    </w:p>
    <w:p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&lt;&lt; endl;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lastRenderedPageBreak/>
        <w:t>    </w:t>
      </w:r>
      <w:r w:rsidRPr="00BD658D">
        <w:rPr>
          <w:rFonts w:ascii="Consolas" w:hAnsi="Consolas" w:cs="宋体"/>
          <w:b/>
          <w:bCs/>
          <w:color w:val="006699"/>
          <w:sz w:val="18"/>
          <w:szCs w:val="18"/>
          <w:bdr w:val="none" w:sz="0" w:space="0" w:color="auto" w:frame="1"/>
          <w:lang w:eastAsia="zh-CN"/>
        </w:rPr>
        <w:t>else</w:t>
      </w:r>
      <w:r w:rsidRPr="00BD658D">
        <w:rPr>
          <w:rFonts w:ascii="Consolas" w:hAnsi="Consolas" w:cs="宋体"/>
          <w:color w:val="000000"/>
          <w:sz w:val="18"/>
          <w:szCs w:val="18"/>
          <w:bdr w:val="none" w:sz="0" w:space="0" w:color="auto" w:frame="1"/>
          <w:lang w:eastAsia="zh-CN"/>
        </w:rPr>
        <w:t>  </w:t>
      </w:r>
    </w:p>
    <w:p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&lt;&lt; endl;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0;  </w:t>
      </w:r>
    </w:p>
    <w:p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DC793B" w:rsidRPr="00B14102" w:rsidRDefault="00DC793B" w:rsidP="008D7AB3">
      <w:pPr>
        <w:pStyle w:val="2"/>
        <w:spacing w:before="315"/>
      </w:pPr>
      <w:bookmarkStart w:id="93" w:name="_Toc53734004"/>
      <w:r>
        <w:rPr>
          <w:rFonts w:hint="eastAsia"/>
        </w:rPr>
        <w:t>数字三角形</w:t>
      </w:r>
      <w:r w:rsidRPr="005C5A2F">
        <w:rPr>
          <w:vertAlign w:val="superscript"/>
        </w:rPr>
        <w:t>NQ0</w:t>
      </w:r>
      <w:r>
        <w:rPr>
          <w:vertAlign w:val="superscript"/>
        </w:rPr>
        <w:t>85</w:t>
      </w:r>
      <w:bookmarkEnd w:id="93"/>
    </w:p>
    <w:p w:rsidR="00DC793B" w:rsidRPr="00B14102" w:rsidRDefault="00DC793B" w:rsidP="009A2F9D">
      <w:pPr>
        <w:pStyle w:val="4"/>
        <w:rPr>
          <w:lang w:eastAsia="zh-CN"/>
        </w:rPr>
      </w:pPr>
      <w:r w:rsidRPr="00B14102">
        <w:rPr>
          <w:lang w:eastAsia="zh-CN"/>
        </w:rPr>
        <w:t>描述</w:t>
      </w:r>
    </w:p>
    <w:p w:rsidR="00DC793B" w:rsidRDefault="00DC793B" w:rsidP="00DC793B">
      <w:pPr>
        <w:pStyle w:val="affffb"/>
        <w:ind w:firstLine="420"/>
      </w:pPr>
      <w:r>
        <w:rPr>
          <w:rFonts w:hint="eastAsia"/>
        </w:rPr>
        <w:t>数字三角形是动态规划的入门题，小鲁如果要入门动态规划，这道题是不可不做的：</w:t>
      </w:r>
    </w:p>
    <w:p w:rsidR="00DC793B" w:rsidRDefault="00DC793B" w:rsidP="00516212">
      <w:pPr>
        <w:pStyle w:val="affffc"/>
        <w:ind w:left="420"/>
      </w:pPr>
      <w:r>
        <w:t>7</w:t>
      </w:r>
    </w:p>
    <w:p w:rsidR="00DC793B" w:rsidRDefault="00DC793B" w:rsidP="00516212">
      <w:pPr>
        <w:pStyle w:val="affffc"/>
        <w:ind w:left="420"/>
      </w:pPr>
      <w:r>
        <w:t>3   8</w:t>
      </w:r>
    </w:p>
    <w:p w:rsidR="00DC793B" w:rsidRDefault="00DC793B" w:rsidP="00516212">
      <w:pPr>
        <w:pStyle w:val="affffc"/>
        <w:ind w:left="420"/>
      </w:pPr>
      <w:r>
        <w:t>8   1   0</w:t>
      </w:r>
    </w:p>
    <w:p w:rsidR="00DC793B" w:rsidRDefault="00DC793B" w:rsidP="00516212">
      <w:pPr>
        <w:pStyle w:val="affffc"/>
        <w:ind w:left="420"/>
      </w:pPr>
      <w:r>
        <w:t>2   7   4   4</w:t>
      </w:r>
    </w:p>
    <w:p w:rsidR="00DC793B" w:rsidRDefault="00DC793B" w:rsidP="00516212">
      <w:pPr>
        <w:pStyle w:val="affffc"/>
        <w:ind w:left="420"/>
      </w:pPr>
      <w:r>
        <w:t>4   5   2   6   5</w:t>
      </w:r>
    </w:p>
    <w:p w:rsidR="00DC793B" w:rsidRDefault="00DC793B" w:rsidP="00516212">
      <w:pPr>
        <w:pStyle w:val="affffc"/>
        <w:ind w:left="420"/>
      </w:pPr>
      <w:r>
        <w:rPr>
          <w:rFonts w:hint="eastAsia"/>
        </w:rPr>
        <w:t>(</w:t>
      </w:r>
      <w:r>
        <w:rPr>
          <w:rFonts w:ascii="微软雅黑" w:eastAsia="微软雅黑" w:hAnsi="微软雅黑" w:cs="微软雅黑" w:hint="eastAsia"/>
        </w:rPr>
        <w:t>图</w:t>
      </w:r>
      <w:r>
        <w:rPr>
          <w:rFonts w:hint="eastAsia"/>
        </w:rPr>
        <w:t>1)</w:t>
      </w:r>
    </w:p>
    <w:p w:rsidR="00516212" w:rsidRDefault="00DC793B" w:rsidP="00DC793B">
      <w:pPr>
        <w:pStyle w:val="affffb"/>
        <w:ind w:firstLine="420"/>
      </w:pPr>
      <w:r>
        <w:rPr>
          <w:rFonts w:hint="eastAsia"/>
        </w:rPr>
        <w:t>图</w:t>
      </w:r>
      <w:r>
        <w:rPr>
          <w:rFonts w:hint="eastAsia"/>
        </w:rPr>
        <w:t>1</w:t>
      </w:r>
      <w:r>
        <w:rPr>
          <w:rFonts w:hint="eastAsia"/>
        </w:rPr>
        <w:t>给出了一个数字三角形。从三角形的顶部到底部有很多条不同的路径。</w:t>
      </w:r>
    </w:p>
    <w:p w:rsidR="00DC793B" w:rsidRDefault="00DC793B" w:rsidP="00DC793B">
      <w:pPr>
        <w:pStyle w:val="affffb"/>
        <w:ind w:firstLine="420"/>
      </w:pPr>
      <w:r>
        <w:rPr>
          <w:rFonts w:hint="eastAsia"/>
        </w:rPr>
        <w:t>对于每条路径，把路径上面的数加起来可以得到一个和，你的任务就是找到最大的和。</w:t>
      </w:r>
    </w:p>
    <w:p w:rsidR="00DC793B" w:rsidRDefault="00DC793B" w:rsidP="00DC793B">
      <w:pPr>
        <w:pStyle w:val="affffb"/>
        <w:ind w:firstLine="420"/>
      </w:pPr>
      <w:r>
        <w:rPr>
          <w:rFonts w:hint="eastAsia"/>
        </w:rPr>
        <w:t>注意：路径上的每一步只能从一个数走到正下方和右下方的位置。</w:t>
      </w:r>
    </w:p>
    <w:p w:rsidR="00DC793B" w:rsidRDefault="00DC793B" w:rsidP="009A2F9D">
      <w:pPr>
        <w:pStyle w:val="4"/>
        <w:rPr>
          <w:lang w:eastAsia="zh-CN"/>
        </w:rPr>
      </w:pPr>
      <w:r w:rsidRPr="00B14102">
        <w:rPr>
          <w:lang w:eastAsia="zh-CN"/>
        </w:rPr>
        <w:t>输入</w:t>
      </w:r>
    </w:p>
    <w:p w:rsidR="00516212" w:rsidRDefault="00DC793B" w:rsidP="00DC793B">
      <w:pPr>
        <w:pStyle w:val="affffb"/>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rsidR="00DC793B" w:rsidRPr="009357A0" w:rsidRDefault="00DC793B" w:rsidP="00DC793B">
      <w:pPr>
        <w:pStyle w:val="affffb"/>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b"/>
        <w:ind w:firstLine="420"/>
      </w:pPr>
      <w:r w:rsidRPr="00B528B2">
        <w:rPr>
          <w:rFonts w:hint="eastAsia"/>
        </w:rPr>
        <w:t>输出最大的和。</w:t>
      </w:r>
    </w:p>
    <w:p w:rsidR="00DC793B" w:rsidRPr="00B14102" w:rsidRDefault="00DC793B" w:rsidP="009A2F9D">
      <w:pPr>
        <w:pStyle w:val="4"/>
        <w:rPr>
          <w:lang w:eastAsia="zh-CN"/>
        </w:rPr>
      </w:pPr>
      <w:r>
        <w:rPr>
          <w:lang w:eastAsia="zh-CN"/>
        </w:rPr>
        <w:t>输入样例</w:t>
      </w:r>
    </w:p>
    <w:p w:rsidR="00DC793B" w:rsidRDefault="00DC793B" w:rsidP="00DC793B">
      <w:pPr>
        <w:pStyle w:val="affffc"/>
        <w:ind w:left="420"/>
      </w:pPr>
      <w:r>
        <w:t>5</w:t>
      </w:r>
    </w:p>
    <w:p w:rsidR="00DC793B" w:rsidRDefault="00DC793B" w:rsidP="00DC793B">
      <w:pPr>
        <w:pStyle w:val="affffc"/>
        <w:ind w:left="420"/>
      </w:pPr>
      <w:r>
        <w:t>7</w:t>
      </w:r>
    </w:p>
    <w:p w:rsidR="00DC793B" w:rsidRDefault="00DC793B" w:rsidP="00DC793B">
      <w:pPr>
        <w:pStyle w:val="affffc"/>
        <w:ind w:left="420"/>
      </w:pPr>
      <w:r>
        <w:t>3 8</w:t>
      </w:r>
    </w:p>
    <w:p w:rsidR="00DC793B" w:rsidRDefault="00DC793B" w:rsidP="00DC793B">
      <w:pPr>
        <w:pStyle w:val="affffc"/>
        <w:ind w:left="420"/>
      </w:pPr>
      <w:r>
        <w:t xml:space="preserve">8 1 0 </w:t>
      </w:r>
    </w:p>
    <w:p w:rsidR="00DC793B" w:rsidRDefault="00DC793B" w:rsidP="00DC793B">
      <w:pPr>
        <w:pStyle w:val="affffc"/>
        <w:ind w:left="420"/>
      </w:pPr>
      <w:r>
        <w:t>2 7 4 4</w:t>
      </w:r>
    </w:p>
    <w:p w:rsidR="00DC793B" w:rsidRPr="00B14102" w:rsidRDefault="00DC793B" w:rsidP="00DC793B">
      <w:pPr>
        <w:pStyle w:val="affffc"/>
        <w:ind w:left="420"/>
      </w:pPr>
      <w:r>
        <w:t>4 5 2 6 5</w:t>
      </w:r>
    </w:p>
    <w:p w:rsidR="00DC793B" w:rsidRPr="00B14102" w:rsidRDefault="00DC793B" w:rsidP="009A2F9D">
      <w:pPr>
        <w:pStyle w:val="4"/>
        <w:rPr>
          <w:lang w:eastAsia="zh-CN"/>
        </w:rPr>
      </w:pPr>
      <w:r>
        <w:rPr>
          <w:lang w:eastAsia="zh-CN"/>
        </w:rPr>
        <w:lastRenderedPageBreak/>
        <w:t>输出样例</w:t>
      </w:r>
    </w:p>
    <w:p w:rsidR="00DC793B" w:rsidRDefault="00DC793B" w:rsidP="00DC793B">
      <w:pPr>
        <w:pStyle w:val="affffc"/>
        <w:ind w:left="420"/>
      </w:pPr>
      <w:r>
        <w:t>30</w:t>
      </w:r>
    </w:p>
    <w:p w:rsidR="00210421" w:rsidRDefault="00CF7ED0">
      <w:r>
        <w:rPr>
          <w:b/>
        </w:rPr>
        <w:t>解题思路</w:t>
      </w:r>
    </w:p>
    <w:p w:rsidR="00210421" w:rsidRDefault="00CF7ED0">
      <w:pPr>
        <w:ind w:firstLine="420"/>
      </w:pPr>
      <w:r>
        <w:t>本题求数字三角形从顶到底的最大路</w:t>
      </w:r>
      <w:r>
        <w:t>径和。程序使用动态规划：自底向上计算，</w:t>
      </w:r>
      <w:r>
        <w:t>dp[i][j]</w:t>
      </w:r>
      <w:r>
        <w:t>表示从</w:t>
      </w:r>
      <w:r>
        <w:t>(i,j)</w:t>
      </w:r>
      <w:r>
        <w:t>到底部的最大和，等于当前值加上下方两个位置的最大值。</w:t>
      </w:r>
    </w:p>
    <w:p w:rsidR="00DC793B" w:rsidRDefault="00DC793B" w:rsidP="009A2F9D">
      <w:pPr>
        <w:pStyle w:val="4"/>
        <w:rPr>
          <w:lang w:eastAsia="zh-CN"/>
        </w:rPr>
      </w:pPr>
      <w:r>
        <w:t>参考代码</w:t>
      </w:r>
      <w:r>
        <w:t>(C++)</w:t>
      </w:r>
    </w:p>
    <w:p w:rsidR="00DC793B"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rsidR="00DC793B" w:rsidRPr="00C94D1C" w:rsidRDefault="00DC793B" w:rsidP="00603FA4">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sidR="00C94D1C">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894D8A" w:rsidRDefault="0029769F" w:rsidP="00894D8A">
      <w:pPr>
        <w:pStyle w:val="1"/>
        <w:rPr>
          <w:lang w:eastAsia="zh-CN"/>
        </w:rPr>
      </w:pPr>
      <w:bookmarkStart w:id="94" w:name="_Toc53734005"/>
      <w:r>
        <w:rPr>
          <w:rFonts w:hint="eastAsia"/>
          <w:lang w:eastAsia="zh-CN"/>
        </w:rPr>
        <w:lastRenderedPageBreak/>
        <w:t>南强百题自强</w:t>
      </w:r>
      <w:r w:rsidR="00894D8A">
        <w:rPr>
          <w:rFonts w:hint="eastAsia"/>
          <w:lang w:eastAsia="zh-CN"/>
        </w:rPr>
        <w:t>进阶篇</w:t>
      </w:r>
      <w:bookmarkEnd w:id="94"/>
    </w:p>
    <w:p w:rsidR="00894D8A" w:rsidRPr="00894D8A" w:rsidRDefault="00894D8A" w:rsidP="00741B54">
      <w:pPr>
        <w:pStyle w:val="2"/>
        <w:spacing w:before="315"/>
      </w:pPr>
      <w:bookmarkStart w:id="95" w:name="_Toc53734006"/>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95"/>
    </w:p>
    <w:p w:rsidR="00894D8A" w:rsidRPr="00894D8A" w:rsidRDefault="00894D8A" w:rsidP="009A2F9D">
      <w:pPr>
        <w:pStyle w:val="4"/>
        <w:rPr>
          <w:lang w:eastAsia="zh-CN"/>
        </w:rPr>
      </w:pPr>
      <w:r w:rsidRPr="00894D8A">
        <w:rPr>
          <w:lang w:eastAsia="zh-CN"/>
        </w:rPr>
        <w:t>描述</w:t>
      </w:r>
    </w:p>
    <w:p w:rsidR="00894D8A" w:rsidRPr="00894D8A" w:rsidRDefault="00C931BE" w:rsidP="00894D8A">
      <w:pPr>
        <w:pStyle w:val="affffb"/>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rsidR="00894D8A" w:rsidRPr="00894D8A" w:rsidRDefault="00894D8A" w:rsidP="00894D8A">
      <w:pPr>
        <w:pStyle w:val="affffb"/>
        <w:ind w:firstLine="420"/>
      </w:pPr>
      <w:r w:rsidRPr="00894D8A">
        <w:t>放心不下还在学校苦苦自学的小鲁，小华送给小鲁一套</w:t>
      </w:r>
      <w:r w:rsidRPr="00894D8A">
        <w:t>VR</w:t>
      </w:r>
      <w:r w:rsidRPr="00894D8A">
        <w:t>装置和一个新名字</w:t>
      </w:r>
      <w:r w:rsidRPr="00894D8A">
        <w:t>——</w:t>
      </w:r>
      <w:r w:rsidRPr="00894D8A">
        <w:t>林克。</w:t>
      </w:r>
    </w:p>
    <w:p w:rsidR="00894D8A" w:rsidRPr="00894D8A" w:rsidRDefault="00894D8A" w:rsidP="00894D8A">
      <w:pPr>
        <w:pStyle w:val="affffb"/>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rsidR="00894D8A" w:rsidRPr="00894D8A" w:rsidRDefault="00894D8A" w:rsidP="00894D8A">
      <w:pPr>
        <w:pStyle w:val="affffb"/>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rsidR="00894D8A" w:rsidRPr="00894D8A" w:rsidRDefault="00894D8A" w:rsidP="00894D8A">
      <w:pPr>
        <w:pStyle w:val="affffb"/>
        <w:ind w:firstLine="420"/>
      </w:pPr>
      <w:r w:rsidRPr="00894D8A">
        <w:t>他还来不及为着小华的离开伤感，第一个挑战就来临了。</w:t>
      </w:r>
    </w:p>
    <w:p w:rsidR="00894D8A" w:rsidRPr="00894D8A" w:rsidRDefault="00894D8A" w:rsidP="00894D8A">
      <w:pPr>
        <w:pStyle w:val="affffb"/>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rsidR="00894D8A" w:rsidRPr="00894D8A" w:rsidRDefault="00A90195" w:rsidP="00894D8A">
      <w:pPr>
        <w:pStyle w:val="affffb"/>
        <w:ind w:firstLine="420"/>
        <w:jc w:val="center"/>
      </w:pPr>
      <w:r w:rsidRPr="00894D8A">
        <w:rPr>
          <w:noProof/>
        </w:rPr>
        <w:drawing>
          <wp:inline distT="0" distB="0" distL="0" distR="0" wp14:anchorId="2A6BC7F7" wp14:editId="03E31684">
            <wp:extent cx="3789528" cy="2133600"/>
            <wp:effectExtent l="0" t="0" r="1905" b="0"/>
            <wp:docPr id="4"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97610" cy="2138150"/>
                    </a:xfrm>
                    <a:prstGeom prst="rect">
                      <a:avLst/>
                    </a:prstGeom>
                    <a:noFill/>
                    <a:ln>
                      <a:noFill/>
                    </a:ln>
                  </pic:spPr>
                </pic:pic>
              </a:graphicData>
            </a:graphic>
          </wp:inline>
        </w:drawing>
      </w:r>
    </w:p>
    <w:p w:rsidR="00894D8A" w:rsidRPr="00894D8A" w:rsidRDefault="00A90195" w:rsidP="00894D8A">
      <w:pPr>
        <w:pStyle w:val="affffb"/>
        <w:ind w:firstLine="420"/>
      </w:pPr>
      <w:r w:rsidRPr="00894D8A">
        <w:rPr>
          <w:noProof/>
        </w:rPr>
        <w:lastRenderedPageBreak/>
        <w:drawing>
          <wp:inline distT="0" distB="0" distL="0" distR="0" wp14:anchorId="39E379E1" wp14:editId="66C781DB">
            <wp:extent cx="5095875" cy="1190625"/>
            <wp:effectExtent l="0" t="0" r="0" b="0"/>
            <wp:docPr id="5"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95875" cy="1190625"/>
                    </a:xfrm>
                    <a:prstGeom prst="rect">
                      <a:avLst/>
                    </a:prstGeom>
                    <a:noFill/>
                    <a:ln>
                      <a:noFill/>
                    </a:ln>
                  </pic:spPr>
                </pic:pic>
              </a:graphicData>
            </a:graphic>
          </wp:inline>
        </w:drawing>
      </w:r>
    </w:p>
    <w:p w:rsidR="00894D8A" w:rsidRPr="00894D8A" w:rsidRDefault="00894D8A" w:rsidP="009A2F9D">
      <w:pPr>
        <w:pStyle w:val="4"/>
        <w:rPr>
          <w:lang w:eastAsia="zh-CN"/>
        </w:rPr>
      </w:pPr>
      <w:r w:rsidRPr="00894D8A">
        <w:rPr>
          <w:lang w:eastAsia="zh-CN"/>
        </w:rPr>
        <w:t>输入</w:t>
      </w:r>
    </w:p>
    <w:p w:rsidR="00894D8A" w:rsidRPr="00894D8A" w:rsidRDefault="00A90195" w:rsidP="00894D8A">
      <w:pPr>
        <w:pStyle w:val="affffb"/>
        <w:ind w:firstLine="420"/>
      </w:pPr>
      <w:r w:rsidRPr="00894D8A">
        <w:rPr>
          <w:noProof/>
        </w:rPr>
        <w:drawing>
          <wp:inline distT="0" distB="0" distL="0" distR="0" wp14:anchorId="0ECD9597" wp14:editId="7FF06BF6">
            <wp:extent cx="5334000" cy="590550"/>
            <wp:effectExtent l="0" t="0" r="0" b="0"/>
            <wp:docPr id="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590550"/>
                    </a:xfrm>
                    <a:prstGeom prst="rect">
                      <a:avLst/>
                    </a:prstGeom>
                    <a:noFill/>
                    <a:ln>
                      <a:noFill/>
                    </a:ln>
                  </pic:spPr>
                </pic:pic>
              </a:graphicData>
            </a:graphic>
          </wp:inline>
        </w:drawing>
      </w:r>
    </w:p>
    <w:p w:rsidR="00894D8A" w:rsidRPr="00894D8A" w:rsidRDefault="00A90195" w:rsidP="00894D8A">
      <w:pPr>
        <w:pStyle w:val="affffb"/>
        <w:ind w:firstLine="420"/>
      </w:pPr>
      <w:r w:rsidRPr="00894D8A">
        <w:rPr>
          <w:noProof/>
        </w:rPr>
        <w:drawing>
          <wp:inline distT="0" distB="0" distL="0" distR="0" wp14:anchorId="456ABFB7" wp14:editId="2B49B95B">
            <wp:extent cx="1333500" cy="409575"/>
            <wp:effectExtent l="0" t="0" r="0" b="0"/>
            <wp:docPr id="7"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33500" cy="409575"/>
                    </a:xfrm>
                    <a:prstGeom prst="rect">
                      <a:avLst/>
                    </a:prstGeom>
                    <a:noFill/>
                    <a:ln>
                      <a:noFill/>
                    </a:ln>
                  </pic:spPr>
                </pic:pic>
              </a:graphicData>
            </a:graphic>
          </wp:inline>
        </w:drawing>
      </w:r>
    </w:p>
    <w:p w:rsidR="00894D8A" w:rsidRPr="00894D8A" w:rsidRDefault="00894D8A" w:rsidP="009A2F9D">
      <w:pPr>
        <w:pStyle w:val="4"/>
        <w:rPr>
          <w:lang w:eastAsia="zh-CN"/>
        </w:rPr>
      </w:pPr>
      <w:r w:rsidRPr="00894D8A">
        <w:rPr>
          <w:lang w:eastAsia="zh-CN"/>
        </w:rPr>
        <w:t>输出</w:t>
      </w:r>
    </w:p>
    <w:p w:rsidR="00894D8A" w:rsidRPr="00894D8A" w:rsidRDefault="00894D8A" w:rsidP="00894D8A">
      <w:pPr>
        <w:pStyle w:val="affffb"/>
        <w:ind w:firstLine="420"/>
        <w:rPr>
          <w:color w:val="495060"/>
        </w:rPr>
      </w:pPr>
      <w:r w:rsidRPr="00894D8A">
        <w:t>输出一个整数，表示最大价值。</w:t>
      </w:r>
    </w:p>
    <w:p w:rsidR="00894D8A" w:rsidRPr="00894D8A" w:rsidRDefault="00894D8A" w:rsidP="009A2F9D">
      <w:pPr>
        <w:pStyle w:val="4"/>
        <w:rPr>
          <w:lang w:eastAsia="zh-CN"/>
        </w:rPr>
      </w:pPr>
      <w:r w:rsidRPr="00894D8A">
        <w:rPr>
          <w:lang w:eastAsia="zh-CN"/>
        </w:rPr>
        <w:t>输入样例</w:t>
      </w:r>
      <w:r w:rsidRPr="00894D8A">
        <w:rPr>
          <w:lang w:eastAsia="zh-CN"/>
        </w:rPr>
        <w:t> </w:t>
      </w:r>
    </w:p>
    <w:p w:rsidR="00894D8A" w:rsidRPr="00894D8A" w:rsidRDefault="00894D8A" w:rsidP="00894D8A">
      <w:pPr>
        <w:pStyle w:val="affffc"/>
        <w:ind w:left="420"/>
      </w:pPr>
      <w:r w:rsidRPr="00894D8A">
        <w:t>4 5</w:t>
      </w:r>
    </w:p>
    <w:p w:rsidR="00894D8A" w:rsidRPr="00894D8A" w:rsidRDefault="00894D8A" w:rsidP="00894D8A">
      <w:pPr>
        <w:pStyle w:val="affffc"/>
        <w:ind w:left="420"/>
      </w:pPr>
      <w:r w:rsidRPr="00894D8A">
        <w:t>1 2</w:t>
      </w:r>
    </w:p>
    <w:p w:rsidR="00894D8A" w:rsidRPr="00894D8A" w:rsidRDefault="00894D8A" w:rsidP="00894D8A">
      <w:pPr>
        <w:pStyle w:val="affffc"/>
        <w:ind w:left="420"/>
      </w:pPr>
      <w:r w:rsidRPr="00894D8A">
        <w:t>2 4</w:t>
      </w:r>
    </w:p>
    <w:p w:rsidR="00894D8A" w:rsidRPr="00894D8A" w:rsidRDefault="00894D8A" w:rsidP="00894D8A">
      <w:pPr>
        <w:pStyle w:val="affffc"/>
        <w:ind w:left="420"/>
      </w:pPr>
      <w:r w:rsidRPr="00894D8A">
        <w:t>3 4</w:t>
      </w:r>
    </w:p>
    <w:p w:rsidR="00894D8A" w:rsidRPr="00894D8A" w:rsidRDefault="00894D8A" w:rsidP="00894D8A">
      <w:pPr>
        <w:pStyle w:val="affffc"/>
        <w:ind w:left="420"/>
      </w:pPr>
      <w:r w:rsidRPr="00894D8A">
        <w:t>4 5</w:t>
      </w:r>
    </w:p>
    <w:p w:rsidR="00894D8A" w:rsidRPr="00894D8A" w:rsidRDefault="00894D8A" w:rsidP="009A2F9D">
      <w:pPr>
        <w:pStyle w:val="4"/>
        <w:rPr>
          <w:lang w:eastAsia="zh-CN"/>
        </w:rPr>
      </w:pPr>
      <w:r w:rsidRPr="00894D8A">
        <w:rPr>
          <w:lang w:eastAsia="zh-CN"/>
        </w:rPr>
        <w:t>输出样例</w:t>
      </w:r>
    </w:p>
    <w:p w:rsidR="00894D8A" w:rsidRPr="00894D8A" w:rsidRDefault="00894D8A" w:rsidP="00894D8A">
      <w:pPr>
        <w:pStyle w:val="affffc"/>
        <w:ind w:left="420"/>
      </w:pPr>
      <w:r w:rsidRPr="00894D8A">
        <w:t>8</w:t>
      </w:r>
    </w:p>
    <w:p w:rsidR="00894D8A" w:rsidRPr="00894D8A" w:rsidRDefault="00894D8A" w:rsidP="009A2F9D">
      <w:pPr>
        <w:pStyle w:val="4"/>
        <w:rPr>
          <w:lang w:eastAsia="zh-CN"/>
        </w:rPr>
      </w:pPr>
      <w:r w:rsidRPr="00894D8A">
        <w:rPr>
          <w:lang w:eastAsia="zh-CN"/>
        </w:rPr>
        <w:t>输入样例</w:t>
      </w:r>
      <w:r w:rsidRPr="00894D8A">
        <w:rPr>
          <w:lang w:eastAsia="zh-CN"/>
        </w:rPr>
        <w:t> </w:t>
      </w:r>
    </w:p>
    <w:p w:rsidR="00894D8A" w:rsidRPr="00894D8A" w:rsidRDefault="00894D8A" w:rsidP="00894D8A">
      <w:pPr>
        <w:pStyle w:val="affffc"/>
        <w:ind w:left="420"/>
      </w:pPr>
      <w:r w:rsidRPr="00894D8A">
        <w:t>16 24</w:t>
      </w:r>
    </w:p>
    <w:p w:rsidR="00894D8A" w:rsidRPr="00894D8A" w:rsidRDefault="00894D8A" w:rsidP="00894D8A">
      <w:pPr>
        <w:pStyle w:val="affffc"/>
        <w:ind w:left="420"/>
      </w:pPr>
      <w:r w:rsidRPr="00894D8A">
        <w:t>30 34</w:t>
      </w:r>
    </w:p>
    <w:p w:rsidR="00894D8A" w:rsidRPr="00894D8A" w:rsidRDefault="00894D8A" w:rsidP="00894D8A">
      <w:pPr>
        <w:pStyle w:val="affffc"/>
        <w:ind w:left="420"/>
      </w:pPr>
      <w:r w:rsidRPr="00894D8A">
        <w:t>78 40</w:t>
      </w:r>
    </w:p>
    <w:p w:rsidR="00894D8A" w:rsidRPr="00894D8A" w:rsidRDefault="00894D8A" w:rsidP="00894D8A">
      <w:pPr>
        <w:pStyle w:val="affffc"/>
        <w:ind w:left="420"/>
      </w:pPr>
      <w:r w:rsidRPr="00894D8A">
        <w:t>96 97</w:t>
      </w:r>
    </w:p>
    <w:p w:rsidR="00894D8A" w:rsidRPr="00894D8A" w:rsidRDefault="00894D8A" w:rsidP="00894D8A">
      <w:pPr>
        <w:pStyle w:val="affffc"/>
        <w:ind w:left="420"/>
      </w:pPr>
      <w:r w:rsidRPr="00894D8A">
        <w:t>2 38</w:t>
      </w:r>
    </w:p>
    <w:p w:rsidR="00894D8A" w:rsidRPr="00894D8A" w:rsidRDefault="00894D8A" w:rsidP="00894D8A">
      <w:pPr>
        <w:pStyle w:val="affffc"/>
        <w:ind w:left="420"/>
      </w:pPr>
      <w:r w:rsidRPr="00894D8A">
        <w:t>59 57</w:t>
      </w:r>
    </w:p>
    <w:p w:rsidR="00894D8A" w:rsidRPr="00894D8A" w:rsidRDefault="00894D8A" w:rsidP="00894D8A">
      <w:pPr>
        <w:pStyle w:val="affffc"/>
        <w:ind w:left="420"/>
      </w:pPr>
      <w:r w:rsidRPr="00894D8A">
        <w:t>10 48</w:t>
      </w:r>
    </w:p>
    <w:p w:rsidR="00894D8A" w:rsidRPr="00894D8A" w:rsidRDefault="00894D8A" w:rsidP="00894D8A">
      <w:pPr>
        <w:pStyle w:val="affffc"/>
        <w:ind w:left="420"/>
      </w:pPr>
      <w:r w:rsidRPr="00894D8A">
        <w:t>28 65</w:t>
      </w:r>
    </w:p>
    <w:p w:rsidR="00894D8A" w:rsidRPr="00894D8A" w:rsidRDefault="00894D8A" w:rsidP="00894D8A">
      <w:pPr>
        <w:pStyle w:val="affffc"/>
        <w:ind w:left="420"/>
      </w:pPr>
      <w:r w:rsidRPr="00894D8A">
        <w:t>40 17</w:t>
      </w:r>
    </w:p>
    <w:p w:rsidR="00894D8A" w:rsidRPr="00894D8A" w:rsidRDefault="00894D8A" w:rsidP="00894D8A">
      <w:pPr>
        <w:pStyle w:val="affffc"/>
        <w:ind w:left="420"/>
      </w:pPr>
      <w:r w:rsidRPr="00894D8A">
        <w:t>95 84</w:t>
      </w:r>
    </w:p>
    <w:p w:rsidR="00894D8A" w:rsidRPr="00894D8A" w:rsidRDefault="00894D8A" w:rsidP="00894D8A">
      <w:pPr>
        <w:pStyle w:val="affffc"/>
        <w:ind w:left="420"/>
      </w:pPr>
      <w:r w:rsidRPr="00894D8A">
        <w:t>17 5</w:t>
      </w:r>
    </w:p>
    <w:p w:rsidR="00894D8A" w:rsidRPr="00894D8A" w:rsidRDefault="00894D8A" w:rsidP="00894D8A">
      <w:pPr>
        <w:pStyle w:val="affffc"/>
        <w:ind w:left="420"/>
      </w:pPr>
      <w:r w:rsidRPr="00894D8A">
        <w:t>80 83</w:t>
      </w:r>
    </w:p>
    <w:p w:rsidR="00894D8A" w:rsidRPr="00894D8A" w:rsidRDefault="00894D8A" w:rsidP="00894D8A">
      <w:pPr>
        <w:pStyle w:val="affffc"/>
        <w:ind w:left="420"/>
      </w:pPr>
      <w:r w:rsidRPr="00894D8A">
        <w:t>74 32</w:t>
      </w:r>
    </w:p>
    <w:p w:rsidR="00894D8A" w:rsidRPr="00894D8A" w:rsidRDefault="00894D8A" w:rsidP="00894D8A">
      <w:pPr>
        <w:pStyle w:val="affffc"/>
        <w:ind w:left="420"/>
      </w:pPr>
      <w:r w:rsidRPr="00894D8A">
        <w:t>37 28</w:t>
      </w:r>
    </w:p>
    <w:p w:rsidR="00894D8A" w:rsidRPr="00894D8A" w:rsidRDefault="00894D8A" w:rsidP="00894D8A">
      <w:pPr>
        <w:pStyle w:val="affffc"/>
        <w:ind w:left="420"/>
      </w:pPr>
      <w:r w:rsidRPr="00894D8A">
        <w:lastRenderedPageBreak/>
        <w:t>44 36</w:t>
      </w:r>
    </w:p>
    <w:p w:rsidR="00894D8A" w:rsidRPr="00894D8A" w:rsidRDefault="00894D8A" w:rsidP="00894D8A">
      <w:pPr>
        <w:pStyle w:val="affffc"/>
        <w:ind w:left="420"/>
      </w:pPr>
      <w:r w:rsidRPr="00894D8A">
        <w:t>25 14</w:t>
      </w:r>
    </w:p>
    <w:p w:rsidR="00894D8A" w:rsidRPr="00894D8A" w:rsidRDefault="00894D8A" w:rsidP="00894D8A">
      <w:pPr>
        <w:pStyle w:val="affffc"/>
        <w:ind w:left="420"/>
      </w:pPr>
      <w:r w:rsidRPr="00894D8A">
        <w:t>95 29</w:t>
      </w:r>
    </w:p>
    <w:p w:rsidR="00210421" w:rsidRDefault="00CF7ED0">
      <w:r>
        <w:rPr>
          <w:b/>
        </w:rPr>
        <w:t>解题思路</w:t>
      </w:r>
    </w:p>
    <w:p w:rsidR="00210421" w:rsidRDefault="00CF7ED0">
      <w:pPr>
        <w:ind w:firstLine="420"/>
      </w:pPr>
      <w:r>
        <w:t>本题求解</w:t>
      </w:r>
      <w:r>
        <w:t>01</w:t>
      </w:r>
      <w:r>
        <w:t>背包问题。程序使用动态规划：</w:t>
      </w:r>
      <w:r>
        <w:t>dp[j]</w:t>
      </w:r>
      <w:r>
        <w:t>表示容量为</w:t>
      </w:r>
      <w:r>
        <w:t>j</w:t>
      </w:r>
      <w:r>
        <w:t>时的最大价值。倒序遍历容量，对每个物品选择放或不放，取价值最大者。</w:t>
      </w:r>
    </w:p>
    <w:p w:rsidR="00894D8A" w:rsidRDefault="00894D8A" w:rsidP="009A2F9D">
      <w:pPr>
        <w:pStyle w:val="4"/>
      </w:pPr>
      <w:r>
        <w:rPr>
          <w:rFonts w:hint="eastAsia"/>
        </w:rPr>
        <w:t>参考代码</w:t>
      </w:r>
      <w:r>
        <w:rPr>
          <w:rFonts w:hint="eastAsia"/>
        </w:rPr>
        <w:t>(</w:t>
      </w:r>
      <w:r>
        <w:t>C++)</w:t>
      </w:r>
    </w:p>
    <w:p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rsidR="00054F8D" w:rsidRPr="00252855" w:rsidRDefault="00054F8D" w:rsidP="00252855">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rsidR="00054F8D" w:rsidRPr="00252855" w:rsidRDefault="00054F8D" w:rsidP="00252855">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rsidR="002F62FF" w:rsidRDefault="00054F8D" w:rsidP="009F1FE0">
      <w:pPr>
        <w:widowControl/>
        <w:numPr>
          <w:ilvl w:val="0"/>
          <w:numId w:val="66"/>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rsidR="009F1FE0" w:rsidRDefault="009F1FE0" w:rsidP="009F1FE0">
      <w:pPr>
        <w:pStyle w:val="4"/>
        <w:rPr>
          <w:lang w:eastAsia="zh-CN"/>
        </w:rPr>
      </w:pPr>
      <w:r>
        <w:rPr>
          <w:lang w:eastAsia="zh-CN"/>
        </w:rPr>
        <w:lastRenderedPageBreak/>
        <w:t>题解</w:t>
      </w:r>
      <w:r w:rsidR="00BF3FBD">
        <w:rPr>
          <w:lang w:eastAsia="zh-CN"/>
        </w:rPr>
        <w:t>（微信扫码观看）</w:t>
      </w:r>
    </w:p>
    <w:p w:rsidR="00BF3FBD" w:rsidRPr="00BF3FBD" w:rsidRDefault="00BF3FBD" w:rsidP="00BF3FBD">
      <w:pPr>
        <w:rPr>
          <w:lang w:eastAsia="zh-CN"/>
        </w:rPr>
      </w:pPr>
      <w:r>
        <w:rPr>
          <w:noProof/>
          <w:lang w:eastAsia="zh-CN"/>
        </w:rPr>
        <w:drawing>
          <wp:inline distT="0" distB="0" distL="0" distR="0" wp14:anchorId="4658A4C9" wp14:editId="51B68CDC">
            <wp:extent cx="2362377" cy="1389888"/>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4911" t="75709" r="817" b="673"/>
                    <a:stretch/>
                  </pic:blipFill>
                  <pic:spPr bwMode="auto">
                    <a:xfrm>
                      <a:off x="0" y="0"/>
                      <a:ext cx="2379856" cy="1400172"/>
                    </a:xfrm>
                    <a:prstGeom prst="rect">
                      <a:avLst/>
                    </a:prstGeom>
                    <a:ln>
                      <a:noFill/>
                    </a:ln>
                    <a:extLst>
                      <a:ext uri="{53640926-AAD7-44D8-BBD7-CCE9431645EC}">
                        <a14:shadowObscured xmlns:a14="http://schemas.microsoft.com/office/drawing/2010/main"/>
                      </a:ext>
                    </a:extLst>
                  </pic:spPr>
                </pic:pic>
              </a:graphicData>
            </a:graphic>
          </wp:inline>
        </w:drawing>
      </w:r>
    </w:p>
    <w:p w:rsidR="00950F0D" w:rsidRPr="00950F0D" w:rsidRDefault="00950F0D" w:rsidP="00741B54">
      <w:pPr>
        <w:pStyle w:val="2"/>
        <w:spacing w:before="315"/>
        <w:rPr>
          <w:lang w:eastAsia="zh-CN"/>
        </w:rPr>
      </w:pPr>
      <w:bookmarkStart w:id="96" w:name="_Toc53734007"/>
      <w:r w:rsidRPr="00950F0D">
        <w:rPr>
          <w:lang w:eastAsia="zh-CN"/>
        </w:rPr>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96"/>
    </w:p>
    <w:p w:rsidR="00950F0D" w:rsidRPr="00950F0D" w:rsidRDefault="00950F0D" w:rsidP="009A2F9D">
      <w:pPr>
        <w:pStyle w:val="4"/>
        <w:rPr>
          <w:lang w:eastAsia="zh-CN"/>
        </w:rPr>
      </w:pPr>
      <w:r w:rsidRPr="00950F0D">
        <w:rPr>
          <w:lang w:eastAsia="zh-CN"/>
        </w:rPr>
        <w:t>描述</w:t>
      </w:r>
    </w:p>
    <w:p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rsidR="00950F0D" w:rsidRPr="00950F0D" w:rsidRDefault="00950F0D" w:rsidP="00950F0D">
      <w:pPr>
        <w:pStyle w:val="affffb"/>
        <w:ind w:firstLine="420"/>
      </w:pPr>
      <w:r w:rsidRPr="00950F0D">
        <w:t>踩盾滑行是林克的最爱，作为滑行爱好者，只有高度差的斜坡，无论是草地、雪地、沙地还是空气，林克都可以踩盾滑行。</w:t>
      </w:r>
    </w:p>
    <w:p w:rsidR="00950F0D" w:rsidRPr="00950F0D" w:rsidRDefault="00950F0D" w:rsidP="00950F0D">
      <w:pPr>
        <w:pStyle w:val="affffb"/>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rsidR="00950F0D" w:rsidRPr="00950F0D" w:rsidRDefault="00950F0D" w:rsidP="00950F0D">
      <w:pPr>
        <w:pStyle w:val="affffc"/>
        <w:ind w:left="420"/>
      </w:pPr>
      <w:r w:rsidRPr="00950F0D">
        <w:t xml:space="preserve"> 1  2  3  4 5</w:t>
      </w:r>
      <w:r w:rsidRPr="00950F0D">
        <w:br/>
        <w:t>16 17 18 19 6</w:t>
      </w:r>
      <w:r w:rsidRPr="00950F0D">
        <w:br/>
        <w:t>15 24 25 20 7</w:t>
      </w:r>
      <w:r w:rsidRPr="00950F0D">
        <w:br/>
        <w:t>14 23 22 21 8</w:t>
      </w:r>
      <w:r w:rsidRPr="00950F0D">
        <w:br/>
        <w:t>13 12 11 10 9</w:t>
      </w:r>
    </w:p>
    <w:p w:rsidR="00950F0D" w:rsidRPr="00950F0D" w:rsidRDefault="00950F0D" w:rsidP="00950F0D">
      <w:pPr>
        <w:pStyle w:val="affffb"/>
        <w:ind w:firstLine="420"/>
        <w:rPr>
          <w:color w:val="495060"/>
        </w:rPr>
      </w:pPr>
      <w:r w:rsidRPr="00950F0D">
        <w:t>提示：林克可以从某个点滑向上下左右相邻四个点之一，当且仅当高度减小。</w:t>
      </w:r>
    </w:p>
    <w:p w:rsidR="000B7671" w:rsidRDefault="00950F0D" w:rsidP="00950F0D">
      <w:pPr>
        <w:pStyle w:val="affffb"/>
        <w:ind w:firstLine="420"/>
      </w:pPr>
      <w:r w:rsidRPr="00950F0D">
        <w:t>在上面的例子中，最长的滑行路径为</w:t>
      </w:r>
      <w:r w:rsidRPr="00950F0D">
        <w:t>25-&gt;24-&gt;23-&gt;22-&gt;21-&gt;20.....-&gt;5-&gt;4-&gt;3-&gt;2-&gt;1</w:t>
      </w:r>
    </w:p>
    <w:p w:rsidR="00950F0D" w:rsidRPr="00950F0D" w:rsidRDefault="00950F0D" w:rsidP="00950F0D">
      <w:pPr>
        <w:pStyle w:val="affffb"/>
        <w:ind w:firstLine="420"/>
        <w:rPr>
          <w:color w:val="495060"/>
        </w:rPr>
      </w:pPr>
      <w:r w:rsidRPr="00950F0D">
        <w:lastRenderedPageBreak/>
        <w:t>(</w:t>
      </w:r>
      <w:r w:rsidRPr="00950F0D">
        <w:t>你看出来了吗</w:t>
      </w:r>
      <w:r w:rsidRPr="00950F0D">
        <w:t>?)</w:t>
      </w:r>
    </w:p>
    <w:p w:rsidR="00950F0D" w:rsidRPr="00950F0D" w:rsidRDefault="00950F0D" w:rsidP="009A2F9D">
      <w:pPr>
        <w:pStyle w:val="4"/>
        <w:rPr>
          <w:lang w:eastAsia="zh-CN"/>
        </w:rPr>
      </w:pPr>
      <w:r w:rsidRPr="00950F0D">
        <w:rPr>
          <w:lang w:eastAsia="zh-CN"/>
        </w:rPr>
        <w:t>输入</w:t>
      </w:r>
    </w:p>
    <w:p w:rsidR="000B7671" w:rsidRDefault="00950F0D" w:rsidP="00950F0D">
      <w:pPr>
        <w:pStyle w:val="affffb"/>
        <w:ind w:firstLine="420"/>
      </w:pPr>
      <w:r w:rsidRPr="00950F0D">
        <w:t>输入的第一行表示区域的行数</w:t>
      </w:r>
      <w:r w:rsidRPr="00950F0D">
        <w:t>R</w:t>
      </w:r>
      <w:r w:rsidRPr="00950F0D">
        <w:t>和列数</w:t>
      </w:r>
      <w:r w:rsidRPr="00950F0D">
        <w:t>C(1 &lt;= R,C &lt;= 100)</w:t>
      </w:r>
      <w:r w:rsidRPr="00950F0D">
        <w:t>。</w:t>
      </w:r>
    </w:p>
    <w:p w:rsidR="00950F0D" w:rsidRPr="00950F0D" w:rsidRDefault="00950F0D" w:rsidP="00950F0D">
      <w:pPr>
        <w:pStyle w:val="affffb"/>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rsidR="00950F0D" w:rsidRPr="00950F0D" w:rsidRDefault="00950F0D" w:rsidP="009A2F9D">
      <w:pPr>
        <w:pStyle w:val="4"/>
        <w:rPr>
          <w:lang w:eastAsia="zh-CN"/>
        </w:rPr>
      </w:pPr>
      <w:r w:rsidRPr="00950F0D">
        <w:rPr>
          <w:lang w:eastAsia="zh-CN"/>
        </w:rPr>
        <w:t>输出</w:t>
      </w:r>
    </w:p>
    <w:p w:rsidR="00950F0D" w:rsidRPr="00950F0D" w:rsidRDefault="00950F0D" w:rsidP="00950F0D">
      <w:pPr>
        <w:pStyle w:val="affffb"/>
        <w:ind w:firstLine="420"/>
        <w:rPr>
          <w:color w:val="495060"/>
        </w:rPr>
      </w:pPr>
      <w:r w:rsidRPr="00950F0D">
        <w:t>输出最长区域的长度。</w:t>
      </w:r>
    </w:p>
    <w:p w:rsidR="00950F0D" w:rsidRPr="00950F0D" w:rsidRDefault="00950F0D" w:rsidP="009A2F9D">
      <w:pPr>
        <w:pStyle w:val="4"/>
        <w:rPr>
          <w:lang w:eastAsia="zh-CN"/>
        </w:rPr>
      </w:pPr>
      <w:r w:rsidRPr="00950F0D">
        <w:rPr>
          <w:lang w:eastAsia="zh-CN"/>
        </w:rPr>
        <w:t>输入样例</w:t>
      </w:r>
    </w:p>
    <w:p w:rsidR="00950F0D" w:rsidRPr="00950F0D" w:rsidRDefault="00950F0D" w:rsidP="00950F0D">
      <w:pPr>
        <w:pStyle w:val="affffc"/>
        <w:ind w:left="420"/>
      </w:pPr>
      <w:r w:rsidRPr="00950F0D">
        <w:t>5 5</w:t>
      </w:r>
    </w:p>
    <w:p w:rsidR="00950F0D" w:rsidRPr="00950F0D" w:rsidRDefault="00950F0D" w:rsidP="00950F0D">
      <w:pPr>
        <w:pStyle w:val="affffc"/>
        <w:ind w:left="420"/>
      </w:pPr>
      <w:r w:rsidRPr="00950F0D">
        <w:t>1 2 3 4 5</w:t>
      </w:r>
    </w:p>
    <w:p w:rsidR="00950F0D" w:rsidRPr="00950F0D" w:rsidRDefault="00950F0D" w:rsidP="00950F0D">
      <w:pPr>
        <w:pStyle w:val="affffc"/>
        <w:ind w:left="420"/>
      </w:pPr>
      <w:r w:rsidRPr="00950F0D">
        <w:t>16 17 18 19 6</w:t>
      </w:r>
    </w:p>
    <w:p w:rsidR="00950F0D" w:rsidRPr="00950F0D" w:rsidRDefault="00950F0D" w:rsidP="00950F0D">
      <w:pPr>
        <w:pStyle w:val="affffc"/>
        <w:ind w:left="420"/>
      </w:pPr>
      <w:r w:rsidRPr="00950F0D">
        <w:t>15 24 25 20 7</w:t>
      </w:r>
    </w:p>
    <w:p w:rsidR="00950F0D" w:rsidRPr="00950F0D" w:rsidRDefault="00950F0D" w:rsidP="00950F0D">
      <w:pPr>
        <w:pStyle w:val="affffc"/>
        <w:ind w:left="420"/>
      </w:pPr>
      <w:r w:rsidRPr="00950F0D">
        <w:t>14 23 22 21 8</w:t>
      </w:r>
    </w:p>
    <w:p w:rsidR="00950F0D" w:rsidRPr="00950F0D" w:rsidRDefault="00950F0D" w:rsidP="00950F0D">
      <w:pPr>
        <w:pStyle w:val="affffc"/>
        <w:ind w:left="420"/>
      </w:pPr>
      <w:r w:rsidRPr="00950F0D">
        <w:t>13 12 11 10 9</w:t>
      </w:r>
    </w:p>
    <w:p w:rsidR="00950F0D" w:rsidRPr="00950F0D" w:rsidRDefault="00950F0D" w:rsidP="009A2F9D">
      <w:pPr>
        <w:pStyle w:val="4"/>
        <w:rPr>
          <w:lang w:eastAsia="zh-CN"/>
        </w:rPr>
      </w:pPr>
      <w:r w:rsidRPr="00950F0D">
        <w:rPr>
          <w:lang w:eastAsia="zh-CN"/>
        </w:rPr>
        <w:t>输出样例</w:t>
      </w:r>
    </w:p>
    <w:p w:rsidR="00950F0D" w:rsidRPr="00950F0D" w:rsidRDefault="00950F0D" w:rsidP="00950F0D">
      <w:pPr>
        <w:pStyle w:val="affffc"/>
        <w:ind w:left="420"/>
      </w:pPr>
      <w:r w:rsidRPr="00950F0D">
        <w:t>25</w:t>
      </w:r>
    </w:p>
    <w:p w:rsidR="00210421" w:rsidRDefault="00CF7ED0">
      <w:r>
        <w:rPr>
          <w:b/>
        </w:rPr>
        <w:t>解题思路</w:t>
      </w:r>
    </w:p>
    <w:p w:rsidR="00210421" w:rsidRDefault="00CF7ED0">
      <w:pPr>
        <w:ind w:firstLine="420"/>
      </w:pPr>
      <w:r>
        <w:t>本题求解完全背包问题。每种物品可以选无限次。程序使用一维</w:t>
      </w:r>
      <w:r>
        <w:t>DP</w:t>
      </w:r>
      <w:r>
        <w:t>，正序更新</w:t>
      </w:r>
      <w:r>
        <w:t>dp</w:t>
      </w:r>
      <w:r>
        <w:t>数组：</w:t>
      </w:r>
      <w:r>
        <w:t>dp[j]=max(dp[j],dp[j-w[i]]+v[i])</w:t>
      </w:r>
      <w:r>
        <w:t>，正序保证同一物品可被多次选择。</w:t>
      </w:r>
    </w:p>
    <w:p w:rsidR="00950F0D" w:rsidRDefault="00950F0D" w:rsidP="009A2F9D">
      <w:pPr>
        <w:pStyle w:val="4"/>
      </w:pPr>
      <w:r>
        <w:rPr>
          <w:rFonts w:hint="eastAsia"/>
        </w:rPr>
        <w:t>参考代码</w:t>
      </w:r>
      <w:r w:rsidR="00FE3C68">
        <w:rPr>
          <w:rFonts w:hint="eastAsia"/>
        </w:rPr>
        <w:t>1</w:t>
      </w:r>
      <w:r>
        <w:rPr>
          <w:rFonts w:hint="eastAsia"/>
        </w:rPr>
        <w:t>(</w:t>
      </w:r>
      <w:r>
        <w:t>C++)</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rsidR="00950F0D" w:rsidRPr="00252855" w:rsidRDefault="00950F0D" w:rsidP="00252855">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cout&lt;&lt;ans;  </w:t>
      </w:r>
    </w:p>
    <w:p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Default="00950F0D" w:rsidP="009A2F9D">
      <w:pPr>
        <w:pStyle w:val="4"/>
      </w:pPr>
      <w:r>
        <w:rPr>
          <w:rFonts w:hint="eastAsia"/>
        </w:rPr>
        <w:t>参考代码</w:t>
      </w:r>
      <w:r>
        <w:rPr>
          <w:rFonts w:hint="eastAsia"/>
          <w:lang w:eastAsia="zh-CN"/>
        </w:rPr>
        <w:t>2</w:t>
      </w:r>
      <w:r>
        <w:rPr>
          <w:rFonts w:hint="eastAsia"/>
        </w:rPr>
        <w:t>(</w:t>
      </w:r>
      <w:r>
        <w:t>C++)</w:t>
      </w:r>
    </w:p>
    <w:p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R,C,m[102][102],f[102][102],ans;  </w:t>
      </w:r>
    </w:p>
    <w:p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154CB7" w:rsidRPr="00457EEA" w:rsidRDefault="00154CB7" w:rsidP="00741B54">
      <w:pPr>
        <w:pStyle w:val="2"/>
        <w:spacing w:before="315"/>
      </w:pPr>
      <w:bookmarkStart w:id="97" w:name="_Toc53734008"/>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97"/>
    </w:p>
    <w:p w:rsidR="00154CB7" w:rsidRPr="00457EEA" w:rsidRDefault="00154CB7" w:rsidP="009A2F9D">
      <w:pPr>
        <w:pStyle w:val="4"/>
      </w:pPr>
      <w:r w:rsidRPr="00457EEA">
        <w:t>描述</w:t>
      </w:r>
    </w:p>
    <w:p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rsidR="00154CB7" w:rsidRPr="00457EEA" w:rsidRDefault="00154CB7" w:rsidP="00154CB7">
      <w:pPr>
        <w:pStyle w:val="affffb"/>
        <w:ind w:firstLine="420"/>
      </w:pPr>
      <w:r w:rsidRPr="00457EEA">
        <w:lastRenderedPageBreak/>
        <w:t>莱尼尔是海鲁拉大地之中最强的怪兽之一，无论近战还是远程攻击，莱尼尔都近乎完美。</w:t>
      </w:r>
    </w:p>
    <w:p w:rsidR="00154CB7" w:rsidRPr="00457EEA" w:rsidRDefault="00154CB7" w:rsidP="00154CB7">
      <w:pPr>
        <w:pStyle w:val="affffb"/>
        <w:ind w:firstLine="420"/>
      </w:pPr>
      <w:r w:rsidRPr="00457EEA">
        <w:t>莱尼尔最令人闻风丧胆的远程攻击是箭雨，这是一种能够动态跟踪对手所在位置的空对地攻击。无论距离多远，只要箭雨飞出，打击必达。</w:t>
      </w:r>
    </w:p>
    <w:p w:rsidR="00154CB7" w:rsidRPr="00457EEA" w:rsidRDefault="00154CB7" w:rsidP="00154CB7">
      <w:pPr>
        <w:pStyle w:val="affffb"/>
        <w:ind w:firstLine="420"/>
      </w:pPr>
      <w:r w:rsidRPr="00457EEA">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rsidR="00154CB7" w:rsidRPr="00457EEA" w:rsidRDefault="00154CB7" w:rsidP="00154CB7">
      <w:pPr>
        <w:pStyle w:val="affffb"/>
        <w:ind w:firstLine="420"/>
      </w:pPr>
      <w:r w:rsidRPr="00457EEA">
        <w:t>但是每套箭雨拦截系统有一个缺陷：第一面地对空的发射的海鲁拉盾可以到达任意的高度，但是以后每一面海鲁拉盾都不能高于前一面的高度。</w:t>
      </w:r>
    </w:p>
    <w:p w:rsidR="00154CB7" w:rsidRPr="00457EEA" w:rsidRDefault="00154CB7" w:rsidP="00154CB7">
      <w:pPr>
        <w:pStyle w:val="affffb"/>
        <w:ind w:firstLine="420"/>
      </w:pPr>
      <w:r w:rsidRPr="00457EEA">
        <w:t>在实际战斗中，已知莱尼尔射出的箭雨阵中每一支雷电箭依次飞来的高度（高度数据是</w:t>
      </w:r>
      <w:r w:rsidRPr="00457EEA">
        <w:t>≤50000</w:t>
      </w:r>
      <w:r w:rsidRPr="00457EEA">
        <w:t>的正整数）。</w:t>
      </w:r>
    </w:p>
    <w:p w:rsidR="00154CB7" w:rsidRPr="00457EEA" w:rsidRDefault="00154CB7" w:rsidP="00154CB7">
      <w:pPr>
        <w:pStyle w:val="affffb"/>
        <w:ind w:firstLine="420"/>
      </w:pPr>
      <w:r w:rsidRPr="00457EEA">
        <w:t>请计算每套箭雨拦截系统最多能拦截多少支雷电箭？</w:t>
      </w:r>
    </w:p>
    <w:p w:rsidR="00154CB7" w:rsidRPr="00457EEA" w:rsidRDefault="00154CB7" w:rsidP="009A2F9D">
      <w:pPr>
        <w:pStyle w:val="4"/>
      </w:pPr>
      <w:r w:rsidRPr="00457EEA">
        <w:t>输入</w:t>
      </w:r>
    </w:p>
    <w:p w:rsidR="00154CB7" w:rsidRPr="00457EEA" w:rsidRDefault="00154CB7" w:rsidP="00154CB7">
      <w:pPr>
        <w:pStyle w:val="affffb"/>
        <w:ind w:firstLine="420"/>
        <w:rPr>
          <w:color w:val="495060"/>
        </w:rPr>
      </w:pPr>
      <w:r w:rsidRPr="00457EEA">
        <w:t>输入有两行，</w:t>
      </w:r>
    </w:p>
    <w:p w:rsidR="00154CB7" w:rsidRPr="00457EEA" w:rsidRDefault="00154CB7" w:rsidP="00154CB7">
      <w:pPr>
        <w:pStyle w:val="affffb"/>
        <w:ind w:firstLine="420"/>
        <w:rPr>
          <w:color w:val="495060"/>
        </w:rPr>
      </w:pPr>
      <w:r w:rsidRPr="00457EEA">
        <w:t>第一行，莱尼尔射出的箭雨的数量</w:t>
      </w:r>
      <w:r w:rsidRPr="00457EEA">
        <w:t>k</w:t>
      </w:r>
      <w:r w:rsidRPr="00457EEA">
        <w:t>（</w:t>
      </w:r>
      <w:r w:rsidRPr="00457EEA">
        <w:t>k&lt;=10000</w:t>
      </w:r>
      <w:r w:rsidRPr="00457EEA">
        <w:t>），</w:t>
      </w:r>
    </w:p>
    <w:p w:rsidR="00154CB7" w:rsidRPr="00457EEA" w:rsidRDefault="00154CB7" w:rsidP="00154CB7">
      <w:pPr>
        <w:pStyle w:val="affffb"/>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rsidR="00154CB7" w:rsidRPr="00457EEA" w:rsidRDefault="00154CB7" w:rsidP="009A2F9D">
      <w:pPr>
        <w:pStyle w:val="4"/>
      </w:pPr>
      <w:r w:rsidRPr="00457EEA">
        <w:t>输出</w:t>
      </w:r>
    </w:p>
    <w:p w:rsidR="00154CB7" w:rsidRPr="00457EEA" w:rsidRDefault="00154CB7" w:rsidP="00154CB7">
      <w:pPr>
        <w:pStyle w:val="affffb"/>
        <w:ind w:firstLine="420"/>
        <w:rPr>
          <w:color w:val="495060"/>
        </w:rPr>
      </w:pPr>
      <w:r w:rsidRPr="00457EEA">
        <w:t>输出只有一行，包含一个整数，表示最多能拦截多少支雷电箭。</w:t>
      </w:r>
    </w:p>
    <w:p w:rsidR="00154CB7" w:rsidRPr="00457EEA" w:rsidRDefault="00154CB7" w:rsidP="009A2F9D">
      <w:pPr>
        <w:pStyle w:val="4"/>
      </w:pPr>
      <w:r w:rsidRPr="00457EEA">
        <w:t>输入样例</w:t>
      </w:r>
      <w:r w:rsidRPr="00457EEA">
        <w:t> </w:t>
      </w:r>
    </w:p>
    <w:p w:rsidR="00154CB7" w:rsidRPr="00457EEA" w:rsidRDefault="00154CB7" w:rsidP="00154CB7">
      <w:pPr>
        <w:pStyle w:val="affffc"/>
        <w:ind w:left="420"/>
      </w:pPr>
      <w:r w:rsidRPr="00457EEA">
        <w:t>8</w:t>
      </w:r>
    </w:p>
    <w:p w:rsidR="00154CB7" w:rsidRPr="00457EEA" w:rsidRDefault="00154CB7" w:rsidP="00154CB7">
      <w:pPr>
        <w:pStyle w:val="affffc"/>
        <w:ind w:left="420"/>
      </w:pPr>
      <w:r w:rsidRPr="00457EEA">
        <w:t>300 207 155 300 299 170 158 65</w:t>
      </w:r>
    </w:p>
    <w:p w:rsidR="00154CB7" w:rsidRPr="00457EEA" w:rsidRDefault="00154CB7" w:rsidP="009A2F9D">
      <w:pPr>
        <w:pStyle w:val="4"/>
      </w:pPr>
      <w:r w:rsidRPr="00457EEA">
        <w:t>输出样例</w:t>
      </w:r>
    </w:p>
    <w:p w:rsidR="00154CB7" w:rsidRPr="00457EEA" w:rsidRDefault="00154CB7" w:rsidP="00154CB7">
      <w:pPr>
        <w:pStyle w:val="affffc"/>
        <w:ind w:left="420"/>
      </w:pPr>
      <w:r w:rsidRPr="00457EEA">
        <w:t>6</w:t>
      </w:r>
    </w:p>
    <w:p w:rsidR="00210421" w:rsidRDefault="00CF7ED0">
      <w:r>
        <w:rPr>
          <w:b/>
        </w:rPr>
        <w:t>解题思路</w:t>
      </w:r>
    </w:p>
    <w:p w:rsidR="00210421" w:rsidRDefault="00CF7ED0">
      <w:pPr>
        <w:ind w:firstLine="420"/>
      </w:pPr>
      <w:r>
        <w:t>本题求解多重背包问题。每种物品有数量限制。程序将每种物品拆分为多个</w:t>
      </w:r>
      <w:r>
        <w:t>01</w:t>
      </w:r>
      <w:r>
        <w:t>背包物品（二进制优化），然后按</w:t>
      </w:r>
      <w:r>
        <w:t>01</w:t>
      </w:r>
      <w:r>
        <w:t>背包处理。</w:t>
      </w:r>
    </w:p>
    <w:p w:rsidR="00950F0D" w:rsidRDefault="00950F0D" w:rsidP="009A2F9D">
      <w:pPr>
        <w:pStyle w:val="4"/>
      </w:pPr>
      <w:r>
        <w:rPr>
          <w:rFonts w:hint="eastAsia"/>
        </w:rPr>
        <w:lastRenderedPageBreak/>
        <w:t>参考代码</w:t>
      </w:r>
      <w:r>
        <w:rPr>
          <w:rFonts w:hint="eastAsia"/>
        </w:rPr>
        <w:t>(</w:t>
      </w:r>
      <w:r>
        <w:t>C++)</w:t>
      </w:r>
    </w:p>
    <w:p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154CB7" w:rsidRPr="00154CB7" w:rsidRDefault="00154CB7" w:rsidP="00741B54">
      <w:pPr>
        <w:pStyle w:val="2"/>
        <w:spacing w:before="315"/>
        <w:rPr>
          <w:lang w:eastAsia="zh-CN"/>
        </w:rPr>
      </w:pPr>
      <w:bookmarkStart w:id="98" w:name="_Toc53734009"/>
      <w:r w:rsidRPr="00154CB7">
        <w:rPr>
          <w:lang w:eastAsia="zh-CN"/>
        </w:rPr>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98"/>
    </w:p>
    <w:p w:rsidR="00154CB7" w:rsidRPr="00154CB7" w:rsidRDefault="00154CB7" w:rsidP="009A2F9D">
      <w:pPr>
        <w:pStyle w:val="4"/>
        <w:rPr>
          <w:lang w:eastAsia="zh-CN"/>
        </w:rPr>
      </w:pPr>
      <w:r w:rsidRPr="00154CB7">
        <w:rPr>
          <w:lang w:eastAsia="zh-CN"/>
        </w:rPr>
        <w:t>描述</w:t>
      </w:r>
    </w:p>
    <w:p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rsidR="00154CB7" w:rsidRPr="00154CB7" w:rsidRDefault="00154CB7" w:rsidP="00154CB7">
      <w:pPr>
        <w:pStyle w:val="affffb"/>
        <w:ind w:firstLine="420"/>
      </w:pPr>
      <w:r w:rsidRPr="00154CB7">
        <w:t>莱尼尔是海鲁拉大地之中最强的怪兽之一，无论近战还是远程攻击，莱尼尔都近乎完美。</w:t>
      </w:r>
    </w:p>
    <w:p w:rsidR="00154CB7" w:rsidRPr="00154CB7" w:rsidRDefault="00154CB7" w:rsidP="00154CB7">
      <w:pPr>
        <w:pStyle w:val="affffb"/>
        <w:ind w:firstLine="420"/>
      </w:pPr>
      <w:r w:rsidRPr="00154CB7">
        <w:lastRenderedPageBreak/>
        <w:t>莱尼尔最令人闻风丧胆的远程攻击是箭雨，这是一种能够动态跟踪对手所在位置的空对地攻击。无论距离多远，只要箭雨飞出，打击必达。</w:t>
      </w:r>
    </w:p>
    <w:p w:rsidR="00154CB7" w:rsidRPr="00154CB7" w:rsidRDefault="00154CB7" w:rsidP="00154CB7">
      <w:pPr>
        <w:pStyle w:val="affffb"/>
        <w:ind w:firstLine="420"/>
      </w:pPr>
      <w:r w:rsidRPr="00154CB7">
        <w:t>为了能够完美抵御</w:t>
      </w:r>
      <w:r w:rsidRPr="00154CB7">
        <w:rPr>
          <w:color w:val="333333"/>
        </w:rPr>
        <w:t>莱尼尔</w:t>
      </w:r>
      <w:r w:rsidRPr="00154CB7">
        <w:t>的箭雨，约珥开发了一种箭雨拦截系统，可以发射出若干海鲁拉盾，在空中拦截莱尼而的箭雨。于此同时，整个拦截系统可以透过</w:t>
      </w:r>
      <w:r w:rsidRPr="00154CB7">
        <w:t>ambo</w:t>
      </w:r>
      <w:r w:rsidRPr="00154CB7">
        <w:t>的方式传送给林克。</w:t>
      </w:r>
    </w:p>
    <w:p w:rsidR="00154CB7" w:rsidRPr="00154CB7" w:rsidRDefault="00154CB7" w:rsidP="00154CB7">
      <w:pPr>
        <w:pStyle w:val="affffb"/>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rsidR="00154CB7" w:rsidRPr="00154CB7" w:rsidRDefault="00154CB7" w:rsidP="00154CB7">
      <w:pPr>
        <w:pStyle w:val="affffb"/>
        <w:ind w:firstLine="420"/>
      </w:pPr>
      <w:r w:rsidRPr="00154CB7">
        <w:t>在实际战斗中，已知莱尼尔射出的箭雨阵中每一支雷电箭依次飞来的高度（高度数据是</w:t>
      </w:r>
      <w:r w:rsidRPr="00154CB7">
        <w:t>≤50000</w:t>
      </w:r>
      <w:r w:rsidRPr="00154CB7">
        <w:t>的正整数）。</w:t>
      </w:r>
    </w:p>
    <w:p w:rsidR="00154CB7" w:rsidRPr="00154CB7" w:rsidRDefault="00154CB7" w:rsidP="00154CB7">
      <w:pPr>
        <w:pStyle w:val="affffb"/>
        <w:ind w:firstLine="420"/>
      </w:pPr>
      <w:r w:rsidRPr="00154CB7">
        <w:t>请计算每套箭雨拦截系统最多能拦截多少支雷电箭？</w:t>
      </w:r>
    </w:p>
    <w:p w:rsidR="00154CB7" w:rsidRPr="00154CB7" w:rsidRDefault="00154CB7" w:rsidP="00154CB7">
      <w:pPr>
        <w:pStyle w:val="affffb"/>
        <w:ind w:firstLine="420"/>
      </w:pPr>
      <w:r w:rsidRPr="00154CB7">
        <w:t>如果要拦截所有雷电箭，林克最少要配备多少套这种雷电箭拦截系统？</w:t>
      </w:r>
    </w:p>
    <w:p w:rsidR="00154CB7" w:rsidRPr="00154CB7" w:rsidRDefault="00154CB7" w:rsidP="009A2F9D">
      <w:pPr>
        <w:pStyle w:val="4"/>
        <w:rPr>
          <w:lang w:eastAsia="zh-CN"/>
        </w:rPr>
      </w:pPr>
      <w:r w:rsidRPr="00154CB7">
        <w:rPr>
          <w:lang w:eastAsia="zh-CN"/>
        </w:rPr>
        <w:t>输入</w:t>
      </w:r>
    </w:p>
    <w:p w:rsidR="00154CB7" w:rsidRPr="00154CB7" w:rsidRDefault="00154CB7" w:rsidP="00154CB7">
      <w:pPr>
        <w:pStyle w:val="affffb"/>
        <w:ind w:firstLine="420"/>
      </w:pPr>
      <w:r w:rsidRPr="00154CB7">
        <w:t>1</w:t>
      </w:r>
      <w:r w:rsidRPr="00154CB7">
        <w:t>行，若干个整数（个数</w:t>
      </w:r>
      <w:r w:rsidRPr="00154CB7">
        <w:t>≤100000</w:t>
      </w:r>
      <w:r w:rsidRPr="00154CB7">
        <w:t>）</w:t>
      </w:r>
    </w:p>
    <w:p w:rsidR="00154CB7" w:rsidRPr="00154CB7" w:rsidRDefault="00154CB7" w:rsidP="00154CB7">
      <w:pPr>
        <w:pStyle w:val="affffb"/>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rsidR="00154CB7" w:rsidRPr="00154CB7" w:rsidRDefault="00154CB7" w:rsidP="009A2F9D">
      <w:pPr>
        <w:pStyle w:val="4"/>
        <w:rPr>
          <w:lang w:eastAsia="zh-CN"/>
        </w:rPr>
      </w:pPr>
      <w:r w:rsidRPr="00154CB7">
        <w:rPr>
          <w:lang w:eastAsia="zh-CN"/>
        </w:rPr>
        <w:t>输出</w:t>
      </w:r>
    </w:p>
    <w:p w:rsidR="00154CB7" w:rsidRPr="00154CB7" w:rsidRDefault="00154CB7" w:rsidP="00154CB7">
      <w:pPr>
        <w:pStyle w:val="affffb"/>
        <w:ind w:firstLine="420"/>
      </w:pPr>
      <w:r w:rsidRPr="00154CB7">
        <w:t>2</w:t>
      </w:r>
      <w:r w:rsidRPr="00154CB7">
        <w:t>行，每行一个整数。</w:t>
      </w:r>
    </w:p>
    <w:p w:rsidR="00154CB7" w:rsidRPr="00154CB7" w:rsidRDefault="00154CB7" w:rsidP="00154CB7">
      <w:pPr>
        <w:pStyle w:val="affffb"/>
        <w:ind w:firstLine="420"/>
      </w:pPr>
      <w:r w:rsidRPr="00154CB7">
        <w:t>第一个数字表示这套箭雨系统最多能拦截多少雷电箭。</w:t>
      </w:r>
    </w:p>
    <w:p w:rsidR="00154CB7" w:rsidRPr="00154CB7" w:rsidRDefault="00154CB7" w:rsidP="00154CB7">
      <w:pPr>
        <w:pStyle w:val="affffb"/>
        <w:ind w:firstLine="420"/>
      </w:pPr>
      <w:r w:rsidRPr="00154CB7">
        <w:t>第二个数字表示如果要拦截所有雷电箭最少要配备多少套这种箭雨拦截系统。</w:t>
      </w:r>
    </w:p>
    <w:p w:rsidR="00154CB7" w:rsidRPr="00154CB7" w:rsidRDefault="00154CB7" w:rsidP="009A2F9D">
      <w:pPr>
        <w:pStyle w:val="4"/>
        <w:rPr>
          <w:lang w:eastAsia="zh-CN"/>
        </w:rPr>
      </w:pPr>
      <w:r w:rsidRPr="00154CB7">
        <w:rPr>
          <w:lang w:eastAsia="zh-CN"/>
        </w:rPr>
        <w:t>输入样例</w:t>
      </w:r>
      <w:r w:rsidRPr="00154CB7">
        <w:rPr>
          <w:lang w:eastAsia="zh-CN"/>
        </w:rPr>
        <w:t> </w:t>
      </w:r>
    </w:p>
    <w:p w:rsidR="00154CB7" w:rsidRPr="00154CB7" w:rsidRDefault="00154CB7" w:rsidP="00154CB7">
      <w:pPr>
        <w:pStyle w:val="affffc"/>
        <w:ind w:left="420"/>
      </w:pPr>
      <w:r w:rsidRPr="00154CB7">
        <w:t>388 209 157 307 299 170 158 65</w:t>
      </w:r>
    </w:p>
    <w:p w:rsidR="00154CB7" w:rsidRPr="00154CB7" w:rsidRDefault="00154CB7" w:rsidP="000B620D">
      <w:pPr>
        <w:pStyle w:val="4"/>
      </w:pPr>
      <w:r w:rsidRPr="00154CB7">
        <w:t>输出样例</w:t>
      </w:r>
    </w:p>
    <w:p w:rsidR="00154CB7" w:rsidRPr="00154CB7" w:rsidRDefault="00154CB7" w:rsidP="00154CB7">
      <w:pPr>
        <w:pStyle w:val="affffc"/>
        <w:ind w:left="420"/>
      </w:pPr>
      <w:r w:rsidRPr="00154CB7">
        <w:t>6</w:t>
      </w:r>
    </w:p>
    <w:p w:rsidR="00154CB7" w:rsidRPr="00154CB7" w:rsidRDefault="00154CB7" w:rsidP="00154CB7">
      <w:pPr>
        <w:pStyle w:val="affffc"/>
        <w:ind w:left="420"/>
      </w:pPr>
      <w:r w:rsidRPr="00154CB7">
        <w:t>2</w:t>
      </w:r>
    </w:p>
    <w:p w:rsidR="00210421" w:rsidRDefault="00CF7ED0">
      <w:r>
        <w:rPr>
          <w:b/>
        </w:rPr>
        <w:t>解题思路</w:t>
      </w:r>
    </w:p>
    <w:p w:rsidR="00210421" w:rsidRDefault="00CF7ED0">
      <w:pPr>
        <w:ind w:firstLine="420"/>
      </w:pPr>
      <w:r>
        <w:t>本题求解分组背包问题。每组物品最多选一个。程序对每组物品，倒序遍历容量，对组内每个物品尝</w:t>
      </w:r>
      <w:r>
        <w:lastRenderedPageBreak/>
        <w:t>试选择。</w:t>
      </w:r>
    </w:p>
    <w:p w:rsidR="00950F0D" w:rsidRDefault="00950F0D" w:rsidP="009A2F9D">
      <w:pPr>
        <w:pStyle w:val="4"/>
      </w:pPr>
      <w:r>
        <w:rPr>
          <w:rFonts w:hint="eastAsia"/>
        </w:rPr>
        <w:t>参考代码</w:t>
      </w:r>
      <w:r>
        <w:rPr>
          <w:rFonts w:hint="eastAsia"/>
        </w:rPr>
        <w:t>(</w:t>
      </w:r>
      <w:r>
        <w:t>C++)</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rsidR="00154CB7" w:rsidRPr="00252855" w:rsidRDefault="00154CB7" w:rsidP="00252855">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0B7C0B" w:rsidRPr="000B7C0B" w:rsidRDefault="000B7C0B" w:rsidP="00741B54">
      <w:pPr>
        <w:pStyle w:val="2"/>
        <w:spacing w:before="315"/>
        <w:rPr>
          <w:lang w:eastAsia="zh-CN"/>
        </w:rPr>
      </w:pPr>
      <w:bookmarkStart w:id="99" w:name="_Toc53734010"/>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99"/>
    </w:p>
    <w:p w:rsidR="000B7C0B" w:rsidRPr="000B7C0B" w:rsidRDefault="000B7C0B" w:rsidP="009A2F9D">
      <w:pPr>
        <w:pStyle w:val="4"/>
        <w:rPr>
          <w:lang w:eastAsia="zh-CN"/>
        </w:rPr>
      </w:pPr>
      <w:r w:rsidRPr="000B7C0B">
        <w:rPr>
          <w:lang w:eastAsia="zh-CN"/>
        </w:rPr>
        <w:t>描述</w:t>
      </w:r>
    </w:p>
    <w:p w:rsidR="000B7C0B" w:rsidRPr="000B7C0B" w:rsidRDefault="000B7C0B" w:rsidP="000B7C0B">
      <w:pPr>
        <w:pStyle w:val="affffb"/>
        <w:ind w:firstLine="420"/>
      </w:pPr>
      <w:r w:rsidRPr="000B7C0B">
        <w:t>在海拉鲁大陆冒险，没有绝佳的剑法</w:t>
      </w:r>
      <w:r w:rsidRPr="000B7C0B">
        <w:t>+</w:t>
      </w:r>
      <w:r w:rsidRPr="000B7C0B">
        <w:t>想象力是不可能存活下来的。</w:t>
      </w:r>
    </w:p>
    <w:p w:rsidR="000B7C0B" w:rsidRPr="000B7C0B" w:rsidRDefault="000B7C0B" w:rsidP="000B7C0B">
      <w:pPr>
        <w:pStyle w:val="affffb"/>
        <w:ind w:firstLine="420"/>
      </w:pPr>
      <w:r w:rsidRPr="000B7C0B">
        <w:lastRenderedPageBreak/>
        <w:t>这不，林克遇到了一个特别巨大的敌人</w:t>
      </w:r>
      <w:r w:rsidRPr="000B7C0B">
        <w:t>——</w:t>
      </w:r>
      <w:r w:rsidRPr="000B7C0B">
        <w:t>黄金蛋糕人马（莱尼尔的变种）</w:t>
      </w:r>
    </w:p>
    <w:p w:rsidR="000B7671" w:rsidRDefault="000B7C0B" w:rsidP="000B7C0B">
      <w:pPr>
        <w:pStyle w:val="affffb"/>
        <w:ind w:firstLine="420"/>
      </w:pPr>
      <w:r w:rsidRPr="000B7C0B">
        <w:rPr>
          <w:color w:val="333333"/>
        </w:rPr>
        <w:t>这黄金蛋糕人马</w:t>
      </w:r>
      <w:r w:rsidRPr="000B7C0B">
        <w:t>长相非常特别，没有脚没有手没有嘴巴没有头，整个身材就是一个大矩形</w:t>
      </w:r>
    </w:p>
    <w:p w:rsidR="000B7C0B" w:rsidRPr="000B7C0B" w:rsidRDefault="000B7C0B" w:rsidP="000B7C0B">
      <w:pPr>
        <w:pStyle w:val="affffb"/>
        <w:ind w:firstLine="420"/>
      </w:pPr>
      <w:r w:rsidRPr="000B7C0B">
        <w:t>（喂喂，这不就是黄金莱尼尔吗？）</w:t>
      </w:r>
    </w:p>
    <w:p w:rsidR="000B7C0B" w:rsidRPr="000B7C0B" w:rsidRDefault="000B7C0B" w:rsidP="000B7C0B">
      <w:pPr>
        <w:pStyle w:val="affffb"/>
        <w:ind w:firstLine="420"/>
      </w:pPr>
      <w:r w:rsidRPr="000B7C0B">
        <w:rPr>
          <w:noProof/>
        </w:rPr>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rsidR="004B65F3" w:rsidRDefault="000B7C0B" w:rsidP="000B7C0B">
      <w:pPr>
        <w:pStyle w:val="affffb"/>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rsidR="000B7C0B" w:rsidRPr="000B7C0B" w:rsidRDefault="000B7C0B" w:rsidP="000B7C0B">
      <w:pPr>
        <w:pStyle w:val="affffb"/>
        <w:ind w:firstLine="420"/>
      </w:pPr>
      <w:r w:rsidRPr="000B7C0B">
        <w:t>（每块都必须是矩形、且长和宽均为整数）。</w:t>
      </w:r>
    </w:p>
    <w:p w:rsidR="000B7C0B" w:rsidRPr="000B7C0B" w:rsidRDefault="000B7C0B" w:rsidP="000B7C0B">
      <w:pPr>
        <w:pStyle w:val="affffb"/>
        <w:ind w:firstLine="420"/>
      </w:pPr>
      <w:r w:rsidRPr="000B7C0B">
        <w:t>大师之剑无比锐利，每一斩带出的剑气能将</w:t>
      </w:r>
      <w:r w:rsidRPr="000B7C0B">
        <w:rPr>
          <w:color w:val="333333"/>
        </w:rPr>
        <w:t>黄金蛋糕人马</w:t>
      </w:r>
      <w:r w:rsidRPr="000B7C0B">
        <w:t>劈成两半（形成两个小矩形蛋糕）。</w:t>
      </w:r>
    </w:p>
    <w:p w:rsidR="000B7C0B" w:rsidRPr="000B7C0B" w:rsidRDefault="000B7C0B" w:rsidP="000B7C0B">
      <w:pPr>
        <w:pStyle w:val="affffb"/>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rsidR="000B7C0B" w:rsidRPr="000B7C0B" w:rsidRDefault="000B7C0B" w:rsidP="000B7C0B">
      <w:pPr>
        <w:pStyle w:val="affffb"/>
        <w:ind w:firstLine="420"/>
      </w:pPr>
      <w:r w:rsidRPr="000B7C0B">
        <w:t>请计算：最后得到的</w:t>
      </w:r>
      <w:r w:rsidRPr="000B7C0B">
        <w:t>m</w:t>
      </w:r>
      <w:r w:rsidRPr="000B7C0B">
        <w:t>块小蛋糕中，最大的那块蛋糕的面积下限。</w:t>
      </w:r>
    </w:p>
    <w:p w:rsidR="000B7C0B" w:rsidRPr="000B7C0B" w:rsidRDefault="000B7C0B" w:rsidP="000B7C0B">
      <w:pPr>
        <w:pStyle w:val="affffb"/>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rsidR="000B7C0B" w:rsidRPr="000B7C0B" w:rsidRDefault="000B7C0B" w:rsidP="000B7C0B">
      <w:pPr>
        <w:pStyle w:val="affffb"/>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rsidR="000B7C0B" w:rsidRPr="000B7C0B" w:rsidRDefault="000B7C0B" w:rsidP="000B7C0B">
      <w:pPr>
        <w:pStyle w:val="affffb"/>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rsidR="004B65F3" w:rsidRDefault="000B7C0B" w:rsidP="004B65F3">
      <w:pPr>
        <w:pStyle w:val="affffb"/>
        <w:ind w:firstLine="420"/>
      </w:pPr>
      <w:r w:rsidRPr="000B7C0B">
        <w:rPr>
          <w:noProof/>
        </w:rPr>
        <w:lastRenderedPageBreak/>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rsidR="000B7C0B" w:rsidRPr="000B7C0B" w:rsidRDefault="000B7C0B" w:rsidP="004B65F3">
      <w:pPr>
        <w:pStyle w:val="4"/>
      </w:pPr>
      <w:r w:rsidRPr="000B7C0B">
        <w:t>输入</w:t>
      </w:r>
    </w:p>
    <w:p w:rsidR="000B7C0B" w:rsidRPr="000B7C0B" w:rsidRDefault="000B7C0B" w:rsidP="000B7C0B">
      <w:pPr>
        <w:pStyle w:val="affffb"/>
        <w:ind w:firstLine="420"/>
        <w:rPr>
          <w:color w:val="495060"/>
        </w:rPr>
      </w:pPr>
      <w:r w:rsidRPr="000B7C0B">
        <w:t>共有多行，每行表示一个测试案例。</w:t>
      </w:r>
    </w:p>
    <w:p w:rsidR="000B7C0B" w:rsidRPr="000B7C0B" w:rsidRDefault="000B7C0B" w:rsidP="000B7C0B">
      <w:pPr>
        <w:pStyle w:val="affffb"/>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rsidR="000B7C0B" w:rsidRPr="000B7C0B" w:rsidRDefault="000B7C0B" w:rsidP="000B7C0B">
      <w:pPr>
        <w:pStyle w:val="affffb"/>
        <w:ind w:firstLine="420"/>
        <w:rPr>
          <w:color w:val="495060"/>
        </w:rPr>
      </w:pPr>
      <w:r w:rsidRPr="000B7C0B">
        <w:t>当</w:t>
      </w:r>
      <w:r w:rsidRPr="000B7C0B">
        <w:t xml:space="preserve"> w = h = m = 0 </w:t>
      </w:r>
      <w:r w:rsidRPr="000B7C0B">
        <w:t>时不需要处理，表示输入结束。</w:t>
      </w:r>
    </w:p>
    <w:p w:rsidR="000B7C0B" w:rsidRPr="000B7C0B" w:rsidRDefault="000B7C0B" w:rsidP="009A2F9D">
      <w:pPr>
        <w:pStyle w:val="4"/>
        <w:rPr>
          <w:lang w:eastAsia="zh-CN"/>
        </w:rPr>
      </w:pPr>
      <w:r w:rsidRPr="000B7C0B">
        <w:rPr>
          <w:lang w:eastAsia="zh-CN"/>
        </w:rPr>
        <w:t>输出</w:t>
      </w:r>
    </w:p>
    <w:p w:rsidR="000B7C0B" w:rsidRPr="000B7C0B" w:rsidRDefault="000B7C0B" w:rsidP="000B7C0B">
      <w:pPr>
        <w:pStyle w:val="affffb"/>
        <w:ind w:firstLine="420"/>
        <w:rPr>
          <w:color w:val="495060"/>
        </w:rPr>
      </w:pPr>
      <w:r w:rsidRPr="000B7C0B">
        <w:t>每个测试案例的结果占一行，输出一个整数，表示最大蛋糕块的面积下限。</w:t>
      </w:r>
    </w:p>
    <w:p w:rsidR="000B7C0B" w:rsidRPr="000B7C0B" w:rsidRDefault="000B7C0B" w:rsidP="009A2F9D">
      <w:pPr>
        <w:pStyle w:val="4"/>
        <w:rPr>
          <w:lang w:eastAsia="zh-CN"/>
        </w:rPr>
      </w:pPr>
      <w:r w:rsidRPr="000B7C0B">
        <w:rPr>
          <w:lang w:eastAsia="zh-CN"/>
        </w:rPr>
        <w:t>输入样例</w:t>
      </w:r>
      <w:r w:rsidRPr="000B7C0B">
        <w:rPr>
          <w:lang w:eastAsia="zh-CN"/>
        </w:rPr>
        <w:t> </w:t>
      </w:r>
    </w:p>
    <w:p w:rsidR="000B7C0B" w:rsidRPr="000B7C0B" w:rsidRDefault="000B7C0B" w:rsidP="000B7C0B">
      <w:pPr>
        <w:pStyle w:val="affffc"/>
        <w:ind w:left="420"/>
      </w:pPr>
      <w:r w:rsidRPr="000B7C0B">
        <w:t>4 4 4</w:t>
      </w:r>
    </w:p>
    <w:p w:rsidR="000B7C0B" w:rsidRPr="000B7C0B" w:rsidRDefault="000B7C0B" w:rsidP="000B7C0B">
      <w:pPr>
        <w:pStyle w:val="affffc"/>
        <w:ind w:left="420"/>
      </w:pPr>
      <w:r w:rsidRPr="000B7C0B">
        <w:t>4 4 3</w:t>
      </w:r>
    </w:p>
    <w:p w:rsidR="000B7C0B" w:rsidRPr="000B7C0B" w:rsidRDefault="000B7C0B" w:rsidP="000B7C0B">
      <w:pPr>
        <w:pStyle w:val="affffc"/>
        <w:ind w:left="420"/>
      </w:pPr>
      <w:r w:rsidRPr="000B7C0B">
        <w:t>0 0 0</w:t>
      </w:r>
    </w:p>
    <w:p w:rsidR="000B7C0B" w:rsidRPr="000B7C0B" w:rsidRDefault="000B7C0B" w:rsidP="009A2F9D">
      <w:pPr>
        <w:pStyle w:val="4"/>
        <w:rPr>
          <w:lang w:eastAsia="zh-CN"/>
        </w:rPr>
      </w:pPr>
      <w:r w:rsidRPr="000B7C0B">
        <w:rPr>
          <w:lang w:eastAsia="zh-CN"/>
        </w:rPr>
        <w:t>输出样例</w:t>
      </w:r>
    </w:p>
    <w:p w:rsidR="000B7C0B" w:rsidRPr="000B7C0B" w:rsidRDefault="000B7C0B" w:rsidP="000B7C0B">
      <w:pPr>
        <w:pStyle w:val="affffc"/>
        <w:ind w:left="420"/>
      </w:pPr>
      <w:r w:rsidRPr="000B7C0B">
        <w:t>4</w:t>
      </w:r>
    </w:p>
    <w:p w:rsidR="000B7C0B" w:rsidRPr="000B7C0B" w:rsidRDefault="000B7C0B" w:rsidP="000B7C0B">
      <w:pPr>
        <w:pStyle w:val="affffc"/>
        <w:ind w:left="420"/>
      </w:pPr>
      <w:r w:rsidRPr="000B7C0B">
        <w:t>6</w:t>
      </w:r>
    </w:p>
    <w:p w:rsidR="00210421" w:rsidRDefault="00CF7ED0">
      <w:r>
        <w:rPr>
          <w:b/>
        </w:rPr>
        <w:t>解题思路</w:t>
      </w:r>
    </w:p>
    <w:p w:rsidR="00210421" w:rsidRDefault="00CF7ED0">
      <w:pPr>
        <w:ind w:firstLine="420"/>
      </w:pPr>
      <w:r>
        <w:t>本题求最长递增子序列</w:t>
      </w:r>
      <w:r>
        <w:t>(LIS)</w:t>
      </w:r>
      <w:r>
        <w:t>长度。程序使用动态规划：</w:t>
      </w:r>
      <w:r>
        <w:t>dp[i]</w:t>
      </w:r>
      <w:r>
        <w:t>表示以</w:t>
      </w:r>
      <w:r>
        <w:t>a[i]</w:t>
      </w:r>
      <w:r>
        <w:t>结尾的</w:t>
      </w:r>
      <w:r>
        <w:t>LIS</w:t>
      </w:r>
      <w:r>
        <w:t>长度，</w:t>
      </w:r>
      <w:r>
        <w:t>dp[i]=max(dp[j])+1</w:t>
      </w:r>
      <w:r>
        <w:t>（</w:t>
      </w:r>
      <w:r>
        <w:t>j&lt;i</w:t>
      </w:r>
      <w:r>
        <w:t>且</w:t>
      </w:r>
      <w:r>
        <w:t>a[j]&lt;a[i]</w:t>
      </w:r>
      <w:r>
        <w:t>）。</w:t>
      </w:r>
    </w:p>
    <w:p w:rsidR="00950F0D" w:rsidRDefault="00950F0D" w:rsidP="009A2F9D">
      <w:pPr>
        <w:pStyle w:val="4"/>
      </w:pPr>
      <w:r>
        <w:rPr>
          <w:rFonts w:hint="eastAsia"/>
        </w:rPr>
        <w:t>参考代码</w:t>
      </w:r>
      <w:r>
        <w:rPr>
          <w:rFonts w:hint="eastAsia"/>
        </w:rPr>
        <w:t>(</w:t>
      </w:r>
      <w:r>
        <w:t>C++)</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lastRenderedPageBreak/>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00" w:name="_Toc53734011"/>
      <w:r w:rsidRPr="00DE5C64">
        <w:rPr>
          <w:lang w:eastAsia="zh-CN"/>
        </w:rPr>
        <w:lastRenderedPageBreak/>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00"/>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rsidR="00DE5C64" w:rsidRPr="00DE5C64" w:rsidRDefault="00DE5C64" w:rsidP="00DE5C64">
      <w:pPr>
        <w:pStyle w:val="affffb"/>
        <w:ind w:firstLine="420"/>
      </w:pPr>
      <w:r w:rsidRPr="00DE5C64">
        <w:t>林克驰骋在海拉鲁大陆的平原上无比自由，他想起二维空间中的国际象棋同伴，回想起自己也活在</w:t>
      </w:r>
      <w:r w:rsidRPr="00DE5C64">
        <w:t>2D</w:t>
      </w:r>
      <w:r w:rsidRPr="00DE5C64">
        <w:t>世代的局限，心生怜悯。</w:t>
      </w:r>
    </w:p>
    <w:p w:rsidR="00DE5C64" w:rsidRPr="00DE5C64" w:rsidRDefault="00DE5C64" w:rsidP="00DE5C64">
      <w:pPr>
        <w:pStyle w:val="affffb"/>
        <w:ind w:firstLine="420"/>
      </w:pPr>
      <w:r w:rsidRPr="00DE5C64">
        <w:t>那些骑士，永远被局限在</w:t>
      </w:r>
      <w:r w:rsidRPr="00DE5C64">
        <w:t>8×8</w:t>
      </w:r>
      <w:r w:rsidRPr="00DE5C64">
        <w:t>的棋盘之内厮杀，他们的世界永不改变。</w:t>
      </w:r>
    </w:p>
    <w:p w:rsidR="00DE5C64" w:rsidRPr="00DE5C64" w:rsidRDefault="00DE5C64" w:rsidP="00DE5C64">
      <w:pPr>
        <w:pStyle w:val="affffb"/>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rsidR="00DE5C64" w:rsidRPr="00DE5C64" w:rsidRDefault="00DE5C64" w:rsidP="00DE5C64">
      <w:pPr>
        <w:pStyle w:val="affffb"/>
        <w:ind w:firstLine="420"/>
      </w:pPr>
      <w:r w:rsidRPr="00DE5C64">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rsidR="00DE5C64" w:rsidRPr="00DE5C64" w:rsidRDefault="00DE5C64" w:rsidP="00DE5C64">
      <w:pPr>
        <w:pStyle w:val="affffb"/>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rsidR="00DE5C64" w:rsidRPr="00DE5C64" w:rsidRDefault="00DE5C64" w:rsidP="00DE5C64">
      <w:pPr>
        <w:pStyle w:val="affffb"/>
        <w:ind w:firstLine="420"/>
      </w:pPr>
      <w:r w:rsidRPr="00DE5C64">
        <w:t>假设</w:t>
      </w:r>
      <w:r w:rsidRPr="00DE5C64">
        <w:t>2D</w:t>
      </w:r>
      <w:r w:rsidRPr="00DE5C64">
        <w:t>世界的骑士，移动的方式按字母次序有如下</w:t>
      </w:r>
      <w:r w:rsidRPr="00DE5C64">
        <w:t>8</w:t>
      </w:r>
      <w:r w:rsidRPr="00DE5C64">
        <w:t>种：</w:t>
      </w:r>
    </w:p>
    <w:p w:rsidR="00DE5C64" w:rsidRPr="00DE5C64" w:rsidRDefault="00DE5C64" w:rsidP="00DE5C64">
      <w:pPr>
        <w:pStyle w:val="affffb"/>
        <w:ind w:firstLine="420"/>
      </w:pPr>
      <w:r w:rsidRPr="00DE5C64">
        <w:rPr>
          <w:noProof/>
        </w:rPr>
        <w:lastRenderedPageBreak/>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rsidR="00DE5C64" w:rsidRPr="00DE5C64" w:rsidRDefault="00DE5C64" w:rsidP="00DE5C64">
      <w:pPr>
        <w:pStyle w:val="affffb"/>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rsidR="00DE5C64" w:rsidRPr="00DE5C64" w:rsidRDefault="00DE5C64" w:rsidP="00DE5C64">
      <w:pPr>
        <w:pStyle w:val="affffb"/>
        <w:ind w:firstLine="420"/>
      </w:pPr>
      <w:r w:rsidRPr="00DE5C64">
        <w:t>如果有，请输出这条路线（若有多条路线，请输出字典序最小的路线）。</w:t>
      </w:r>
    </w:p>
    <w:p w:rsidR="00DE5C64" w:rsidRPr="00DE5C64" w:rsidRDefault="00DE5C64" w:rsidP="00DE5C64">
      <w:pPr>
        <w:pStyle w:val="affffb"/>
        <w:ind w:firstLine="420"/>
      </w:pPr>
      <w:r w:rsidRPr="00DE5C64">
        <w:t>如果没有，请输出无。</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b"/>
        <w:ind w:firstLine="420"/>
        <w:rPr>
          <w:color w:val="495060"/>
        </w:rPr>
      </w:pPr>
      <w:r w:rsidRPr="00DE5C64">
        <w:t>输入数据第一行为正整数</w:t>
      </w:r>
      <w:r w:rsidRPr="00DE5C64">
        <w:t>n</w:t>
      </w:r>
      <w:r w:rsidRPr="00DE5C64">
        <w:t>，代表有多少组输入样例</w:t>
      </w:r>
    </w:p>
    <w:p w:rsidR="00DE5C64" w:rsidRDefault="00DE5C64" w:rsidP="00DE5C64">
      <w:pPr>
        <w:pStyle w:val="affffb"/>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rsidR="00DE5C64" w:rsidRPr="00DE5C64" w:rsidRDefault="00DE5C64" w:rsidP="00DE5C64">
      <w:pPr>
        <w:pStyle w:val="affffb"/>
        <w:ind w:firstLine="420"/>
        <w:rPr>
          <w:color w:val="495060"/>
        </w:rPr>
      </w:pPr>
      <w:r w:rsidRPr="00DE5C64">
        <w:t>其中（</w:t>
      </w:r>
      <w:r w:rsidRPr="00DE5C64">
        <w:t>1 &lt;= p * q &lt;= 26</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b"/>
        <w:ind w:firstLine="420"/>
      </w:pPr>
      <w:r w:rsidRPr="00DE5C64">
        <w:t>每个样例的输出</w:t>
      </w:r>
      <w:r w:rsidRPr="00DE5C64">
        <w:t>2</w:t>
      </w:r>
      <w:r w:rsidRPr="00DE5C64">
        <w:t>行，格式如下：</w:t>
      </w:r>
    </w:p>
    <w:p w:rsidR="00DE5C64" w:rsidRPr="00DE5C64" w:rsidRDefault="00DE5C64" w:rsidP="00DE5C64">
      <w:pPr>
        <w:pStyle w:val="affffb"/>
        <w:ind w:firstLine="420"/>
      </w:pPr>
      <w:r w:rsidRPr="00DE5C64">
        <w:t xml:space="preserve">"#i:" </w:t>
      </w:r>
      <w:r w:rsidRPr="00DE5C64">
        <w:t>其中</w:t>
      </w:r>
      <w:r w:rsidRPr="00DE5C64">
        <w:t>i</w:t>
      </w:r>
      <w:r w:rsidRPr="00DE5C64">
        <w:t>代表第</w:t>
      </w:r>
      <w:r w:rsidRPr="00DE5C64">
        <w:t>i</w:t>
      </w:r>
      <w:r w:rsidRPr="00DE5C64">
        <w:t>种棋盘</w:t>
      </w:r>
    </w:p>
    <w:p w:rsidR="00DE5C64" w:rsidRDefault="00DE5C64" w:rsidP="00DE5C64">
      <w:pPr>
        <w:pStyle w:val="affffb"/>
        <w:ind w:firstLine="420"/>
        <w:rPr>
          <w:color w:val="333333"/>
        </w:rPr>
      </w:pPr>
      <w:r w:rsidRPr="00DE5C64">
        <w:t>骑士跳过的每个格子（</w:t>
      </w:r>
      <w:r w:rsidRPr="00DE5C64">
        <w:rPr>
          <w:color w:val="333333"/>
        </w:rPr>
        <w:t>每个访问的格子用大写字母加数字表示）</w:t>
      </w:r>
    </w:p>
    <w:p w:rsidR="00DE5C64" w:rsidRPr="00DE5C64" w:rsidRDefault="00DE5C64" w:rsidP="00DE5C64">
      <w:pPr>
        <w:pStyle w:val="affffb"/>
        <w:ind w:firstLine="420"/>
      </w:pPr>
      <w:r w:rsidRPr="00DE5C64">
        <w:rPr>
          <w:color w:val="333333"/>
        </w:rPr>
        <w:t>一条可行的路径输出如</w:t>
      </w:r>
      <w:r w:rsidRPr="00DE5C64">
        <w:t>(A1B3C1A2B4C2A3B1C3A4B2C4)</w:t>
      </w:r>
      <w:r w:rsidRPr="00DE5C64">
        <w:t>，</w:t>
      </w:r>
    </w:p>
    <w:p w:rsidR="00DE5C64" w:rsidRPr="00DE5C64" w:rsidRDefault="00DE5C64" w:rsidP="00DE5C64">
      <w:pPr>
        <w:pStyle w:val="affffb"/>
        <w:ind w:firstLine="420"/>
      </w:pPr>
      <w:r w:rsidRPr="00DE5C64">
        <w:t>如果没有可行方案，则第二行输出：</w:t>
      </w:r>
      <w:r w:rsidRPr="00DE5C64">
        <w:t>none</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c"/>
        <w:ind w:left="420"/>
      </w:pPr>
      <w:r w:rsidRPr="00DE5C64">
        <w:t>5</w:t>
      </w:r>
    </w:p>
    <w:p w:rsidR="00DE5C64" w:rsidRPr="00DE5C64" w:rsidRDefault="00DE5C64" w:rsidP="00DE5C64">
      <w:pPr>
        <w:pStyle w:val="affffc"/>
        <w:ind w:left="420"/>
      </w:pPr>
      <w:r w:rsidRPr="00DE5C64">
        <w:t>5 1</w:t>
      </w:r>
    </w:p>
    <w:p w:rsidR="00DE5C64" w:rsidRPr="00DE5C64" w:rsidRDefault="00DE5C64" w:rsidP="00DE5C64">
      <w:pPr>
        <w:pStyle w:val="affffc"/>
        <w:ind w:left="420"/>
      </w:pPr>
      <w:r w:rsidRPr="00DE5C64">
        <w:t>5 2</w:t>
      </w:r>
    </w:p>
    <w:p w:rsidR="00DE5C64" w:rsidRPr="00DE5C64" w:rsidRDefault="00DE5C64" w:rsidP="00DE5C64">
      <w:pPr>
        <w:pStyle w:val="affffc"/>
        <w:ind w:left="420"/>
      </w:pPr>
      <w:r w:rsidRPr="00DE5C64">
        <w:t>5 3</w:t>
      </w:r>
    </w:p>
    <w:p w:rsidR="00DE5C64" w:rsidRPr="00DE5C64" w:rsidRDefault="00DE5C64" w:rsidP="00DE5C64">
      <w:pPr>
        <w:pStyle w:val="affffc"/>
        <w:ind w:left="420"/>
      </w:pPr>
      <w:r w:rsidRPr="00DE5C64">
        <w:t>5 4</w:t>
      </w:r>
    </w:p>
    <w:p w:rsidR="00DE5C64" w:rsidRPr="00DE5C64" w:rsidRDefault="00DE5C64" w:rsidP="00DE5C64">
      <w:pPr>
        <w:pStyle w:val="affffc"/>
        <w:ind w:left="420"/>
      </w:pPr>
      <w:r w:rsidRPr="00DE5C64">
        <w:t>5 5</w:t>
      </w:r>
    </w:p>
    <w:p w:rsidR="00DE5C64" w:rsidRPr="00DE5C64" w:rsidRDefault="00DE5C64" w:rsidP="009A2F9D">
      <w:pPr>
        <w:pStyle w:val="4"/>
        <w:rPr>
          <w:lang w:eastAsia="zh-CN"/>
        </w:rPr>
      </w:pPr>
      <w:r w:rsidRPr="00DE5C64">
        <w:rPr>
          <w:lang w:eastAsia="zh-CN"/>
        </w:rPr>
        <w:lastRenderedPageBreak/>
        <w:t>输出样例</w:t>
      </w:r>
    </w:p>
    <w:p w:rsidR="00DE5C64" w:rsidRPr="00DE5C64" w:rsidRDefault="00DE5C64" w:rsidP="00DE5C64">
      <w:pPr>
        <w:pStyle w:val="affffc"/>
        <w:ind w:left="420"/>
      </w:pPr>
      <w:r w:rsidRPr="00DE5C64">
        <w:t>#1:</w:t>
      </w:r>
    </w:p>
    <w:p w:rsidR="00DE5C64" w:rsidRPr="00DE5C64" w:rsidRDefault="00DE5C64" w:rsidP="00DE5C64">
      <w:pPr>
        <w:pStyle w:val="affffc"/>
        <w:ind w:left="420"/>
      </w:pPr>
      <w:r w:rsidRPr="00DE5C64">
        <w:t>none</w:t>
      </w:r>
    </w:p>
    <w:p w:rsidR="00DE5C64" w:rsidRPr="00DE5C64" w:rsidRDefault="00DE5C64" w:rsidP="00DE5C64">
      <w:pPr>
        <w:pStyle w:val="affffc"/>
        <w:ind w:left="420"/>
      </w:pPr>
      <w:r w:rsidRPr="00DE5C64">
        <w:t>#2:</w:t>
      </w:r>
    </w:p>
    <w:p w:rsidR="00DE5C64" w:rsidRPr="00DE5C64" w:rsidRDefault="00DE5C64" w:rsidP="00DE5C64">
      <w:pPr>
        <w:pStyle w:val="affffc"/>
        <w:ind w:left="420"/>
      </w:pPr>
      <w:r w:rsidRPr="00DE5C64">
        <w:t>none</w:t>
      </w:r>
    </w:p>
    <w:p w:rsidR="00DE5C64" w:rsidRPr="00DE5C64" w:rsidRDefault="00DE5C64" w:rsidP="00DE5C64">
      <w:pPr>
        <w:pStyle w:val="affffc"/>
        <w:ind w:left="420"/>
      </w:pPr>
      <w:r w:rsidRPr="00DE5C64">
        <w:t>#3:</w:t>
      </w:r>
    </w:p>
    <w:p w:rsidR="00DE5C64" w:rsidRPr="00DE5C64" w:rsidRDefault="00DE5C64" w:rsidP="00DE5C64">
      <w:pPr>
        <w:pStyle w:val="affffc"/>
        <w:ind w:left="420"/>
      </w:pPr>
      <w:r w:rsidRPr="00DE5C64">
        <w:t>none</w:t>
      </w:r>
    </w:p>
    <w:p w:rsidR="00DE5C64" w:rsidRPr="00DE5C64" w:rsidRDefault="00DE5C64" w:rsidP="00DE5C64">
      <w:pPr>
        <w:pStyle w:val="affffc"/>
        <w:ind w:left="420"/>
      </w:pPr>
      <w:r w:rsidRPr="00DE5C64">
        <w:t>#4:</w:t>
      </w:r>
    </w:p>
    <w:p w:rsidR="00DE5C64" w:rsidRPr="00DE5C64" w:rsidRDefault="00DE5C64" w:rsidP="00DE5C64">
      <w:pPr>
        <w:pStyle w:val="affffc"/>
        <w:ind w:left="420"/>
      </w:pPr>
      <w:r w:rsidRPr="00DE5C64">
        <w:t>A1B3A5C6D4B5D6C4D2B1A3C2B4A2C1D3B2D1C3D5B6A4C5A6</w:t>
      </w:r>
    </w:p>
    <w:p w:rsidR="00210421" w:rsidRDefault="00CF7ED0">
      <w:r>
        <w:rPr>
          <w:b/>
        </w:rPr>
        <w:t>解题思路</w:t>
      </w:r>
    </w:p>
    <w:p w:rsidR="00210421" w:rsidRDefault="00CF7ED0">
      <w:pPr>
        <w:ind w:firstLine="420"/>
      </w:pPr>
      <w:r>
        <w:t>本题求最长连续递增子序列长度。程序遍历数组，维护当前连续递增长度，当</w:t>
      </w:r>
      <w:r>
        <w:t>a[i]&gt;a[i-1]</w:t>
      </w:r>
      <w:r>
        <w:t>时长度加</w:t>
      </w:r>
      <w:r>
        <w:t>1</w:t>
      </w:r>
      <w:r>
        <w:t>，否则重置为</w:t>
      </w:r>
      <w:r>
        <w:t>1</w:t>
      </w:r>
      <w:r>
        <w:t>，同时更新最大长度。</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01" w:name="_Toc53734012"/>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01"/>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rsidR="00DE5C64" w:rsidRPr="00DE5C64" w:rsidRDefault="00DE5C64" w:rsidP="00DE5C64">
      <w:pPr>
        <w:pStyle w:val="affffb"/>
        <w:ind w:firstLine="420"/>
      </w:pPr>
      <w:r w:rsidRPr="00DE5C64">
        <w:t>帮助自己的</w:t>
      </w:r>
      <w:r w:rsidRPr="00DE5C64">
        <w:t>2D</w:t>
      </w:r>
      <w:r w:rsidRPr="00DE5C64">
        <w:t>骑士同伴进入到变形棋盘世界不久，林克意识到既然棋盘可变，但是骑士们的战斗水平</w:t>
      </w:r>
      <w:r w:rsidRPr="00DE5C64">
        <w:lastRenderedPageBreak/>
        <w:t>却没有长进。虽然可以在见到更多的风景，探索更多不同的空间，但是如果自身的实力没有提升，那么骑士们感受不到那真正的自由以及成长的快乐。</w:t>
      </w:r>
    </w:p>
    <w:p w:rsidR="00DE5C64" w:rsidRPr="00DE5C64" w:rsidRDefault="00DE5C64" w:rsidP="00DE5C64">
      <w:pPr>
        <w:pStyle w:val="affffb"/>
        <w:ind w:firstLine="420"/>
      </w:pPr>
      <w:r w:rsidRPr="00DE5C64">
        <w:t>林克找到去到阿卡来研究所，得到新的道具</w:t>
      </w:r>
      <w:r w:rsidRPr="00DE5C64">
        <w:t>——</w:t>
      </w:r>
      <w:r w:rsidRPr="00DE5C64">
        <w:t>试炼棋盘。</w:t>
      </w:r>
    </w:p>
    <w:p w:rsidR="00DE5C64" w:rsidRPr="00DE5C64" w:rsidRDefault="00DE5C64" w:rsidP="00DE5C64">
      <w:pPr>
        <w:pStyle w:val="affffb"/>
        <w:ind w:firstLine="420"/>
      </w:pPr>
      <w:r w:rsidRPr="00DE5C64">
        <w:t>这个新道具可以在骑士的</w:t>
      </w:r>
      <w:r w:rsidRPr="00DE5C64">
        <w:t>2D</w:t>
      </w:r>
      <w:r w:rsidRPr="00DE5C64">
        <w:t>空间中创造试炼场以及</w:t>
      </w:r>
      <w:r w:rsidRPr="00DE5C64">
        <w:t>2D</w:t>
      </w:r>
      <w:r w:rsidRPr="00DE5C64">
        <w:t>守护者，让骑士们可以开始实战演练，提升攻击力。</w:t>
      </w:r>
    </w:p>
    <w:p w:rsidR="00DE5C64" w:rsidRPr="00DE5C64" w:rsidRDefault="00DE5C64" w:rsidP="00DE5C64">
      <w:pPr>
        <w:pStyle w:val="affffb"/>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rsidR="00DE5C64" w:rsidRPr="00DE5C64" w:rsidRDefault="00DE5C64" w:rsidP="00DE5C64">
      <w:pPr>
        <w:pStyle w:val="affffb"/>
        <w:ind w:firstLine="420"/>
      </w:pPr>
      <w:r w:rsidRPr="00DE5C64">
        <w:t>K</w:t>
      </w:r>
      <w:r w:rsidRPr="00DE5C64">
        <w:t>代表骑士的位置，</w:t>
      </w:r>
      <w:r w:rsidRPr="00DE5C64">
        <w:t>H</w:t>
      </w:r>
      <w:r w:rsidRPr="00DE5C64">
        <w:t>代表守护者的位置。</w:t>
      </w:r>
    </w:p>
    <w:p w:rsidR="00DE5C64" w:rsidRPr="00DE5C64" w:rsidRDefault="00DE5C64" w:rsidP="00DE5C64">
      <w:pPr>
        <w:pStyle w:val="affffb"/>
        <w:ind w:firstLine="420"/>
      </w:pPr>
      <w:r w:rsidRPr="00DE5C64">
        <w:t xml:space="preserve">. </w:t>
      </w:r>
      <w:r w:rsidRPr="00DE5C64">
        <w:t>代表可移动的位置，</w:t>
      </w:r>
      <w:r w:rsidRPr="00DE5C64">
        <w:t>*</w:t>
      </w:r>
      <w:r w:rsidRPr="00DE5C64">
        <w:t>代表障碍物。</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rsidR="00B2194F" w:rsidRDefault="00DE5C64" w:rsidP="00DE5C64">
      <w:pPr>
        <w:pStyle w:val="affffb"/>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rsidR="00DE5C64" w:rsidRPr="00DE5C64" w:rsidRDefault="00DE5C64" w:rsidP="00DE5C64">
      <w:pPr>
        <w:pStyle w:val="affffb"/>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b"/>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rsidR="00DE5C64" w:rsidRPr="00DE5C64" w:rsidRDefault="00DE5C64" w:rsidP="00DE5C64">
      <w:pPr>
        <w:pStyle w:val="affffb"/>
        <w:ind w:firstLine="420"/>
      </w:pPr>
      <w:r w:rsidRPr="00DE5C64">
        <w:t>第二行到结尾</w:t>
      </w:r>
      <w:r w:rsidRPr="00DE5C64">
        <w:t>: Row</w:t>
      </w:r>
      <w:r w:rsidRPr="00DE5C64">
        <w:t>行</w:t>
      </w:r>
      <w:r w:rsidRPr="00DE5C64">
        <w:t>Column</w:t>
      </w:r>
      <w:r w:rsidRPr="00DE5C64">
        <w:t>列的棋盘。</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b"/>
        <w:ind w:firstLine="420"/>
      </w:pPr>
      <w:r w:rsidRPr="00DE5C64">
        <w:t>一个数，表示跳跃的最小次数。</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c"/>
        <w:ind w:left="420"/>
      </w:pPr>
      <w:r w:rsidRPr="00DE5C64">
        <w:t>10 11</w:t>
      </w:r>
    </w:p>
    <w:p w:rsidR="00DE5C64" w:rsidRPr="00DE5C64" w:rsidRDefault="00DE5C64" w:rsidP="00DE5C64">
      <w:pPr>
        <w:pStyle w:val="affffc"/>
        <w:ind w:left="420"/>
      </w:pPr>
      <w:r w:rsidRPr="00DE5C64">
        <w:t>..........</w:t>
      </w:r>
    </w:p>
    <w:p w:rsidR="00DE5C64" w:rsidRPr="00DE5C64" w:rsidRDefault="00DE5C64" w:rsidP="00DE5C64">
      <w:pPr>
        <w:pStyle w:val="affffc"/>
        <w:ind w:left="420"/>
      </w:pPr>
      <w:r w:rsidRPr="00DE5C64">
        <w:t>....*.....</w:t>
      </w:r>
    </w:p>
    <w:p w:rsidR="00DE5C64" w:rsidRPr="00DE5C64" w:rsidRDefault="00DE5C64" w:rsidP="00DE5C64">
      <w:pPr>
        <w:pStyle w:val="affffc"/>
        <w:ind w:left="420"/>
      </w:pPr>
      <w:r w:rsidRPr="00DE5C64">
        <w:lastRenderedPageBreak/>
        <w:t>..........</w:t>
      </w:r>
    </w:p>
    <w:p w:rsidR="00DE5C64" w:rsidRPr="00DE5C64" w:rsidRDefault="00DE5C64" w:rsidP="00DE5C64">
      <w:pPr>
        <w:pStyle w:val="affffc"/>
        <w:ind w:left="420"/>
      </w:pPr>
      <w:r w:rsidRPr="00DE5C64">
        <w:t>...*.*....</w:t>
      </w:r>
    </w:p>
    <w:p w:rsidR="00DE5C64" w:rsidRPr="00DE5C64" w:rsidRDefault="00DE5C64" w:rsidP="00DE5C64">
      <w:pPr>
        <w:pStyle w:val="affffc"/>
        <w:ind w:left="420"/>
      </w:pPr>
      <w:r w:rsidRPr="00DE5C64">
        <w:t>.......*..</w:t>
      </w:r>
    </w:p>
    <w:p w:rsidR="00DE5C64" w:rsidRPr="00DE5C64" w:rsidRDefault="00DE5C64" w:rsidP="00DE5C64">
      <w:pPr>
        <w:pStyle w:val="affffc"/>
        <w:ind w:left="420"/>
      </w:pPr>
      <w:r w:rsidRPr="00DE5C64">
        <w:t>..*..*...H</w:t>
      </w:r>
    </w:p>
    <w:p w:rsidR="00DE5C64" w:rsidRPr="00DE5C64" w:rsidRDefault="00DE5C64" w:rsidP="00DE5C64">
      <w:pPr>
        <w:pStyle w:val="affffc"/>
        <w:ind w:left="420"/>
      </w:pPr>
      <w:r w:rsidRPr="00DE5C64">
        <w:t>*.........</w:t>
      </w:r>
    </w:p>
    <w:p w:rsidR="00DE5C64" w:rsidRPr="00DE5C64" w:rsidRDefault="00DE5C64" w:rsidP="00DE5C64">
      <w:pPr>
        <w:pStyle w:val="affffc"/>
        <w:ind w:left="420"/>
      </w:pPr>
      <w:r w:rsidRPr="00DE5C64">
        <w:t>...*...*..</w:t>
      </w:r>
    </w:p>
    <w:p w:rsidR="00DE5C64" w:rsidRPr="00DE5C64" w:rsidRDefault="00DE5C64" w:rsidP="00DE5C64">
      <w:pPr>
        <w:pStyle w:val="affffc"/>
        <w:ind w:left="420"/>
      </w:pPr>
      <w:r w:rsidRPr="00DE5C64">
        <w:t>.K........</w:t>
      </w:r>
    </w:p>
    <w:p w:rsidR="00DE5C64" w:rsidRPr="00DE5C64" w:rsidRDefault="00DE5C64" w:rsidP="00DE5C64">
      <w:pPr>
        <w:pStyle w:val="affffc"/>
        <w:ind w:left="420"/>
      </w:pPr>
      <w:r w:rsidRPr="00DE5C64">
        <w:t>...*.....*</w:t>
      </w:r>
    </w:p>
    <w:p w:rsidR="00DE5C64" w:rsidRPr="00DE5C64" w:rsidRDefault="00DE5C64" w:rsidP="00DE5C64">
      <w:pPr>
        <w:pStyle w:val="affffc"/>
        <w:ind w:left="420"/>
      </w:pPr>
      <w:r w:rsidRPr="00DE5C64">
        <w:t>..*....*..</w:t>
      </w:r>
    </w:p>
    <w:p w:rsidR="00DE5C64" w:rsidRPr="00DE5C64" w:rsidRDefault="00DE5C64" w:rsidP="009A2F9D">
      <w:pPr>
        <w:pStyle w:val="4"/>
        <w:rPr>
          <w:lang w:eastAsia="zh-CN"/>
        </w:rPr>
      </w:pPr>
      <w:r w:rsidRPr="00DE5C64">
        <w:rPr>
          <w:lang w:eastAsia="zh-CN"/>
        </w:rPr>
        <w:t>输出样例</w:t>
      </w:r>
    </w:p>
    <w:p w:rsidR="00DE5C64" w:rsidRPr="00DE5C64" w:rsidRDefault="00DE5C64" w:rsidP="00DE5C64">
      <w:pPr>
        <w:pStyle w:val="affffc"/>
        <w:ind w:left="420"/>
      </w:pPr>
      <w:r w:rsidRPr="00DE5C64">
        <w:t>5</w:t>
      </w:r>
    </w:p>
    <w:p w:rsidR="00210421" w:rsidRDefault="00CF7ED0">
      <w:r>
        <w:rPr>
          <w:b/>
        </w:rPr>
        <w:t>解题思路</w:t>
      </w:r>
    </w:p>
    <w:p w:rsidR="00210421" w:rsidRDefault="00CF7ED0">
      <w:pPr>
        <w:ind w:firstLine="420"/>
      </w:pPr>
      <w:r>
        <w:t>本题求最大子数组和。程序使用</w:t>
      </w:r>
      <w:r>
        <w:t>Kadane</w:t>
      </w:r>
      <w:r>
        <w:t>算法：维护当前子数组和，若当前和为负则重置为当前元素，同时更新最大和。</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target.second = j;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q.push(make_pair(x, y));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02" w:name="_Toc53734013"/>
      <w:r w:rsidRPr="00DE5C64">
        <w:rPr>
          <w:lang w:eastAsia="zh-CN"/>
        </w:rPr>
        <w:lastRenderedPageBreak/>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02"/>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rsidR="00DE5C64" w:rsidRPr="00DE5C64" w:rsidRDefault="00DE5C64" w:rsidP="00D17378">
      <w:pPr>
        <w:pStyle w:val="affffb"/>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rsidR="00DE5C64" w:rsidRPr="00B2194F" w:rsidRDefault="00DE5C64" w:rsidP="00B2194F">
      <w:pPr>
        <w:pStyle w:val="affffc"/>
        <w:ind w:left="420"/>
        <w:rPr>
          <w:rStyle w:val="Char3"/>
        </w:rPr>
      </w:pPr>
      <w:r w:rsidRPr="00DE5C64">
        <w:rPr>
          <w:rFonts w:ascii="微软雅黑" w:eastAsia="微软雅黑" w:hAnsi="微软雅黑" w:cs="微软雅黑" w:hint="eastAsia"/>
        </w:rPr>
        <w:t>关系分析仪的功能说明如下：</w:t>
      </w:r>
      <w:r w:rsidRPr="00B2194F">
        <w:rPr>
          <w:rStyle w:val="Char3"/>
          <w:rFonts w:ascii="微软雅黑" w:eastAsia="微软雅黑" w:hAnsi="微软雅黑" w:cs="微软雅黑" w:hint="eastAsia"/>
        </w:rPr>
        <w:t>如果</w:t>
      </w:r>
      <w:r w:rsidRPr="00B2194F">
        <w:rPr>
          <w:rStyle w:val="Char3"/>
        </w:rPr>
        <w:t>A</w:t>
      </w:r>
      <w:r w:rsidRPr="00B2194F">
        <w:rPr>
          <w:rStyle w:val="Char3"/>
          <w:rFonts w:ascii="微软雅黑" w:eastAsia="微软雅黑" w:hAnsi="微软雅黑" w:cs="微软雅黑" w:hint="eastAsia"/>
        </w:rPr>
        <w:t>的活动范围在</w:t>
      </w:r>
      <w:r w:rsidRPr="00B2194F">
        <w:rPr>
          <w:rStyle w:val="Char3"/>
        </w:rPr>
        <w:t>B</w:t>
      </w:r>
      <w:r w:rsidRPr="00B2194F">
        <w:rPr>
          <w:rStyle w:val="Char3"/>
          <w:rFonts w:ascii="微软雅黑" w:eastAsia="微软雅黑" w:hAnsi="微软雅黑" w:cs="微软雅黑" w:hint="eastAsia"/>
        </w:rPr>
        <w:t>的眼皮底下，那么分析仪就会从</w:t>
      </w:r>
      <w:r w:rsidRPr="00B2194F">
        <w:rPr>
          <w:rStyle w:val="Char3"/>
        </w:rPr>
        <w:t>B</w:t>
      </w:r>
      <w:r w:rsidRPr="00B2194F">
        <w:rPr>
          <w:rStyle w:val="Char3"/>
          <w:rFonts w:ascii="微软雅黑" w:eastAsia="微软雅黑" w:hAnsi="微软雅黑" w:cs="微软雅黑" w:hint="eastAsia"/>
        </w:rPr>
        <w:t>出发连一条射线指向</w:t>
      </w:r>
      <w:r w:rsidRPr="00B2194F">
        <w:rPr>
          <w:rStyle w:val="Char3"/>
        </w:rPr>
        <w:t>A</w:t>
      </w:r>
      <w:r w:rsidRPr="00B2194F">
        <w:rPr>
          <w:rStyle w:val="Char3"/>
          <w:rFonts w:ascii="微软雅黑" w:eastAsia="微软雅黑" w:hAnsi="微软雅黑" w:cs="微软雅黑" w:hint="eastAsia"/>
        </w:rPr>
        <w:t>（</w:t>
      </w:r>
      <w:r w:rsidRPr="00B2194F">
        <w:rPr>
          <w:rStyle w:val="Char3"/>
        </w:rPr>
        <w:t>B--&gt;A).</w:t>
      </w:r>
    </w:p>
    <w:p w:rsidR="00DE5C64" w:rsidRPr="00DE5C64" w:rsidRDefault="00DE5C64" w:rsidP="00D17378">
      <w:pPr>
        <w:pStyle w:val="affffb"/>
        <w:ind w:firstLine="420"/>
      </w:pPr>
      <w:r w:rsidRPr="00DE5C64">
        <w:t>经过扫描，林克得到全营敌兵的相互关系。有些敌人被多个同伴看顾，有些敌人背后一个替他守望的都没有。</w:t>
      </w:r>
    </w:p>
    <w:p w:rsidR="00DE5C64" w:rsidRPr="00DE5C64" w:rsidRDefault="00DE5C64" w:rsidP="00D17378">
      <w:pPr>
        <w:pStyle w:val="affffb"/>
        <w:ind w:firstLine="420"/>
      </w:pPr>
      <w:r w:rsidRPr="00DE5C64">
        <w:t>林克决定从背后没有人的敌人开始，潜伏到其背后，突袭之，并且避免被其他人发现。</w:t>
      </w:r>
    </w:p>
    <w:p w:rsidR="00DE5C64" w:rsidRPr="00DE5C64" w:rsidRDefault="00DE5C64" w:rsidP="00D17378">
      <w:pPr>
        <w:pStyle w:val="affffb"/>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rsidR="00DE5C64" w:rsidRPr="00DE5C64" w:rsidRDefault="00DE5C64" w:rsidP="00D17378">
      <w:pPr>
        <w:pStyle w:val="affffb"/>
        <w:ind w:firstLine="420"/>
      </w:pPr>
      <w:r w:rsidRPr="00DE5C64">
        <w:t>如果找不到这样一条突袭路线，请则输出</w:t>
      </w:r>
      <w:r w:rsidRPr="00DE5C64">
        <w:t>-1.</w:t>
      </w:r>
    </w:p>
    <w:p w:rsidR="00D17378" w:rsidRDefault="00DE5C64" w:rsidP="00B2194F">
      <w:pPr>
        <w:pStyle w:val="affffc"/>
        <w:ind w:left="420"/>
      </w:pPr>
      <w:r w:rsidRPr="00DE5C64">
        <w:rPr>
          <w:rFonts w:ascii="微软雅黑" w:eastAsia="微软雅黑" w:hAnsi="微软雅黑" w:cs="微软雅黑" w:hint="eastAsia"/>
        </w:rPr>
        <w:t>提示：</w:t>
      </w:r>
    </w:p>
    <w:p w:rsidR="00DE5C64" w:rsidRPr="00DE5C64" w:rsidRDefault="00DE5C64" w:rsidP="00B2194F">
      <w:pPr>
        <w:pStyle w:val="affffc"/>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rsidR="00DE5C64" w:rsidRPr="00DE5C64" w:rsidRDefault="00DE5C64" w:rsidP="00B2194F">
      <w:pPr>
        <w:pStyle w:val="affffc"/>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rsidR="00DE5C64" w:rsidRPr="00DE5C64" w:rsidRDefault="00DE5C64" w:rsidP="00B2194F">
      <w:pPr>
        <w:pStyle w:val="affffc"/>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是该图的一个拓扑序列。</w:t>
      </w:r>
    </w:p>
    <w:p w:rsidR="00DE5C64" w:rsidRPr="00DE5C64" w:rsidRDefault="00DE5C64" w:rsidP="00B2194F">
      <w:pPr>
        <w:pStyle w:val="affffc"/>
        <w:ind w:left="420"/>
        <w:rPr>
          <w:color w:val="495060"/>
        </w:rPr>
      </w:pPr>
      <w:r w:rsidRPr="00DE5C64">
        <w:rPr>
          <w:rFonts w:ascii="微软雅黑" w:eastAsia="微软雅黑" w:hAnsi="微软雅黑" w:cs="微软雅黑" w:hint="eastAsia"/>
        </w:rPr>
        <w:t>数据范围：</w:t>
      </w:r>
      <w:r w:rsidRPr="00DE5C64">
        <w:t>1≤n,m≤10^5</w:t>
      </w:r>
    </w:p>
    <w:p w:rsidR="00DE5C64" w:rsidRPr="00DE5C64" w:rsidRDefault="00DE5C64" w:rsidP="009A2F9D">
      <w:pPr>
        <w:pStyle w:val="4"/>
        <w:rPr>
          <w:lang w:eastAsia="zh-CN"/>
        </w:rPr>
      </w:pPr>
      <w:r w:rsidRPr="00DE5C64">
        <w:rPr>
          <w:lang w:eastAsia="zh-CN"/>
        </w:rPr>
        <w:t>输入</w:t>
      </w:r>
    </w:p>
    <w:p w:rsidR="00DE5C64" w:rsidRPr="00DE5C64" w:rsidRDefault="00DE5C64" w:rsidP="00D17378">
      <w:pPr>
        <w:pStyle w:val="affffb"/>
        <w:ind w:firstLine="420"/>
      </w:pPr>
      <w:r w:rsidRPr="00DE5C64">
        <w:t>第一行包含两个整数</w:t>
      </w:r>
      <w:r w:rsidRPr="00DE5C64">
        <w:t>n</w:t>
      </w:r>
      <w:r w:rsidRPr="00DE5C64">
        <w:t>和</w:t>
      </w:r>
      <w:r w:rsidRPr="00DE5C64">
        <w:t>m</w:t>
      </w:r>
    </w:p>
    <w:p w:rsidR="00DE5C64" w:rsidRPr="00DE5C64" w:rsidRDefault="00DE5C64" w:rsidP="00D17378">
      <w:pPr>
        <w:pStyle w:val="affffb"/>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17378">
      <w:pPr>
        <w:pStyle w:val="affffb"/>
        <w:ind w:firstLine="420"/>
      </w:pPr>
      <w:r w:rsidRPr="00DE5C64">
        <w:t>共一行，如果存在拓扑序列，则输出拓扑序列。</w:t>
      </w:r>
    </w:p>
    <w:p w:rsidR="00DE5C64" w:rsidRPr="00DE5C64" w:rsidRDefault="00DE5C64" w:rsidP="00D17378">
      <w:pPr>
        <w:pStyle w:val="affffb"/>
        <w:ind w:firstLine="420"/>
      </w:pPr>
      <w:r w:rsidRPr="00DE5C64">
        <w:lastRenderedPageBreak/>
        <w:t>否则输出</w:t>
      </w:r>
      <w:r w:rsidRPr="00DE5C64">
        <w:t>-1</w:t>
      </w:r>
      <w:r w:rsidRPr="00DE5C64">
        <w:t>。</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17378">
      <w:pPr>
        <w:pStyle w:val="affffc"/>
        <w:ind w:left="420"/>
      </w:pPr>
      <w:r w:rsidRPr="00DE5C64">
        <w:t>3 3</w:t>
      </w:r>
    </w:p>
    <w:p w:rsidR="00DE5C64" w:rsidRPr="00DE5C64" w:rsidRDefault="00DE5C64" w:rsidP="00D17378">
      <w:pPr>
        <w:pStyle w:val="affffc"/>
        <w:ind w:left="420"/>
      </w:pPr>
      <w:r w:rsidRPr="00DE5C64">
        <w:t>1 2</w:t>
      </w:r>
    </w:p>
    <w:p w:rsidR="00DE5C64" w:rsidRPr="00DE5C64" w:rsidRDefault="00DE5C64" w:rsidP="00D17378">
      <w:pPr>
        <w:pStyle w:val="affffc"/>
        <w:ind w:left="420"/>
      </w:pPr>
      <w:r w:rsidRPr="00DE5C64">
        <w:t>2 3</w:t>
      </w:r>
    </w:p>
    <w:p w:rsidR="00DE5C64" w:rsidRPr="00DE5C64" w:rsidRDefault="00DE5C64" w:rsidP="00D17378">
      <w:pPr>
        <w:pStyle w:val="affffc"/>
        <w:ind w:left="420"/>
      </w:pPr>
      <w:r w:rsidRPr="00DE5C64">
        <w:t>1 3</w:t>
      </w:r>
    </w:p>
    <w:p w:rsidR="00DE5C64" w:rsidRPr="00DE5C64" w:rsidRDefault="00DE5C64" w:rsidP="009A2F9D">
      <w:pPr>
        <w:pStyle w:val="4"/>
        <w:rPr>
          <w:lang w:eastAsia="zh-CN"/>
        </w:rPr>
      </w:pPr>
      <w:r w:rsidRPr="00DE5C64">
        <w:rPr>
          <w:lang w:eastAsia="zh-CN"/>
        </w:rPr>
        <w:t>输出样例</w:t>
      </w:r>
    </w:p>
    <w:p w:rsidR="00DE5C64" w:rsidRPr="00DE5C64" w:rsidRDefault="00DE5C64" w:rsidP="00D17378">
      <w:pPr>
        <w:pStyle w:val="affffc"/>
        <w:ind w:left="420"/>
      </w:pPr>
      <w:r w:rsidRPr="00DE5C64">
        <w:t>1 2 3</w:t>
      </w:r>
    </w:p>
    <w:p w:rsidR="00210421" w:rsidRDefault="00CF7ED0">
      <w:r>
        <w:rPr>
          <w:b/>
        </w:rPr>
        <w:t>解题思路</w:t>
      </w:r>
    </w:p>
    <w:p w:rsidR="00210421" w:rsidRDefault="00CF7ED0">
      <w:pPr>
        <w:ind w:firstLine="420"/>
      </w:pPr>
      <w:r>
        <w:t>本题求股票买卖的最大利润。程序遍历价格数组，维护最低买入价格，每天计算当天卖出的利润，更新最大利润。</w:t>
      </w:r>
    </w:p>
    <w:p w:rsidR="00DE5C64" w:rsidRDefault="00DE5C64" w:rsidP="00DE5C64">
      <w:pPr>
        <w:pStyle w:val="a3"/>
        <w:rPr>
          <w:rFonts w:eastAsiaTheme="minorEastAsia"/>
          <w:lang w:eastAsia="zh-CN"/>
        </w:rPr>
      </w:pPr>
    </w:p>
    <w:p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252855" w:rsidRDefault="00D17378" w:rsidP="00252855">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Default="00D17378" w:rsidP="00741B54">
      <w:pPr>
        <w:pStyle w:val="2"/>
        <w:spacing w:before="315"/>
        <w:rPr>
          <w:lang w:eastAsia="zh-CN"/>
        </w:rPr>
      </w:pPr>
      <w:bookmarkStart w:id="103" w:name="_Toc53734014"/>
      <w:r>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03"/>
    </w:p>
    <w:p w:rsidR="00D17378" w:rsidRDefault="00D17378" w:rsidP="009A2F9D">
      <w:pPr>
        <w:pStyle w:val="4"/>
      </w:pPr>
      <w:r>
        <w:t>描述</w:t>
      </w:r>
    </w:p>
    <w:p w:rsidR="00D17378" w:rsidRDefault="00D17378" w:rsidP="00D17378">
      <w:pPr>
        <w:pStyle w:val="affff6"/>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rsidR="00D17378" w:rsidRDefault="00D17378" w:rsidP="00D17378">
      <w:pPr>
        <w:pStyle w:val="affffb"/>
        <w:ind w:firstLine="420"/>
      </w:pPr>
      <w:r>
        <w:t>加农复活后，他邪恶的势力掌控了海拉鲁大陆几乎所有的神庙。</w:t>
      </w:r>
    </w:p>
    <w:p w:rsidR="00D17378" w:rsidRDefault="00D17378" w:rsidP="00D17378">
      <w:pPr>
        <w:pStyle w:val="affffb"/>
        <w:ind w:firstLine="420"/>
      </w:pPr>
      <w:r>
        <w:lastRenderedPageBreak/>
        <w:t>为了避免路上战斗的时间，决定绕开路上的敌人，全力攻取神庙。</w:t>
      </w:r>
    </w:p>
    <w:p w:rsidR="00D17378" w:rsidRDefault="00D17378" w:rsidP="00D17378">
      <w:pPr>
        <w:pStyle w:val="affffb"/>
        <w:ind w:firstLine="420"/>
      </w:pPr>
      <w:r>
        <w:t>他打开地图，研究进攻路线。</w:t>
      </w:r>
    </w:p>
    <w:p w:rsidR="00D17378" w:rsidRDefault="00D17378" w:rsidP="00D17378">
      <w:pPr>
        <w:pStyle w:val="affffb"/>
        <w:ind w:firstLine="420"/>
      </w:pPr>
      <w:r>
        <w:t>若神庙</w:t>
      </w:r>
      <w:r>
        <w:t>A</w:t>
      </w:r>
      <w:r>
        <w:t>到神庙</w:t>
      </w:r>
      <w:r>
        <w:t>B</w:t>
      </w:r>
      <w:r>
        <w:t>有一条可以绕开敌人的路，林克就把路线标在地图上。</w:t>
      </w:r>
    </w:p>
    <w:p w:rsidR="00D17378" w:rsidRDefault="00D17378" w:rsidP="00D17378">
      <w:pPr>
        <w:pStyle w:val="affffb"/>
        <w:ind w:firstLine="420"/>
      </w:pPr>
      <w:r>
        <w:t>经过</w:t>
      </w:r>
      <w:r>
        <w:t>N</w:t>
      </w:r>
      <w:r>
        <w:t>个小时的努力，林克完成这宏伟的绘图工作。</w:t>
      </w:r>
    </w:p>
    <w:p w:rsidR="00D17378" w:rsidRDefault="00D17378" w:rsidP="00D17378">
      <w:pPr>
        <w:pStyle w:val="affffb"/>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rsidR="00D17378" w:rsidRDefault="00D17378" w:rsidP="00D17378">
      <w:pPr>
        <w:pStyle w:val="affffb"/>
        <w:ind w:firstLine="420"/>
      </w:pPr>
      <w:r>
        <w:rPr>
          <w:color w:val="333333"/>
        </w:rPr>
        <w:t>请分别统计从每个点出发能够到达的点的数量。</w:t>
      </w:r>
    </w:p>
    <w:p w:rsidR="00D17378" w:rsidRDefault="00D17378" w:rsidP="009A2F9D">
      <w:pPr>
        <w:pStyle w:val="4"/>
        <w:rPr>
          <w:color w:val="111111"/>
        </w:rPr>
      </w:pPr>
      <w:r>
        <w:t>数据范围</w:t>
      </w:r>
    </w:p>
    <w:p w:rsidR="00D17378" w:rsidRDefault="00D17378" w:rsidP="00D17378">
      <w:pPr>
        <w:pStyle w:val="affffb"/>
        <w:ind w:firstLine="420"/>
        <w:rPr>
          <w:color w:val="495060"/>
          <w:sz w:val="24"/>
          <w:szCs w:val="24"/>
        </w:rPr>
      </w:pPr>
      <w:r>
        <w:t>1≤N,M≤30000</w:t>
      </w:r>
    </w:p>
    <w:p w:rsidR="00D17378" w:rsidRDefault="00D17378" w:rsidP="009A2F9D">
      <w:pPr>
        <w:pStyle w:val="4"/>
      </w:pPr>
      <w:r>
        <w:t>输入</w:t>
      </w:r>
    </w:p>
    <w:p w:rsidR="00D17378" w:rsidRDefault="00D17378" w:rsidP="00D17378">
      <w:pPr>
        <w:pStyle w:val="affffb"/>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rsidR="00D17378" w:rsidRDefault="00D17378" w:rsidP="009A2F9D">
      <w:pPr>
        <w:pStyle w:val="4"/>
      </w:pPr>
      <w:r>
        <w:t>输出</w:t>
      </w:r>
    </w:p>
    <w:p w:rsidR="00D17378" w:rsidRDefault="00D17378" w:rsidP="00D17378">
      <w:pPr>
        <w:pStyle w:val="affffb"/>
        <w:ind w:firstLine="420"/>
        <w:rPr>
          <w:color w:val="495060"/>
          <w:sz w:val="24"/>
          <w:szCs w:val="24"/>
        </w:rPr>
      </w:pPr>
      <w:r>
        <w:t>输出共</w:t>
      </w:r>
      <w:r>
        <w:t>N</w:t>
      </w:r>
      <w:r>
        <w:t>行，表示每个点能够到达的点的数量。</w:t>
      </w:r>
    </w:p>
    <w:p w:rsidR="00D17378" w:rsidRDefault="00D17378" w:rsidP="009A2F9D">
      <w:pPr>
        <w:pStyle w:val="4"/>
      </w:pPr>
      <w:r>
        <w:t>输入样例</w:t>
      </w:r>
      <w:r>
        <w:t xml:space="preserve"> 1 </w:t>
      </w:r>
    </w:p>
    <w:p w:rsidR="00D17378" w:rsidRDefault="00D17378" w:rsidP="00D17378">
      <w:pPr>
        <w:pStyle w:val="affffc"/>
        <w:ind w:left="420"/>
      </w:pPr>
      <w:r>
        <w:t>10 10</w:t>
      </w:r>
    </w:p>
    <w:p w:rsidR="00D17378" w:rsidRDefault="00D17378" w:rsidP="00D17378">
      <w:pPr>
        <w:pStyle w:val="affffc"/>
        <w:ind w:left="420"/>
      </w:pPr>
      <w:r>
        <w:t>3 8</w:t>
      </w:r>
    </w:p>
    <w:p w:rsidR="00D17378" w:rsidRDefault="00D17378" w:rsidP="00D17378">
      <w:pPr>
        <w:pStyle w:val="affffc"/>
        <w:ind w:left="420"/>
      </w:pPr>
      <w:r>
        <w:t>2 3</w:t>
      </w:r>
    </w:p>
    <w:p w:rsidR="00D17378" w:rsidRDefault="00D17378" w:rsidP="00D17378">
      <w:pPr>
        <w:pStyle w:val="affffc"/>
        <w:ind w:left="420"/>
      </w:pPr>
      <w:r>
        <w:t>2 5</w:t>
      </w:r>
    </w:p>
    <w:p w:rsidR="00D17378" w:rsidRDefault="00D17378" w:rsidP="00D17378">
      <w:pPr>
        <w:pStyle w:val="affffc"/>
        <w:ind w:left="420"/>
      </w:pPr>
      <w:r>
        <w:t>5 9</w:t>
      </w:r>
    </w:p>
    <w:p w:rsidR="00D17378" w:rsidRDefault="00D17378" w:rsidP="00D17378">
      <w:pPr>
        <w:pStyle w:val="affffc"/>
        <w:ind w:left="420"/>
      </w:pPr>
      <w:r>
        <w:t>5 9</w:t>
      </w:r>
    </w:p>
    <w:p w:rsidR="00D17378" w:rsidRDefault="00D17378" w:rsidP="00D17378">
      <w:pPr>
        <w:pStyle w:val="affffc"/>
        <w:ind w:left="420"/>
      </w:pPr>
      <w:r>
        <w:t>2 3</w:t>
      </w:r>
    </w:p>
    <w:p w:rsidR="00D17378" w:rsidRDefault="00D17378" w:rsidP="00D17378">
      <w:pPr>
        <w:pStyle w:val="affffc"/>
        <w:ind w:left="420"/>
      </w:pPr>
      <w:r>
        <w:t>3 9</w:t>
      </w:r>
    </w:p>
    <w:p w:rsidR="00D17378" w:rsidRDefault="00D17378" w:rsidP="00D17378">
      <w:pPr>
        <w:pStyle w:val="affffc"/>
        <w:ind w:left="420"/>
      </w:pPr>
      <w:r>
        <w:t>4 8</w:t>
      </w:r>
    </w:p>
    <w:p w:rsidR="00D17378" w:rsidRDefault="00D17378" w:rsidP="00D17378">
      <w:pPr>
        <w:pStyle w:val="affffc"/>
        <w:ind w:left="420"/>
      </w:pPr>
      <w:r>
        <w:t>2 10</w:t>
      </w:r>
    </w:p>
    <w:p w:rsidR="00D17378" w:rsidRDefault="00D17378" w:rsidP="00D17378">
      <w:pPr>
        <w:pStyle w:val="affffc"/>
        <w:ind w:left="420"/>
        <w:rPr>
          <w:rFonts w:cs="宋体"/>
        </w:rPr>
      </w:pPr>
      <w:r>
        <w:t>4 9</w:t>
      </w:r>
    </w:p>
    <w:p w:rsidR="00D17378" w:rsidRDefault="00D17378" w:rsidP="009A2F9D">
      <w:pPr>
        <w:pStyle w:val="4"/>
      </w:pPr>
      <w:r>
        <w:t>输出样例</w:t>
      </w:r>
      <w:r>
        <w:t xml:space="preserve"> 1</w:t>
      </w:r>
    </w:p>
    <w:p w:rsidR="00D17378" w:rsidRDefault="00D17378" w:rsidP="00D17378">
      <w:pPr>
        <w:pStyle w:val="affffc"/>
        <w:ind w:left="420"/>
      </w:pPr>
      <w:r>
        <w:t>1</w:t>
      </w:r>
    </w:p>
    <w:p w:rsidR="00D17378" w:rsidRDefault="00D17378" w:rsidP="00D17378">
      <w:pPr>
        <w:pStyle w:val="affffc"/>
        <w:ind w:left="420"/>
      </w:pPr>
      <w:r>
        <w:t>6</w:t>
      </w:r>
    </w:p>
    <w:p w:rsidR="00D17378" w:rsidRDefault="00D17378" w:rsidP="00D17378">
      <w:pPr>
        <w:pStyle w:val="affffc"/>
        <w:ind w:left="420"/>
      </w:pPr>
      <w:r>
        <w:t>3</w:t>
      </w:r>
    </w:p>
    <w:p w:rsidR="00D17378" w:rsidRDefault="00D17378" w:rsidP="00D17378">
      <w:pPr>
        <w:pStyle w:val="affffc"/>
        <w:ind w:left="420"/>
      </w:pPr>
      <w:r>
        <w:t>3</w:t>
      </w:r>
    </w:p>
    <w:p w:rsidR="00D17378" w:rsidRDefault="00D17378" w:rsidP="00D17378">
      <w:pPr>
        <w:pStyle w:val="affffc"/>
        <w:ind w:left="420"/>
      </w:pPr>
      <w:r>
        <w:t>2</w:t>
      </w:r>
    </w:p>
    <w:p w:rsidR="00D17378" w:rsidRDefault="00D17378" w:rsidP="00D17378">
      <w:pPr>
        <w:pStyle w:val="affffc"/>
        <w:ind w:left="420"/>
      </w:pPr>
      <w:r>
        <w:t>1</w:t>
      </w:r>
    </w:p>
    <w:p w:rsidR="00D17378" w:rsidRDefault="00D17378" w:rsidP="00D17378">
      <w:pPr>
        <w:pStyle w:val="affffc"/>
        <w:ind w:left="420"/>
      </w:pPr>
      <w:r>
        <w:lastRenderedPageBreak/>
        <w:t>1</w:t>
      </w:r>
    </w:p>
    <w:p w:rsidR="00D17378" w:rsidRDefault="00D17378" w:rsidP="00D17378">
      <w:pPr>
        <w:pStyle w:val="affffc"/>
        <w:ind w:left="420"/>
      </w:pPr>
      <w:r>
        <w:t>1</w:t>
      </w:r>
    </w:p>
    <w:p w:rsidR="00D17378" w:rsidRDefault="00D17378" w:rsidP="00D17378">
      <w:pPr>
        <w:pStyle w:val="affffc"/>
        <w:ind w:left="420"/>
      </w:pPr>
      <w:r>
        <w:t>1</w:t>
      </w:r>
    </w:p>
    <w:p w:rsidR="00D17378" w:rsidRDefault="00D17378" w:rsidP="00D17378">
      <w:pPr>
        <w:pStyle w:val="affffc"/>
        <w:ind w:left="420"/>
        <w:rPr>
          <w:rFonts w:cs="宋体"/>
        </w:rPr>
      </w:pPr>
      <w:r>
        <w:t>1</w:t>
      </w:r>
    </w:p>
    <w:p w:rsidR="00210421" w:rsidRDefault="00CF7ED0">
      <w:r>
        <w:rPr>
          <w:b/>
        </w:rPr>
        <w:t>解题思路</w:t>
      </w:r>
    </w:p>
    <w:p w:rsidR="00210421" w:rsidRDefault="00CF7ED0">
      <w:pPr>
        <w:ind w:firstLine="420"/>
      </w:pPr>
      <w:r>
        <w:t>本题判断能否到达数组末尾。程序维护最远可达位置，遍历数组，若当前位置超过最远可达位置则失败，否则更新最远可达位置。</w:t>
      </w:r>
    </w:p>
    <w:p w:rsidR="00D17378" w:rsidRDefault="00D17378" w:rsidP="009A2F9D">
      <w:pPr>
        <w:pStyle w:val="4"/>
      </w:pPr>
      <w:r>
        <w:rPr>
          <w:rFonts w:hint="eastAsia"/>
        </w:rPr>
        <w:t>参考代码</w:t>
      </w:r>
      <w:r>
        <w:rPr>
          <w:rFonts w:hint="eastAsia"/>
        </w:rPr>
        <w:t>(</w:t>
      </w:r>
      <w:r>
        <w:t>C++)</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252855" w:rsidRPr="00975CFC" w:rsidRDefault="00D17378" w:rsidP="00252855">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71A88" w:rsidRPr="00D71A88" w:rsidRDefault="00D71A88" w:rsidP="00741B54">
      <w:pPr>
        <w:pStyle w:val="2"/>
        <w:spacing w:before="315"/>
        <w:rPr>
          <w:lang w:eastAsia="zh-CN"/>
        </w:rPr>
      </w:pPr>
      <w:bookmarkStart w:id="104" w:name="_Toc53734015"/>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04"/>
    </w:p>
    <w:p w:rsidR="00D71A88" w:rsidRPr="00D71A88" w:rsidRDefault="00D71A88" w:rsidP="009A2F9D">
      <w:pPr>
        <w:pStyle w:val="4"/>
        <w:rPr>
          <w:lang w:eastAsia="zh-CN"/>
        </w:rPr>
      </w:pPr>
      <w:r w:rsidRPr="00D71A88">
        <w:rPr>
          <w:lang w:eastAsia="zh-CN"/>
        </w:rPr>
        <w:t>描述</w:t>
      </w:r>
    </w:p>
    <w:p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rsidR="00D71A88" w:rsidRPr="00D71A88" w:rsidRDefault="00D71A88" w:rsidP="00D71A88">
      <w:pPr>
        <w:pStyle w:val="affffb"/>
        <w:ind w:firstLine="420"/>
      </w:pPr>
      <w:r w:rsidRPr="00D71A88">
        <w:t>在千辛万苦得到一个记忆碎片之后，林克需要辨别真假，若是所得到的并不是发生历史中的碎片，乃是后人捏着的，那么林克如何寻回完整的自己呢？</w:t>
      </w:r>
    </w:p>
    <w:p w:rsidR="00D71A88" w:rsidRPr="00D71A88" w:rsidRDefault="00D71A88" w:rsidP="00D71A88">
      <w:pPr>
        <w:pStyle w:val="affffb"/>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w:t>
      </w:r>
      <w:r w:rsidRPr="00D71A88">
        <w:lastRenderedPageBreak/>
        <w:t>用</w:t>
      </w:r>
      <w:r w:rsidRPr="00D71A88">
        <w:t>0</w:t>
      </w:r>
      <w:r w:rsidRPr="00D71A88">
        <w:t>表示。</w:t>
      </w:r>
    </w:p>
    <w:p w:rsidR="00D71A88" w:rsidRPr="00D71A88" w:rsidRDefault="00D71A88" w:rsidP="00FD211C">
      <w:pPr>
        <w:pStyle w:val="affffb"/>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rsidR="00D71A88" w:rsidRPr="00D71A88" w:rsidRDefault="00D71A88" w:rsidP="00FD211C">
      <w:pPr>
        <w:pStyle w:val="affffb"/>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rsidR="00D71A88" w:rsidRPr="00D71A88" w:rsidRDefault="00D71A88" w:rsidP="00D71A88">
      <w:pPr>
        <w:pStyle w:val="affffb"/>
        <w:ind w:firstLine="420"/>
      </w:pPr>
      <w:r w:rsidRPr="00D71A88">
        <w:t>请写一个算法，判定找到的记忆碎片是否是真的？</w:t>
      </w:r>
    </w:p>
    <w:p w:rsidR="00D71A88" w:rsidRPr="00D71A88" w:rsidRDefault="00D71A88" w:rsidP="009A2F9D">
      <w:pPr>
        <w:pStyle w:val="4"/>
        <w:rPr>
          <w:lang w:eastAsia="zh-CN"/>
        </w:rPr>
      </w:pPr>
      <w:r w:rsidRPr="00D71A88">
        <w:rPr>
          <w:lang w:eastAsia="zh-CN"/>
        </w:rPr>
        <w:t>输入</w:t>
      </w:r>
    </w:p>
    <w:p w:rsidR="00D71A88" w:rsidRPr="00D71A88" w:rsidRDefault="00D71A88" w:rsidP="00D71A88">
      <w:pPr>
        <w:pStyle w:val="affffb"/>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rsidR="00D71A88" w:rsidRPr="00D71A88" w:rsidRDefault="00D71A88" w:rsidP="00D71A88">
      <w:pPr>
        <w:pStyle w:val="affffb"/>
        <w:ind w:firstLine="420"/>
      </w:pPr>
      <w:r w:rsidRPr="00D71A88">
        <w:t>每行包含</w:t>
      </w:r>
      <w:r w:rsidRPr="00D71A88">
        <w:t>9</w:t>
      </w:r>
      <w:r w:rsidRPr="00D71A88">
        <w:t>个数字（均不超过数字为</w:t>
      </w:r>
      <w:r w:rsidRPr="00D71A88">
        <w:t>1-9</w:t>
      </w:r>
      <w:r w:rsidRPr="00D71A88">
        <w:t>）。</w:t>
      </w:r>
    </w:p>
    <w:p w:rsidR="00D71A88" w:rsidRPr="00D71A88" w:rsidRDefault="00D71A88" w:rsidP="00D71A88">
      <w:pPr>
        <w:pStyle w:val="affffb"/>
        <w:ind w:firstLine="420"/>
      </w:pPr>
      <w:r w:rsidRPr="00D71A88">
        <w:t>初始矩阵</w:t>
      </w:r>
      <w:r w:rsidRPr="00D71A88">
        <w:t>A</w:t>
      </w:r>
      <w:r w:rsidRPr="00D71A88">
        <w:t>：</w:t>
      </w:r>
    </w:p>
    <w:p w:rsidR="00D71A88" w:rsidRPr="00D71A88" w:rsidRDefault="00D71A88" w:rsidP="00D71A88">
      <w:pPr>
        <w:pStyle w:val="affffc"/>
        <w:ind w:left="420"/>
      </w:pPr>
      <w:r w:rsidRPr="00D71A88">
        <w:t>530070000</w:t>
      </w:r>
    </w:p>
    <w:p w:rsidR="00D71A88" w:rsidRPr="00D71A88" w:rsidRDefault="00D71A88" w:rsidP="00D71A88">
      <w:pPr>
        <w:pStyle w:val="affffc"/>
        <w:ind w:left="420"/>
      </w:pPr>
      <w:r w:rsidRPr="00D71A88">
        <w:t>600195000</w:t>
      </w:r>
    </w:p>
    <w:p w:rsidR="00D71A88" w:rsidRPr="00D71A88" w:rsidRDefault="00D71A88" w:rsidP="00D71A88">
      <w:pPr>
        <w:pStyle w:val="affffc"/>
        <w:ind w:left="420"/>
      </w:pPr>
      <w:r w:rsidRPr="00D71A88">
        <w:t>098000060</w:t>
      </w:r>
    </w:p>
    <w:p w:rsidR="00D71A88" w:rsidRPr="00D71A88" w:rsidRDefault="00D71A88" w:rsidP="00D71A88">
      <w:pPr>
        <w:pStyle w:val="affffc"/>
        <w:ind w:left="420"/>
      </w:pPr>
      <w:r w:rsidRPr="00D71A88">
        <w:t>800060003</w:t>
      </w:r>
    </w:p>
    <w:p w:rsidR="00D71A88" w:rsidRPr="00D71A88" w:rsidRDefault="00D71A88" w:rsidP="00D71A88">
      <w:pPr>
        <w:pStyle w:val="affffc"/>
        <w:ind w:left="420"/>
      </w:pPr>
      <w:r w:rsidRPr="00D71A88">
        <w:t>400803001</w:t>
      </w:r>
    </w:p>
    <w:p w:rsidR="00D71A88" w:rsidRPr="00D71A88" w:rsidRDefault="00D71A88" w:rsidP="00D71A88">
      <w:pPr>
        <w:pStyle w:val="affffc"/>
        <w:ind w:left="420"/>
      </w:pPr>
      <w:r w:rsidRPr="00D71A88">
        <w:t>700020006</w:t>
      </w:r>
    </w:p>
    <w:p w:rsidR="00D71A88" w:rsidRPr="00D71A88" w:rsidRDefault="00D71A88" w:rsidP="00D71A88">
      <w:pPr>
        <w:pStyle w:val="affffc"/>
        <w:ind w:left="420"/>
      </w:pPr>
      <w:r w:rsidRPr="00D71A88">
        <w:t>060000280</w:t>
      </w:r>
    </w:p>
    <w:p w:rsidR="00D71A88" w:rsidRPr="00D71A88" w:rsidRDefault="00D71A88" w:rsidP="00D71A88">
      <w:pPr>
        <w:pStyle w:val="affffc"/>
        <w:ind w:left="420"/>
      </w:pPr>
      <w:r w:rsidRPr="00D71A88">
        <w:t>000419005</w:t>
      </w:r>
    </w:p>
    <w:p w:rsidR="00D71A88" w:rsidRPr="00D71A88" w:rsidRDefault="00D71A88" w:rsidP="00D71A88">
      <w:pPr>
        <w:pStyle w:val="affffc"/>
        <w:ind w:left="420"/>
      </w:pPr>
      <w:r w:rsidRPr="00D71A88">
        <w:t>000080079</w:t>
      </w:r>
    </w:p>
    <w:p w:rsidR="00D71A88" w:rsidRPr="00D71A88" w:rsidRDefault="00D71A88" w:rsidP="009A2F9D">
      <w:pPr>
        <w:pStyle w:val="4"/>
        <w:rPr>
          <w:lang w:eastAsia="zh-CN"/>
        </w:rPr>
      </w:pPr>
      <w:r w:rsidRPr="00D71A88">
        <w:rPr>
          <w:lang w:eastAsia="zh-CN"/>
        </w:rPr>
        <w:t>输出</w:t>
      </w:r>
    </w:p>
    <w:p w:rsidR="00D71A88" w:rsidRPr="00D71A88" w:rsidRDefault="00D71A88" w:rsidP="00D71A88">
      <w:pPr>
        <w:pStyle w:val="affffb"/>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rsidR="00D71A88" w:rsidRPr="00D71A88" w:rsidRDefault="00D71A88" w:rsidP="009A2F9D">
      <w:pPr>
        <w:pStyle w:val="4"/>
        <w:rPr>
          <w:lang w:eastAsia="zh-CN"/>
        </w:rPr>
      </w:pPr>
      <w:r w:rsidRPr="00D71A88">
        <w:rPr>
          <w:lang w:eastAsia="zh-CN"/>
        </w:rPr>
        <w:t>输入样例</w:t>
      </w:r>
      <w:r w:rsidRPr="00D71A88">
        <w:rPr>
          <w:lang w:eastAsia="zh-CN"/>
        </w:rPr>
        <w:t xml:space="preserve"> 1 </w:t>
      </w:r>
    </w:p>
    <w:p w:rsidR="00D71A88" w:rsidRPr="00D71A88" w:rsidRDefault="00D71A88" w:rsidP="00D71A88">
      <w:pPr>
        <w:pStyle w:val="affffc"/>
        <w:ind w:left="420"/>
      </w:pPr>
      <w:r w:rsidRPr="00D71A88">
        <w:t>534678912</w:t>
      </w:r>
    </w:p>
    <w:p w:rsidR="00D71A88" w:rsidRPr="00D71A88" w:rsidRDefault="00D71A88" w:rsidP="00D71A88">
      <w:pPr>
        <w:pStyle w:val="affffc"/>
        <w:ind w:left="420"/>
      </w:pPr>
      <w:r w:rsidRPr="00D71A88">
        <w:t>672195348</w:t>
      </w:r>
    </w:p>
    <w:p w:rsidR="00D71A88" w:rsidRPr="00D71A88" w:rsidRDefault="00D71A88" w:rsidP="00D71A88">
      <w:pPr>
        <w:pStyle w:val="affffc"/>
        <w:ind w:left="420"/>
      </w:pPr>
      <w:r w:rsidRPr="00D71A88">
        <w:t>198342567</w:t>
      </w:r>
    </w:p>
    <w:p w:rsidR="00D71A88" w:rsidRPr="00D71A88" w:rsidRDefault="00D71A88" w:rsidP="00D71A88">
      <w:pPr>
        <w:pStyle w:val="affffc"/>
        <w:ind w:left="420"/>
      </w:pPr>
      <w:r w:rsidRPr="00D71A88">
        <w:t>859761423</w:t>
      </w:r>
    </w:p>
    <w:p w:rsidR="00D71A88" w:rsidRPr="00D71A88" w:rsidRDefault="00D71A88" w:rsidP="00D71A88">
      <w:pPr>
        <w:pStyle w:val="affffc"/>
        <w:ind w:left="420"/>
      </w:pPr>
      <w:r w:rsidRPr="00D71A88">
        <w:t>426853791</w:t>
      </w:r>
    </w:p>
    <w:p w:rsidR="00D71A88" w:rsidRPr="00D71A88" w:rsidRDefault="00D71A88" w:rsidP="00D71A88">
      <w:pPr>
        <w:pStyle w:val="affffc"/>
        <w:ind w:left="420"/>
      </w:pPr>
      <w:r w:rsidRPr="00D71A88">
        <w:t>713924856</w:t>
      </w:r>
    </w:p>
    <w:p w:rsidR="00D71A88" w:rsidRPr="00D71A88" w:rsidRDefault="00D71A88" w:rsidP="00D71A88">
      <w:pPr>
        <w:pStyle w:val="affffc"/>
        <w:ind w:left="420"/>
      </w:pPr>
      <w:r w:rsidRPr="00D71A88">
        <w:lastRenderedPageBreak/>
        <w:t>961537284</w:t>
      </w:r>
    </w:p>
    <w:p w:rsidR="00D71A88" w:rsidRPr="00D71A88" w:rsidRDefault="00D71A88" w:rsidP="00D71A88">
      <w:pPr>
        <w:pStyle w:val="affffc"/>
        <w:ind w:left="420"/>
      </w:pPr>
      <w:r w:rsidRPr="00D71A88">
        <w:t>287419635</w:t>
      </w:r>
    </w:p>
    <w:p w:rsidR="00D71A88" w:rsidRPr="00D71A88" w:rsidRDefault="00D71A88" w:rsidP="00D71A88">
      <w:pPr>
        <w:pStyle w:val="affffc"/>
        <w:ind w:left="420"/>
      </w:pPr>
      <w:r w:rsidRPr="00D71A88">
        <w:t>345286179</w:t>
      </w:r>
    </w:p>
    <w:p w:rsidR="00D71A88" w:rsidRPr="00D71A88" w:rsidRDefault="00D71A88" w:rsidP="009A2F9D">
      <w:pPr>
        <w:pStyle w:val="4"/>
        <w:rPr>
          <w:lang w:eastAsia="zh-CN"/>
        </w:rPr>
      </w:pPr>
      <w:r w:rsidRPr="00D71A88">
        <w:rPr>
          <w:lang w:eastAsia="zh-CN"/>
        </w:rPr>
        <w:t>输出样例</w:t>
      </w:r>
      <w:r w:rsidRPr="00D71A88">
        <w:rPr>
          <w:lang w:eastAsia="zh-CN"/>
        </w:rPr>
        <w:t xml:space="preserve"> 1</w:t>
      </w:r>
    </w:p>
    <w:p w:rsidR="00D71A88" w:rsidRPr="00D71A88" w:rsidRDefault="00D71A88" w:rsidP="00D71A88">
      <w:pPr>
        <w:pStyle w:val="affffc"/>
        <w:ind w:left="420"/>
      </w:pPr>
      <w:r w:rsidRPr="00D71A88">
        <w:t>Yes</w:t>
      </w:r>
    </w:p>
    <w:p w:rsidR="00D71A88" w:rsidRPr="00D71A88" w:rsidRDefault="00D71A88" w:rsidP="009A2F9D">
      <w:pPr>
        <w:pStyle w:val="4"/>
        <w:rPr>
          <w:lang w:eastAsia="zh-CN"/>
        </w:rPr>
      </w:pPr>
      <w:r w:rsidRPr="00D71A88">
        <w:rPr>
          <w:lang w:eastAsia="zh-CN"/>
        </w:rPr>
        <w:t>输入样例</w:t>
      </w:r>
      <w:r w:rsidRPr="00D71A88">
        <w:rPr>
          <w:lang w:eastAsia="zh-CN"/>
        </w:rPr>
        <w:t xml:space="preserve"> 2 </w:t>
      </w:r>
    </w:p>
    <w:p w:rsidR="00D71A88" w:rsidRPr="00D71A88" w:rsidRDefault="00D71A88" w:rsidP="00D71A88">
      <w:pPr>
        <w:pStyle w:val="affffc"/>
        <w:ind w:left="420"/>
      </w:pPr>
      <w:r w:rsidRPr="00D71A88">
        <w:t>123456789</w:t>
      </w:r>
    </w:p>
    <w:p w:rsidR="00D71A88" w:rsidRPr="00D71A88" w:rsidRDefault="00D71A88" w:rsidP="00D71A88">
      <w:pPr>
        <w:pStyle w:val="affffc"/>
        <w:ind w:left="420"/>
      </w:pPr>
      <w:r w:rsidRPr="00D71A88">
        <w:t>123456789</w:t>
      </w:r>
    </w:p>
    <w:p w:rsidR="00D71A88" w:rsidRPr="00D71A88" w:rsidRDefault="00D71A88" w:rsidP="00D71A88">
      <w:pPr>
        <w:pStyle w:val="affffc"/>
        <w:ind w:left="420"/>
      </w:pPr>
      <w:r w:rsidRPr="00D71A88">
        <w:t>123456789</w:t>
      </w:r>
    </w:p>
    <w:p w:rsidR="00D71A88" w:rsidRPr="00D71A88" w:rsidRDefault="00D71A88" w:rsidP="00D71A88">
      <w:pPr>
        <w:pStyle w:val="affffc"/>
        <w:ind w:left="420"/>
      </w:pPr>
      <w:r w:rsidRPr="00D71A88">
        <w:t>123456789</w:t>
      </w:r>
    </w:p>
    <w:p w:rsidR="00D71A88" w:rsidRPr="00D71A88" w:rsidRDefault="00D71A88" w:rsidP="00D71A88">
      <w:pPr>
        <w:pStyle w:val="affffc"/>
        <w:ind w:left="420"/>
      </w:pPr>
      <w:r w:rsidRPr="00D71A88">
        <w:t>123456789</w:t>
      </w:r>
    </w:p>
    <w:p w:rsidR="00D71A88" w:rsidRPr="00D71A88" w:rsidRDefault="00D71A88" w:rsidP="00D71A88">
      <w:pPr>
        <w:pStyle w:val="affffc"/>
        <w:ind w:left="420"/>
      </w:pPr>
      <w:r w:rsidRPr="00D71A88">
        <w:t>123456789</w:t>
      </w:r>
    </w:p>
    <w:p w:rsidR="00D71A88" w:rsidRPr="00D71A88" w:rsidRDefault="00D71A88" w:rsidP="00D71A88">
      <w:pPr>
        <w:pStyle w:val="affffc"/>
        <w:ind w:left="420"/>
      </w:pPr>
      <w:r w:rsidRPr="00D71A88">
        <w:t>123456789</w:t>
      </w:r>
    </w:p>
    <w:p w:rsidR="00D71A88" w:rsidRPr="00D71A88" w:rsidRDefault="00D71A88" w:rsidP="00D71A88">
      <w:pPr>
        <w:pStyle w:val="affffc"/>
        <w:ind w:left="420"/>
      </w:pPr>
      <w:r w:rsidRPr="00D71A88">
        <w:t>123456789</w:t>
      </w:r>
    </w:p>
    <w:p w:rsidR="00D71A88" w:rsidRPr="00D71A88" w:rsidRDefault="00D71A88" w:rsidP="00D71A88">
      <w:pPr>
        <w:pStyle w:val="affffc"/>
        <w:ind w:left="420"/>
      </w:pPr>
      <w:r w:rsidRPr="00D71A88">
        <w:t>123456789</w:t>
      </w:r>
    </w:p>
    <w:p w:rsidR="00D71A88" w:rsidRPr="00D71A88" w:rsidRDefault="00D71A88" w:rsidP="009A2F9D">
      <w:pPr>
        <w:pStyle w:val="4"/>
        <w:rPr>
          <w:lang w:eastAsia="zh-CN"/>
        </w:rPr>
      </w:pPr>
      <w:r w:rsidRPr="00D71A88">
        <w:rPr>
          <w:lang w:eastAsia="zh-CN"/>
        </w:rPr>
        <w:t>输出样例</w:t>
      </w:r>
      <w:r w:rsidRPr="00D71A88">
        <w:rPr>
          <w:lang w:eastAsia="zh-CN"/>
        </w:rPr>
        <w:t xml:space="preserve"> 2</w:t>
      </w:r>
    </w:p>
    <w:p w:rsidR="00D71A88" w:rsidRPr="00D71A88" w:rsidRDefault="00D71A88" w:rsidP="00B2194F">
      <w:pPr>
        <w:pStyle w:val="affffc"/>
        <w:ind w:left="420"/>
      </w:pPr>
      <w:r w:rsidRPr="00D71A88">
        <w:t>No</w:t>
      </w:r>
    </w:p>
    <w:p w:rsidR="00210421" w:rsidRDefault="00CF7ED0">
      <w:r>
        <w:rPr>
          <w:b/>
        </w:rPr>
        <w:t>解题思路</w:t>
      </w:r>
    </w:p>
    <w:p w:rsidR="00210421" w:rsidRDefault="00CF7ED0">
      <w:pPr>
        <w:ind w:firstLine="420"/>
      </w:pPr>
      <w:r>
        <w:t>本题将字符串划分为尽可能多的段，每段包含的字符不出现在其他段。程序先统计每个字符最后出现位置，然后遍历：维护当前段的最远边界，当遍历到边界且所有字符最后位置都在边界内时，划分一段。</w:t>
      </w:r>
    </w:p>
    <w:p w:rsidR="00950F0D" w:rsidRDefault="00950F0D" w:rsidP="009A2F9D">
      <w:pPr>
        <w:pStyle w:val="4"/>
      </w:pPr>
      <w:r>
        <w:rPr>
          <w:rFonts w:hint="eastAsia"/>
        </w:rPr>
        <w:t>参考代码</w:t>
      </w:r>
      <w:r>
        <w:rPr>
          <w:rFonts w:hint="eastAsia"/>
        </w:rPr>
        <w:t>(</w:t>
      </w:r>
      <w:r>
        <w:t>C++)</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string aline;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95253" w:rsidRPr="00D95253" w:rsidRDefault="00D95253" w:rsidP="00741B54">
      <w:pPr>
        <w:pStyle w:val="2"/>
        <w:spacing w:before="315"/>
        <w:rPr>
          <w:lang w:eastAsia="zh-CN"/>
        </w:rPr>
      </w:pPr>
      <w:bookmarkStart w:id="105" w:name="_Toc53734016"/>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05"/>
    </w:p>
    <w:p w:rsidR="00D95253" w:rsidRPr="00D95253" w:rsidRDefault="00D95253" w:rsidP="009A2F9D">
      <w:pPr>
        <w:pStyle w:val="4"/>
        <w:rPr>
          <w:lang w:eastAsia="zh-CN"/>
        </w:rPr>
      </w:pPr>
      <w:r w:rsidRPr="00D95253">
        <w:rPr>
          <w:lang w:eastAsia="zh-CN"/>
        </w:rPr>
        <w:t>描述</w:t>
      </w:r>
    </w:p>
    <w:p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rsidR="00D95253" w:rsidRPr="00D95253" w:rsidRDefault="00D95253" w:rsidP="00FD211C">
      <w:pPr>
        <w:pStyle w:val="affffb"/>
        <w:ind w:firstLine="420"/>
      </w:pPr>
      <w:r w:rsidRPr="00D95253">
        <w:t>为了找到百年沉睡的原因，寻回百年前与公主一起的记忆碎片，明白自己是谁，林克必须破解数独谜题。</w:t>
      </w:r>
    </w:p>
    <w:p w:rsidR="00D95253" w:rsidRPr="00D95253" w:rsidRDefault="00B2194F" w:rsidP="00FD211C">
      <w:pPr>
        <w:pStyle w:val="affffb"/>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rsidR="00D95253" w:rsidRPr="00D95253" w:rsidRDefault="00D95253" w:rsidP="00FD211C">
      <w:pPr>
        <w:pStyle w:val="affffb"/>
        <w:ind w:firstLine="420"/>
      </w:pPr>
      <w:r w:rsidRPr="00D95253">
        <w:t>林克需要寻回失去的记忆碎片，你，作为林克的朋友，需要帮忙林克寻回</w:t>
      </w:r>
      <w:r w:rsidRPr="00D95253">
        <w:t>9×9</w:t>
      </w:r>
      <w:r w:rsidRPr="00D95253">
        <w:t>棋盘中失去的数字。</w:t>
      </w:r>
    </w:p>
    <w:p w:rsidR="00D95253" w:rsidRPr="00D95253" w:rsidRDefault="00D95253" w:rsidP="00FD211C">
      <w:pPr>
        <w:pStyle w:val="affffb"/>
        <w:ind w:firstLine="420"/>
      </w:pPr>
      <w:r w:rsidRPr="00D95253">
        <w:t>或许有一天，林克也能帮助你，寻回关于你是谁，你从哪里来的记忆碎片。</w:t>
      </w:r>
    </w:p>
    <w:p w:rsidR="00D95253" w:rsidRPr="00D95253" w:rsidRDefault="00D95253" w:rsidP="00FD211C">
      <w:pPr>
        <w:pStyle w:val="affffb"/>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rsidR="00D95253" w:rsidRPr="00D95253" w:rsidRDefault="00D95253" w:rsidP="009A2F9D">
      <w:pPr>
        <w:pStyle w:val="4"/>
        <w:rPr>
          <w:lang w:eastAsia="zh-CN"/>
        </w:rPr>
      </w:pPr>
      <w:r w:rsidRPr="00D95253">
        <w:rPr>
          <w:lang w:eastAsia="zh-CN"/>
        </w:rPr>
        <w:lastRenderedPageBreak/>
        <w:t>输入</w:t>
      </w:r>
    </w:p>
    <w:p w:rsidR="00D95253" w:rsidRPr="00D95253" w:rsidRDefault="00D95253" w:rsidP="00FD211C">
      <w:pPr>
        <w:pStyle w:val="affffb"/>
        <w:ind w:firstLine="420"/>
      </w:pPr>
      <w:r w:rsidRPr="00D95253">
        <w:t>输入为</w:t>
      </w:r>
      <w:r w:rsidRPr="00D95253">
        <w:t>9×9</w:t>
      </w:r>
      <w:r w:rsidRPr="00D95253">
        <w:t>的数据。一共</w:t>
      </w:r>
      <w:r w:rsidRPr="00D95253">
        <w:t>9</w:t>
      </w:r>
      <w:r w:rsidRPr="00D95253">
        <w:t>行，每行有</w:t>
      </w:r>
      <w:r w:rsidRPr="00D95253">
        <w:t>9</w:t>
      </w:r>
      <w:r w:rsidRPr="00D95253">
        <w:t>个数字。</w:t>
      </w:r>
    </w:p>
    <w:p w:rsidR="00D95253" w:rsidRPr="00D95253" w:rsidRDefault="00D95253" w:rsidP="00FD211C">
      <w:pPr>
        <w:pStyle w:val="affffb"/>
        <w:ind w:firstLine="420"/>
      </w:pPr>
      <w:r w:rsidRPr="00D95253">
        <w:t>数字为</w:t>
      </w:r>
      <w:r w:rsidRPr="00D95253">
        <w:t>0</w:t>
      </w:r>
      <w:r w:rsidRPr="00D95253">
        <w:t>表示对应的数字盘为空。</w:t>
      </w:r>
    </w:p>
    <w:p w:rsidR="00D95253" w:rsidRPr="00D95253" w:rsidRDefault="00D95253" w:rsidP="009A2F9D">
      <w:pPr>
        <w:pStyle w:val="4"/>
        <w:rPr>
          <w:lang w:eastAsia="zh-CN"/>
        </w:rPr>
      </w:pPr>
      <w:r w:rsidRPr="00D95253">
        <w:rPr>
          <w:lang w:eastAsia="zh-CN"/>
        </w:rPr>
        <w:t>输出</w:t>
      </w:r>
    </w:p>
    <w:p w:rsidR="00D95253" w:rsidRPr="00D95253" w:rsidRDefault="00D95253" w:rsidP="00FD211C">
      <w:pPr>
        <w:pStyle w:val="affffb"/>
        <w:ind w:firstLine="420"/>
      </w:pPr>
      <w:r w:rsidRPr="00D95253">
        <w:t>对于每个测试用例，程序应以与输入数据相同的格式打印解决方案</w:t>
      </w:r>
      <w:r w:rsidRPr="00D95253">
        <w:t>(9×9)</w:t>
      </w:r>
      <w:r w:rsidRPr="00D95253">
        <w:t>。</w:t>
      </w:r>
    </w:p>
    <w:p w:rsidR="00D95253" w:rsidRPr="00D95253" w:rsidRDefault="00D95253" w:rsidP="00FD211C">
      <w:pPr>
        <w:pStyle w:val="affffb"/>
        <w:ind w:firstLine="420"/>
      </w:pPr>
      <w:r w:rsidRPr="00D95253">
        <w:t>空单元格必须根据规则进行填充。</w:t>
      </w:r>
    </w:p>
    <w:p w:rsidR="00D95253" w:rsidRPr="00D95253" w:rsidRDefault="00D95253" w:rsidP="00FD211C">
      <w:pPr>
        <w:pStyle w:val="affffb"/>
        <w:ind w:firstLine="420"/>
      </w:pPr>
      <w:r w:rsidRPr="00D95253">
        <w:t>如果解决方案不是唯一的，则程序可以打印其中任何一种。</w:t>
      </w:r>
    </w:p>
    <w:p w:rsidR="00D95253" w:rsidRPr="00D95253" w:rsidRDefault="00D95253" w:rsidP="009A2F9D">
      <w:pPr>
        <w:pStyle w:val="4"/>
        <w:rPr>
          <w:lang w:eastAsia="zh-CN"/>
        </w:rPr>
      </w:pPr>
      <w:r w:rsidRPr="00D95253">
        <w:rPr>
          <w:lang w:eastAsia="zh-CN"/>
        </w:rPr>
        <w:t>输入样例</w:t>
      </w:r>
      <w:r w:rsidRPr="00D95253">
        <w:rPr>
          <w:lang w:eastAsia="zh-CN"/>
        </w:rPr>
        <w:t> </w:t>
      </w:r>
    </w:p>
    <w:p w:rsidR="00D95253" w:rsidRPr="00D95253" w:rsidRDefault="00D95253" w:rsidP="00FD211C">
      <w:pPr>
        <w:pStyle w:val="affffc"/>
        <w:ind w:left="420"/>
      </w:pPr>
      <w:r w:rsidRPr="00D95253">
        <w:t>103000509</w:t>
      </w:r>
    </w:p>
    <w:p w:rsidR="00D95253" w:rsidRPr="00D95253" w:rsidRDefault="00D95253" w:rsidP="00FD211C">
      <w:pPr>
        <w:pStyle w:val="affffc"/>
        <w:ind w:left="420"/>
      </w:pPr>
      <w:r w:rsidRPr="00D95253">
        <w:t>002109400</w:t>
      </w:r>
    </w:p>
    <w:p w:rsidR="00D95253" w:rsidRPr="00D95253" w:rsidRDefault="00D95253" w:rsidP="00FD211C">
      <w:pPr>
        <w:pStyle w:val="affffc"/>
        <w:ind w:left="420"/>
      </w:pPr>
      <w:r w:rsidRPr="00D95253">
        <w:t>000704000</w:t>
      </w:r>
    </w:p>
    <w:p w:rsidR="00D95253" w:rsidRPr="00D95253" w:rsidRDefault="00D95253" w:rsidP="00FD211C">
      <w:pPr>
        <w:pStyle w:val="affffc"/>
        <w:ind w:left="420"/>
      </w:pPr>
      <w:r w:rsidRPr="00D95253">
        <w:t>300502006</w:t>
      </w:r>
    </w:p>
    <w:p w:rsidR="00D95253" w:rsidRPr="00D95253" w:rsidRDefault="00D95253" w:rsidP="00FD211C">
      <w:pPr>
        <w:pStyle w:val="affffc"/>
        <w:ind w:left="420"/>
      </w:pPr>
      <w:r w:rsidRPr="00D95253">
        <w:t>060000050</w:t>
      </w:r>
    </w:p>
    <w:p w:rsidR="00D95253" w:rsidRPr="00D95253" w:rsidRDefault="00D95253" w:rsidP="00FD211C">
      <w:pPr>
        <w:pStyle w:val="affffc"/>
        <w:ind w:left="420"/>
      </w:pPr>
      <w:r w:rsidRPr="00D95253">
        <w:t>700803004</w:t>
      </w:r>
    </w:p>
    <w:p w:rsidR="00D95253" w:rsidRPr="00D95253" w:rsidRDefault="00D95253" w:rsidP="00FD211C">
      <w:pPr>
        <w:pStyle w:val="affffc"/>
        <w:ind w:left="420"/>
      </w:pPr>
      <w:r w:rsidRPr="00D95253">
        <w:t>000401000</w:t>
      </w:r>
    </w:p>
    <w:p w:rsidR="00D95253" w:rsidRPr="00D95253" w:rsidRDefault="00D95253" w:rsidP="00FD211C">
      <w:pPr>
        <w:pStyle w:val="affffc"/>
        <w:ind w:left="420"/>
      </w:pPr>
      <w:r w:rsidRPr="00D95253">
        <w:t>009205800</w:t>
      </w:r>
    </w:p>
    <w:p w:rsidR="00D95253" w:rsidRPr="00D95253" w:rsidRDefault="00D95253" w:rsidP="00FD211C">
      <w:pPr>
        <w:pStyle w:val="affffc"/>
        <w:ind w:left="420"/>
      </w:pPr>
      <w:r w:rsidRPr="00D95253">
        <w:t>804000107</w:t>
      </w:r>
    </w:p>
    <w:p w:rsidR="00D95253" w:rsidRPr="00D95253" w:rsidRDefault="00D95253" w:rsidP="009A2F9D">
      <w:pPr>
        <w:pStyle w:val="4"/>
        <w:rPr>
          <w:lang w:eastAsia="zh-CN"/>
        </w:rPr>
      </w:pPr>
      <w:r w:rsidRPr="00D95253">
        <w:rPr>
          <w:lang w:eastAsia="zh-CN"/>
        </w:rPr>
        <w:t>输出样例</w:t>
      </w:r>
    </w:p>
    <w:p w:rsidR="00D95253" w:rsidRPr="00D95253" w:rsidRDefault="00D95253" w:rsidP="00FD211C">
      <w:pPr>
        <w:pStyle w:val="affffc"/>
        <w:ind w:left="420"/>
      </w:pPr>
      <w:r w:rsidRPr="00D95253">
        <w:t>143628579</w:t>
      </w:r>
    </w:p>
    <w:p w:rsidR="00D95253" w:rsidRPr="00D95253" w:rsidRDefault="00D95253" w:rsidP="00FD211C">
      <w:pPr>
        <w:pStyle w:val="affffc"/>
        <w:ind w:left="420"/>
      </w:pPr>
      <w:r w:rsidRPr="00D95253">
        <w:t>572139468</w:t>
      </w:r>
    </w:p>
    <w:p w:rsidR="00D95253" w:rsidRPr="00D95253" w:rsidRDefault="00D95253" w:rsidP="00FD211C">
      <w:pPr>
        <w:pStyle w:val="affffc"/>
        <w:ind w:left="420"/>
      </w:pPr>
      <w:r w:rsidRPr="00D95253">
        <w:t>986754231</w:t>
      </w:r>
    </w:p>
    <w:p w:rsidR="00D95253" w:rsidRPr="00D95253" w:rsidRDefault="00D95253" w:rsidP="00FD211C">
      <w:pPr>
        <w:pStyle w:val="affffc"/>
        <w:ind w:left="420"/>
      </w:pPr>
      <w:r w:rsidRPr="00D95253">
        <w:t>391542786</w:t>
      </w:r>
    </w:p>
    <w:p w:rsidR="00D95253" w:rsidRPr="00D95253" w:rsidRDefault="00D95253" w:rsidP="00FD211C">
      <w:pPr>
        <w:pStyle w:val="affffc"/>
        <w:ind w:left="420"/>
      </w:pPr>
      <w:r w:rsidRPr="00D95253">
        <w:t>468917352</w:t>
      </w:r>
    </w:p>
    <w:p w:rsidR="00D95253" w:rsidRPr="00D95253" w:rsidRDefault="00D95253" w:rsidP="00FD211C">
      <w:pPr>
        <w:pStyle w:val="affffc"/>
        <w:ind w:left="420"/>
      </w:pPr>
      <w:r w:rsidRPr="00D95253">
        <w:t>725863914</w:t>
      </w:r>
    </w:p>
    <w:p w:rsidR="00D95253" w:rsidRPr="00D95253" w:rsidRDefault="00D95253" w:rsidP="00FD211C">
      <w:pPr>
        <w:pStyle w:val="affffc"/>
        <w:ind w:left="420"/>
      </w:pPr>
      <w:r w:rsidRPr="00D95253">
        <w:t>237481695</w:t>
      </w:r>
    </w:p>
    <w:p w:rsidR="00D95253" w:rsidRPr="00D95253" w:rsidRDefault="00D95253" w:rsidP="00FD211C">
      <w:pPr>
        <w:pStyle w:val="affffc"/>
        <w:ind w:left="420"/>
      </w:pPr>
      <w:r w:rsidRPr="00D95253">
        <w:t>619275843</w:t>
      </w:r>
    </w:p>
    <w:p w:rsidR="00D95253" w:rsidRPr="00D95253" w:rsidRDefault="00D95253" w:rsidP="00FD211C">
      <w:pPr>
        <w:pStyle w:val="affffc"/>
        <w:ind w:left="420"/>
      </w:pPr>
      <w:r w:rsidRPr="00D95253">
        <w:t>854396127</w:t>
      </w:r>
    </w:p>
    <w:p w:rsidR="00210421" w:rsidRDefault="00CF7ED0">
      <w:r>
        <w:rPr>
          <w:b/>
        </w:rPr>
        <w:t>解题思路</w:t>
      </w:r>
    </w:p>
    <w:p w:rsidR="00210421" w:rsidRDefault="00CF7ED0">
      <w:pPr>
        <w:ind w:firstLine="420"/>
      </w:pPr>
      <w:r>
        <w:t>本题计算完成所有任务的最短时间，相同任务间有冷却时间</w:t>
      </w:r>
      <w:r>
        <w:t>n</w:t>
      </w:r>
      <w:r>
        <w:t>。程序统计每个任务频率，按频率排序，优先安排频率高的任务。最短时间</w:t>
      </w:r>
      <w:r>
        <w:t>=max(</w:t>
      </w:r>
      <w:r>
        <w:t>任务数</w:t>
      </w:r>
      <w:r>
        <w:t>,(</w:t>
      </w:r>
      <w:r>
        <w:t>最大频率</w:t>
      </w:r>
      <w:r>
        <w:t>-1)×(n+1)+</w:t>
      </w:r>
      <w:r>
        <w:t>最大频率任务数</w:t>
      </w:r>
      <w:r>
        <w:t>)</w:t>
      </w:r>
      <w:r>
        <w:t>。</w:t>
      </w:r>
    </w:p>
    <w:p w:rsidR="00D95253" w:rsidRPr="00D95253" w:rsidRDefault="00D95253" w:rsidP="00D95253">
      <w:pPr>
        <w:pStyle w:val="a3"/>
        <w:rPr>
          <w:rFonts w:eastAsia="PMingLiU"/>
        </w:rPr>
      </w:pPr>
    </w:p>
    <w:p w:rsidR="00950F0D" w:rsidRDefault="00950F0D" w:rsidP="009A2F9D">
      <w:pPr>
        <w:pStyle w:val="4"/>
      </w:pPr>
      <w:r>
        <w:rPr>
          <w:rFonts w:hint="eastAsia"/>
        </w:rPr>
        <w:lastRenderedPageBreak/>
        <w:t>参考代码</w:t>
      </w:r>
      <w:r>
        <w:rPr>
          <w:rFonts w:hint="eastAsia"/>
        </w:rPr>
        <w:t>(</w:t>
      </w:r>
      <w:r>
        <w:t>C++)</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init() {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rsidR="00FD211C" w:rsidRPr="00FD211C" w:rsidRDefault="00FD211C" w:rsidP="00202AE0">
      <w:pPr>
        <w:widowControl/>
        <w:numPr>
          <w:ilvl w:val="0"/>
          <w:numId w:val="73"/>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Default="00FD211C" w:rsidP="00FD211C">
      <w:pPr>
        <w:rPr>
          <w:rFonts w:eastAsia="PMingLiU"/>
        </w:rPr>
      </w:pPr>
    </w:p>
    <w:p w:rsidR="00A11318" w:rsidRPr="00A11318" w:rsidRDefault="00A11318" w:rsidP="00741B54">
      <w:pPr>
        <w:pStyle w:val="2"/>
        <w:spacing w:before="315"/>
        <w:rPr>
          <w:lang w:eastAsia="zh-CN"/>
        </w:rPr>
      </w:pPr>
      <w:bookmarkStart w:id="106" w:name="_Toc53734017"/>
      <w:r w:rsidRPr="00A11318">
        <w:rPr>
          <w:lang w:eastAsia="zh-CN"/>
        </w:rPr>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06"/>
    </w:p>
    <w:p w:rsidR="00A11318" w:rsidRPr="00A11318" w:rsidRDefault="00A11318" w:rsidP="009A2F9D">
      <w:pPr>
        <w:pStyle w:val="4"/>
        <w:rPr>
          <w:lang w:eastAsia="zh-CN"/>
        </w:rPr>
      </w:pPr>
      <w:r w:rsidRPr="00A11318">
        <w:rPr>
          <w:lang w:eastAsia="zh-CN"/>
        </w:rPr>
        <w:t>描述</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rsidR="00A11318" w:rsidRPr="00A11318" w:rsidRDefault="00A11318" w:rsidP="00A11318">
      <w:pPr>
        <w:pStyle w:val="affffb"/>
        <w:ind w:firstLine="420"/>
      </w:pPr>
      <w:r w:rsidRPr="00A11318">
        <w:t>为了找到百年沉睡的原因，寻回百年前与公主一起的记忆碎片，明白自己是谁，林克必须破解数独谜题：</w:t>
      </w:r>
    </w:p>
    <w:p w:rsidR="00A11318" w:rsidRPr="00A11318" w:rsidRDefault="00A11318" w:rsidP="00A11318">
      <w:pPr>
        <w:pStyle w:val="affffb"/>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lastRenderedPageBreak/>
        <w:t>1~9</w:t>
      </w:r>
      <w:r w:rsidRPr="00A11318">
        <w:t>均恰好出现一次。</w:t>
      </w:r>
    </w:p>
    <w:p w:rsidR="00A11318" w:rsidRPr="00A11318" w:rsidRDefault="00A11318" w:rsidP="00A11318">
      <w:pPr>
        <w:pStyle w:val="affffb"/>
        <w:ind w:firstLine="420"/>
      </w:pPr>
      <w:r w:rsidRPr="00A11318">
        <w:t>林克需要寻回失去的记忆碎片，你，作为林克的朋友，需要帮忙林克寻回</w:t>
      </w:r>
      <w:r w:rsidRPr="00A11318">
        <w:t>9×9</w:t>
      </w:r>
      <w:r w:rsidRPr="00A11318">
        <w:t>棋盘中失去的数字。</w:t>
      </w:r>
    </w:p>
    <w:p w:rsidR="00A11318" w:rsidRPr="00A11318" w:rsidRDefault="00A11318" w:rsidP="00A11318">
      <w:pPr>
        <w:pStyle w:val="affffb"/>
        <w:ind w:firstLine="420"/>
      </w:pPr>
      <w:r w:rsidRPr="00A11318">
        <w:t>或许有一天，林克也能帮助你，寻回关于你是谁，你从哪里来的记忆碎片。</w:t>
      </w:r>
    </w:p>
    <w:p w:rsidR="00A11318" w:rsidRPr="00A11318" w:rsidRDefault="00A11318" w:rsidP="00A11318">
      <w:pPr>
        <w:pStyle w:val="affffb"/>
        <w:ind w:firstLine="420"/>
        <w:rPr>
          <w:color w:val="495060"/>
        </w:rPr>
      </w:pPr>
      <w:r w:rsidRPr="00A11318">
        <w:t>这是数独试炼</w:t>
      </w:r>
      <w:r w:rsidRPr="00A11318">
        <w:t>II</w:t>
      </w:r>
      <w:r w:rsidRPr="00A11318">
        <w:t>（解密成功可以解锁林克</w:t>
      </w:r>
      <w:r w:rsidRPr="00A11318">
        <w:t>25%</w:t>
      </w:r>
      <w:r w:rsidRPr="00A11318">
        <w:t>的记忆碎片）</w:t>
      </w:r>
    </w:p>
    <w:p w:rsidR="00A11318" w:rsidRPr="00A11318" w:rsidRDefault="00A11318" w:rsidP="00A11318">
      <w:pPr>
        <w:pStyle w:val="affffb"/>
        <w:ind w:firstLine="420"/>
        <w:rPr>
          <w:color w:val="495060"/>
        </w:rPr>
      </w:pPr>
      <w:r w:rsidRPr="00A11318">
        <w:t>请编写一个程序填写数独。</w:t>
      </w:r>
    </w:p>
    <w:p w:rsidR="00C15756" w:rsidRDefault="00252855" w:rsidP="00C15756">
      <w:pPr>
        <w:pStyle w:val="affffb"/>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rsidR="00252855" w:rsidRDefault="00252855" w:rsidP="00C15756">
      <w:pPr>
        <w:pStyle w:val="affffb"/>
        <w:ind w:firstLine="420"/>
      </w:pPr>
    </w:p>
    <w:p w:rsidR="00252855" w:rsidRDefault="00252855" w:rsidP="00C15756">
      <w:pPr>
        <w:pStyle w:val="affffb"/>
        <w:ind w:firstLine="420"/>
      </w:pPr>
    </w:p>
    <w:p w:rsidR="00252855" w:rsidRDefault="00252855" w:rsidP="00C15756">
      <w:pPr>
        <w:pStyle w:val="affffb"/>
        <w:ind w:firstLine="420"/>
      </w:pPr>
    </w:p>
    <w:p w:rsidR="00252855" w:rsidRDefault="00252855" w:rsidP="00C15756">
      <w:pPr>
        <w:pStyle w:val="affffb"/>
        <w:ind w:firstLine="420"/>
      </w:pPr>
    </w:p>
    <w:p w:rsidR="00252855" w:rsidRDefault="00252855" w:rsidP="00C15756">
      <w:pPr>
        <w:pStyle w:val="affffb"/>
        <w:ind w:firstLine="420"/>
      </w:pPr>
    </w:p>
    <w:p w:rsidR="00A11318" w:rsidRPr="00A11318" w:rsidRDefault="00A11318" w:rsidP="009A2F9D">
      <w:pPr>
        <w:pStyle w:val="4"/>
      </w:pPr>
      <w:r w:rsidRPr="00A11318">
        <w:t>输入</w:t>
      </w:r>
    </w:p>
    <w:p w:rsidR="00A11318" w:rsidRPr="00A11318" w:rsidRDefault="00A11318" w:rsidP="00A11318">
      <w:pPr>
        <w:pStyle w:val="affffb"/>
        <w:ind w:firstLine="420"/>
      </w:pPr>
      <w:r w:rsidRPr="00A11318">
        <w:t>输入包含多组测试用例。</w:t>
      </w:r>
    </w:p>
    <w:p w:rsidR="00A11318" w:rsidRPr="00A11318" w:rsidRDefault="00A11318" w:rsidP="00A11318">
      <w:pPr>
        <w:pStyle w:val="affffb"/>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rsidR="00A11318" w:rsidRPr="00A11318" w:rsidRDefault="00A11318" w:rsidP="00A11318">
      <w:pPr>
        <w:pStyle w:val="affffb"/>
        <w:ind w:firstLine="420"/>
      </w:pPr>
      <w:r w:rsidRPr="00A11318">
        <w:t>每个字符都是一个数字（</w:t>
      </w:r>
      <w:r w:rsidRPr="00A11318">
        <w:t>1-9</w:t>
      </w:r>
      <w:r w:rsidRPr="00A11318">
        <w:t>）或一个</w:t>
      </w:r>
      <w:r w:rsidRPr="00A11318">
        <w:t>”.”</w:t>
      </w:r>
      <w:r w:rsidRPr="00A11318">
        <w:t>（表示尚未填充）。</w:t>
      </w:r>
    </w:p>
    <w:p w:rsidR="00A11318" w:rsidRPr="00A11318" w:rsidRDefault="00A11318" w:rsidP="00A11318">
      <w:pPr>
        <w:pStyle w:val="affffb"/>
        <w:ind w:firstLine="420"/>
      </w:pPr>
      <w:r w:rsidRPr="00A11318">
        <w:t>您可以假设输入中的每个谜题都只有一个解决方案。</w:t>
      </w:r>
    </w:p>
    <w:p w:rsidR="00A11318" w:rsidRPr="00A11318" w:rsidRDefault="00A11318" w:rsidP="00A11318">
      <w:pPr>
        <w:pStyle w:val="affffb"/>
        <w:ind w:firstLine="420"/>
      </w:pPr>
      <w:r w:rsidRPr="00A11318">
        <w:t>文件结尾处为包含单词</w:t>
      </w:r>
      <w:r w:rsidRPr="00A11318">
        <w:t>“end”</w:t>
      </w:r>
      <w:r w:rsidRPr="00A11318">
        <w:t>的单行，表示输入结束。</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b"/>
        <w:ind w:firstLine="420"/>
      </w:pPr>
      <w:r w:rsidRPr="00A11318">
        <w:t>每个测试用例，输出一行数据，代表填充完全后的数独。</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c"/>
        <w:ind w:left="420"/>
      </w:pPr>
      <w:r w:rsidRPr="00A11318">
        <w:t>.2738..1..1...6735.......293.5692.8...........6.1745.364.......9518...7..8..6534.</w:t>
      </w:r>
    </w:p>
    <w:p w:rsidR="00A11318" w:rsidRPr="00A11318" w:rsidRDefault="00A11318" w:rsidP="00A11318">
      <w:pPr>
        <w:pStyle w:val="affffc"/>
        <w:ind w:left="420"/>
      </w:pPr>
      <w:r w:rsidRPr="00A11318">
        <w:t>......52..8.4......3...9...5.1...6..2..7........3.....6...1..........7.4.......3.</w:t>
      </w:r>
    </w:p>
    <w:p w:rsidR="00A11318" w:rsidRPr="00A11318" w:rsidRDefault="00A11318" w:rsidP="00A11318">
      <w:pPr>
        <w:pStyle w:val="affffc"/>
        <w:ind w:left="420"/>
      </w:pPr>
      <w:r w:rsidRPr="00A11318">
        <w:t>end</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c"/>
        <w:ind w:left="420"/>
      </w:pPr>
      <w:r w:rsidRPr="00A11318">
        <w:t>527389416819426735436751829375692184194538267268174593643217958951843672782965341</w:t>
      </w:r>
    </w:p>
    <w:p w:rsidR="00A11318" w:rsidRPr="00A11318" w:rsidRDefault="00A11318" w:rsidP="00A11318">
      <w:pPr>
        <w:pStyle w:val="affffc"/>
        <w:ind w:left="420"/>
      </w:pPr>
      <w:r w:rsidRPr="00A11318">
        <w:lastRenderedPageBreak/>
        <w:t>416837529982465371735129468571298643293746185864351297647913852359682714128</w:t>
      </w:r>
    </w:p>
    <w:p w:rsidR="00210421" w:rsidRDefault="00CF7ED0">
      <w:r>
        <w:rPr>
          <w:b/>
        </w:rPr>
        <w:t>解题思路</w:t>
      </w:r>
    </w:p>
    <w:p w:rsidR="00210421" w:rsidRDefault="00CF7ED0">
      <w:pPr>
        <w:ind w:firstLine="420"/>
      </w:pPr>
      <w:r>
        <w:t>本题根据身高和前面更高人数重建队列。程序先按身高降序、人数升序排序，然后依次插入到结果队列的指定位置（前面有</w:t>
      </w:r>
      <w:r>
        <w:t>k</w:t>
      </w:r>
      <w:r>
        <w:t>个更高的人即插入位置</w:t>
      </w:r>
      <w:r>
        <w:t>k</w:t>
      </w:r>
      <w:r>
        <w:t>）。</w:t>
      </w:r>
    </w:p>
    <w:p w:rsidR="00950F0D" w:rsidRDefault="00950F0D" w:rsidP="009A2F9D">
      <w:pPr>
        <w:pStyle w:val="4"/>
      </w:pPr>
      <w:r>
        <w:rPr>
          <w:rFonts w:hint="eastAsia"/>
        </w:rPr>
        <w:t>参考代码</w:t>
      </w:r>
      <w:r>
        <w:rPr>
          <w:rFonts w:hint="eastAsia"/>
        </w:rPr>
        <w:t>(</w:t>
      </w:r>
      <w:r>
        <w:t>C++)</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printStr2line(string s) { cout &lt;&lt; s &lt;&lt; endl;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cout &lt;&lt; endl;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
        <w:spacing w:before="315"/>
        <w:rPr>
          <w:lang w:eastAsia="zh-CN"/>
        </w:rPr>
      </w:pPr>
      <w:bookmarkStart w:id="107" w:name="_Toc53734018"/>
      <w:r w:rsidRPr="00A11318">
        <w:rPr>
          <w:lang w:eastAsia="zh-CN"/>
        </w:rPr>
        <w:t>寻找林克的回忆</w:t>
      </w:r>
      <w:r w:rsidRPr="00A11318">
        <w:rPr>
          <w:lang w:eastAsia="zh-CN"/>
        </w:rPr>
        <w:t>(3)</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98</w:t>
      </w:r>
      <w:bookmarkEnd w:id="107"/>
    </w:p>
    <w:p w:rsidR="00A11318" w:rsidRPr="00A11318" w:rsidRDefault="00A11318" w:rsidP="009A2F9D">
      <w:pPr>
        <w:pStyle w:val="4"/>
        <w:rPr>
          <w:lang w:eastAsia="zh-CN"/>
        </w:rPr>
      </w:pPr>
      <w:r w:rsidRPr="00A11318">
        <w:rPr>
          <w:lang w:eastAsia="zh-CN"/>
        </w:rPr>
        <w:t>描述</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56597531" wp14:editId="40F1B81C">
            <wp:extent cx="2882793" cy="1800225"/>
            <wp:effectExtent l="0" t="0" r="0" b="0"/>
            <wp:docPr id="35" name="图片 3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e the source 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88883" cy="1804028"/>
                    </a:xfrm>
                    <a:prstGeom prst="rect">
                      <a:avLst/>
                    </a:prstGeom>
                    <a:noFill/>
                    <a:ln>
                      <a:noFill/>
                    </a:ln>
                  </pic:spPr>
                </pic:pic>
              </a:graphicData>
            </a:graphic>
          </wp:inline>
        </w:drawing>
      </w:r>
    </w:p>
    <w:p w:rsidR="00A11318" w:rsidRPr="00A11318" w:rsidRDefault="00A11318" w:rsidP="00A11318">
      <w:pPr>
        <w:pStyle w:val="affffb"/>
        <w:ind w:firstLine="420"/>
      </w:pPr>
      <w:r w:rsidRPr="00A11318">
        <w:t>为了寻回百年前与公主一起的记忆碎片，林克历尽千辛万苦总算破解了数独试炼</w:t>
      </w:r>
      <w:r w:rsidRPr="00A11318">
        <w:t>I</w:t>
      </w:r>
      <w:r w:rsidRPr="00A11318">
        <w:t>和</w:t>
      </w:r>
      <w:r w:rsidRPr="00A11318">
        <w:t>II</w:t>
      </w:r>
      <w:r w:rsidRPr="00A11318">
        <w:t>的谜题，寻回</w:t>
      </w:r>
      <w:r w:rsidRPr="00A11318">
        <w:t>50%</w:t>
      </w:r>
      <w:r w:rsidRPr="00A11318">
        <w:t>的记忆碎片。</w:t>
      </w:r>
    </w:p>
    <w:p w:rsidR="00A11318" w:rsidRPr="00A11318" w:rsidRDefault="00A11318" w:rsidP="00A11318">
      <w:pPr>
        <w:pStyle w:val="affffb"/>
        <w:ind w:firstLine="420"/>
      </w:pPr>
      <w:r w:rsidRPr="00A11318">
        <w:t>如今，摆在他面前是数独试炼</w:t>
      </w:r>
      <w:r w:rsidRPr="00A11318">
        <w:t>III——</w:t>
      </w:r>
      <w:r w:rsidRPr="00A11318">
        <w:t>传说中的靶形数独（通过后可以获得剩下的</w:t>
      </w:r>
      <w:r w:rsidRPr="00A11318">
        <w:t>30%</w:t>
      </w:r>
      <w:r w:rsidRPr="00A11318">
        <w:t>的记忆碎片</w:t>
      </w:r>
      <w:r w:rsidRPr="00A11318">
        <w:t>)</w:t>
      </w:r>
      <w:r w:rsidRPr="00A11318">
        <w:t>。</w:t>
      </w:r>
    </w:p>
    <w:p w:rsidR="00A11318" w:rsidRPr="00A11318" w:rsidRDefault="00A11318" w:rsidP="00A11318">
      <w:pPr>
        <w:pStyle w:val="affffb"/>
        <w:ind w:firstLine="420"/>
      </w:pPr>
      <w:r w:rsidRPr="00A11318">
        <w:t>靶形数独的方格同普通数独一样，在</w:t>
      </w:r>
      <w:r w:rsidRPr="00A11318">
        <w:t>9×9</w:t>
      </w:r>
      <w:r w:rsidRPr="00A11318">
        <w:t>的大九宫格中有</w:t>
      </w:r>
      <w:r w:rsidRPr="00A11318">
        <w:t>9</w:t>
      </w:r>
      <w:r w:rsidRPr="00A11318">
        <w:t>个</w:t>
      </w:r>
      <w:r w:rsidRPr="00A11318">
        <w:t>3×3</w:t>
      </w:r>
      <w:r w:rsidRPr="00A11318">
        <w:t>的小九宫格（用粗黑色线隔开的）。</w:t>
      </w:r>
    </w:p>
    <w:p w:rsidR="00A11318" w:rsidRPr="00A11318" w:rsidRDefault="00A11318" w:rsidP="00C15756">
      <w:pPr>
        <w:pStyle w:val="affffb"/>
        <w:ind w:firstLine="420"/>
      </w:pPr>
      <w:r w:rsidRPr="00A11318">
        <w:lastRenderedPageBreak/>
        <w:t>在这个大九宫格中，有一些数字是已知的，根据这些数字，利用逻辑推理，在其他的空格上填入</w:t>
      </w:r>
      <w:r w:rsidRPr="00A11318">
        <w:t>1</w:t>
      </w:r>
      <w:r w:rsidRPr="00A11318">
        <w:t>到</w:t>
      </w:r>
      <w:r w:rsidRPr="00A11318">
        <w:t>9</w:t>
      </w:r>
      <w:r w:rsidRPr="00A11318">
        <w:t>的数字。</w:t>
      </w:r>
    </w:p>
    <w:p w:rsidR="00A11318" w:rsidRPr="00A11318" w:rsidRDefault="00A11318" w:rsidP="00A11318">
      <w:pPr>
        <w:pStyle w:val="affffb"/>
        <w:ind w:firstLine="420"/>
      </w:pPr>
      <w:r w:rsidRPr="00A11318">
        <w:t>每个数字在每个小九宫格内不能重复出现，每个数字在每行、每列也不能重复出现。</w:t>
      </w:r>
    </w:p>
    <w:p w:rsidR="00A11318" w:rsidRPr="00A11318" w:rsidRDefault="00A11318" w:rsidP="00A11318">
      <w:pPr>
        <w:pStyle w:val="affffb"/>
        <w:ind w:firstLine="420"/>
      </w:pPr>
      <w:r w:rsidRPr="00A11318">
        <w:t>但靶形数独有一点和普通数独不同，即每一个方格都有一个分值，而且如同一个靶子一样，离中心越近则分值越高（如下图所示）。</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1430E5D0" wp14:editId="32ED15A9">
            <wp:extent cx="2512219" cy="1666875"/>
            <wp:effectExtent l="0" t="0" r="2540" b="0"/>
            <wp:docPr id="34" name="图片 34" descr="靶子.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靶子.jp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16935" cy="1670004"/>
                    </a:xfrm>
                    <a:prstGeom prst="rect">
                      <a:avLst/>
                    </a:prstGeom>
                    <a:noFill/>
                    <a:ln>
                      <a:noFill/>
                    </a:ln>
                  </pic:spPr>
                </pic:pic>
              </a:graphicData>
            </a:graphic>
          </wp:inline>
        </w:drawing>
      </w:r>
    </w:p>
    <w:p w:rsidR="00A11318" w:rsidRPr="00A11318" w:rsidRDefault="00A11318" w:rsidP="00A11318">
      <w:pPr>
        <w:pStyle w:val="affffb"/>
        <w:ind w:firstLine="420"/>
        <w:rPr>
          <w:color w:val="495060"/>
        </w:rPr>
      </w:pPr>
      <w:r w:rsidRPr="00A11318">
        <w:t>上图具体的分值分布是：</w:t>
      </w:r>
    </w:p>
    <w:p w:rsidR="00A11318" w:rsidRPr="00FC22AB" w:rsidRDefault="00A11318" w:rsidP="00FC22AB">
      <w:pPr>
        <w:pStyle w:val="affffc"/>
        <w:ind w:left="420"/>
      </w:pPr>
      <w:r w:rsidRPr="00FC22AB">
        <w:rPr>
          <w:rFonts w:ascii="微软雅黑" w:eastAsia="微软雅黑" w:hAnsi="微软雅黑" w:cs="微软雅黑" w:hint="eastAsia"/>
        </w:rPr>
        <w:t>最里面一格（黄色区域）为</w:t>
      </w:r>
      <w:r w:rsidRPr="00FC22AB">
        <w:t>10</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黄色区域外面的一圈（红色区域）每个格子为</w:t>
      </w:r>
      <w:r w:rsidRPr="00FC22AB">
        <w:t>9</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再外面一圈（蓝色区域）每个格子为</w:t>
      </w:r>
      <w:r w:rsidRPr="00FC22AB">
        <w:t>8</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蓝色区域外面一圈（棕色区域）每个格子为</w:t>
      </w:r>
      <w:r w:rsidRPr="00FC22AB">
        <w:t>7</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最外面一圈（白色区域）每个格子为</w:t>
      </w:r>
      <w:r w:rsidRPr="00FC22AB">
        <w:t xml:space="preserve">6 </w:t>
      </w:r>
      <w:r w:rsidRPr="00FC22AB">
        <w:rPr>
          <w:rFonts w:ascii="微软雅黑" w:eastAsia="微软雅黑" w:hAnsi="微软雅黑" w:cs="微软雅黑" w:hint="eastAsia"/>
        </w:rPr>
        <w:t>分</w:t>
      </w:r>
    </w:p>
    <w:p w:rsidR="00A11318" w:rsidRPr="00A11318" w:rsidRDefault="00A11318" w:rsidP="00C15756">
      <w:pPr>
        <w:pStyle w:val="affffb"/>
        <w:ind w:firstLine="420"/>
      </w:pPr>
      <w:r w:rsidRPr="00A11318">
        <w:t>每个人必须完成一个给定的数独（每个给定数独可能有不同的填法），而且要争取更高的总分数。</w:t>
      </w:r>
    </w:p>
    <w:p w:rsidR="00A11318" w:rsidRPr="00A11318" w:rsidRDefault="00A11318" w:rsidP="00C15756">
      <w:pPr>
        <w:pStyle w:val="affffb"/>
        <w:ind w:firstLine="420"/>
      </w:pPr>
      <w:r w:rsidRPr="00A11318">
        <w:t>而这个总分数即每个方格上的分值和完成这个数独时填在相应格上的数字的乘积的总和。</w:t>
      </w:r>
    </w:p>
    <w:p w:rsidR="00A11318" w:rsidRPr="00A11318" w:rsidRDefault="00A11318" w:rsidP="00C15756">
      <w:pPr>
        <w:pStyle w:val="affffb"/>
        <w:ind w:firstLine="420"/>
      </w:pPr>
      <w:r w:rsidRPr="00A11318">
        <w:t>如图，在以下的这个已经填完数字的靶形数独游戏中，总分数为</w:t>
      </w:r>
      <w:r w:rsidRPr="00A11318">
        <w:t>2829</w:t>
      </w:r>
      <w:r w:rsidRPr="00A11318">
        <w:t>。</w:t>
      </w:r>
    </w:p>
    <w:p w:rsidR="00A11318" w:rsidRPr="00A11318" w:rsidRDefault="00A11318" w:rsidP="00C15756">
      <w:pPr>
        <w:pStyle w:val="affffb"/>
        <w:ind w:firstLine="420"/>
      </w:pPr>
      <w:r w:rsidRPr="00A11318">
        <w:t>游戏规定，将以总分数的高低决出胜负。</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lastRenderedPageBreak/>
        <w:drawing>
          <wp:inline distT="0" distB="0" distL="0" distR="0" wp14:anchorId="4C64B79B" wp14:editId="4EE48C86">
            <wp:extent cx="2657475" cy="2021681"/>
            <wp:effectExtent l="0" t="0" r="0" b="0"/>
            <wp:docPr id="33" name="图片 33" descr="靶子2.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靶子2.jp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1839" cy="2025001"/>
                    </a:xfrm>
                    <a:prstGeom prst="rect">
                      <a:avLst/>
                    </a:prstGeom>
                    <a:noFill/>
                    <a:ln>
                      <a:noFill/>
                    </a:ln>
                  </pic:spPr>
                </pic:pic>
              </a:graphicData>
            </a:graphic>
          </wp:inline>
        </w:drawing>
      </w:r>
    </w:p>
    <w:p w:rsidR="00A11318" w:rsidRPr="00A11318" w:rsidRDefault="00A11318" w:rsidP="00C15756">
      <w:pPr>
        <w:pStyle w:val="affffb"/>
        <w:ind w:firstLine="420"/>
        <w:rPr>
          <w:color w:val="495060"/>
        </w:rPr>
      </w:pPr>
      <w:r w:rsidRPr="00A11318">
        <w:t>求对于给定的靶形数独，能够得到的最高分数。</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b"/>
        <w:ind w:firstLine="420"/>
      </w:pPr>
      <w:r w:rsidRPr="00A11318">
        <w:t>输入一共包含</w:t>
      </w:r>
      <w:r w:rsidRPr="00A11318">
        <w:t>9</w:t>
      </w:r>
      <w:r w:rsidRPr="00A11318">
        <w:t>行。</w:t>
      </w:r>
    </w:p>
    <w:p w:rsidR="00A11318" w:rsidRPr="00A11318" w:rsidRDefault="00A11318" w:rsidP="00C15756">
      <w:pPr>
        <w:pStyle w:val="affffb"/>
        <w:ind w:firstLine="420"/>
      </w:pPr>
      <w:r w:rsidRPr="00A11318">
        <w:t>每行</w:t>
      </w:r>
      <w:r w:rsidRPr="00A11318">
        <w:t xml:space="preserve"> 9 </w:t>
      </w:r>
      <w:r w:rsidRPr="00A11318">
        <w:t>个整数（每个数都在</w:t>
      </w:r>
      <w:r w:rsidRPr="00A11318">
        <w:t xml:space="preserve"> 0—9 </w:t>
      </w:r>
      <w:r w:rsidRPr="00A11318">
        <w:t>的范围内），表示一个尚未填满的数独方格，未填的空格用</w:t>
      </w:r>
      <w:r w:rsidRPr="00A11318">
        <w:t>“0”</w:t>
      </w:r>
      <w:r w:rsidRPr="00A11318">
        <w:t>表示。</w:t>
      </w:r>
    </w:p>
    <w:p w:rsidR="00A11318" w:rsidRPr="00A11318" w:rsidRDefault="00A11318" w:rsidP="00A11318">
      <w:pPr>
        <w:pStyle w:val="affffb"/>
        <w:ind w:firstLine="420"/>
      </w:pPr>
      <w:r w:rsidRPr="00A11318">
        <w:t>每两个数字之间用一个空格隔开。</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b"/>
        <w:ind w:firstLine="420"/>
      </w:pPr>
      <w:r w:rsidRPr="00A11318">
        <w:t>输出可以得到的靶形数独的最高分数。</w:t>
      </w:r>
    </w:p>
    <w:p w:rsidR="00A11318" w:rsidRPr="00A11318" w:rsidRDefault="00A11318" w:rsidP="00A11318">
      <w:pPr>
        <w:pStyle w:val="affffb"/>
        <w:ind w:firstLine="420"/>
      </w:pPr>
      <w:r w:rsidRPr="00A11318">
        <w:t>如果这个数独无解，则输出整数</w:t>
      </w:r>
      <w:r w:rsidRPr="00A11318">
        <w:t>-1</w:t>
      </w:r>
      <w:r w:rsidRPr="00A11318">
        <w:t>。</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c"/>
        <w:ind w:left="420"/>
      </w:pPr>
      <w:r w:rsidRPr="00A11318">
        <w:t xml:space="preserve">7 0 0 9 0 0 0 0 1 </w:t>
      </w:r>
    </w:p>
    <w:p w:rsidR="00A11318" w:rsidRPr="00A11318" w:rsidRDefault="00A11318" w:rsidP="00A11318">
      <w:pPr>
        <w:pStyle w:val="affffc"/>
        <w:ind w:left="420"/>
      </w:pPr>
      <w:r w:rsidRPr="00A11318">
        <w:t xml:space="preserve">1 0 0 0 0 5 9 0 0 </w:t>
      </w:r>
    </w:p>
    <w:p w:rsidR="00A11318" w:rsidRPr="00A11318" w:rsidRDefault="00A11318" w:rsidP="00A11318">
      <w:pPr>
        <w:pStyle w:val="affffc"/>
        <w:ind w:left="420"/>
      </w:pPr>
      <w:r w:rsidRPr="00A11318">
        <w:t xml:space="preserve">0 0 0 2 0 0 0 8 0 </w:t>
      </w:r>
    </w:p>
    <w:p w:rsidR="00A11318" w:rsidRPr="00A11318" w:rsidRDefault="00A11318" w:rsidP="00A11318">
      <w:pPr>
        <w:pStyle w:val="affffc"/>
        <w:ind w:left="420"/>
      </w:pPr>
      <w:r w:rsidRPr="00A11318">
        <w:t xml:space="preserve">0 0 5 0 2 0 0 0 3 </w:t>
      </w:r>
    </w:p>
    <w:p w:rsidR="00A11318" w:rsidRPr="00A11318" w:rsidRDefault="00A11318" w:rsidP="00A11318">
      <w:pPr>
        <w:pStyle w:val="affffc"/>
        <w:ind w:left="420"/>
      </w:pPr>
      <w:r w:rsidRPr="00A11318">
        <w:t xml:space="preserve">0 0 0 0 0 0 6 4 8 </w:t>
      </w:r>
    </w:p>
    <w:p w:rsidR="00A11318" w:rsidRPr="00A11318" w:rsidRDefault="00A11318" w:rsidP="00A11318">
      <w:pPr>
        <w:pStyle w:val="affffc"/>
        <w:ind w:left="420"/>
      </w:pPr>
      <w:r w:rsidRPr="00A11318">
        <w:t xml:space="preserve">4 1 3 0 0 0 0 0 0 </w:t>
      </w:r>
    </w:p>
    <w:p w:rsidR="00A11318" w:rsidRPr="00A11318" w:rsidRDefault="00A11318" w:rsidP="00A11318">
      <w:pPr>
        <w:pStyle w:val="affffc"/>
        <w:ind w:left="420"/>
      </w:pPr>
      <w:r w:rsidRPr="00A11318">
        <w:t xml:space="preserve">0 0 7 0 0 2 0 9 0 </w:t>
      </w:r>
    </w:p>
    <w:p w:rsidR="00A11318" w:rsidRPr="00A11318" w:rsidRDefault="00A11318" w:rsidP="00A11318">
      <w:pPr>
        <w:pStyle w:val="affffc"/>
        <w:ind w:left="420"/>
      </w:pPr>
      <w:r w:rsidRPr="00A11318">
        <w:t xml:space="preserve">2 0 1 0 6 0 8 0 4 </w:t>
      </w:r>
    </w:p>
    <w:p w:rsidR="00A11318" w:rsidRPr="00A11318" w:rsidRDefault="00A11318" w:rsidP="00A11318">
      <w:pPr>
        <w:pStyle w:val="affffc"/>
        <w:ind w:left="420"/>
      </w:pPr>
      <w:r w:rsidRPr="00A11318">
        <w:t xml:space="preserve">0 8 0 5 0 4 0 1 2 </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c"/>
        <w:ind w:left="420"/>
      </w:pPr>
      <w:r w:rsidRPr="00A11318">
        <w:t>2829</w:t>
      </w:r>
    </w:p>
    <w:p w:rsidR="00210421" w:rsidRDefault="00CF7ED0">
      <w:r>
        <w:rPr>
          <w:b/>
        </w:rPr>
        <w:lastRenderedPageBreak/>
        <w:t>解题思路</w:t>
      </w:r>
    </w:p>
    <w:p w:rsidR="00210421" w:rsidRDefault="00CF7ED0">
      <w:pPr>
        <w:ind w:firstLine="420"/>
      </w:pPr>
      <w:r>
        <w:t>本题在</w:t>
      </w:r>
      <w:r>
        <w:t>n+1</w:t>
      </w:r>
      <w:r>
        <w:t>个数的数组（每个数在</w:t>
      </w:r>
      <w:r>
        <w:t>1</w:t>
      </w:r>
      <w:r>
        <w:t>到</w:t>
      </w:r>
      <w:r>
        <w:t>n</w:t>
      </w:r>
      <w:r>
        <w:t>之间）中找出重复数。程序使用</w:t>
      </w:r>
      <w:r>
        <w:t>Floyd</w:t>
      </w:r>
      <w:r>
        <w:t>判圈算法：将数组视为链表，值作为下标，重复数会形成环，用快慢指针找环的入口。</w:t>
      </w:r>
    </w:p>
    <w:p w:rsidR="00950F0D" w:rsidRDefault="00950F0D" w:rsidP="009A2F9D">
      <w:pPr>
        <w:pStyle w:val="4"/>
      </w:pPr>
      <w:r>
        <w:rPr>
          <w:rFonts w:hint="eastAsia"/>
        </w:rPr>
        <w:t>参考代码</w:t>
      </w:r>
      <w:r>
        <w:rPr>
          <w:rFonts w:hint="eastAsia"/>
        </w:rPr>
        <w:t>(</w:t>
      </w:r>
      <w:r>
        <w:t>C++)</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NQ094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(3)</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LOG2[MaxN];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Sudoku[N][N];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maxScore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LOG2[1 &lt;&lt; i] = 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MaxN)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ones</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i; j; j -= lowbit(j)) ones[i]++;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row[i] = col[i] = cell[i / 3][i % 3] = MaxN - 1;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的权值</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并且乘</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get_score(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(min(min(x, 8 - x), min(y, 8 - y)) + 6) * 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的可用位置，用整数的二进制表示</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设置</w:t>
      </w:r>
      <w:r w:rsidRPr="00A11318">
        <w:rPr>
          <w:rFonts w:ascii="Consolas" w:hAnsi="Consolas" w:cs="宋体"/>
          <w:color w:val="008200"/>
          <w:sz w:val="18"/>
          <w:szCs w:val="18"/>
          <w:bdr w:val="none" w:sz="0" w:space="0" w:color="auto" w:frame="1"/>
          <w:lang w:eastAsia="zh-CN"/>
        </w:rPr>
        <w:t>g[x][y]</w:t>
      </w:r>
      <w:r w:rsidRPr="00A11318">
        <w:rPr>
          <w:rFonts w:ascii="Consolas" w:hAnsi="Consolas" w:cs="宋体"/>
          <w:color w:val="008200"/>
          <w:sz w:val="18"/>
          <w:szCs w:val="18"/>
          <w:bdr w:val="none" w:sz="0" w:space="0" w:color="auto" w:frame="1"/>
          <w:lang w:eastAsia="zh-CN"/>
        </w:rPr>
        <w:t>的值为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set(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Sudoku[x][y] = t; }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8200"/>
          <w:sz w:val="18"/>
          <w:szCs w:val="18"/>
          <w:bdr w:val="none" w:sz="0" w:space="0" w:color="auto" w:frame="1"/>
          <w:lang w:eastAsia="zh-CN"/>
        </w:rPr>
        <w:t>参数记录当前</w:t>
      </w:r>
      <w:r w:rsidRPr="00A11318">
        <w:rPr>
          <w:rFonts w:ascii="Consolas" w:hAnsi="Consolas" w:cs="宋体"/>
          <w:color w:val="008200"/>
          <w:sz w:val="18"/>
          <w:szCs w:val="18"/>
          <w:bdr w:val="none" w:sz="0" w:space="0" w:color="auto" w:frame="1"/>
          <w:lang w:eastAsia="zh-CN"/>
        </w:rPr>
        <w:t>dfs</w:t>
      </w:r>
      <w:r w:rsidRPr="00A11318">
        <w:rPr>
          <w:rFonts w:ascii="Consolas" w:hAnsi="Consolas" w:cs="宋体"/>
          <w:color w:val="008200"/>
          <w:sz w:val="18"/>
          <w:szCs w:val="18"/>
          <w:bdr w:val="none" w:sz="0" w:space="0" w:color="auto" w:frame="1"/>
          <w:lang w:eastAsia="zh-CN"/>
        </w:rPr>
        <w:t>的累计权重</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lastRenderedPageBreak/>
        <w:t>void</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score) {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(!cellsLeft) {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maxScore = max(maxScore,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寻找最少空格的位置</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(!Sudoku[i][j]) {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ones[get(i, j)];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x = i, y = j;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从最少空格的点</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开始深搜</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get(x, y); i; i -= lowbit(i)) {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LOG2[lowbit(i)];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t + 1);   </w:t>
      </w:r>
      <w:r w:rsidRPr="00A11318">
        <w:rPr>
          <w:rFonts w:ascii="Consolas" w:hAnsi="Consolas" w:cs="宋体"/>
          <w:color w:val="008200"/>
          <w:sz w:val="18"/>
          <w:szCs w:val="18"/>
          <w:bdr w:val="none" w:sz="0" w:space="0" w:color="auto" w:frame="1"/>
          <w:lang w:eastAsia="zh-CN"/>
        </w:rPr>
        <w:t>//! 0-8</w:t>
      </w:r>
      <w:r w:rsidRPr="00A11318">
        <w:rPr>
          <w:rFonts w:ascii="Consolas" w:hAnsi="Consolas" w:cs="宋体"/>
          <w:color w:val="008200"/>
          <w:sz w:val="18"/>
          <w:szCs w:val="18"/>
          <w:bdr w:val="none" w:sz="0" w:space="0" w:color="auto" w:frame="1"/>
          <w:lang w:eastAsia="zh-CN"/>
        </w:rPr>
        <w:t>映射为</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- 1, score + get_score(x, y, t + 1));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把当前点</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清</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建表，初始化状态数组</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 0, score =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初始数独的</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输入数据为空格分隔的数字</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&gt; 0) flipbits(i, j, t - 1);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score += get_score(i,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计算初始</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cellsLeft++;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不是从</w:t>
      </w:r>
      <w:r w:rsidRPr="00A11318">
        <w:rPr>
          <w:rFonts w:ascii="Consolas" w:hAnsi="Consolas" w:cs="宋体"/>
          <w:color w:val="008200"/>
          <w:sz w:val="18"/>
          <w:szCs w:val="18"/>
          <w:bdr w:val="none" w:sz="0" w:space="0" w:color="auto" w:frame="1"/>
          <w:lang w:eastAsia="zh-CN"/>
        </w:rPr>
        <w:t>score=0</w:t>
      </w:r>
      <w:r w:rsidRPr="00A11318">
        <w:rPr>
          <w:rFonts w:ascii="Consolas" w:hAnsi="Consolas" w:cs="宋体"/>
          <w:color w:val="008200"/>
          <w:sz w:val="18"/>
          <w:szCs w:val="18"/>
          <w:bdr w:val="none" w:sz="0" w:space="0" w:color="auto" w:frame="1"/>
          <w:lang w:eastAsia="zh-CN"/>
        </w:rPr>
        <w:t>开始！</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maxScore &lt;&lt; endl;  </w:t>
      </w:r>
    </w:p>
    <w:p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
        <w:spacing w:before="315"/>
        <w:rPr>
          <w:lang w:eastAsia="zh-CN"/>
        </w:rPr>
      </w:pPr>
      <w:bookmarkStart w:id="108" w:name="_Toc53734019"/>
      <w:r w:rsidRPr="00A11318">
        <w:rPr>
          <w:lang w:eastAsia="zh-CN"/>
        </w:rPr>
        <w:lastRenderedPageBreak/>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08"/>
    </w:p>
    <w:p w:rsidR="00A11318" w:rsidRPr="00A11318" w:rsidRDefault="00A11318" w:rsidP="009A2F9D">
      <w:pPr>
        <w:pStyle w:val="4"/>
        <w:rPr>
          <w:lang w:eastAsia="zh-CN"/>
        </w:rPr>
      </w:pPr>
      <w:r w:rsidRPr="00A11318">
        <w:rPr>
          <w:lang w:eastAsia="zh-CN"/>
        </w:rPr>
        <w:t>描述</w:t>
      </w:r>
    </w:p>
    <w:p w:rsidR="00A11318" w:rsidRPr="00A11318" w:rsidRDefault="00A11318" w:rsidP="00AF72AF">
      <w:pPr>
        <w:pStyle w:val="affffb"/>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rsidR="00A11318" w:rsidRPr="00A11318" w:rsidRDefault="00A11318" w:rsidP="00A11318">
      <w:pPr>
        <w:pStyle w:val="affffb"/>
        <w:ind w:firstLine="420"/>
      </w:pPr>
      <w:r w:rsidRPr="00A11318">
        <w:t>为了让自己能够驾驭大师摩托，打开了大师摩托的隐藏任务：</w:t>
      </w:r>
      <w:r w:rsidRPr="00A11318">
        <w:t>“</w:t>
      </w:r>
      <w:r w:rsidRPr="00A11318">
        <w:t>赛车试炼</w:t>
      </w:r>
      <w:r w:rsidRPr="00A11318">
        <w:t>”</w:t>
      </w:r>
      <w:r w:rsidRPr="00A11318">
        <w:t>。</w:t>
      </w:r>
    </w:p>
    <w:p w:rsidR="00A11318" w:rsidRPr="00A11318" w:rsidRDefault="00A11318" w:rsidP="00A11318">
      <w:pPr>
        <w:pStyle w:val="affffb"/>
        <w:ind w:firstLine="420"/>
      </w:pPr>
      <w:r w:rsidRPr="00A11318">
        <w:t>然而这个特殊的赛车试炼，竟然比的不是车速，比的是如何</w:t>
      </w:r>
      <w:r w:rsidRPr="00A11318">
        <w:t>“</w:t>
      </w:r>
      <w:r w:rsidRPr="00A11318">
        <w:t>省</w:t>
      </w:r>
      <w:r w:rsidRPr="00A11318">
        <w:t>”</w:t>
      </w:r>
      <w:r w:rsidRPr="00A11318">
        <w:t>油钱。</w:t>
      </w:r>
    </w:p>
    <w:p w:rsidR="00A11318" w:rsidRPr="00A11318" w:rsidRDefault="00A11318" w:rsidP="00A11318">
      <w:pPr>
        <w:pStyle w:val="affffb"/>
        <w:ind w:firstLine="420"/>
      </w:pPr>
      <w:r w:rsidRPr="00A11318">
        <w:t>林克需要驾驶不同邮箱容量各异的赛车，从起点城市</w:t>
      </w:r>
      <w:r w:rsidRPr="00A11318">
        <w:t>S</w:t>
      </w:r>
      <w:r w:rsidRPr="00A11318">
        <w:t>开到终点城市</w:t>
      </w:r>
      <w:r w:rsidRPr="00A11318">
        <w:t>E</w:t>
      </w:r>
      <w:r w:rsidRPr="00A11318">
        <w:t>。</w:t>
      </w:r>
    </w:p>
    <w:p w:rsidR="00A11318" w:rsidRPr="00A11318" w:rsidRDefault="00A11318" w:rsidP="00A11318">
      <w:pPr>
        <w:pStyle w:val="affffb"/>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rsidR="00A11318" w:rsidRPr="00A11318" w:rsidRDefault="00A11318" w:rsidP="00A11318">
      <w:pPr>
        <w:pStyle w:val="affffb"/>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rsidR="00A11318" w:rsidRPr="00A11318" w:rsidRDefault="00A11318" w:rsidP="00A11318">
      <w:pPr>
        <w:pStyle w:val="affffb"/>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rsidR="00A11318" w:rsidRPr="00A11318" w:rsidRDefault="00A11318" w:rsidP="00A11318">
      <w:pPr>
        <w:pStyle w:val="affffb"/>
        <w:ind w:firstLine="420"/>
      </w:pPr>
      <w:r w:rsidRPr="00A11318">
        <w:rPr>
          <w:color w:val="333333"/>
        </w:rPr>
        <w:t>注意：车子初始时油箱是空的，需要在起点城市加油方可起行。</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b"/>
        <w:ind w:firstLine="420"/>
      </w:pPr>
      <w:r w:rsidRPr="00A11318">
        <w:t>第一行包含两个整数</w:t>
      </w:r>
      <w:r w:rsidRPr="00A11318">
        <w:t>N</w:t>
      </w:r>
      <w:r w:rsidRPr="00A11318">
        <w:t>和</w:t>
      </w:r>
      <w:r w:rsidRPr="00A11318">
        <w:t>M</w:t>
      </w:r>
      <w:r w:rsidRPr="00A11318">
        <w:t>。</w:t>
      </w:r>
    </w:p>
    <w:p w:rsidR="00A11318" w:rsidRPr="00A11318" w:rsidRDefault="00A11318" w:rsidP="00A11318">
      <w:pPr>
        <w:pStyle w:val="affffb"/>
        <w:ind w:firstLine="420"/>
      </w:pPr>
      <w:r w:rsidRPr="00A11318">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rsidR="00A11318" w:rsidRPr="00A11318" w:rsidRDefault="00A11318" w:rsidP="00A11318">
      <w:pPr>
        <w:pStyle w:val="affffb"/>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rsidR="00A11318" w:rsidRPr="00A11318" w:rsidRDefault="00A11318" w:rsidP="00A11318">
      <w:pPr>
        <w:pStyle w:val="affffb"/>
        <w:ind w:firstLine="420"/>
      </w:pPr>
      <w:r w:rsidRPr="00A11318">
        <w:t>接下来一行包含一个整数</w:t>
      </w:r>
      <w:r w:rsidRPr="00A11318">
        <w:t>q</w:t>
      </w:r>
      <w:r w:rsidRPr="00A11318">
        <w:t>，代表问题数量（</w:t>
      </w:r>
      <w:r w:rsidRPr="00A11318">
        <w:t>q&lt;100)</w:t>
      </w:r>
    </w:p>
    <w:p w:rsidR="00A11318" w:rsidRPr="00A11318" w:rsidRDefault="00A11318" w:rsidP="00A11318">
      <w:pPr>
        <w:pStyle w:val="affffb"/>
        <w:ind w:firstLine="420"/>
      </w:pPr>
      <w:r w:rsidRPr="00A11318">
        <w:lastRenderedPageBreak/>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rsidR="00A11318" w:rsidRPr="00A11318" w:rsidRDefault="00A11318" w:rsidP="009A2F9D">
      <w:pPr>
        <w:pStyle w:val="4"/>
        <w:rPr>
          <w:lang w:eastAsia="zh-CN"/>
        </w:rPr>
      </w:pPr>
      <w:r w:rsidRPr="00A11318">
        <w:rPr>
          <w:lang w:eastAsia="zh-CN"/>
        </w:rPr>
        <w:t>数据范围：</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b"/>
        <w:ind w:firstLine="420"/>
      </w:pPr>
      <w:r w:rsidRPr="00A11318">
        <w:t>对于每个问题，输出一个整数，表示所需的最少油钱。</w:t>
      </w:r>
    </w:p>
    <w:p w:rsidR="00A11318" w:rsidRPr="00A11318" w:rsidRDefault="00A11318" w:rsidP="00A11318">
      <w:pPr>
        <w:pStyle w:val="affffb"/>
        <w:ind w:firstLine="420"/>
      </w:pPr>
      <w:r w:rsidRPr="00A11318">
        <w:t>如果无法从起点城市开到终点城市，则输出</w:t>
      </w:r>
      <w:r w:rsidRPr="00A11318">
        <w:t>”impossible”</w:t>
      </w:r>
      <w:r w:rsidRPr="00A11318">
        <w:t>。</w:t>
      </w:r>
    </w:p>
    <w:p w:rsidR="00A11318" w:rsidRPr="00A11318" w:rsidRDefault="00A11318" w:rsidP="00A11318">
      <w:pPr>
        <w:pStyle w:val="affffb"/>
        <w:ind w:firstLine="420"/>
      </w:pPr>
      <w:r w:rsidRPr="00A11318">
        <w:t>每个结果占一行。</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c"/>
        <w:ind w:left="420"/>
      </w:pPr>
      <w:r w:rsidRPr="00A11318">
        <w:t>5 5</w:t>
      </w:r>
    </w:p>
    <w:p w:rsidR="00A11318" w:rsidRPr="00A11318" w:rsidRDefault="00A11318" w:rsidP="00A11318">
      <w:pPr>
        <w:pStyle w:val="affffc"/>
        <w:ind w:left="420"/>
      </w:pPr>
      <w:r w:rsidRPr="00A11318">
        <w:t>10 10 20 12 13</w:t>
      </w:r>
    </w:p>
    <w:p w:rsidR="00A11318" w:rsidRPr="00A11318" w:rsidRDefault="00A11318" w:rsidP="00A11318">
      <w:pPr>
        <w:pStyle w:val="affffc"/>
        <w:ind w:left="420"/>
      </w:pPr>
      <w:r w:rsidRPr="00A11318">
        <w:t>0 1 9</w:t>
      </w:r>
    </w:p>
    <w:p w:rsidR="00A11318" w:rsidRPr="00A11318" w:rsidRDefault="00A11318" w:rsidP="00A11318">
      <w:pPr>
        <w:pStyle w:val="affffc"/>
        <w:ind w:left="420"/>
      </w:pPr>
      <w:r w:rsidRPr="00A11318">
        <w:t>0 2 8</w:t>
      </w:r>
    </w:p>
    <w:p w:rsidR="00A11318" w:rsidRPr="00A11318" w:rsidRDefault="00A11318" w:rsidP="00A11318">
      <w:pPr>
        <w:pStyle w:val="affffc"/>
        <w:ind w:left="420"/>
      </w:pPr>
      <w:r w:rsidRPr="00A11318">
        <w:t>1 2 1</w:t>
      </w:r>
    </w:p>
    <w:p w:rsidR="00A11318" w:rsidRPr="00A11318" w:rsidRDefault="00A11318" w:rsidP="00A11318">
      <w:pPr>
        <w:pStyle w:val="affffc"/>
        <w:ind w:left="420"/>
      </w:pPr>
      <w:r w:rsidRPr="00A11318">
        <w:t>1 3 11</w:t>
      </w:r>
    </w:p>
    <w:p w:rsidR="00A11318" w:rsidRPr="00A11318" w:rsidRDefault="00A11318" w:rsidP="00A11318">
      <w:pPr>
        <w:pStyle w:val="affffc"/>
        <w:ind w:left="420"/>
      </w:pPr>
      <w:r w:rsidRPr="00A11318">
        <w:t>2 3 7</w:t>
      </w:r>
    </w:p>
    <w:p w:rsidR="00A11318" w:rsidRPr="00A11318" w:rsidRDefault="00A11318" w:rsidP="00A11318">
      <w:pPr>
        <w:pStyle w:val="affffc"/>
        <w:ind w:left="420"/>
      </w:pPr>
      <w:r w:rsidRPr="00A11318">
        <w:t>2</w:t>
      </w:r>
    </w:p>
    <w:p w:rsidR="00A11318" w:rsidRPr="00A11318" w:rsidRDefault="00A11318" w:rsidP="00A11318">
      <w:pPr>
        <w:pStyle w:val="affffc"/>
        <w:ind w:left="420"/>
      </w:pPr>
      <w:r w:rsidRPr="00A11318">
        <w:t>10 0 3</w:t>
      </w:r>
    </w:p>
    <w:p w:rsidR="00A11318" w:rsidRPr="00A11318" w:rsidRDefault="00A11318" w:rsidP="00A11318">
      <w:pPr>
        <w:pStyle w:val="affffc"/>
        <w:ind w:left="420"/>
      </w:pPr>
      <w:r w:rsidRPr="00A11318">
        <w:t>20 1 4</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c"/>
        <w:ind w:left="420"/>
      </w:pPr>
      <w:r w:rsidRPr="00A11318">
        <w:t>170</w:t>
      </w:r>
    </w:p>
    <w:p w:rsidR="00A11318" w:rsidRPr="00A11318" w:rsidRDefault="00A11318" w:rsidP="00A11318">
      <w:pPr>
        <w:pStyle w:val="affffc"/>
        <w:ind w:left="420"/>
      </w:pPr>
      <w:r w:rsidRPr="00A11318">
        <w:t>impossible</w:t>
      </w:r>
    </w:p>
    <w:p w:rsidR="00210421" w:rsidRDefault="00CF7ED0">
      <w:r>
        <w:rPr>
          <w:b/>
        </w:rPr>
        <w:t>解题思路</w:t>
      </w:r>
    </w:p>
    <w:p w:rsidR="00210421" w:rsidRDefault="00CF7ED0">
      <w:pPr>
        <w:ind w:firstLine="420"/>
      </w:pPr>
      <w:r>
        <w:t>本题安排赛程使能参加的比赛最多。程序使用贪心算法：按比赛结束时间排序，每次选择结束时间最早且不与已选比赛冲突的比赛。</w:t>
      </w:r>
    </w:p>
    <w:p w:rsidR="00950F0D" w:rsidRDefault="00950F0D" w:rsidP="009A2F9D">
      <w:pPr>
        <w:pStyle w:val="4"/>
      </w:pPr>
      <w:r>
        <w:rPr>
          <w:rFonts w:hint="eastAsia"/>
        </w:rPr>
        <w:t>参考代码</w:t>
      </w:r>
      <w:r>
        <w:rPr>
          <w:rFonts w:hint="eastAsia"/>
        </w:rPr>
        <w:t>(</w:t>
      </w:r>
      <w:r>
        <w:t>C++)</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lastRenderedPageBreak/>
        <w:t>#include &lt;queue&gt;</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rsidR="00A11318" w:rsidRPr="00757D95" w:rsidRDefault="00A11318" w:rsidP="00DC3252">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056E1B" w:rsidRDefault="00056E1B" w:rsidP="00741B54">
      <w:pPr>
        <w:pStyle w:val="2"/>
        <w:spacing w:before="315"/>
        <w:rPr>
          <w:lang w:eastAsia="zh-CN"/>
        </w:rPr>
      </w:pPr>
      <w:bookmarkStart w:id="109" w:name="_Toc53734020"/>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09"/>
    </w:p>
    <w:p w:rsidR="00056E1B" w:rsidRDefault="00056E1B" w:rsidP="009A2F9D">
      <w:pPr>
        <w:pStyle w:val="4"/>
      </w:pPr>
      <w:r>
        <w:t>描述</w:t>
      </w:r>
    </w:p>
    <w:p w:rsidR="00056E1B" w:rsidRDefault="00056E1B" w:rsidP="00056E1B">
      <w:pPr>
        <w:pStyle w:val="affffb"/>
        <w:ind w:firstLine="420"/>
        <w:rPr>
          <w:sz w:val="24"/>
          <w:szCs w:val="24"/>
        </w:rPr>
      </w:pPr>
      <w:r>
        <w:t>驾驭着林克的新身份，在编程之息大陆里闯荡，不知不觉小鲁的水平进入到全新的阶段了。</w:t>
      </w:r>
    </w:p>
    <w:p w:rsidR="00056E1B" w:rsidRDefault="00056E1B" w:rsidP="00056E1B">
      <w:pPr>
        <w:pStyle w:val="affffb"/>
        <w:ind w:firstLine="420"/>
      </w:pPr>
      <w:r>
        <w:t>突然，小华的全新投影显现在小鲁面前，他满意地看着自己的得意门生林克小鲁，喜上眉梢。</w:t>
      </w:r>
    </w:p>
    <w:p w:rsidR="00056E1B" w:rsidRDefault="00056E1B" w:rsidP="00056E1B">
      <w:pPr>
        <w:pStyle w:val="affffb"/>
        <w:ind w:firstLine="420"/>
      </w:pPr>
      <w:r>
        <w:lastRenderedPageBreak/>
        <w:t>“</w:t>
      </w:r>
      <w:r>
        <w:t>祝贺你，林克</w:t>
      </w:r>
      <w:r>
        <w:t>(</w:t>
      </w:r>
      <w:r>
        <w:t>小鲁</w:t>
      </w:r>
      <w:r>
        <w:t>),</w:t>
      </w:r>
      <w:r>
        <w:t>如今你来到了最后一个试炼，这个试炼你需要综合运用你过去所掌握的知识，方能解决</w:t>
      </w:r>
      <w:r>
        <w:t>”</w:t>
      </w:r>
      <w:r>
        <w:t>。</w:t>
      </w:r>
    </w:p>
    <w:p w:rsidR="00056E1B" w:rsidRDefault="00056E1B" w:rsidP="00056E1B">
      <w:pPr>
        <w:pStyle w:val="affffb"/>
        <w:ind w:firstLine="420"/>
      </w:pPr>
      <w:r>
        <w:t>小鲁摘下林克头盔，深深的向小华鞠了一个躬：</w:t>
      </w:r>
    </w:p>
    <w:p w:rsidR="00056E1B" w:rsidRDefault="00056E1B" w:rsidP="00056E1B">
      <w:pPr>
        <w:pStyle w:val="affffb"/>
        <w:ind w:firstLine="420"/>
      </w:pPr>
      <w:r>
        <w:t>”</w:t>
      </w:r>
      <w:r>
        <w:t>滴水之恩当涌泉想报，如今这最后一题，我愿意以真实的身份来挑战，林克毕竟只是</w:t>
      </w:r>
      <w:r>
        <w:t>VR</w:t>
      </w:r>
      <w:r>
        <w:t>的数字人，并非真人。这最后一战，学生小鲁愿意挑战。</w:t>
      </w:r>
      <w:r>
        <w:t>“</w:t>
      </w:r>
    </w:p>
    <w:p w:rsidR="00056E1B" w:rsidRDefault="00056E1B" w:rsidP="00056E1B">
      <w:pPr>
        <w:pStyle w:val="affffb"/>
        <w:ind w:firstLine="420"/>
      </w:pPr>
      <w:r>
        <w:t>小华欣慰的点点头，介绍最后一题，</w:t>
      </w:r>
      <w:r>
        <w:t>3D</w:t>
      </w:r>
      <w:r>
        <w:t>的迷宫类问题</w:t>
      </w:r>
      <w:r>
        <w:t>——</w:t>
      </w:r>
      <w:hyperlink r:id="rId70" w:tgtFrame="_blank" w:history="1">
        <w:r w:rsidRPr="00056E1B">
          <w:t>滚石柱</w:t>
        </w:r>
      </w:hyperlink>
      <w:r>
        <w:t>。</w:t>
      </w:r>
    </w:p>
    <w:p w:rsidR="00056E1B" w:rsidRDefault="00056E1B" w:rsidP="00056E1B">
      <w:pPr>
        <w:pStyle w:val="affff6"/>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rsidR="00056E1B" w:rsidRDefault="00056E1B" w:rsidP="00056E1B">
      <w:pPr>
        <w:pStyle w:val="affffb"/>
        <w:ind w:firstLine="420"/>
      </w:pPr>
      <w:r>
        <w:t>这个游戏的任务是滚动一个</w:t>
      </w:r>
      <w:r>
        <w:t>1×1×2</w:t>
      </w:r>
      <w:r>
        <w:t>的长方体石柱，把它滚动到目的地。</w:t>
      </w:r>
    </w:p>
    <w:p w:rsidR="00056E1B" w:rsidRDefault="00056E1B" w:rsidP="00056E1B">
      <w:pPr>
        <w:pStyle w:val="affffb"/>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rsidR="00056E1B" w:rsidRDefault="00056E1B" w:rsidP="00056E1B">
      <w:pPr>
        <w:pStyle w:val="affff6"/>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rsidR="00056E1B" w:rsidRDefault="00056E1B" w:rsidP="00056E1B">
      <w:pPr>
        <w:pStyle w:val="affff6"/>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rsidR="00056E1B" w:rsidRDefault="00056E1B" w:rsidP="00056E1B">
      <w:pPr>
        <w:pStyle w:val="affffb"/>
        <w:ind w:firstLine="420"/>
      </w:pPr>
      <w:r>
        <w:t>迷宫是一个</w:t>
      </w:r>
      <w:r>
        <w:t>N</w:t>
      </w:r>
      <w:r>
        <w:t>行</w:t>
      </w:r>
      <w:r>
        <w:t>M</w:t>
      </w:r>
      <w:r>
        <w:t>列的矩阵，每个位置可能是硬地（用</w:t>
      </w:r>
      <w:r>
        <w:t>”.”</w:t>
      </w:r>
      <w:r>
        <w:t>表示）、易碎地面（用</w:t>
      </w:r>
      <w:r>
        <w:t>”E”</w:t>
      </w:r>
      <w:r>
        <w:t>表示）、禁地</w:t>
      </w:r>
      <w:r>
        <w:lastRenderedPageBreak/>
        <w:t>（用</w:t>
      </w:r>
      <w:r>
        <w:t>”#”</w:t>
      </w:r>
      <w:r>
        <w:t>表示）、起点（用</w:t>
      </w:r>
      <w:r>
        <w:t>”X”</w:t>
      </w:r>
      <w:r>
        <w:t>表示）或终点（用</w:t>
      </w:r>
      <w:r>
        <w:t>”O”</w:t>
      </w:r>
      <w:r>
        <w:t>表示）。</w:t>
      </w:r>
    </w:p>
    <w:p w:rsidR="00056E1B" w:rsidRDefault="00056E1B" w:rsidP="00056E1B">
      <w:pPr>
        <w:pStyle w:val="affffb"/>
        <w:ind w:firstLine="420"/>
      </w:pPr>
      <w:r>
        <w:t>在每一步操作中，可以按上下左右四个键之一。</w:t>
      </w:r>
    </w:p>
    <w:p w:rsidR="00056E1B" w:rsidRDefault="00056E1B" w:rsidP="00056E1B">
      <w:pPr>
        <w:pStyle w:val="affffb"/>
        <w:ind w:firstLine="420"/>
      </w:pPr>
      <w:r>
        <w:t>按下按键之后，石柱向对应的方向沿着棱滚动</w:t>
      </w:r>
      <w:r>
        <w:t>90</w:t>
      </w:r>
      <w:r>
        <w:t>度。</w:t>
      </w:r>
    </w:p>
    <w:p w:rsidR="00056E1B" w:rsidRDefault="00056E1B" w:rsidP="00056E1B">
      <w:pPr>
        <w:pStyle w:val="affffb"/>
        <w:ind w:firstLine="420"/>
      </w:pPr>
      <w:r>
        <w:t>任意时刻，长方体不能有任何部位接触禁地，并且不能立在易碎地面上。</w:t>
      </w:r>
    </w:p>
    <w:p w:rsidR="00056E1B" w:rsidRDefault="00056E1B" w:rsidP="00056E1B">
      <w:pPr>
        <w:pStyle w:val="affffb"/>
        <w:ind w:firstLine="420"/>
      </w:pPr>
      <w:r>
        <w:t>字符</w:t>
      </w:r>
      <w:r>
        <w:t>”X”</w:t>
      </w:r>
      <w:r>
        <w:t>标识长方体的起始位置，地图上可能有一个</w:t>
      </w:r>
      <w:r>
        <w:t>”X”</w:t>
      </w:r>
      <w:r>
        <w:t>或者两个相邻的</w:t>
      </w:r>
      <w:r>
        <w:t>”X”</w:t>
      </w:r>
      <w:r>
        <w:t>。</w:t>
      </w:r>
    </w:p>
    <w:p w:rsidR="00056E1B" w:rsidRDefault="00056E1B" w:rsidP="00056E1B">
      <w:pPr>
        <w:pStyle w:val="affffb"/>
        <w:ind w:firstLine="420"/>
      </w:pPr>
      <w:r>
        <w:t>地图上唯一的一个字符</w:t>
      </w:r>
      <w:r>
        <w:t>”O”</w:t>
      </w:r>
      <w:r>
        <w:t>标识目标位置。</w:t>
      </w:r>
    </w:p>
    <w:p w:rsidR="00056E1B" w:rsidRDefault="00056E1B" w:rsidP="00056E1B">
      <w:pPr>
        <w:pStyle w:val="affffb"/>
        <w:ind w:firstLine="420"/>
      </w:pPr>
      <w:r>
        <w:t>求把石柱移动到目标位置（即立在</w:t>
      </w:r>
      <w:r>
        <w:t>”O”</w:t>
      </w:r>
      <w:r>
        <w:t>上）所需要的最少步数。</w:t>
      </w:r>
    </w:p>
    <w:p w:rsidR="00056E1B" w:rsidRDefault="00056E1B" w:rsidP="00056E1B">
      <w:pPr>
        <w:pStyle w:val="affffb"/>
        <w:ind w:firstLine="420"/>
      </w:pPr>
      <w:r>
        <w:t>在移动过程中，</w:t>
      </w:r>
      <w:r>
        <w:t>”X”</w:t>
      </w:r>
      <w:r>
        <w:t>和</w:t>
      </w:r>
      <w:r>
        <w:t>”O”</w:t>
      </w:r>
      <w:r>
        <w:t>标识的位置都可以看作是硬地被利用。</w:t>
      </w:r>
    </w:p>
    <w:p w:rsidR="00056E1B" w:rsidRDefault="00056E1B" w:rsidP="009A2F9D">
      <w:pPr>
        <w:pStyle w:val="4"/>
      </w:pPr>
      <w:r>
        <w:t>输入</w:t>
      </w:r>
    </w:p>
    <w:p w:rsidR="00056E1B" w:rsidRDefault="00056E1B" w:rsidP="00056E1B">
      <w:pPr>
        <w:pStyle w:val="affffb"/>
        <w:ind w:firstLine="420"/>
        <w:rPr>
          <w:sz w:val="24"/>
          <w:szCs w:val="24"/>
        </w:rPr>
      </w:pPr>
      <w:r>
        <w:t>输入包含多组测试用例。</w:t>
      </w:r>
    </w:p>
    <w:p w:rsidR="00056E1B" w:rsidRDefault="00056E1B" w:rsidP="00056E1B">
      <w:pPr>
        <w:pStyle w:val="affffb"/>
        <w:ind w:firstLine="420"/>
      </w:pPr>
      <w:r>
        <w:t>对于每个测试用例，第一行包括两个整数</w:t>
      </w:r>
      <w:r>
        <w:t>N</w:t>
      </w:r>
      <w:r>
        <w:t>和</w:t>
      </w:r>
      <w:r>
        <w:t>M</w:t>
      </w:r>
      <w:r>
        <w:t>。</w:t>
      </w:r>
    </w:p>
    <w:p w:rsidR="00056E1B" w:rsidRDefault="00056E1B" w:rsidP="00056E1B">
      <w:pPr>
        <w:pStyle w:val="affffb"/>
        <w:ind w:firstLine="420"/>
      </w:pPr>
      <w:r>
        <w:t>接下来</w:t>
      </w:r>
      <w:r>
        <w:t>N</w:t>
      </w:r>
      <w:r>
        <w:t>行用来描述地图，每行包括</w:t>
      </w:r>
      <w:r>
        <w:t>M</w:t>
      </w:r>
      <w:r>
        <w:t>个字符，每个字符表示一块地面的具体状态。</w:t>
      </w:r>
    </w:p>
    <w:p w:rsidR="00056E1B" w:rsidRDefault="00056E1B" w:rsidP="00056E1B">
      <w:pPr>
        <w:pStyle w:val="affffb"/>
        <w:ind w:firstLine="420"/>
      </w:pPr>
      <w:r>
        <w:t>当输入用例</w:t>
      </w:r>
      <w:r>
        <w:t>N=0</w:t>
      </w:r>
      <w:r>
        <w:t>，</w:t>
      </w:r>
      <w:r>
        <w:t>M=0</w:t>
      </w:r>
      <w:r>
        <w:t>时，表示输入终止，且该用例无需考虑。</w:t>
      </w:r>
    </w:p>
    <w:p w:rsidR="00056E1B" w:rsidRDefault="00056E1B" w:rsidP="009A2F9D">
      <w:pPr>
        <w:pStyle w:val="4"/>
        <w:rPr>
          <w:color w:val="111111"/>
        </w:rPr>
      </w:pPr>
      <w:r>
        <w:t>数据范围</w:t>
      </w:r>
    </w:p>
    <w:p w:rsidR="00056E1B" w:rsidRDefault="00056E1B" w:rsidP="00056E1B">
      <w:pPr>
        <w:pStyle w:val="affffb"/>
        <w:ind w:firstLine="420"/>
        <w:rPr>
          <w:sz w:val="24"/>
          <w:szCs w:val="24"/>
        </w:rPr>
      </w:pPr>
      <w:r>
        <w:t>3≤N,M≤500</w:t>
      </w:r>
    </w:p>
    <w:p w:rsidR="00056E1B" w:rsidRDefault="00056E1B" w:rsidP="009A2F9D">
      <w:pPr>
        <w:pStyle w:val="4"/>
      </w:pPr>
      <w:r>
        <w:t>输出</w:t>
      </w:r>
    </w:p>
    <w:p w:rsidR="00056E1B" w:rsidRDefault="00056E1B" w:rsidP="00056E1B">
      <w:pPr>
        <w:pStyle w:val="affffb"/>
        <w:ind w:firstLine="420"/>
        <w:rPr>
          <w:sz w:val="24"/>
          <w:szCs w:val="24"/>
        </w:rPr>
      </w:pPr>
      <w:r>
        <w:t>每个用例输出一个整数表示所需的最少步数，如果无解则输出</w:t>
      </w:r>
      <w:r>
        <w:t>”Impossible”</w:t>
      </w:r>
      <w:r>
        <w:t>。</w:t>
      </w:r>
    </w:p>
    <w:p w:rsidR="00056E1B" w:rsidRDefault="00056E1B" w:rsidP="00056E1B">
      <w:pPr>
        <w:pStyle w:val="affffb"/>
        <w:ind w:firstLine="420"/>
      </w:pPr>
      <w:r>
        <w:t>每个结果占一行。</w:t>
      </w:r>
    </w:p>
    <w:p w:rsidR="00056E1B" w:rsidRDefault="00056E1B" w:rsidP="009A2F9D">
      <w:pPr>
        <w:pStyle w:val="4"/>
      </w:pPr>
      <w:r>
        <w:t>输入样例</w:t>
      </w:r>
      <w:r>
        <w:t> </w:t>
      </w:r>
    </w:p>
    <w:p w:rsidR="00056E1B" w:rsidRDefault="00056E1B" w:rsidP="00056E1B">
      <w:pPr>
        <w:pStyle w:val="affffc"/>
        <w:ind w:left="420"/>
      </w:pPr>
      <w:r>
        <w:t>7 7</w:t>
      </w:r>
    </w:p>
    <w:p w:rsidR="00056E1B" w:rsidRDefault="00056E1B" w:rsidP="00056E1B">
      <w:pPr>
        <w:pStyle w:val="affffc"/>
        <w:ind w:left="420"/>
      </w:pPr>
      <w:r>
        <w:t>#######</w:t>
      </w:r>
    </w:p>
    <w:p w:rsidR="00056E1B" w:rsidRDefault="00056E1B" w:rsidP="00056E1B">
      <w:pPr>
        <w:pStyle w:val="affffc"/>
        <w:ind w:left="420"/>
      </w:pPr>
      <w:r>
        <w:t>#..X###</w:t>
      </w:r>
    </w:p>
    <w:p w:rsidR="00056E1B" w:rsidRDefault="00056E1B" w:rsidP="00056E1B">
      <w:pPr>
        <w:pStyle w:val="affffc"/>
        <w:ind w:left="420"/>
      </w:pPr>
      <w:r>
        <w:t>#..##O#</w:t>
      </w:r>
    </w:p>
    <w:p w:rsidR="00056E1B" w:rsidRDefault="00056E1B" w:rsidP="00056E1B">
      <w:pPr>
        <w:pStyle w:val="affffc"/>
        <w:ind w:left="420"/>
      </w:pPr>
      <w:r>
        <w:t>#....E#</w:t>
      </w:r>
    </w:p>
    <w:p w:rsidR="00056E1B" w:rsidRDefault="00056E1B" w:rsidP="00056E1B">
      <w:pPr>
        <w:pStyle w:val="affffc"/>
        <w:ind w:left="420"/>
      </w:pPr>
      <w:r>
        <w:t>#....E#</w:t>
      </w:r>
    </w:p>
    <w:p w:rsidR="00056E1B" w:rsidRDefault="00056E1B" w:rsidP="00056E1B">
      <w:pPr>
        <w:pStyle w:val="affffc"/>
        <w:ind w:left="420"/>
      </w:pPr>
      <w:r>
        <w:t>#.....#</w:t>
      </w:r>
    </w:p>
    <w:p w:rsidR="00056E1B" w:rsidRDefault="00056E1B" w:rsidP="00056E1B">
      <w:pPr>
        <w:pStyle w:val="affffc"/>
        <w:ind w:left="420"/>
      </w:pPr>
      <w:r>
        <w:lastRenderedPageBreak/>
        <w:t>#######</w:t>
      </w:r>
    </w:p>
    <w:p w:rsidR="00056E1B" w:rsidRDefault="00056E1B" w:rsidP="00056E1B">
      <w:pPr>
        <w:pStyle w:val="affffc"/>
        <w:ind w:left="420"/>
        <w:rPr>
          <w:rFonts w:cs="宋体"/>
        </w:rPr>
      </w:pPr>
      <w:r>
        <w:t>0 0</w:t>
      </w:r>
    </w:p>
    <w:p w:rsidR="00056E1B" w:rsidRDefault="00056E1B" w:rsidP="009A2F9D">
      <w:pPr>
        <w:pStyle w:val="4"/>
      </w:pPr>
      <w:r>
        <w:t>输出样例</w:t>
      </w:r>
    </w:p>
    <w:p w:rsidR="00056E1B" w:rsidRDefault="00056E1B" w:rsidP="00056E1B">
      <w:pPr>
        <w:pStyle w:val="affffc"/>
        <w:ind w:left="420"/>
        <w:rPr>
          <w:rFonts w:cs="宋体"/>
        </w:rPr>
      </w:pPr>
      <w:r>
        <w:t>10</w:t>
      </w:r>
    </w:p>
    <w:p w:rsidR="00210421" w:rsidRDefault="00CF7ED0">
      <w:r>
        <w:rPr>
          <w:b/>
        </w:rPr>
        <w:t>解题思路</w:t>
      </w:r>
    </w:p>
    <w:p w:rsidR="00210421" w:rsidRDefault="00CF7ED0">
      <w:pPr>
        <w:ind w:firstLine="420"/>
      </w:pPr>
      <w:r>
        <w:t>本题是</w:t>
      </w:r>
      <w:r>
        <w:t>3D</w:t>
      </w:r>
      <w:r>
        <w:t>迷宫问题，石柱在迷宫中滚动。程序使用</w:t>
      </w:r>
      <w:r>
        <w:t>BFS</w:t>
      </w:r>
      <w:r>
        <w:t>搜索：状态包括石柱位置和姿态（横躺或竖立），根据当前状态计算可滚动方向，更新新状态和步数，直到到达目标。</w:t>
      </w:r>
    </w:p>
    <w:p w:rsidR="00950F0D" w:rsidRDefault="00950F0D" w:rsidP="009A2F9D">
      <w:pPr>
        <w:pStyle w:val="4"/>
      </w:pPr>
      <w:r>
        <w:rPr>
          <w:rFonts w:hint="eastAsia"/>
        </w:rPr>
        <w:t>参考代码</w:t>
      </w:r>
      <w:r>
        <w:rPr>
          <w:rFonts w:hint="eastAsia"/>
        </w:rPr>
        <w:t>(</w:t>
      </w:r>
      <w:r>
        <w:t>C++)</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 x(0), y(0),status(0){};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rsidR="00056E1B" w:rsidRPr="00252855" w:rsidRDefault="00056E1B" w:rsidP="00252855">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rsidR="00056E1B" w:rsidRPr="00056E1B" w:rsidRDefault="00056E1B" w:rsidP="006930D4">
      <w:pPr>
        <w:widowControl/>
        <w:numPr>
          <w:ilvl w:val="0"/>
          <w:numId w:val="77"/>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rsidR="00056E1B" w:rsidRPr="00056E1B" w:rsidRDefault="00056E1B" w:rsidP="002F62FF">
      <w:pPr>
        <w:widowControl/>
        <w:numPr>
          <w:ilvl w:val="0"/>
          <w:numId w:val="77"/>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851AAC">
      <w:pPr>
        <w:widowControl/>
        <w:numPr>
          <w:ilvl w:val="0"/>
          <w:numId w:val="77"/>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2711C2" w:rsidRDefault="009F1FE0" w:rsidP="002711C2">
      <w:pPr>
        <w:pStyle w:val="1"/>
        <w:numPr>
          <w:ilvl w:val="0"/>
          <w:numId w:val="0"/>
        </w:numPr>
        <w:jc w:val="left"/>
        <w:rPr>
          <w:lang w:eastAsia="zh-CN"/>
        </w:rPr>
      </w:pPr>
      <w:bookmarkStart w:id="110" w:name="_Toc53734021"/>
      <w:r>
        <w:rPr>
          <w:rFonts w:hint="eastAsia"/>
          <w:lang w:eastAsia="zh-CN"/>
        </w:rPr>
        <w:lastRenderedPageBreak/>
        <w:t>后记</w:t>
      </w:r>
      <w:bookmarkEnd w:id="110"/>
    </w:p>
    <w:p w:rsidR="00D7726B" w:rsidRDefault="00D24D8B" w:rsidP="00B14044">
      <w:pPr>
        <w:numPr>
          <w:ilvl w:val="0"/>
          <w:numId w:val="20"/>
        </w:numPr>
      </w:pPr>
      <w:r>
        <w:rPr>
          <w:rFonts w:hint="eastAsia"/>
          <w:lang w:eastAsia="zh-CN"/>
        </w:rPr>
        <w:t>本文的所有代码由</w:t>
      </w:r>
      <w:r w:rsidR="00B9013A">
        <w:rPr>
          <w:rFonts w:hint="eastAsia"/>
          <w:lang w:eastAsia="zh-CN"/>
        </w:rPr>
        <w:t>Planetb</w:t>
      </w:r>
      <w:r>
        <w:rPr>
          <w:rFonts w:hint="eastAsia"/>
          <w:lang w:eastAsia="zh-CN"/>
        </w:rPr>
        <w:t>提供格式转换</w:t>
      </w:r>
      <w:r w:rsidR="00B9013A">
        <w:rPr>
          <w:rFonts w:hint="eastAsia"/>
          <w:lang w:eastAsia="zh-CN"/>
        </w:rPr>
        <w:t>：</w:t>
      </w:r>
      <w:hyperlink r:id="rId74" w:history="1">
        <w:r w:rsidR="00B9013A">
          <w:rPr>
            <w:rStyle w:val="af3"/>
          </w:rPr>
          <w:t>http://www.planetb.ca/syntax-highlight-word</w:t>
        </w:r>
      </w:hyperlink>
    </w:p>
    <w:p w:rsidR="00B9013A" w:rsidRPr="001A0422" w:rsidRDefault="00AA14C4" w:rsidP="00B14044">
      <w:pPr>
        <w:pStyle w:val="a3"/>
        <w:numPr>
          <w:ilvl w:val="0"/>
          <w:numId w:val="20"/>
        </w:numPr>
        <w:ind w:firstLineChars="0"/>
        <w:rPr>
          <w:lang w:eastAsia="zh-CN"/>
        </w:rPr>
      </w:pPr>
      <w:r w:rsidRPr="001A0422">
        <w:rPr>
          <w:rFonts w:hint="eastAsia"/>
          <w:lang w:eastAsia="zh-CN"/>
        </w:rPr>
        <w:t>本文的所有代码在</w:t>
      </w:r>
      <w:r w:rsidRPr="001A0422">
        <w:rPr>
          <w:rFonts w:hint="eastAsia"/>
          <w:lang w:eastAsia="zh-CN"/>
        </w:rPr>
        <w:t>VSCode</w:t>
      </w:r>
      <w:r w:rsidRPr="001A0422">
        <w:rPr>
          <w:rFonts w:hint="eastAsia"/>
          <w:lang w:eastAsia="zh-CN"/>
        </w:rPr>
        <w:t>下编辑，使用</w:t>
      </w:r>
      <w:r w:rsidRPr="001A0422">
        <w:rPr>
          <w:rFonts w:hint="eastAsia"/>
          <w:lang w:eastAsia="zh-CN"/>
        </w:rPr>
        <w:t>Devcpp</w:t>
      </w:r>
      <w:r w:rsidRPr="001A0422">
        <w:rPr>
          <w:rFonts w:hint="eastAsia"/>
          <w:lang w:eastAsia="zh-CN"/>
        </w:rPr>
        <w:t>编译通过，并且在</w:t>
      </w:r>
      <w:r w:rsidRPr="001A0422">
        <w:rPr>
          <w:rFonts w:hint="eastAsia"/>
          <w:lang w:eastAsia="zh-CN"/>
        </w:rPr>
        <w:t>xmuoj</w:t>
      </w:r>
      <w:r w:rsidRPr="001A0422">
        <w:rPr>
          <w:lang w:eastAsia="zh-CN"/>
        </w:rPr>
        <w:t>.com</w:t>
      </w:r>
      <w:r w:rsidRPr="001A0422">
        <w:rPr>
          <w:lang w:eastAsia="zh-CN"/>
        </w:rPr>
        <w:t>上全部</w:t>
      </w:r>
      <w:r w:rsidRPr="001A0422">
        <w:rPr>
          <w:lang w:eastAsia="zh-CN"/>
        </w:rPr>
        <w:t>AC</w:t>
      </w:r>
      <w:r w:rsidRPr="001A0422">
        <w:rPr>
          <w:lang w:eastAsia="zh-CN"/>
        </w:rPr>
        <w:t>。</w:t>
      </w:r>
    </w:p>
    <w:p w:rsidR="002F62FF" w:rsidRDefault="001A0422" w:rsidP="004C7383">
      <w:pPr>
        <w:pStyle w:val="a3"/>
        <w:numPr>
          <w:ilvl w:val="0"/>
          <w:numId w:val="20"/>
        </w:numPr>
        <w:ind w:firstLineChars="0"/>
        <w:rPr>
          <w:lang w:eastAsia="zh-CN"/>
        </w:rPr>
      </w:pPr>
      <w:r w:rsidRPr="001A0422">
        <w:rPr>
          <w:lang w:eastAsia="zh-CN"/>
        </w:rPr>
        <w:t>本文所有的题目都可以在</w:t>
      </w:r>
      <w:hyperlink r:id="rId75" w:history="1">
        <w:r w:rsidRPr="001A0422">
          <w:rPr>
            <w:rFonts w:hint="eastAsia"/>
            <w:lang w:eastAsia="zh-CN"/>
          </w:rPr>
          <w:t>h</w:t>
        </w:r>
        <w:r w:rsidRPr="001A0422">
          <w:rPr>
            <w:lang w:eastAsia="zh-CN"/>
          </w:rPr>
          <w:t>ttp://xmuoj.com</w:t>
        </w:r>
      </w:hyperlink>
      <w:r w:rsidRPr="001A0422">
        <w:rPr>
          <w:lang w:eastAsia="zh-CN"/>
        </w:rPr>
        <w:t>上</w:t>
      </w:r>
      <w:r w:rsidR="009F1FE0">
        <w:rPr>
          <w:lang w:eastAsia="zh-CN"/>
        </w:rPr>
        <w:t>在线练习。</w:t>
      </w:r>
    </w:p>
    <w:p w:rsidR="002F62FF" w:rsidRDefault="009F1FE0" w:rsidP="004C7383">
      <w:pPr>
        <w:pStyle w:val="a3"/>
        <w:numPr>
          <w:ilvl w:val="0"/>
          <w:numId w:val="20"/>
        </w:numPr>
        <w:ind w:firstLineChars="0"/>
        <w:rPr>
          <w:lang w:eastAsia="zh-CN"/>
        </w:rPr>
      </w:pPr>
      <w:r>
        <w:rPr>
          <w:rFonts w:hint="eastAsia"/>
          <w:lang w:eastAsia="zh-CN"/>
        </w:rPr>
        <w:t>本书的</w:t>
      </w:r>
      <w:r w:rsidR="0040602D">
        <w:rPr>
          <w:rFonts w:hint="eastAsia"/>
          <w:lang w:eastAsia="zh-CN"/>
        </w:rPr>
        <w:t>第三章的部分</w:t>
      </w:r>
      <w:r>
        <w:rPr>
          <w:rFonts w:hint="eastAsia"/>
          <w:lang w:eastAsia="zh-CN"/>
        </w:rPr>
        <w:t>题解已经上传</w:t>
      </w:r>
      <w:r>
        <w:rPr>
          <w:rFonts w:hint="eastAsia"/>
          <w:lang w:eastAsia="zh-CN"/>
        </w:rPr>
        <w:t>B</w:t>
      </w:r>
      <w:r>
        <w:rPr>
          <w:rFonts w:hint="eastAsia"/>
          <w:lang w:eastAsia="zh-CN"/>
        </w:rPr>
        <w:t>站</w:t>
      </w:r>
      <w:r>
        <w:rPr>
          <w:lang w:eastAsia="zh-CN"/>
        </w:rPr>
        <w:t>,</w:t>
      </w:r>
      <w:r w:rsidR="0040602D">
        <w:rPr>
          <w:lang w:eastAsia="zh-CN"/>
        </w:rPr>
        <w:t>有兴趣的可以关注</w:t>
      </w:r>
      <w:r w:rsidR="0040602D">
        <w:rPr>
          <w:lang w:eastAsia="zh-CN"/>
        </w:rPr>
        <w:t>B</w:t>
      </w:r>
      <w:r w:rsidR="0040602D">
        <w:rPr>
          <w:lang w:eastAsia="zh-CN"/>
        </w:rPr>
        <w:t>站的</w:t>
      </w:r>
      <w:r w:rsidR="0040602D">
        <w:rPr>
          <w:lang w:eastAsia="zh-CN"/>
        </w:rPr>
        <w:t>Up</w:t>
      </w:r>
      <w:r w:rsidR="0040602D">
        <w:rPr>
          <w:lang w:eastAsia="zh-CN"/>
        </w:rPr>
        <w:t>主：厦大的</w:t>
      </w:r>
      <w:r w:rsidR="0040602D">
        <w:rPr>
          <w:lang w:eastAsia="zh-CN"/>
        </w:rPr>
        <w:t>Andy</w:t>
      </w:r>
      <w:r>
        <w:rPr>
          <w:lang w:eastAsia="zh-CN"/>
        </w:rPr>
        <w:t>。</w:t>
      </w:r>
    </w:p>
    <w:p w:rsidR="00B704C6" w:rsidRDefault="0040602D" w:rsidP="00B704C6">
      <w:pPr>
        <w:pStyle w:val="affffb"/>
        <w:ind w:firstLine="420"/>
      </w:pPr>
      <w:r>
        <w:rPr>
          <w:noProof/>
        </w:rPr>
        <w:drawing>
          <wp:inline distT="0" distB="0" distL="0" distR="0" wp14:anchorId="5961C4A9" wp14:editId="16C26F53">
            <wp:extent cx="3905250" cy="14668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905250" cy="1466850"/>
                    </a:xfrm>
                    <a:prstGeom prst="rect">
                      <a:avLst/>
                    </a:prstGeom>
                  </pic:spPr>
                </pic:pic>
              </a:graphicData>
            </a:graphic>
          </wp:inline>
        </w:drawing>
      </w:r>
    </w:p>
    <w:p w:rsidR="00931511" w:rsidRDefault="00931511" w:rsidP="00B44882">
      <w:pPr>
        <w:pStyle w:val="affffb"/>
        <w:numPr>
          <w:ilvl w:val="0"/>
          <w:numId w:val="20"/>
        </w:numPr>
        <w:ind w:firstLineChars="0"/>
      </w:pPr>
      <w:r>
        <w:t>爱算法的</w:t>
      </w:r>
      <w:r w:rsidR="00744DCE">
        <w:t>同学</w:t>
      </w:r>
      <w:r>
        <w:t>，笔者</w:t>
      </w:r>
      <w:r w:rsidR="00744DCE">
        <w:t>推荐</w:t>
      </w:r>
      <w:r>
        <w:t>ACWing(</w:t>
      </w:r>
      <w:r w:rsidR="00744DCE" w:rsidRPr="00931511">
        <w:rPr>
          <w:rStyle w:val="af3"/>
          <w:rFonts w:ascii="Courier" w:hAnsi="Courier" w:hint="eastAsia"/>
          <w:sz w:val="20"/>
          <w:szCs w:val="21"/>
        </w:rPr>
        <w:t>h</w:t>
      </w:r>
      <w:r w:rsidR="00744DCE" w:rsidRPr="00931511">
        <w:rPr>
          <w:rStyle w:val="af3"/>
          <w:rFonts w:ascii="Courier" w:hAnsi="Courier"/>
          <w:sz w:val="20"/>
          <w:szCs w:val="21"/>
        </w:rPr>
        <w:t>ttps:/</w:t>
      </w:r>
      <w:r w:rsidR="00744DCE" w:rsidRPr="00931511">
        <w:rPr>
          <w:sz w:val="20"/>
        </w:rPr>
        <w:t>/</w:t>
      </w:r>
      <w:hyperlink r:id="rId77" w:history="1">
        <w:r w:rsidR="00744DCE" w:rsidRPr="00931511">
          <w:rPr>
            <w:rStyle w:val="af3"/>
            <w:rFonts w:ascii="Courier" w:hAnsi="Courier" w:hint="eastAsia"/>
            <w:sz w:val="20"/>
            <w:szCs w:val="21"/>
          </w:rPr>
          <w:t>w</w:t>
        </w:r>
        <w:r w:rsidR="00744DCE" w:rsidRPr="00931511">
          <w:rPr>
            <w:rStyle w:val="af3"/>
            <w:rFonts w:ascii="Courier" w:hAnsi="Courier"/>
            <w:sz w:val="20"/>
            <w:szCs w:val="21"/>
          </w:rPr>
          <w:t>ww.acwing.com</w:t>
        </w:r>
      </w:hyperlink>
      <w:r>
        <w:rPr>
          <w:sz w:val="20"/>
        </w:rPr>
        <w:t>)</w:t>
      </w:r>
      <w:r w:rsidR="00744DCE">
        <w:t>。</w:t>
      </w:r>
      <w:r>
        <w:t>要提前预备</w:t>
      </w:r>
      <w:r w:rsidR="0049294C">
        <w:t>社招和</w:t>
      </w:r>
      <w:r>
        <w:t>面试的同学推荐，笔者推荐</w:t>
      </w:r>
      <w:r w:rsidR="00744DCE">
        <w:t>力扣</w:t>
      </w:r>
      <w:r>
        <w:rPr>
          <w:rFonts w:hint="eastAsia"/>
        </w:rPr>
        <w:t>(</w:t>
      </w:r>
      <w:hyperlink r:id="rId78" w:history="1">
        <w:r w:rsidR="00744DCE" w:rsidRPr="00931511">
          <w:rPr>
            <w:rStyle w:val="af3"/>
            <w:sz w:val="22"/>
          </w:rPr>
          <w:t>https://leetcode-cn.com</w:t>
        </w:r>
      </w:hyperlink>
      <w:r>
        <w:t>)</w:t>
      </w:r>
      <w:r>
        <w:t>。</w:t>
      </w:r>
    </w:p>
    <w:p w:rsidR="00F76676" w:rsidRDefault="00F76676" w:rsidP="00B44882">
      <w:pPr>
        <w:pStyle w:val="affffb"/>
        <w:numPr>
          <w:ilvl w:val="0"/>
          <w:numId w:val="20"/>
        </w:numPr>
        <w:ind w:firstLineChars="0"/>
      </w:pPr>
      <w:r>
        <w:rPr>
          <w:rFonts w:hint="eastAsia"/>
        </w:rPr>
        <w:t>本书为</w:t>
      </w:r>
      <w:r>
        <w:rPr>
          <w:rFonts w:hint="eastAsia"/>
        </w:rPr>
        <w:t>5DG</w:t>
      </w:r>
      <w:r>
        <w:rPr>
          <w:rFonts w:hint="eastAsia"/>
        </w:rPr>
        <w:t>在线编程团队撰写的第一本教材讲义，虽然经过团队成员的多轮校稿，但是难免有错误和不足之处，恳请见谅，请发现本书错误的同学邮件联系笔者，</w:t>
      </w:r>
      <w:hyperlink r:id="rId79" w:history="1">
        <w:r w:rsidRPr="00626F14">
          <w:rPr>
            <w:rStyle w:val="af3"/>
            <w:rFonts w:ascii="Courier" w:hAnsi="Courier" w:hint="eastAsia"/>
            <w:sz w:val="21"/>
            <w:szCs w:val="21"/>
          </w:rPr>
          <w:t>反馈错误</w:t>
        </w:r>
        <w:r w:rsidRPr="00626F14">
          <w:rPr>
            <w:rStyle w:val="af3"/>
            <w:rFonts w:ascii="Courier" w:hAnsi="Courier" w:hint="eastAsia"/>
            <w:sz w:val="21"/>
            <w:szCs w:val="21"/>
          </w:rPr>
          <w:t>3</w:t>
        </w:r>
        <w:r w:rsidRPr="00626F14">
          <w:rPr>
            <w:rStyle w:val="af3"/>
            <w:rFonts w:ascii="Courier" w:hAnsi="Courier"/>
            <w:sz w:val="21"/>
            <w:szCs w:val="21"/>
          </w:rPr>
          <w:t>7199625@qq.com</w:t>
        </w:r>
      </w:hyperlink>
      <w:r>
        <w:rPr>
          <w:rFonts w:hint="eastAsia"/>
        </w:rPr>
        <w:t>。</w:t>
      </w:r>
    </w:p>
    <w:p w:rsidR="00B44882" w:rsidRPr="00B704C6" w:rsidRDefault="00F76676" w:rsidP="00B44882">
      <w:pPr>
        <w:pStyle w:val="affffb"/>
        <w:numPr>
          <w:ilvl w:val="0"/>
          <w:numId w:val="20"/>
        </w:numPr>
        <w:ind w:firstLineChars="0"/>
      </w:pPr>
      <w:r>
        <w:rPr>
          <w:rFonts w:hint="eastAsia"/>
        </w:rPr>
        <w:t>本书的参考代码虽然能够</w:t>
      </w:r>
      <w:r>
        <w:rPr>
          <w:rFonts w:hint="eastAsia"/>
        </w:rPr>
        <w:t>AC</w:t>
      </w:r>
      <w:r>
        <w:rPr>
          <w:rFonts w:hint="eastAsia"/>
        </w:rPr>
        <w:t>题目，但是并非每一个都是最优的代码，我们把</w:t>
      </w:r>
      <w:r>
        <w:rPr>
          <w:rFonts w:hint="eastAsia"/>
        </w:rPr>
        <w:t>AC</w:t>
      </w:r>
      <w:r>
        <w:rPr>
          <w:rFonts w:hint="eastAsia"/>
        </w:rPr>
        <w:t>代码全部打印出来，目的是起到抛砖引玉作用，希望同学们</w:t>
      </w:r>
      <w:r>
        <w:rPr>
          <w:rFonts w:hint="eastAsia"/>
        </w:rPr>
        <w:t>AC</w:t>
      </w:r>
      <w:r>
        <w:rPr>
          <w:rFonts w:hint="eastAsia"/>
        </w:rPr>
        <w:t>题目后能够改进优化现有代码，写出优雅效率更好的代码。如果事情如此成就，那么笔者的班门弄斧也算是一桩美事。因此，我们诚邀各位同学贡献自己写的更好的代码给我们，让本书的下一版</w:t>
      </w:r>
      <w:r>
        <w:rPr>
          <w:rFonts w:hint="eastAsia"/>
        </w:rPr>
        <w:t>AC</w:t>
      </w:r>
      <w:r>
        <w:rPr>
          <w:rFonts w:hint="eastAsia"/>
        </w:rPr>
        <w:t>代码能够更加有质量，使后来人得着益处。</w:t>
      </w:r>
    </w:p>
    <w:sectPr w:rsidR="00B44882" w:rsidRPr="00B704C6" w:rsidSect="006930D4">
      <w:type w:val="oddPage"/>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3;&#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7ED0" w:rsidRDefault="00CF7ED0">
      <w:r>
        <w:separator/>
      </w:r>
    </w:p>
  </w:endnote>
  <w:endnote w:type="continuationSeparator" w:id="0">
    <w:p w:rsidR="00CF7ED0" w:rsidRDefault="00CF7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altName w:val="Courier New"/>
    <w:panose1 w:val="02070309020205020404"/>
    <w:charset w:val="00"/>
    <w:family w:val="modern"/>
    <w:pitch w:val="fixed"/>
    <w:sig w:usb0="E0002A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2" w:usb2="00000016" w:usb3="00000000" w:csb0="0004001F" w:csb1="00000000"/>
  </w:font>
  <w:font w:name="华文细黑">
    <w:altName w:val="华文细黑"/>
    <w:panose1 w:val="02010600040101010101"/>
    <w:charset w:val="86"/>
    <w:family w:val="auto"/>
    <w:pitch w:val="variable"/>
    <w:sig w:usb0="00000287" w:usb1="080F0000" w:usb2="00000010" w:usb3="00000000" w:csb0="0004009F" w:csb1="00000000"/>
  </w:font>
  <w:font w:name="MingLiU">
    <w:altName w:val="細明體"/>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83" w:usb1="288F0000" w:usb2="00000016" w:usb3="00000000" w:csb0="00040001" w:csb1="00000000"/>
  </w:font>
  <w:font w:name="隶书">
    <w:altName w:val="微软雅黑"/>
    <w:panose1 w:val="020B0604020202020204"/>
    <w:charset w:val="86"/>
    <w:family w:val="modern"/>
    <w:pitch w:val="fixed"/>
    <w:sig w:usb0="00000001" w:usb1="080E0000" w:usb2="00000010" w:usb3="00000000" w:csb0="00040000" w:csb1="00000000"/>
  </w:font>
  <w:font w:name="隶书_GB2312">
    <w:altName w:val="微软雅黑"/>
    <w:panose1 w:val="020B0604020202020204"/>
    <w:charset w:val="86"/>
    <w:family w:val="auto"/>
    <w:pitch w:val="variable"/>
    <w:sig w:usb0="00000001" w:usb1="080E0000" w:usb2="00000010" w:usb3="00000000" w:csb0="00040000" w:csb1="00000000"/>
  </w:font>
  <w:font w:name="華康粗圓體">
    <w:altName w:val="Arial Unicode MS"/>
    <w:panose1 w:val="020B0604020202020204"/>
    <w:charset w:val="88"/>
    <w:family w:val="modern"/>
    <w:pitch w:val="fixed"/>
    <w:sig w:usb0="00000000" w:usb1="08080000" w:usb2="00000010" w:usb3="00000000" w:csb0="00100000" w:csb1="00000000"/>
  </w:font>
  <w:font w:name="華康細圓體">
    <w:altName w:val="Arial Unicode MS"/>
    <w:panose1 w:val="020B0604020202020204"/>
    <w:charset w:val="88"/>
    <w:family w:val="modern"/>
    <w:pitch w:val="fixed"/>
    <w:sig w:usb0="00000000" w:usb1="08080000" w:usb2="00000010" w:usb3="00000000" w:csb0="00100000" w:csb1="00000000"/>
  </w:font>
  <w:font w:name="華康仿宋體">
    <w:altName w:val="Arial Unicode MS"/>
    <w:panose1 w:val="020B0604020202020204"/>
    <w:charset w:val="88"/>
    <w:family w:val="modern"/>
    <w:pitch w:val="fixed"/>
    <w:sig w:usb0="00000000"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華康粗黑體">
    <w:altName w:val="Arial Unicode MS"/>
    <w:panose1 w:val="020B0604020202020204"/>
    <w:charset w:val="88"/>
    <w:family w:val="modern"/>
    <w:pitch w:val="fixed"/>
    <w:sig w:usb0="00000000" w:usb1="08080000" w:usb2="00000010" w:usb3="00000000" w:csb0="00100000" w:csb1="00000000"/>
  </w:font>
  <w:font w:name="華康中黑體">
    <w:altName w:val="Arial Unicode MS"/>
    <w:panose1 w:val="020B0604020202020204"/>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6"/>
    <w:family w:val="swiss"/>
    <w:pitch w:val="variable"/>
    <w:sig w:usb0="F7FFAFFF" w:usb1="E9DFFFFF" w:usb2="0000003F" w:usb3="00000000" w:csb0="003F01FF" w:csb1="00000000"/>
  </w:font>
  <w:font w:name="华文楷体">
    <w:panose1 w:val="02010600040101010101"/>
    <w:charset w:val="86"/>
    <w:family w:val="auto"/>
    <w:pitch w:val="variable"/>
    <w:sig w:usb0="80000287" w:usb1="280F3C52" w:usb2="00000016" w:usb3="00000000" w:csb0="0004009F" w:csb1="00000000"/>
  </w:font>
  <w:font w:name="DFPHeiMedium-UN">
    <w:altName w:val="华文细黑"/>
    <w:panose1 w:val="020B0604020202020204"/>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altName w:val="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panose1 w:val="020B0604020202020204"/>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186C" w:rsidRDefault="0085186C">
    <w:pPr>
      <w:pStyle w:val="a9"/>
    </w:pPr>
    <w:r>
      <w:rPr>
        <w:rStyle w:val="ab"/>
      </w:rPr>
      <w:fldChar w:fldCharType="begin"/>
    </w:r>
    <w:r>
      <w:rPr>
        <w:rStyle w:val="ab"/>
      </w:rPr>
      <w:instrText xml:space="preserve"> PAGE </w:instrText>
    </w:r>
    <w:r>
      <w:rPr>
        <w:rStyle w:val="ab"/>
      </w:rPr>
      <w:fldChar w:fldCharType="separate"/>
    </w:r>
    <w:r w:rsidR="00435DE3">
      <w:rPr>
        <w:rStyle w:val="ab"/>
        <w:noProof/>
      </w:rPr>
      <w:t>30</w:t>
    </w:r>
    <w:r>
      <w:rPr>
        <w:rStyle w:val="a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186C" w:rsidRDefault="0085186C">
    <w:pPr>
      <w:pStyle w:val="a9"/>
    </w:pPr>
  </w:p>
  <w:p w:rsidR="0085186C" w:rsidRDefault="0085186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186C" w:rsidRDefault="0085186C">
    <w:pPr>
      <w:ind w:rightChars="100" w:right="210" w:firstLine="0"/>
      <w:jc w:val="right"/>
      <w:rPr>
        <w:rStyle w:val="classalt-f"/>
        <w:lang w:eastAsia="zh-CN"/>
      </w:rPr>
    </w:pPr>
    <w:r>
      <w:rPr>
        <w:rStyle w:val="ab"/>
        <w:sz w:val="20"/>
      </w:rPr>
      <w:fldChar w:fldCharType="begin"/>
    </w:r>
    <w:r>
      <w:rPr>
        <w:rStyle w:val="ab"/>
        <w:sz w:val="20"/>
      </w:rPr>
      <w:instrText xml:space="preserve"> PAGE </w:instrText>
    </w:r>
    <w:r>
      <w:rPr>
        <w:rStyle w:val="ab"/>
        <w:sz w:val="20"/>
      </w:rPr>
      <w:fldChar w:fldCharType="separate"/>
    </w:r>
    <w:r w:rsidR="00435DE3">
      <w:rPr>
        <w:rStyle w:val="ab"/>
        <w:noProof/>
        <w:sz w:val="20"/>
      </w:rPr>
      <w:t>31</w:t>
    </w:r>
    <w:r>
      <w:rPr>
        <w:rStyle w:val="a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7ED0" w:rsidRDefault="00CF7ED0">
      <w:r>
        <w:separator/>
      </w:r>
    </w:p>
  </w:footnote>
  <w:footnote w:type="continuationSeparator" w:id="0">
    <w:p w:rsidR="00CF7ED0" w:rsidRDefault="00CF7E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186C" w:rsidRDefault="0085186C">
    <w:pPr>
      <w:pStyle w:val="af1"/>
    </w:pPr>
  </w:p>
  <w:p w:rsidR="0085186C" w:rsidRDefault="0085186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186C" w:rsidRDefault="0085186C">
    <w:pPr>
      <w:pStyle w:val="af1"/>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186C" w:rsidRDefault="0085186C">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186C" w:rsidRDefault="008518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248BC"/>
    <w:multiLevelType w:val="multilevel"/>
    <w:tmpl w:val="4A8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86996"/>
    <w:multiLevelType w:val="multilevel"/>
    <w:tmpl w:val="C4E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13223B"/>
    <w:multiLevelType w:val="multilevel"/>
    <w:tmpl w:val="EAD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11"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17"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BB0F9C"/>
    <w:multiLevelType w:val="multilevel"/>
    <w:tmpl w:val="EF4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7D0558"/>
    <w:multiLevelType w:val="multilevel"/>
    <w:tmpl w:val="7C3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D96252"/>
    <w:multiLevelType w:val="multilevel"/>
    <w:tmpl w:val="6E6A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6" w15:restartNumberingAfterBreak="0">
    <w:nsid w:val="1C6E6A01"/>
    <w:multiLevelType w:val="multilevel"/>
    <w:tmpl w:val="F05E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992CF8"/>
    <w:multiLevelType w:val="multilevel"/>
    <w:tmpl w:val="D0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5"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E0654D"/>
    <w:multiLevelType w:val="multilevel"/>
    <w:tmpl w:val="21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1"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3"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D56515"/>
    <w:multiLevelType w:val="hybridMultilevel"/>
    <w:tmpl w:val="7EF2B1F8"/>
    <w:lvl w:ilvl="0" w:tplc="4A7CF16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6"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9"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7C0E3D"/>
    <w:multiLevelType w:val="multilevel"/>
    <w:tmpl w:val="DFD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2"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8F771F"/>
    <w:multiLevelType w:val="multilevel"/>
    <w:tmpl w:val="565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FD7E43"/>
    <w:multiLevelType w:val="hybridMultilevel"/>
    <w:tmpl w:val="87B484FC"/>
    <w:lvl w:ilvl="0" w:tplc="4B8A83EC">
      <w:start w:val="1"/>
      <w:numFmt w:val="bullet"/>
      <w:lvlText w:val=""/>
      <w:lvlJc w:val="left"/>
      <w:pPr>
        <w:ind w:left="842" w:hanging="420"/>
      </w:pPr>
      <w:rPr>
        <w:rFonts w:ascii="Wingdings" w:hAnsi="Wingdings" w:hint="default"/>
        <w:sz w:val="10"/>
        <w:szCs w:val="10"/>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55" w15:restartNumberingAfterBreak="0">
    <w:nsid w:val="41CC6463"/>
    <w:multiLevelType w:val="multilevel"/>
    <w:tmpl w:val="F3FE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9" w15:restartNumberingAfterBreak="0">
    <w:nsid w:val="43CE7FE8"/>
    <w:multiLevelType w:val="multilevel"/>
    <w:tmpl w:val="561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2" w15:restartNumberingAfterBreak="0">
    <w:nsid w:val="45DD7ABE"/>
    <w:multiLevelType w:val="multilevel"/>
    <w:tmpl w:val="2EC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2419D9"/>
    <w:multiLevelType w:val="singleLevel"/>
    <w:tmpl w:val="C8EEDE74"/>
    <w:lvl w:ilvl="0">
      <w:start w:val="1"/>
      <w:numFmt w:val="bullet"/>
      <w:pStyle w:val="a"/>
      <w:lvlText w:val=""/>
      <w:lvlJc w:val="left"/>
      <w:pPr>
        <w:tabs>
          <w:tab w:val="num" w:pos="360"/>
        </w:tabs>
        <w:ind w:left="284" w:hanging="284"/>
      </w:pPr>
      <w:rPr>
        <w:rFonts w:ascii="Wingdings" w:hAnsi="Wingdings" w:hint="default"/>
      </w:rPr>
    </w:lvl>
  </w:abstractNum>
  <w:abstractNum w:abstractNumId="64"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5"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6"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CB7776"/>
    <w:multiLevelType w:val="hybridMultilevel"/>
    <w:tmpl w:val="9634D3C2"/>
    <w:lvl w:ilvl="0" w:tplc="88022FB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0"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1" w15:restartNumberingAfterBreak="0">
    <w:nsid w:val="5181132D"/>
    <w:multiLevelType w:val="hybridMultilevel"/>
    <w:tmpl w:val="DEFE47A0"/>
    <w:lvl w:ilvl="0" w:tplc="13502934">
      <w:start w:val="1"/>
      <w:numFmt w:val="bullet"/>
      <w:pStyle w:val="a0"/>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2" w15:restartNumberingAfterBreak="0">
    <w:nsid w:val="52106E05"/>
    <w:multiLevelType w:val="multilevel"/>
    <w:tmpl w:val="2C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23F75FA"/>
    <w:multiLevelType w:val="multilevel"/>
    <w:tmpl w:val="73F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42789C"/>
    <w:multiLevelType w:val="multilevel"/>
    <w:tmpl w:val="9D7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A57832"/>
    <w:multiLevelType w:val="multilevel"/>
    <w:tmpl w:val="CBF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6926D57"/>
    <w:multiLevelType w:val="hybridMultilevel"/>
    <w:tmpl w:val="97843EDE"/>
    <w:lvl w:ilvl="0" w:tplc="DF86C464">
      <w:start w:val="1"/>
      <w:numFmt w:val="none"/>
      <w:pStyle w:val="a1"/>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8"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9"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D7D5A13"/>
    <w:multiLevelType w:val="multilevel"/>
    <w:tmpl w:val="B6A0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3"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EB34A3A"/>
    <w:multiLevelType w:val="multilevel"/>
    <w:tmpl w:val="B21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01D1164"/>
    <w:multiLevelType w:val="hybridMultilevel"/>
    <w:tmpl w:val="6240871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6"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B54C32"/>
    <w:multiLevelType w:val="multilevel"/>
    <w:tmpl w:val="C3D8AE0C"/>
    <w:lvl w:ilvl="0">
      <w:start w:val="2"/>
      <w:numFmt w:val="decimal"/>
      <w:lvlText w:val="%1"/>
      <w:lvlJc w:val="left"/>
      <w:pPr>
        <w:ind w:left="600" w:hanging="600"/>
      </w:pPr>
      <w:rPr>
        <w:rFonts w:hint="default"/>
      </w:rPr>
    </w:lvl>
    <w:lvl w:ilvl="1">
      <w:start w:val="1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8"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1"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2"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3" w15:restartNumberingAfterBreak="0">
    <w:nsid w:val="68AC5054"/>
    <w:multiLevelType w:val="multilevel"/>
    <w:tmpl w:val="D5F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5"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6"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7" w15:restartNumberingAfterBreak="0">
    <w:nsid w:val="6C9F5E87"/>
    <w:multiLevelType w:val="multilevel"/>
    <w:tmpl w:val="339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CF12AA3"/>
    <w:multiLevelType w:val="multilevel"/>
    <w:tmpl w:val="D50A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D1207A4"/>
    <w:multiLevelType w:val="multilevel"/>
    <w:tmpl w:val="A57C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101"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0C50232"/>
    <w:multiLevelType w:val="multilevel"/>
    <w:tmpl w:val="F25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6" w15:restartNumberingAfterBreak="0">
    <w:nsid w:val="77BA5CC7"/>
    <w:multiLevelType w:val="multilevel"/>
    <w:tmpl w:val="24BC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8" w15:restartNumberingAfterBreak="0">
    <w:nsid w:val="78B75B15"/>
    <w:multiLevelType w:val="multilevel"/>
    <w:tmpl w:val="EA9C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3E1D20"/>
    <w:multiLevelType w:val="multilevel"/>
    <w:tmpl w:val="F67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9A90C03"/>
    <w:multiLevelType w:val="multilevel"/>
    <w:tmpl w:val="18B4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9AB6257"/>
    <w:multiLevelType w:val="multilevel"/>
    <w:tmpl w:val="C96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E64735"/>
    <w:multiLevelType w:val="multilevel"/>
    <w:tmpl w:val="142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4"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B20477C"/>
    <w:multiLevelType w:val="multilevel"/>
    <w:tmpl w:val="2364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CA77061"/>
    <w:multiLevelType w:val="multilevel"/>
    <w:tmpl w:val="2C8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9" w15:restartNumberingAfterBreak="0">
    <w:nsid w:val="7CC26C63"/>
    <w:multiLevelType w:val="multilevel"/>
    <w:tmpl w:val="A5C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D057B8F"/>
    <w:multiLevelType w:val="multilevel"/>
    <w:tmpl w:val="F5C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D3A6DF6"/>
    <w:multiLevelType w:val="hybridMultilevel"/>
    <w:tmpl w:val="5BEAAFE4"/>
    <w:lvl w:ilvl="0" w:tplc="C422D45A">
      <w:start w:val="1"/>
      <w:numFmt w:val="none"/>
      <w:pStyle w:val="5"/>
      <w:lvlText w:val="问 :"/>
      <w:lvlJc w:val="left"/>
      <w:pPr>
        <w:tabs>
          <w:tab w:val="num" w:pos="284"/>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2" w15:restartNumberingAfterBreak="0">
    <w:nsid w:val="7D8B117D"/>
    <w:multiLevelType w:val="hybridMultilevel"/>
    <w:tmpl w:val="BBFC3916"/>
    <w:lvl w:ilvl="0" w:tplc="563ED902">
      <w:start w:val="1"/>
      <w:numFmt w:val="decimal"/>
      <w:lvlText w:val="%1."/>
      <w:lvlJc w:val="left"/>
      <w:pPr>
        <w:ind w:left="786"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23"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3"/>
  </w:num>
  <w:num w:numId="2">
    <w:abstractNumId w:val="100"/>
  </w:num>
  <w:num w:numId="3">
    <w:abstractNumId w:val="10"/>
  </w:num>
  <w:num w:numId="4">
    <w:abstractNumId w:val="51"/>
  </w:num>
  <w:num w:numId="5">
    <w:abstractNumId w:val="107"/>
  </w:num>
  <w:num w:numId="6">
    <w:abstractNumId w:val="92"/>
  </w:num>
  <w:num w:numId="7">
    <w:abstractNumId w:val="121"/>
  </w:num>
  <w:num w:numId="8">
    <w:abstractNumId w:val="91"/>
  </w:num>
  <w:num w:numId="9">
    <w:abstractNumId w:val="48"/>
  </w:num>
  <w:num w:numId="10">
    <w:abstractNumId w:val="16"/>
  </w:num>
  <w:num w:numId="11">
    <w:abstractNumId w:val="77"/>
  </w:num>
  <w:num w:numId="12">
    <w:abstractNumId w:val="71"/>
  </w:num>
  <w:num w:numId="13">
    <w:abstractNumId w:val="106"/>
  </w:num>
  <w:num w:numId="14">
    <w:abstractNumId w:val="62"/>
  </w:num>
  <w:num w:numId="15">
    <w:abstractNumId w:val="73"/>
  </w:num>
  <w:num w:numId="16">
    <w:abstractNumId w:val="112"/>
  </w:num>
  <w:num w:numId="17">
    <w:abstractNumId w:val="23"/>
  </w:num>
  <w:num w:numId="18">
    <w:abstractNumId w:val="84"/>
  </w:num>
  <w:num w:numId="19">
    <w:abstractNumId w:val="103"/>
  </w:num>
  <w:num w:numId="20">
    <w:abstractNumId w:val="122"/>
  </w:num>
  <w:num w:numId="21">
    <w:abstractNumId w:val="115"/>
  </w:num>
  <w:num w:numId="22">
    <w:abstractNumId w:val="15"/>
  </w:num>
  <w:num w:numId="23">
    <w:abstractNumId w:val="59"/>
  </w:num>
  <w:num w:numId="24">
    <w:abstractNumId w:val="72"/>
  </w:num>
  <w:num w:numId="25">
    <w:abstractNumId w:val="119"/>
  </w:num>
  <w:num w:numId="26">
    <w:abstractNumId w:val="117"/>
  </w:num>
  <w:num w:numId="27">
    <w:abstractNumId w:val="37"/>
  </w:num>
  <w:num w:numId="28">
    <w:abstractNumId w:val="81"/>
  </w:num>
  <w:num w:numId="29">
    <w:abstractNumId w:val="120"/>
  </w:num>
  <w:num w:numId="30">
    <w:abstractNumId w:val="110"/>
  </w:num>
  <w:num w:numId="31">
    <w:abstractNumId w:val="111"/>
  </w:num>
  <w:num w:numId="32">
    <w:abstractNumId w:val="55"/>
  </w:num>
  <w:num w:numId="33">
    <w:abstractNumId w:val="99"/>
  </w:num>
  <w:num w:numId="34">
    <w:abstractNumId w:val="30"/>
  </w:num>
  <w:num w:numId="35">
    <w:abstractNumId w:val="19"/>
  </w:num>
  <w:num w:numId="36">
    <w:abstractNumId w:val="76"/>
  </w:num>
  <w:num w:numId="37">
    <w:abstractNumId w:val="74"/>
  </w:num>
  <w:num w:numId="38">
    <w:abstractNumId w:val="3"/>
  </w:num>
  <w:num w:numId="39">
    <w:abstractNumId w:val="20"/>
  </w:num>
  <w:num w:numId="40">
    <w:abstractNumId w:val="26"/>
  </w:num>
  <w:num w:numId="41">
    <w:abstractNumId w:val="8"/>
  </w:num>
  <w:num w:numId="42">
    <w:abstractNumId w:val="53"/>
  </w:num>
  <w:num w:numId="43">
    <w:abstractNumId w:val="109"/>
  </w:num>
  <w:num w:numId="44">
    <w:abstractNumId w:val="97"/>
  </w:num>
  <w:num w:numId="45">
    <w:abstractNumId w:val="9"/>
  </w:num>
  <w:num w:numId="46">
    <w:abstractNumId w:val="41"/>
  </w:num>
  <w:num w:numId="47">
    <w:abstractNumId w:val="36"/>
  </w:num>
  <w:num w:numId="48">
    <w:abstractNumId w:val="114"/>
  </w:num>
  <w:num w:numId="49">
    <w:abstractNumId w:val="24"/>
  </w:num>
  <w:num w:numId="50">
    <w:abstractNumId w:val="22"/>
  </w:num>
  <w:num w:numId="51">
    <w:abstractNumId w:val="38"/>
  </w:num>
  <w:num w:numId="52">
    <w:abstractNumId w:val="52"/>
  </w:num>
  <w:num w:numId="53">
    <w:abstractNumId w:val="39"/>
  </w:num>
  <w:num w:numId="54">
    <w:abstractNumId w:val="80"/>
  </w:num>
  <w:num w:numId="55">
    <w:abstractNumId w:val="75"/>
  </w:num>
  <w:num w:numId="56">
    <w:abstractNumId w:val="49"/>
  </w:num>
  <w:num w:numId="57">
    <w:abstractNumId w:val="56"/>
  </w:num>
  <w:num w:numId="58">
    <w:abstractNumId w:val="6"/>
  </w:num>
  <w:num w:numId="59">
    <w:abstractNumId w:val="68"/>
  </w:num>
  <w:num w:numId="60">
    <w:abstractNumId w:val="35"/>
  </w:num>
  <w:num w:numId="61">
    <w:abstractNumId w:val="60"/>
  </w:num>
  <w:num w:numId="62">
    <w:abstractNumId w:val="66"/>
  </w:num>
  <w:num w:numId="63">
    <w:abstractNumId w:val="93"/>
  </w:num>
  <w:num w:numId="64">
    <w:abstractNumId w:val="50"/>
  </w:num>
  <w:num w:numId="65">
    <w:abstractNumId w:val="98"/>
  </w:num>
  <w:num w:numId="66">
    <w:abstractNumId w:val="4"/>
  </w:num>
  <w:num w:numId="67">
    <w:abstractNumId w:val="18"/>
  </w:num>
  <w:num w:numId="68">
    <w:abstractNumId w:val="2"/>
  </w:num>
  <w:num w:numId="69">
    <w:abstractNumId w:val="116"/>
  </w:num>
  <w:num w:numId="70">
    <w:abstractNumId w:val="12"/>
  </w:num>
  <w:num w:numId="71">
    <w:abstractNumId w:val="57"/>
  </w:num>
  <w:num w:numId="72">
    <w:abstractNumId w:val="44"/>
  </w:num>
  <w:num w:numId="73">
    <w:abstractNumId w:val="1"/>
  </w:num>
  <w:num w:numId="74">
    <w:abstractNumId w:val="29"/>
  </w:num>
  <w:num w:numId="75">
    <w:abstractNumId w:val="14"/>
  </w:num>
  <w:num w:numId="76">
    <w:abstractNumId w:val="101"/>
  </w:num>
  <w:num w:numId="77">
    <w:abstractNumId w:val="33"/>
  </w:num>
  <w:num w:numId="78">
    <w:abstractNumId w:val="28"/>
  </w:num>
  <w:num w:numId="79">
    <w:abstractNumId w:val="0"/>
  </w:num>
  <w:num w:numId="80">
    <w:abstractNumId w:val="67"/>
  </w:num>
  <w:num w:numId="81">
    <w:abstractNumId w:val="79"/>
  </w:num>
  <w:num w:numId="82">
    <w:abstractNumId w:val="46"/>
  </w:num>
  <w:num w:numId="83">
    <w:abstractNumId w:val="108"/>
  </w:num>
  <w:num w:numId="84">
    <w:abstractNumId w:val="32"/>
  </w:num>
  <w:num w:numId="85">
    <w:abstractNumId w:val="17"/>
  </w:num>
  <w:num w:numId="86">
    <w:abstractNumId w:val="31"/>
  </w:num>
  <w:num w:numId="87">
    <w:abstractNumId w:val="83"/>
  </w:num>
  <w:num w:numId="88">
    <w:abstractNumId w:val="5"/>
  </w:num>
  <w:num w:numId="89">
    <w:abstractNumId w:val="27"/>
  </w:num>
  <w:num w:numId="90">
    <w:abstractNumId w:val="87"/>
  </w:num>
  <w:num w:numId="91">
    <w:abstractNumId w:val="45"/>
  </w:num>
  <w:num w:numId="92">
    <w:abstractNumId w:val="82"/>
  </w:num>
  <w:num w:numId="93">
    <w:abstractNumId w:val="61"/>
  </w:num>
  <w:num w:numId="94">
    <w:abstractNumId w:val="11"/>
  </w:num>
  <w:num w:numId="95">
    <w:abstractNumId w:val="40"/>
  </w:num>
  <w:num w:numId="96">
    <w:abstractNumId w:val="70"/>
  </w:num>
  <w:num w:numId="97">
    <w:abstractNumId w:val="105"/>
  </w:num>
  <w:num w:numId="98">
    <w:abstractNumId w:val="118"/>
  </w:num>
  <w:num w:numId="99">
    <w:abstractNumId w:val="54"/>
  </w:num>
  <w:num w:numId="100">
    <w:abstractNumId w:val="113"/>
  </w:num>
  <w:num w:numId="101">
    <w:abstractNumId w:val="94"/>
  </w:num>
  <w:num w:numId="102">
    <w:abstractNumId w:val="21"/>
  </w:num>
  <w:num w:numId="103">
    <w:abstractNumId w:val="96"/>
  </w:num>
  <w:num w:numId="104">
    <w:abstractNumId w:val="102"/>
  </w:num>
  <w:num w:numId="105">
    <w:abstractNumId w:val="64"/>
  </w:num>
  <w:num w:numId="106">
    <w:abstractNumId w:val="34"/>
  </w:num>
  <w:num w:numId="107">
    <w:abstractNumId w:val="90"/>
  </w:num>
  <w:num w:numId="108">
    <w:abstractNumId w:val="78"/>
  </w:num>
  <w:num w:numId="109">
    <w:abstractNumId w:val="25"/>
  </w:num>
  <w:num w:numId="110">
    <w:abstractNumId w:val="69"/>
  </w:num>
  <w:num w:numId="111">
    <w:abstractNumId w:val="58"/>
  </w:num>
  <w:num w:numId="112">
    <w:abstractNumId w:val="65"/>
  </w:num>
  <w:num w:numId="113">
    <w:abstractNumId w:val="95"/>
  </w:num>
  <w:num w:numId="114">
    <w:abstractNumId w:val="85"/>
  </w:num>
  <w:num w:numId="115">
    <w:abstractNumId w:val="42"/>
  </w:num>
  <w:num w:numId="116">
    <w:abstractNumId w:val="47"/>
  </w:num>
  <w:num w:numId="117">
    <w:abstractNumId w:val="104"/>
  </w:num>
  <w:num w:numId="118">
    <w:abstractNumId w:val="16"/>
  </w:num>
  <w:num w:numId="119">
    <w:abstractNumId w:val="86"/>
  </w:num>
  <w:num w:numId="120">
    <w:abstractNumId w:val="88"/>
  </w:num>
  <w:num w:numId="121">
    <w:abstractNumId w:val="123"/>
  </w:num>
  <w:num w:numId="122">
    <w:abstractNumId w:val="89"/>
  </w:num>
  <w:num w:numId="123">
    <w:abstractNumId w:val="7"/>
  </w:num>
  <w:num w:numId="124">
    <w:abstractNumId w:val="43"/>
  </w:num>
  <w:num w:numId="125">
    <w:abstractNumId w:val="13"/>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10AE8"/>
    <w:rsid w:val="000120A5"/>
    <w:rsid w:val="00014093"/>
    <w:rsid w:val="00014676"/>
    <w:rsid w:val="00020DF5"/>
    <w:rsid w:val="000227F7"/>
    <w:rsid w:val="00023031"/>
    <w:rsid w:val="00023A6E"/>
    <w:rsid w:val="00024A07"/>
    <w:rsid w:val="00027374"/>
    <w:rsid w:val="00030F29"/>
    <w:rsid w:val="00034126"/>
    <w:rsid w:val="00034C0C"/>
    <w:rsid w:val="00034C93"/>
    <w:rsid w:val="00035777"/>
    <w:rsid w:val="00037826"/>
    <w:rsid w:val="000428FF"/>
    <w:rsid w:val="00044414"/>
    <w:rsid w:val="0004597D"/>
    <w:rsid w:val="00045ABF"/>
    <w:rsid w:val="00046294"/>
    <w:rsid w:val="00050604"/>
    <w:rsid w:val="000510B3"/>
    <w:rsid w:val="00052961"/>
    <w:rsid w:val="00054F8D"/>
    <w:rsid w:val="00056E1B"/>
    <w:rsid w:val="0005743B"/>
    <w:rsid w:val="00057646"/>
    <w:rsid w:val="00062B9C"/>
    <w:rsid w:val="0006548D"/>
    <w:rsid w:val="000656F1"/>
    <w:rsid w:val="00071DE2"/>
    <w:rsid w:val="00072096"/>
    <w:rsid w:val="000761D0"/>
    <w:rsid w:val="00076711"/>
    <w:rsid w:val="0007799C"/>
    <w:rsid w:val="000801B5"/>
    <w:rsid w:val="00083207"/>
    <w:rsid w:val="000901E9"/>
    <w:rsid w:val="0009298F"/>
    <w:rsid w:val="00093A66"/>
    <w:rsid w:val="00097A43"/>
    <w:rsid w:val="000A2131"/>
    <w:rsid w:val="000A3D5B"/>
    <w:rsid w:val="000A45B3"/>
    <w:rsid w:val="000A4DB8"/>
    <w:rsid w:val="000A548D"/>
    <w:rsid w:val="000B30D0"/>
    <w:rsid w:val="000B5656"/>
    <w:rsid w:val="000B620D"/>
    <w:rsid w:val="000B6AB6"/>
    <w:rsid w:val="000B7656"/>
    <w:rsid w:val="000B7671"/>
    <w:rsid w:val="000B7C0B"/>
    <w:rsid w:val="000C29E9"/>
    <w:rsid w:val="000C5BB7"/>
    <w:rsid w:val="000D4D3E"/>
    <w:rsid w:val="000D5542"/>
    <w:rsid w:val="000D6335"/>
    <w:rsid w:val="000E096C"/>
    <w:rsid w:val="000E39DE"/>
    <w:rsid w:val="000E3D27"/>
    <w:rsid w:val="000E52E9"/>
    <w:rsid w:val="000F0622"/>
    <w:rsid w:val="000F33FC"/>
    <w:rsid w:val="000F3FF5"/>
    <w:rsid w:val="000F48BE"/>
    <w:rsid w:val="000F508B"/>
    <w:rsid w:val="000F6316"/>
    <w:rsid w:val="000F7959"/>
    <w:rsid w:val="00100854"/>
    <w:rsid w:val="00100C5E"/>
    <w:rsid w:val="00104BE0"/>
    <w:rsid w:val="00106935"/>
    <w:rsid w:val="00110A7B"/>
    <w:rsid w:val="001138B4"/>
    <w:rsid w:val="001170F0"/>
    <w:rsid w:val="001232F3"/>
    <w:rsid w:val="001308A9"/>
    <w:rsid w:val="0013126F"/>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79A8"/>
    <w:rsid w:val="00171409"/>
    <w:rsid w:val="001719F2"/>
    <w:rsid w:val="00173A5E"/>
    <w:rsid w:val="00175701"/>
    <w:rsid w:val="0017632F"/>
    <w:rsid w:val="001769D1"/>
    <w:rsid w:val="0017729C"/>
    <w:rsid w:val="00177AAF"/>
    <w:rsid w:val="00180057"/>
    <w:rsid w:val="00182388"/>
    <w:rsid w:val="00182AC5"/>
    <w:rsid w:val="00182C20"/>
    <w:rsid w:val="00185805"/>
    <w:rsid w:val="001862DC"/>
    <w:rsid w:val="0018758B"/>
    <w:rsid w:val="001911DB"/>
    <w:rsid w:val="00194603"/>
    <w:rsid w:val="001955D0"/>
    <w:rsid w:val="001A0422"/>
    <w:rsid w:val="001B30C2"/>
    <w:rsid w:val="001B441E"/>
    <w:rsid w:val="001C1C08"/>
    <w:rsid w:val="001C4DA8"/>
    <w:rsid w:val="001C7D7C"/>
    <w:rsid w:val="001D4778"/>
    <w:rsid w:val="001D4FC8"/>
    <w:rsid w:val="001D6DB4"/>
    <w:rsid w:val="001D7E2A"/>
    <w:rsid w:val="001E0AB1"/>
    <w:rsid w:val="001E3F5E"/>
    <w:rsid w:val="001E6FE3"/>
    <w:rsid w:val="001F13E0"/>
    <w:rsid w:val="00202AE0"/>
    <w:rsid w:val="00203374"/>
    <w:rsid w:val="00206239"/>
    <w:rsid w:val="00210421"/>
    <w:rsid w:val="00212E8A"/>
    <w:rsid w:val="0021401D"/>
    <w:rsid w:val="002228E4"/>
    <w:rsid w:val="00230AC5"/>
    <w:rsid w:val="00230C60"/>
    <w:rsid w:val="002359D9"/>
    <w:rsid w:val="00243232"/>
    <w:rsid w:val="00245F74"/>
    <w:rsid w:val="00251077"/>
    <w:rsid w:val="00252855"/>
    <w:rsid w:val="00253478"/>
    <w:rsid w:val="002534E9"/>
    <w:rsid w:val="00253F5F"/>
    <w:rsid w:val="00255F09"/>
    <w:rsid w:val="00256A55"/>
    <w:rsid w:val="00265A8B"/>
    <w:rsid w:val="00265C18"/>
    <w:rsid w:val="00266400"/>
    <w:rsid w:val="0026648D"/>
    <w:rsid w:val="0026654F"/>
    <w:rsid w:val="0026683D"/>
    <w:rsid w:val="00266F37"/>
    <w:rsid w:val="00267CF3"/>
    <w:rsid w:val="002711C2"/>
    <w:rsid w:val="0027772C"/>
    <w:rsid w:val="00281354"/>
    <w:rsid w:val="002836AF"/>
    <w:rsid w:val="00284BB2"/>
    <w:rsid w:val="00285138"/>
    <w:rsid w:val="00290EDE"/>
    <w:rsid w:val="00291904"/>
    <w:rsid w:val="0029769F"/>
    <w:rsid w:val="002A43E3"/>
    <w:rsid w:val="002A7CEF"/>
    <w:rsid w:val="002B0004"/>
    <w:rsid w:val="002B2453"/>
    <w:rsid w:val="002B2FEA"/>
    <w:rsid w:val="002B3FB3"/>
    <w:rsid w:val="002C2754"/>
    <w:rsid w:val="002C370B"/>
    <w:rsid w:val="002C5DB1"/>
    <w:rsid w:val="002C72B5"/>
    <w:rsid w:val="002D1DF7"/>
    <w:rsid w:val="002D252A"/>
    <w:rsid w:val="002D3B3E"/>
    <w:rsid w:val="002D58E8"/>
    <w:rsid w:val="002E08D1"/>
    <w:rsid w:val="002E1145"/>
    <w:rsid w:val="002E1FC8"/>
    <w:rsid w:val="002E7ADF"/>
    <w:rsid w:val="002F0331"/>
    <w:rsid w:val="002F058E"/>
    <w:rsid w:val="002F09AD"/>
    <w:rsid w:val="002F51CF"/>
    <w:rsid w:val="002F62FF"/>
    <w:rsid w:val="002F6DF7"/>
    <w:rsid w:val="002F6E0D"/>
    <w:rsid w:val="00304904"/>
    <w:rsid w:val="00307276"/>
    <w:rsid w:val="00307DB6"/>
    <w:rsid w:val="00311997"/>
    <w:rsid w:val="00312B5B"/>
    <w:rsid w:val="003160C6"/>
    <w:rsid w:val="0031674B"/>
    <w:rsid w:val="003205A8"/>
    <w:rsid w:val="00320CD9"/>
    <w:rsid w:val="003210AE"/>
    <w:rsid w:val="003210B0"/>
    <w:rsid w:val="0032279E"/>
    <w:rsid w:val="00326375"/>
    <w:rsid w:val="00326E36"/>
    <w:rsid w:val="003302B2"/>
    <w:rsid w:val="0033051A"/>
    <w:rsid w:val="003338F8"/>
    <w:rsid w:val="0033602C"/>
    <w:rsid w:val="00336A75"/>
    <w:rsid w:val="00342EDB"/>
    <w:rsid w:val="00346B9D"/>
    <w:rsid w:val="00347098"/>
    <w:rsid w:val="0035361B"/>
    <w:rsid w:val="0035379C"/>
    <w:rsid w:val="0035581B"/>
    <w:rsid w:val="00355D35"/>
    <w:rsid w:val="00360B79"/>
    <w:rsid w:val="00362614"/>
    <w:rsid w:val="0036412E"/>
    <w:rsid w:val="0036419A"/>
    <w:rsid w:val="003674E0"/>
    <w:rsid w:val="0037108C"/>
    <w:rsid w:val="003719EB"/>
    <w:rsid w:val="00372C66"/>
    <w:rsid w:val="00373653"/>
    <w:rsid w:val="00374162"/>
    <w:rsid w:val="003756F1"/>
    <w:rsid w:val="00376411"/>
    <w:rsid w:val="00380451"/>
    <w:rsid w:val="00380AB7"/>
    <w:rsid w:val="003824CA"/>
    <w:rsid w:val="00384211"/>
    <w:rsid w:val="00386196"/>
    <w:rsid w:val="00386483"/>
    <w:rsid w:val="003864BA"/>
    <w:rsid w:val="00394444"/>
    <w:rsid w:val="00395876"/>
    <w:rsid w:val="00396855"/>
    <w:rsid w:val="003A21E3"/>
    <w:rsid w:val="003A25FB"/>
    <w:rsid w:val="003A263D"/>
    <w:rsid w:val="003A2C34"/>
    <w:rsid w:val="003A41B1"/>
    <w:rsid w:val="003B073F"/>
    <w:rsid w:val="003B1AC0"/>
    <w:rsid w:val="003B7AB4"/>
    <w:rsid w:val="003C12C5"/>
    <w:rsid w:val="003C2C84"/>
    <w:rsid w:val="003C41CC"/>
    <w:rsid w:val="003C52A1"/>
    <w:rsid w:val="003C74B8"/>
    <w:rsid w:val="003C7E66"/>
    <w:rsid w:val="003D07E9"/>
    <w:rsid w:val="003D322E"/>
    <w:rsid w:val="003D6B1D"/>
    <w:rsid w:val="003D7375"/>
    <w:rsid w:val="003D7B86"/>
    <w:rsid w:val="003E24D8"/>
    <w:rsid w:val="003E2CA4"/>
    <w:rsid w:val="003E41D6"/>
    <w:rsid w:val="003E6E6D"/>
    <w:rsid w:val="00400643"/>
    <w:rsid w:val="004012F1"/>
    <w:rsid w:val="00403C97"/>
    <w:rsid w:val="0040602D"/>
    <w:rsid w:val="00407871"/>
    <w:rsid w:val="00414738"/>
    <w:rsid w:val="0041496B"/>
    <w:rsid w:val="00414A2E"/>
    <w:rsid w:val="00420E65"/>
    <w:rsid w:val="0042368B"/>
    <w:rsid w:val="00425E84"/>
    <w:rsid w:val="0043156B"/>
    <w:rsid w:val="00435DE3"/>
    <w:rsid w:val="00446611"/>
    <w:rsid w:val="0045247C"/>
    <w:rsid w:val="0045363C"/>
    <w:rsid w:val="0045523C"/>
    <w:rsid w:val="00455317"/>
    <w:rsid w:val="00460733"/>
    <w:rsid w:val="00466F43"/>
    <w:rsid w:val="00474F82"/>
    <w:rsid w:val="004768B8"/>
    <w:rsid w:val="004817B4"/>
    <w:rsid w:val="00482B14"/>
    <w:rsid w:val="00485A0E"/>
    <w:rsid w:val="00485EEC"/>
    <w:rsid w:val="00486E0C"/>
    <w:rsid w:val="00490629"/>
    <w:rsid w:val="0049294C"/>
    <w:rsid w:val="00493B4F"/>
    <w:rsid w:val="004A2769"/>
    <w:rsid w:val="004A629A"/>
    <w:rsid w:val="004A66E2"/>
    <w:rsid w:val="004B5478"/>
    <w:rsid w:val="004B65F3"/>
    <w:rsid w:val="004C2569"/>
    <w:rsid w:val="004C4C91"/>
    <w:rsid w:val="004C4E1C"/>
    <w:rsid w:val="004C7383"/>
    <w:rsid w:val="004D57C7"/>
    <w:rsid w:val="004D5A0B"/>
    <w:rsid w:val="004D6972"/>
    <w:rsid w:val="004D6AE7"/>
    <w:rsid w:val="004E0E03"/>
    <w:rsid w:val="004E2F4B"/>
    <w:rsid w:val="004E6250"/>
    <w:rsid w:val="004E6447"/>
    <w:rsid w:val="004F1714"/>
    <w:rsid w:val="004F2062"/>
    <w:rsid w:val="004F2921"/>
    <w:rsid w:val="004F3BBC"/>
    <w:rsid w:val="004F776E"/>
    <w:rsid w:val="005000D3"/>
    <w:rsid w:val="0050152E"/>
    <w:rsid w:val="00502064"/>
    <w:rsid w:val="00504DE2"/>
    <w:rsid w:val="0050577E"/>
    <w:rsid w:val="00512462"/>
    <w:rsid w:val="00515784"/>
    <w:rsid w:val="00516212"/>
    <w:rsid w:val="005202A7"/>
    <w:rsid w:val="00520FFD"/>
    <w:rsid w:val="00521B50"/>
    <w:rsid w:val="005224F1"/>
    <w:rsid w:val="0052260D"/>
    <w:rsid w:val="00525004"/>
    <w:rsid w:val="00525378"/>
    <w:rsid w:val="0052721F"/>
    <w:rsid w:val="00535C9F"/>
    <w:rsid w:val="00537ED8"/>
    <w:rsid w:val="0054123E"/>
    <w:rsid w:val="0054373A"/>
    <w:rsid w:val="00543B3C"/>
    <w:rsid w:val="00544F79"/>
    <w:rsid w:val="00546D05"/>
    <w:rsid w:val="0054795E"/>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2346"/>
    <w:rsid w:val="00562AA9"/>
    <w:rsid w:val="00583E6D"/>
    <w:rsid w:val="00586BEB"/>
    <w:rsid w:val="00590A06"/>
    <w:rsid w:val="0059365A"/>
    <w:rsid w:val="0059390C"/>
    <w:rsid w:val="00593EB0"/>
    <w:rsid w:val="0059512C"/>
    <w:rsid w:val="005951F2"/>
    <w:rsid w:val="005963E5"/>
    <w:rsid w:val="00596AAC"/>
    <w:rsid w:val="0059708B"/>
    <w:rsid w:val="005A6790"/>
    <w:rsid w:val="005A7740"/>
    <w:rsid w:val="005B18D6"/>
    <w:rsid w:val="005B3937"/>
    <w:rsid w:val="005B3AFB"/>
    <w:rsid w:val="005B3EBB"/>
    <w:rsid w:val="005B5CC0"/>
    <w:rsid w:val="005C41E9"/>
    <w:rsid w:val="005C5A2F"/>
    <w:rsid w:val="005C6BE2"/>
    <w:rsid w:val="005D06BE"/>
    <w:rsid w:val="005D3EA4"/>
    <w:rsid w:val="005E0E12"/>
    <w:rsid w:val="005E3625"/>
    <w:rsid w:val="005F18A5"/>
    <w:rsid w:val="005F6BB2"/>
    <w:rsid w:val="005F7F05"/>
    <w:rsid w:val="006046E7"/>
    <w:rsid w:val="00604ED5"/>
    <w:rsid w:val="00606A09"/>
    <w:rsid w:val="0060715B"/>
    <w:rsid w:val="00612F87"/>
    <w:rsid w:val="006137E6"/>
    <w:rsid w:val="00614135"/>
    <w:rsid w:val="006155DC"/>
    <w:rsid w:val="006166F4"/>
    <w:rsid w:val="00616B8E"/>
    <w:rsid w:val="006263C1"/>
    <w:rsid w:val="0062738D"/>
    <w:rsid w:val="00632ADE"/>
    <w:rsid w:val="00633784"/>
    <w:rsid w:val="0063587B"/>
    <w:rsid w:val="00636EDA"/>
    <w:rsid w:val="00640C54"/>
    <w:rsid w:val="00640C91"/>
    <w:rsid w:val="006412BD"/>
    <w:rsid w:val="0064151A"/>
    <w:rsid w:val="00644A41"/>
    <w:rsid w:val="00645004"/>
    <w:rsid w:val="00645A7E"/>
    <w:rsid w:val="00647004"/>
    <w:rsid w:val="00653A52"/>
    <w:rsid w:val="00655128"/>
    <w:rsid w:val="00656E9A"/>
    <w:rsid w:val="006630A0"/>
    <w:rsid w:val="0066355A"/>
    <w:rsid w:val="00664913"/>
    <w:rsid w:val="00667021"/>
    <w:rsid w:val="0067062E"/>
    <w:rsid w:val="00671024"/>
    <w:rsid w:val="00672A89"/>
    <w:rsid w:val="00672D12"/>
    <w:rsid w:val="00675D9D"/>
    <w:rsid w:val="00677267"/>
    <w:rsid w:val="006807C8"/>
    <w:rsid w:val="00684316"/>
    <w:rsid w:val="00684C0C"/>
    <w:rsid w:val="0068582A"/>
    <w:rsid w:val="006868D6"/>
    <w:rsid w:val="00691268"/>
    <w:rsid w:val="006930D4"/>
    <w:rsid w:val="00695F9E"/>
    <w:rsid w:val="006973FD"/>
    <w:rsid w:val="006A1665"/>
    <w:rsid w:val="006A1975"/>
    <w:rsid w:val="006A1C05"/>
    <w:rsid w:val="006A387D"/>
    <w:rsid w:val="006A42DE"/>
    <w:rsid w:val="006A51D5"/>
    <w:rsid w:val="006A65A9"/>
    <w:rsid w:val="006A66D9"/>
    <w:rsid w:val="006B5587"/>
    <w:rsid w:val="006C3F62"/>
    <w:rsid w:val="006C6ED8"/>
    <w:rsid w:val="006C780B"/>
    <w:rsid w:val="006D6CC5"/>
    <w:rsid w:val="006E0606"/>
    <w:rsid w:val="006E08C0"/>
    <w:rsid w:val="006F3E81"/>
    <w:rsid w:val="006F607E"/>
    <w:rsid w:val="007021CC"/>
    <w:rsid w:val="00702F3A"/>
    <w:rsid w:val="0070607A"/>
    <w:rsid w:val="007068FC"/>
    <w:rsid w:val="00707A62"/>
    <w:rsid w:val="00710104"/>
    <w:rsid w:val="00711429"/>
    <w:rsid w:val="00714355"/>
    <w:rsid w:val="00714461"/>
    <w:rsid w:val="00714CD3"/>
    <w:rsid w:val="00717BEA"/>
    <w:rsid w:val="007251C5"/>
    <w:rsid w:val="00725B43"/>
    <w:rsid w:val="00731487"/>
    <w:rsid w:val="00731D35"/>
    <w:rsid w:val="00734674"/>
    <w:rsid w:val="00741B54"/>
    <w:rsid w:val="0074390E"/>
    <w:rsid w:val="00743FD4"/>
    <w:rsid w:val="00744B44"/>
    <w:rsid w:val="00744DCE"/>
    <w:rsid w:val="00746E2B"/>
    <w:rsid w:val="0075043D"/>
    <w:rsid w:val="0075309E"/>
    <w:rsid w:val="00753582"/>
    <w:rsid w:val="00757D95"/>
    <w:rsid w:val="0076323C"/>
    <w:rsid w:val="007632B6"/>
    <w:rsid w:val="00767CD3"/>
    <w:rsid w:val="00770697"/>
    <w:rsid w:val="00771319"/>
    <w:rsid w:val="00771F2F"/>
    <w:rsid w:val="00773342"/>
    <w:rsid w:val="007743A0"/>
    <w:rsid w:val="007765E6"/>
    <w:rsid w:val="00776EF5"/>
    <w:rsid w:val="00785C7B"/>
    <w:rsid w:val="00786DAD"/>
    <w:rsid w:val="00790333"/>
    <w:rsid w:val="007929C7"/>
    <w:rsid w:val="00794106"/>
    <w:rsid w:val="00796681"/>
    <w:rsid w:val="0079732A"/>
    <w:rsid w:val="0079792B"/>
    <w:rsid w:val="007A255A"/>
    <w:rsid w:val="007A54FC"/>
    <w:rsid w:val="007A5883"/>
    <w:rsid w:val="007B1F14"/>
    <w:rsid w:val="007B400C"/>
    <w:rsid w:val="007B7D87"/>
    <w:rsid w:val="007C69E1"/>
    <w:rsid w:val="007C6F92"/>
    <w:rsid w:val="007C72A3"/>
    <w:rsid w:val="007D0760"/>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7CC2"/>
    <w:rsid w:val="00814ACB"/>
    <w:rsid w:val="00815289"/>
    <w:rsid w:val="00821F28"/>
    <w:rsid w:val="00823DB1"/>
    <w:rsid w:val="00823F20"/>
    <w:rsid w:val="00824185"/>
    <w:rsid w:val="008246B8"/>
    <w:rsid w:val="0082742E"/>
    <w:rsid w:val="008330F1"/>
    <w:rsid w:val="00834107"/>
    <w:rsid w:val="0083659F"/>
    <w:rsid w:val="0084015E"/>
    <w:rsid w:val="008404C7"/>
    <w:rsid w:val="00840F5C"/>
    <w:rsid w:val="00841AF4"/>
    <w:rsid w:val="00845019"/>
    <w:rsid w:val="0085126D"/>
    <w:rsid w:val="0085186C"/>
    <w:rsid w:val="00851AAC"/>
    <w:rsid w:val="00854A33"/>
    <w:rsid w:val="00855835"/>
    <w:rsid w:val="00861150"/>
    <w:rsid w:val="0086534C"/>
    <w:rsid w:val="008726DA"/>
    <w:rsid w:val="00876035"/>
    <w:rsid w:val="00876F5B"/>
    <w:rsid w:val="0088711B"/>
    <w:rsid w:val="00887944"/>
    <w:rsid w:val="00890EC8"/>
    <w:rsid w:val="00892D89"/>
    <w:rsid w:val="00894155"/>
    <w:rsid w:val="00894D8A"/>
    <w:rsid w:val="00895716"/>
    <w:rsid w:val="00896AE0"/>
    <w:rsid w:val="008972B2"/>
    <w:rsid w:val="008A128E"/>
    <w:rsid w:val="008A1DB0"/>
    <w:rsid w:val="008A3818"/>
    <w:rsid w:val="008A3DC6"/>
    <w:rsid w:val="008A5D86"/>
    <w:rsid w:val="008B38CF"/>
    <w:rsid w:val="008B5F92"/>
    <w:rsid w:val="008C2D1A"/>
    <w:rsid w:val="008C2F84"/>
    <w:rsid w:val="008C5D43"/>
    <w:rsid w:val="008C6431"/>
    <w:rsid w:val="008C6D33"/>
    <w:rsid w:val="008C77D8"/>
    <w:rsid w:val="008D0D9C"/>
    <w:rsid w:val="008D12C2"/>
    <w:rsid w:val="008D231D"/>
    <w:rsid w:val="008D4C3C"/>
    <w:rsid w:val="008D6313"/>
    <w:rsid w:val="008D7AB3"/>
    <w:rsid w:val="008E1E2E"/>
    <w:rsid w:val="008E6834"/>
    <w:rsid w:val="008F592D"/>
    <w:rsid w:val="008F595E"/>
    <w:rsid w:val="008F7F7B"/>
    <w:rsid w:val="009015AD"/>
    <w:rsid w:val="00901B36"/>
    <w:rsid w:val="00903ECC"/>
    <w:rsid w:val="0090580B"/>
    <w:rsid w:val="009062C2"/>
    <w:rsid w:val="0091012D"/>
    <w:rsid w:val="009128CA"/>
    <w:rsid w:val="00914188"/>
    <w:rsid w:val="00922D2B"/>
    <w:rsid w:val="0092399C"/>
    <w:rsid w:val="00924562"/>
    <w:rsid w:val="00924DFB"/>
    <w:rsid w:val="00925429"/>
    <w:rsid w:val="00931511"/>
    <w:rsid w:val="00934EE5"/>
    <w:rsid w:val="0094169B"/>
    <w:rsid w:val="009467F0"/>
    <w:rsid w:val="009473E8"/>
    <w:rsid w:val="00947C04"/>
    <w:rsid w:val="009504FF"/>
    <w:rsid w:val="00950F0D"/>
    <w:rsid w:val="00952475"/>
    <w:rsid w:val="00952E4E"/>
    <w:rsid w:val="009574B9"/>
    <w:rsid w:val="009579D0"/>
    <w:rsid w:val="00963330"/>
    <w:rsid w:val="00963DF4"/>
    <w:rsid w:val="0097057A"/>
    <w:rsid w:val="00972954"/>
    <w:rsid w:val="009758E7"/>
    <w:rsid w:val="00975CFC"/>
    <w:rsid w:val="009803B2"/>
    <w:rsid w:val="00984353"/>
    <w:rsid w:val="009871D1"/>
    <w:rsid w:val="009876EE"/>
    <w:rsid w:val="009922F8"/>
    <w:rsid w:val="00992A68"/>
    <w:rsid w:val="009947CA"/>
    <w:rsid w:val="0099615A"/>
    <w:rsid w:val="009A19F2"/>
    <w:rsid w:val="009A2F9D"/>
    <w:rsid w:val="009A4702"/>
    <w:rsid w:val="009A4A2A"/>
    <w:rsid w:val="009A6664"/>
    <w:rsid w:val="009A767E"/>
    <w:rsid w:val="009B0817"/>
    <w:rsid w:val="009B4436"/>
    <w:rsid w:val="009C3DA3"/>
    <w:rsid w:val="009C4049"/>
    <w:rsid w:val="009C413E"/>
    <w:rsid w:val="009C637F"/>
    <w:rsid w:val="009C661A"/>
    <w:rsid w:val="009C6BD2"/>
    <w:rsid w:val="009D06E6"/>
    <w:rsid w:val="009E049B"/>
    <w:rsid w:val="009E0FC0"/>
    <w:rsid w:val="009E5F45"/>
    <w:rsid w:val="009F04B0"/>
    <w:rsid w:val="009F1A5F"/>
    <w:rsid w:val="009F1FE0"/>
    <w:rsid w:val="009F21F2"/>
    <w:rsid w:val="009F25DC"/>
    <w:rsid w:val="009F4FE8"/>
    <w:rsid w:val="009F6BF0"/>
    <w:rsid w:val="009F7ACB"/>
    <w:rsid w:val="00A0090F"/>
    <w:rsid w:val="00A01F9A"/>
    <w:rsid w:val="00A028DE"/>
    <w:rsid w:val="00A0695A"/>
    <w:rsid w:val="00A07D90"/>
    <w:rsid w:val="00A1066E"/>
    <w:rsid w:val="00A11318"/>
    <w:rsid w:val="00A11EE8"/>
    <w:rsid w:val="00A12328"/>
    <w:rsid w:val="00A12A6C"/>
    <w:rsid w:val="00A17BB5"/>
    <w:rsid w:val="00A249D8"/>
    <w:rsid w:val="00A25BCB"/>
    <w:rsid w:val="00A2600A"/>
    <w:rsid w:val="00A268FA"/>
    <w:rsid w:val="00A31695"/>
    <w:rsid w:val="00A31C2E"/>
    <w:rsid w:val="00A40B87"/>
    <w:rsid w:val="00A42842"/>
    <w:rsid w:val="00A4360E"/>
    <w:rsid w:val="00A44496"/>
    <w:rsid w:val="00A461D0"/>
    <w:rsid w:val="00A46A05"/>
    <w:rsid w:val="00A52ECF"/>
    <w:rsid w:val="00A536F6"/>
    <w:rsid w:val="00A66C63"/>
    <w:rsid w:val="00A74294"/>
    <w:rsid w:val="00A7585D"/>
    <w:rsid w:val="00A76055"/>
    <w:rsid w:val="00A87351"/>
    <w:rsid w:val="00A87E87"/>
    <w:rsid w:val="00A90195"/>
    <w:rsid w:val="00A91375"/>
    <w:rsid w:val="00A94582"/>
    <w:rsid w:val="00AA14C4"/>
    <w:rsid w:val="00AA1BAF"/>
    <w:rsid w:val="00AA1E25"/>
    <w:rsid w:val="00AA7590"/>
    <w:rsid w:val="00AA7671"/>
    <w:rsid w:val="00AB4DB4"/>
    <w:rsid w:val="00AB5BE1"/>
    <w:rsid w:val="00AB70C9"/>
    <w:rsid w:val="00AB7F8B"/>
    <w:rsid w:val="00AC5813"/>
    <w:rsid w:val="00AC6253"/>
    <w:rsid w:val="00AD37D7"/>
    <w:rsid w:val="00AD59DB"/>
    <w:rsid w:val="00AD6244"/>
    <w:rsid w:val="00AD63C2"/>
    <w:rsid w:val="00AE0C13"/>
    <w:rsid w:val="00AE4D56"/>
    <w:rsid w:val="00AE5718"/>
    <w:rsid w:val="00AF47F4"/>
    <w:rsid w:val="00AF72AF"/>
    <w:rsid w:val="00AF731C"/>
    <w:rsid w:val="00B00653"/>
    <w:rsid w:val="00B0337F"/>
    <w:rsid w:val="00B04035"/>
    <w:rsid w:val="00B06E5A"/>
    <w:rsid w:val="00B10733"/>
    <w:rsid w:val="00B10B78"/>
    <w:rsid w:val="00B1110B"/>
    <w:rsid w:val="00B112F7"/>
    <w:rsid w:val="00B14044"/>
    <w:rsid w:val="00B14102"/>
    <w:rsid w:val="00B14455"/>
    <w:rsid w:val="00B162CD"/>
    <w:rsid w:val="00B16481"/>
    <w:rsid w:val="00B1718E"/>
    <w:rsid w:val="00B17D82"/>
    <w:rsid w:val="00B2194F"/>
    <w:rsid w:val="00B30667"/>
    <w:rsid w:val="00B35448"/>
    <w:rsid w:val="00B35CD8"/>
    <w:rsid w:val="00B37FB1"/>
    <w:rsid w:val="00B43754"/>
    <w:rsid w:val="00B446F9"/>
    <w:rsid w:val="00B44882"/>
    <w:rsid w:val="00B5003E"/>
    <w:rsid w:val="00B52C54"/>
    <w:rsid w:val="00B53FF3"/>
    <w:rsid w:val="00B56451"/>
    <w:rsid w:val="00B57168"/>
    <w:rsid w:val="00B60D85"/>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B1237"/>
    <w:rsid w:val="00BB2E3E"/>
    <w:rsid w:val="00BB379C"/>
    <w:rsid w:val="00BB67A9"/>
    <w:rsid w:val="00BC0553"/>
    <w:rsid w:val="00BC3F35"/>
    <w:rsid w:val="00BC4DCE"/>
    <w:rsid w:val="00BC6122"/>
    <w:rsid w:val="00BD2C9D"/>
    <w:rsid w:val="00BD5085"/>
    <w:rsid w:val="00BD658D"/>
    <w:rsid w:val="00BE4873"/>
    <w:rsid w:val="00BE5894"/>
    <w:rsid w:val="00BF37B6"/>
    <w:rsid w:val="00BF3FBD"/>
    <w:rsid w:val="00BF4A29"/>
    <w:rsid w:val="00C00569"/>
    <w:rsid w:val="00C00B4E"/>
    <w:rsid w:val="00C0651F"/>
    <w:rsid w:val="00C15756"/>
    <w:rsid w:val="00C20404"/>
    <w:rsid w:val="00C2171E"/>
    <w:rsid w:val="00C2278D"/>
    <w:rsid w:val="00C265BD"/>
    <w:rsid w:val="00C26D44"/>
    <w:rsid w:val="00C310E1"/>
    <w:rsid w:val="00C45073"/>
    <w:rsid w:val="00C450EF"/>
    <w:rsid w:val="00C52ECB"/>
    <w:rsid w:val="00C5345A"/>
    <w:rsid w:val="00C55EDC"/>
    <w:rsid w:val="00C567C4"/>
    <w:rsid w:val="00C56FEF"/>
    <w:rsid w:val="00C62648"/>
    <w:rsid w:val="00C62944"/>
    <w:rsid w:val="00C63671"/>
    <w:rsid w:val="00C74294"/>
    <w:rsid w:val="00C77179"/>
    <w:rsid w:val="00C80EAB"/>
    <w:rsid w:val="00C812DA"/>
    <w:rsid w:val="00C819C6"/>
    <w:rsid w:val="00C85314"/>
    <w:rsid w:val="00C8572A"/>
    <w:rsid w:val="00C86E7B"/>
    <w:rsid w:val="00C92463"/>
    <w:rsid w:val="00C931BE"/>
    <w:rsid w:val="00C93FA7"/>
    <w:rsid w:val="00C94D1C"/>
    <w:rsid w:val="00C96B4F"/>
    <w:rsid w:val="00CA0588"/>
    <w:rsid w:val="00CA10F8"/>
    <w:rsid w:val="00CA2CE0"/>
    <w:rsid w:val="00CA52C4"/>
    <w:rsid w:val="00CA604E"/>
    <w:rsid w:val="00CB137E"/>
    <w:rsid w:val="00CB3104"/>
    <w:rsid w:val="00CB3BD2"/>
    <w:rsid w:val="00CB3E46"/>
    <w:rsid w:val="00CB5F18"/>
    <w:rsid w:val="00CC046F"/>
    <w:rsid w:val="00CC40DB"/>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4406"/>
    <w:rsid w:val="00CF7A53"/>
    <w:rsid w:val="00CF7ED0"/>
    <w:rsid w:val="00D00924"/>
    <w:rsid w:val="00D0277D"/>
    <w:rsid w:val="00D0447A"/>
    <w:rsid w:val="00D07464"/>
    <w:rsid w:val="00D11ADD"/>
    <w:rsid w:val="00D13417"/>
    <w:rsid w:val="00D15C62"/>
    <w:rsid w:val="00D17378"/>
    <w:rsid w:val="00D1761B"/>
    <w:rsid w:val="00D24D8B"/>
    <w:rsid w:val="00D26A72"/>
    <w:rsid w:val="00D303E3"/>
    <w:rsid w:val="00D34143"/>
    <w:rsid w:val="00D3714F"/>
    <w:rsid w:val="00D43A6A"/>
    <w:rsid w:val="00D455F5"/>
    <w:rsid w:val="00D507AE"/>
    <w:rsid w:val="00D508E7"/>
    <w:rsid w:val="00D5132B"/>
    <w:rsid w:val="00D57A4F"/>
    <w:rsid w:val="00D62546"/>
    <w:rsid w:val="00D637D8"/>
    <w:rsid w:val="00D63DAE"/>
    <w:rsid w:val="00D6459A"/>
    <w:rsid w:val="00D65853"/>
    <w:rsid w:val="00D7189B"/>
    <w:rsid w:val="00D71A88"/>
    <w:rsid w:val="00D74E4A"/>
    <w:rsid w:val="00D75009"/>
    <w:rsid w:val="00D7726B"/>
    <w:rsid w:val="00D81017"/>
    <w:rsid w:val="00D83BC9"/>
    <w:rsid w:val="00D83F45"/>
    <w:rsid w:val="00D8521C"/>
    <w:rsid w:val="00D87A0E"/>
    <w:rsid w:val="00D87FB6"/>
    <w:rsid w:val="00D928F1"/>
    <w:rsid w:val="00D9343C"/>
    <w:rsid w:val="00D95253"/>
    <w:rsid w:val="00D95651"/>
    <w:rsid w:val="00D95D43"/>
    <w:rsid w:val="00DB0AC2"/>
    <w:rsid w:val="00DB306F"/>
    <w:rsid w:val="00DB3136"/>
    <w:rsid w:val="00DB3ED3"/>
    <w:rsid w:val="00DC3252"/>
    <w:rsid w:val="00DC3F7B"/>
    <w:rsid w:val="00DC498D"/>
    <w:rsid w:val="00DC6899"/>
    <w:rsid w:val="00DC6ADD"/>
    <w:rsid w:val="00DC793B"/>
    <w:rsid w:val="00DD06BB"/>
    <w:rsid w:val="00DD1662"/>
    <w:rsid w:val="00DD24DA"/>
    <w:rsid w:val="00DD53F8"/>
    <w:rsid w:val="00DD7811"/>
    <w:rsid w:val="00DE3E70"/>
    <w:rsid w:val="00DE5C64"/>
    <w:rsid w:val="00DE7C2E"/>
    <w:rsid w:val="00DF015E"/>
    <w:rsid w:val="00DF19AC"/>
    <w:rsid w:val="00DF1C0A"/>
    <w:rsid w:val="00DF4D2F"/>
    <w:rsid w:val="00DF7685"/>
    <w:rsid w:val="00DF7D28"/>
    <w:rsid w:val="00E05E68"/>
    <w:rsid w:val="00E0765B"/>
    <w:rsid w:val="00E107B5"/>
    <w:rsid w:val="00E11E21"/>
    <w:rsid w:val="00E123F4"/>
    <w:rsid w:val="00E13276"/>
    <w:rsid w:val="00E13EA2"/>
    <w:rsid w:val="00E16F07"/>
    <w:rsid w:val="00E17034"/>
    <w:rsid w:val="00E21173"/>
    <w:rsid w:val="00E31D6F"/>
    <w:rsid w:val="00E32F59"/>
    <w:rsid w:val="00E33897"/>
    <w:rsid w:val="00E33FFF"/>
    <w:rsid w:val="00E46F3F"/>
    <w:rsid w:val="00E50EB4"/>
    <w:rsid w:val="00E51521"/>
    <w:rsid w:val="00E678A6"/>
    <w:rsid w:val="00E7053D"/>
    <w:rsid w:val="00E746A8"/>
    <w:rsid w:val="00E75DFD"/>
    <w:rsid w:val="00E7633C"/>
    <w:rsid w:val="00E8200E"/>
    <w:rsid w:val="00E82EA7"/>
    <w:rsid w:val="00E95652"/>
    <w:rsid w:val="00EA287D"/>
    <w:rsid w:val="00EA63FB"/>
    <w:rsid w:val="00EA6666"/>
    <w:rsid w:val="00EB26D4"/>
    <w:rsid w:val="00EB5971"/>
    <w:rsid w:val="00EB5AA5"/>
    <w:rsid w:val="00EB72A9"/>
    <w:rsid w:val="00EC0413"/>
    <w:rsid w:val="00EC1036"/>
    <w:rsid w:val="00ED1D22"/>
    <w:rsid w:val="00ED1E79"/>
    <w:rsid w:val="00ED3C44"/>
    <w:rsid w:val="00EE1E1B"/>
    <w:rsid w:val="00EE3684"/>
    <w:rsid w:val="00EF135B"/>
    <w:rsid w:val="00EF2318"/>
    <w:rsid w:val="00EF328F"/>
    <w:rsid w:val="00EF3302"/>
    <w:rsid w:val="00F00678"/>
    <w:rsid w:val="00F0180E"/>
    <w:rsid w:val="00F05AFD"/>
    <w:rsid w:val="00F07327"/>
    <w:rsid w:val="00F0757D"/>
    <w:rsid w:val="00F10753"/>
    <w:rsid w:val="00F111F1"/>
    <w:rsid w:val="00F126DD"/>
    <w:rsid w:val="00F14AD4"/>
    <w:rsid w:val="00F23ADD"/>
    <w:rsid w:val="00F2416D"/>
    <w:rsid w:val="00F25B18"/>
    <w:rsid w:val="00F30FBD"/>
    <w:rsid w:val="00F31EBB"/>
    <w:rsid w:val="00F339C1"/>
    <w:rsid w:val="00F33B79"/>
    <w:rsid w:val="00F43D75"/>
    <w:rsid w:val="00F47965"/>
    <w:rsid w:val="00F47EB1"/>
    <w:rsid w:val="00F5274F"/>
    <w:rsid w:val="00F553D4"/>
    <w:rsid w:val="00F55E40"/>
    <w:rsid w:val="00F611C3"/>
    <w:rsid w:val="00F62051"/>
    <w:rsid w:val="00F628E8"/>
    <w:rsid w:val="00F62DF3"/>
    <w:rsid w:val="00F64962"/>
    <w:rsid w:val="00F675DC"/>
    <w:rsid w:val="00F67C73"/>
    <w:rsid w:val="00F70099"/>
    <w:rsid w:val="00F74695"/>
    <w:rsid w:val="00F74B6A"/>
    <w:rsid w:val="00F76676"/>
    <w:rsid w:val="00F8028A"/>
    <w:rsid w:val="00F806AB"/>
    <w:rsid w:val="00F813D6"/>
    <w:rsid w:val="00F832A5"/>
    <w:rsid w:val="00F8342B"/>
    <w:rsid w:val="00F83962"/>
    <w:rsid w:val="00F84487"/>
    <w:rsid w:val="00F90880"/>
    <w:rsid w:val="00F92569"/>
    <w:rsid w:val="00F94958"/>
    <w:rsid w:val="00F967CD"/>
    <w:rsid w:val="00F9741F"/>
    <w:rsid w:val="00FA155E"/>
    <w:rsid w:val="00FA2AC2"/>
    <w:rsid w:val="00FA4F37"/>
    <w:rsid w:val="00FA546E"/>
    <w:rsid w:val="00FA6F71"/>
    <w:rsid w:val="00FB14B9"/>
    <w:rsid w:val="00FB2CF4"/>
    <w:rsid w:val="00FB2D9A"/>
    <w:rsid w:val="00FB49A6"/>
    <w:rsid w:val="00FB769D"/>
    <w:rsid w:val="00FB7A94"/>
    <w:rsid w:val="00FC03AF"/>
    <w:rsid w:val="00FC215A"/>
    <w:rsid w:val="00FC22AB"/>
    <w:rsid w:val="00FC22E7"/>
    <w:rsid w:val="00FC6743"/>
    <w:rsid w:val="00FC6E5F"/>
    <w:rsid w:val="00FD0A60"/>
    <w:rsid w:val="00FD1EF1"/>
    <w:rsid w:val="00FD211C"/>
    <w:rsid w:val="00FD68EF"/>
    <w:rsid w:val="00FE24DF"/>
    <w:rsid w:val="00FE2B9E"/>
    <w:rsid w:val="00FE2C04"/>
    <w:rsid w:val="00FE3C68"/>
    <w:rsid w:val="00FE4D24"/>
    <w:rsid w:val="00FE5EAC"/>
    <w:rsid w:val="00FE73FA"/>
    <w:rsid w:val="00FF0D31"/>
    <w:rsid w:val="00FF166B"/>
    <w:rsid w:val="00FF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00C095C"/>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next w:val="a3"/>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2"/>
    <w:link w:val="10"/>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2"/>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
    <w:name w:val="heading 3"/>
    <w:aliases w:val="段标题"/>
    <w:basedOn w:val="alt-2"/>
    <w:next w:val="a2"/>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2"/>
    <w:next w:val="a2"/>
    <w:link w:val="40"/>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2"/>
    <w:qFormat/>
    <w:rsid w:val="00804969"/>
    <w:pPr>
      <w:keepNext/>
      <w:numPr>
        <w:numId w:val="7"/>
      </w:numPr>
      <w:spacing w:before="20" w:after="20"/>
      <w:outlineLvl w:val="4"/>
    </w:pPr>
    <w:rPr>
      <w:rFonts w:eastAsia="华文细黑"/>
      <w:sz w:val="21"/>
      <w:szCs w:val="24"/>
    </w:rPr>
  </w:style>
  <w:style w:type="paragraph" w:styleId="6">
    <w:name w:val="heading 6"/>
    <w:basedOn w:val="a2"/>
    <w:next w:val="a3"/>
    <w:qFormat/>
    <w:rsid w:val="00EA63FB"/>
    <w:pPr>
      <w:spacing w:before="200" w:after="200" w:line="400" w:lineRule="atLeast"/>
      <w:outlineLvl w:val="5"/>
    </w:pPr>
    <w:rPr>
      <w:rFonts w:ascii="黑体" w:eastAsia="黑体" w:hAnsi="Arial"/>
      <w:sz w:val="28"/>
    </w:rPr>
  </w:style>
  <w:style w:type="paragraph" w:styleId="7">
    <w:name w:val="heading 7"/>
    <w:basedOn w:val="a2"/>
    <w:next w:val="a3"/>
    <w:qFormat/>
    <w:rsid w:val="00EA63FB"/>
    <w:pPr>
      <w:spacing w:before="200" w:after="200" w:line="400" w:lineRule="atLeast"/>
      <w:outlineLvl w:val="6"/>
    </w:pPr>
    <w:rPr>
      <w:sz w:val="28"/>
    </w:rPr>
  </w:style>
  <w:style w:type="paragraph" w:styleId="8">
    <w:name w:val="heading 8"/>
    <w:basedOn w:val="a2"/>
    <w:next w:val="a3"/>
    <w:qFormat/>
    <w:rsid w:val="00EA63FB"/>
    <w:pPr>
      <w:spacing w:before="200" w:after="200" w:line="400" w:lineRule="atLeast"/>
      <w:jc w:val="center"/>
      <w:outlineLvl w:val="7"/>
    </w:pPr>
    <w:rPr>
      <w:rFonts w:ascii="黑体" w:eastAsia="黑体" w:hAnsi="Arial"/>
      <w:sz w:val="36"/>
    </w:rPr>
  </w:style>
  <w:style w:type="paragraph" w:styleId="9">
    <w:name w:val="heading 9"/>
    <w:basedOn w:val="a2"/>
    <w:next w:val="a3"/>
    <w:qFormat/>
    <w:rsid w:val="00EA63FB"/>
    <w:pPr>
      <w:spacing w:before="200" w:after="200" w:line="400" w:lineRule="atLeast"/>
      <w:outlineLvl w:val="8"/>
    </w:pPr>
    <w:rPr>
      <w:rFonts w:ascii="黑体" w:eastAsia="黑体" w:hAnsi="Arial"/>
      <w:sz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aliases w:val="正文（首行缩进两字）"/>
    <w:basedOn w:val="a2"/>
    <w:rsid w:val="00804969"/>
    <w:pPr>
      <w:ind w:firstLineChars="200" w:firstLine="420"/>
    </w:pPr>
  </w:style>
  <w:style w:type="paragraph" w:customStyle="1" w:styleId="alt-m">
    <w:name w:val="! 章名 alt-m"/>
    <w:basedOn w:val="alt-1"/>
    <w:next w:val="a2"/>
    <w:rsid w:val="00804969"/>
    <w:pPr>
      <w:numPr>
        <w:numId w:val="4"/>
      </w:numPr>
      <w:spacing w:before="0" w:after="600"/>
      <w:jc w:val="right"/>
    </w:pPr>
    <w:rPr>
      <w:w w:val="120"/>
      <w:sz w:val="48"/>
      <w:szCs w:val="48"/>
    </w:rPr>
  </w:style>
  <w:style w:type="paragraph" w:customStyle="1" w:styleId="alt-1">
    <w:name w:val="! 大标 alt-1"/>
    <w:basedOn w:val="a2"/>
    <w:next w:val="a2"/>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2"/>
    <w:next w:val="a2"/>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2"/>
    <w:rsid w:val="00804969"/>
    <w:pPr>
      <w:adjustRightInd/>
      <w:spacing w:before="80" w:after="160"/>
      <w:jc w:val="both"/>
    </w:pPr>
    <w:rPr>
      <w:rFonts w:eastAsia="MingLiU"/>
      <w:sz w:val="19"/>
    </w:rPr>
  </w:style>
  <w:style w:type="paragraph" w:customStyle="1" w:styleId="11">
    <w:name w:val="目录 11"/>
    <w:basedOn w:val="a2"/>
    <w:next w:val="a2"/>
    <w:autoRedefine/>
    <w:uiPriority w:val="39"/>
    <w:rsid w:val="00EA63FB"/>
    <w:pPr>
      <w:spacing w:before="120" w:after="120"/>
    </w:pPr>
    <w:rPr>
      <w:b/>
      <w:bCs/>
      <w:caps/>
      <w:sz w:val="20"/>
      <w:szCs w:val="22"/>
    </w:rPr>
  </w:style>
  <w:style w:type="paragraph" w:customStyle="1" w:styleId="21">
    <w:name w:val="目录 21"/>
    <w:basedOn w:val="a2"/>
    <w:next w:val="a2"/>
    <w:autoRedefine/>
    <w:uiPriority w:val="39"/>
    <w:rsid w:val="00EA63FB"/>
    <w:pPr>
      <w:ind w:left="210"/>
    </w:pPr>
    <w:rPr>
      <w:smallCaps/>
      <w:sz w:val="20"/>
      <w:szCs w:val="20"/>
    </w:rPr>
  </w:style>
  <w:style w:type="paragraph" w:customStyle="1" w:styleId="a7">
    <w:name w:val="表中正文"/>
    <w:basedOn w:val="a2"/>
    <w:rsid w:val="00EA63FB"/>
    <w:pPr>
      <w:spacing w:line="240" w:lineRule="atLeast"/>
    </w:pPr>
  </w:style>
  <w:style w:type="paragraph" w:styleId="a8">
    <w:name w:val="Date"/>
    <w:basedOn w:val="a2"/>
    <w:next w:val="a2"/>
    <w:rsid w:val="00EA63FB"/>
    <w:pPr>
      <w:spacing w:line="400" w:lineRule="atLeast"/>
      <w:ind w:firstLine="482"/>
      <w:jc w:val="right"/>
    </w:pPr>
  </w:style>
  <w:style w:type="paragraph" w:styleId="a9">
    <w:name w:val="footer"/>
    <w:basedOn w:val="a2"/>
    <w:link w:val="aa"/>
    <w:uiPriority w:val="99"/>
    <w:rsid w:val="00804969"/>
    <w:pPr>
      <w:spacing w:after="80"/>
      <w:jc w:val="both"/>
    </w:pPr>
    <w:rPr>
      <w:sz w:val="20"/>
    </w:rPr>
  </w:style>
  <w:style w:type="character" w:styleId="ab">
    <w:name w:val="page number"/>
    <w:basedOn w:val="a4"/>
    <w:rsid w:val="00804969"/>
  </w:style>
  <w:style w:type="paragraph" w:styleId="ac">
    <w:name w:val="Plain Text"/>
    <w:basedOn w:val="a2"/>
    <w:rsid w:val="00EA63FB"/>
    <w:rPr>
      <w:rFonts w:hAnsi="Courier New"/>
    </w:rPr>
  </w:style>
  <w:style w:type="paragraph" w:styleId="ad">
    <w:name w:val="footnote text"/>
    <w:basedOn w:val="a2"/>
    <w:semiHidden/>
    <w:rsid w:val="00804969"/>
    <w:pPr>
      <w:spacing w:line="240" w:lineRule="atLeast"/>
    </w:pPr>
    <w:rPr>
      <w:sz w:val="18"/>
    </w:rPr>
  </w:style>
  <w:style w:type="character" w:styleId="ae">
    <w:name w:val="footnote reference"/>
    <w:semiHidden/>
    <w:rsid w:val="00804969"/>
    <w:rPr>
      <w:rFonts w:ascii="Arial Black" w:hAnsi="Arial Black"/>
      <w:color w:val="0000FF"/>
      <w:sz w:val="22"/>
      <w:vertAlign w:val="superscript"/>
    </w:rPr>
  </w:style>
  <w:style w:type="character" w:styleId="af">
    <w:name w:val="annotation reference"/>
    <w:semiHidden/>
    <w:rsid w:val="00EA63FB"/>
    <w:rPr>
      <w:sz w:val="21"/>
    </w:rPr>
  </w:style>
  <w:style w:type="paragraph" w:styleId="af0">
    <w:name w:val="annotation text"/>
    <w:basedOn w:val="a2"/>
    <w:semiHidden/>
    <w:rsid w:val="00EA63FB"/>
  </w:style>
  <w:style w:type="paragraph" w:styleId="af1">
    <w:name w:val="header"/>
    <w:basedOn w:val="a2"/>
    <w:link w:val="af2"/>
    <w:autoRedefine/>
    <w:uiPriority w:val="99"/>
    <w:rsid w:val="00804969"/>
    <w:pPr>
      <w:tabs>
        <w:tab w:val="center" w:pos="4153"/>
        <w:tab w:val="right" w:pos="8306"/>
      </w:tabs>
      <w:spacing w:before="0" w:after="0"/>
    </w:pPr>
    <w:rPr>
      <w:sz w:val="20"/>
    </w:rPr>
  </w:style>
  <w:style w:type="character" w:styleId="af3">
    <w:name w:val="Hyperlink"/>
    <w:rsid w:val="00EA63FB"/>
    <w:rPr>
      <w:rFonts w:ascii="Times New Roman" w:hAnsi="Times New Roman"/>
      <w:color w:val="000080"/>
      <w:sz w:val="19"/>
      <w:szCs w:val="19"/>
      <w:u w:val="none"/>
    </w:rPr>
  </w:style>
  <w:style w:type="paragraph" w:styleId="a">
    <w:name w:val="Document Map"/>
    <w:basedOn w:val="a2"/>
    <w:semiHidden/>
    <w:rsid w:val="00804969"/>
    <w:pPr>
      <w:numPr>
        <w:numId w:val="1"/>
      </w:numPr>
      <w:shd w:val="clear" w:color="auto" w:fill="000080"/>
      <w:tabs>
        <w:tab w:val="clear" w:pos="360"/>
      </w:tabs>
      <w:ind w:left="0" w:firstLine="425"/>
    </w:pPr>
  </w:style>
  <w:style w:type="paragraph" w:customStyle="1" w:styleId="31">
    <w:name w:val="目录 31"/>
    <w:basedOn w:val="a2"/>
    <w:next w:val="a2"/>
    <w:autoRedefine/>
    <w:uiPriority w:val="39"/>
    <w:rsid w:val="00EA63FB"/>
    <w:pPr>
      <w:ind w:left="420"/>
    </w:pPr>
    <w:rPr>
      <w:iCs/>
      <w:sz w:val="20"/>
      <w:szCs w:val="20"/>
    </w:rPr>
  </w:style>
  <w:style w:type="paragraph" w:customStyle="1" w:styleId="41">
    <w:name w:val="目录 41"/>
    <w:basedOn w:val="a2"/>
    <w:next w:val="a2"/>
    <w:autoRedefine/>
    <w:semiHidden/>
    <w:rsid w:val="00EA63FB"/>
    <w:pPr>
      <w:ind w:left="630"/>
    </w:pPr>
    <w:rPr>
      <w:rFonts w:eastAsia="华文中宋"/>
      <w:sz w:val="24"/>
      <w:szCs w:val="18"/>
    </w:rPr>
  </w:style>
  <w:style w:type="paragraph" w:customStyle="1" w:styleId="51">
    <w:name w:val="目录 51"/>
    <w:basedOn w:val="a2"/>
    <w:next w:val="a2"/>
    <w:autoRedefine/>
    <w:semiHidden/>
    <w:rsid w:val="00EA63FB"/>
    <w:pPr>
      <w:ind w:left="840"/>
    </w:pPr>
    <w:rPr>
      <w:sz w:val="18"/>
      <w:szCs w:val="18"/>
    </w:rPr>
  </w:style>
  <w:style w:type="paragraph" w:customStyle="1" w:styleId="61">
    <w:name w:val="目录 61"/>
    <w:basedOn w:val="a2"/>
    <w:next w:val="a2"/>
    <w:autoRedefine/>
    <w:semiHidden/>
    <w:rsid w:val="00EA63FB"/>
    <w:pPr>
      <w:ind w:left="1050"/>
    </w:pPr>
    <w:rPr>
      <w:sz w:val="18"/>
      <w:szCs w:val="18"/>
    </w:rPr>
  </w:style>
  <w:style w:type="paragraph" w:customStyle="1" w:styleId="71">
    <w:name w:val="目录 71"/>
    <w:basedOn w:val="a2"/>
    <w:next w:val="a2"/>
    <w:autoRedefine/>
    <w:semiHidden/>
    <w:rsid w:val="00EA63FB"/>
    <w:pPr>
      <w:ind w:left="1260"/>
    </w:pPr>
    <w:rPr>
      <w:sz w:val="18"/>
      <w:szCs w:val="18"/>
    </w:rPr>
  </w:style>
  <w:style w:type="paragraph" w:customStyle="1" w:styleId="81">
    <w:name w:val="目录 81"/>
    <w:basedOn w:val="a2"/>
    <w:next w:val="a2"/>
    <w:autoRedefine/>
    <w:semiHidden/>
    <w:rsid w:val="00EA63FB"/>
    <w:pPr>
      <w:ind w:left="1470"/>
    </w:pPr>
    <w:rPr>
      <w:sz w:val="18"/>
      <w:szCs w:val="18"/>
    </w:rPr>
  </w:style>
  <w:style w:type="paragraph" w:customStyle="1" w:styleId="91">
    <w:name w:val="目录 91"/>
    <w:basedOn w:val="a2"/>
    <w:next w:val="a2"/>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2">
    <w:name w:val="index 1"/>
    <w:basedOn w:val="a2"/>
    <w:next w:val="a2"/>
    <w:autoRedefine/>
    <w:semiHidden/>
    <w:rsid w:val="00EA63FB"/>
    <w:pPr>
      <w:overflowPunct w:val="0"/>
      <w:snapToGrid w:val="0"/>
      <w:spacing w:line="520" w:lineRule="atLeast"/>
    </w:pPr>
    <w:rPr>
      <w:rFonts w:ascii="宋体"/>
      <w:kern w:val="28"/>
      <w:sz w:val="28"/>
      <w:szCs w:val="20"/>
    </w:rPr>
  </w:style>
  <w:style w:type="paragraph" w:customStyle="1" w:styleId="af4">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2"/>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5">
    <w:name w:val="封面标题"/>
    <w:basedOn w:val="a2"/>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6">
    <w:name w:val="封面副标题"/>
    <w:basedOn w:val="af7"/>
    <w:rsid w:val="00EA63FB"/>
    <w:pPr>
      <w:spacing w:after="240"/>
    </w:pPr>
    <w:rPr>
      <w:rFonts w:ascii="隶书" w:eastAsia="隶书"/>
      <w:b w:val="0"/>
      <w:sz w:val="48"/>
    </w:rPr>
  </w:style>
  <w:style w:type="paragraph" w:styleId="af7">
    <w:name w:val="Title"/>
    <w:basedOn w:val="a2"/>
    <w:qFormat/>
    <w:rsid w:val="00EA63FB"/>
    <w:pPr>
      <w:spacing w:before="240"/>
      <w:jc w:val="center"/>
      <w:outlineLvl w:val="0"/>
    </w:pPr>
    <w:rPr>
      <w:rFonts w:ascii="Arial" w:hAnsi="Arial" w:cs="Arial"/>
      <w:b/>
      <w:bCs/>
      <w:sz w:val="32"/>
      <w:szCs w:val="32"/>
    </w:rPr>
  </w:style>
  <w:style w:type="paragraph" w:customStyle="1" w:styleId="af8">
    <w:name w:val="封面主标题"/>
    <w:basedOn w:val="af7"/>
    <w:next w:val="a2"/>
    <w:rsid w:val="00EA63FB"/>
    <w:pPr>
      <w:spacing w:before="480"/>
    </w:pPr>
    <w:rPr>
      <w:rFonts w:ascii="隶书_GB2312" w:eastAsia="隶书_GB2312"/>
      <w:b w:val="0"/>
      <w:sz w:val="100"/>
    </w:rPr>
  </w:style>
  <w:style w:type="paragraph" w:customStyle="1" w:styleId="alt-20">
    <w:name w:val="! 中標 alt-2"/>
    <w:basedOn w:val="a2"/>
    <w:next w:val="a2"/>
    <w:rsid w:val="00804969"/>
    <w:pPr>
      <w:spacing w:before="200" w:after="40"/>
    </w:pPr>
    <w:rPr>
      <w:rFonts w:ascii="Footlight MT Light" w:eastAsia="華康粗圓體" w:hAnsi="Footlight MT Light"/>
      <w:spacing w:val="8"/>
      <w:w w:val="110"/>
    </w:rPr>
  </w:style>
  <w:style w:type="paragraph" w:styleId="af9">
    <w:name w:val="caption"/>
    <w:aliases w:val="题注 alt+q Char,题注 Char"/>
    <w:basedOn w:val="a2"/>
    <w:next w:val="a2"/>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2"/>
    <w:next w:val="a2"/>
    <w:rsid w:val="00804969"/>
    <w:rPr>
      <w:rFonts w:ascii="Footlight MT Light" w:eastAsia="华文细黑" w:hAnsi="Footlight MT Light"/>
      <w:spacing w:val="8"/>
      <w:w w:val="110"/>
      <w:sz w:val="20"/>
    </w:rPr>
  </w:style>
  <w:style w:type="paragraph" w:customStyle="1" w:styleId="afa">
    <w:name w:val="! 寬條列"/>
    <w:basedOn w:val="afb"/>
    <w:rsid w:val="00804969"/>
    <w:pPr>
      <w:spacing w:line="320" w:lineRule="atLeast"/>
    </w:pPr>
  </w:style>
  <w:style w:type="paragraph" w:customStyle="1" w:styleId="afb">
    <w:name w:val="! 條列"/>
    <w:basedOn w:val="a2"/>
    <w:rsid w:val="00804969"/>
    <w:pPr>
      <w:spacing w:line="280" w:lineRule="atLeast"/>
      <w:ind w:left="227" w:hanging="227"/>
      <w:jc w:val="both"/>
    </w:pPr>
    <w:rPr>
      <w:rFonts w:eastAsia="MingLiU"/>
      <w:sz w:val="18"/>
    </w:rPr>
  </w:style>
  <w:style w:type="paragraph" w:customStyle="1" w:styleId="afc">
    <w:name w:val="! 方塊內文"/>
    <w:basedOn w:val="a2"/>
    <w:next w:val="a2"/>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d">
    <w:name w:val="! 方塊列舉"/>
    <w:basedOn w:val="afc"/>
    <w:rsid w:val="00804969"/>
    <w:pPr>
      <w:spacing w:before="40" w:after="40" w:line="240" w:lineRule="atLeast"/>
      <w:ind w:left="907" w:hanging="794"/>
    </w:pPr>
  </w:style>
  <w:style w:type="paragraph" w:customStyle="1" w:styleId="afe">
    <w:name w:val="! 方塊標題"/>
    <w:basedOn w:val="a2"/>
    <w:next w:val="afc"/>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f">
    <w:name w:val="! 序"/>
    <w:basedOn w:val="a2"/>
    <w:rsid w:val="00804969"/>
    <w:pPr>
      <w:adjustRightInd/>
      <w:spacing w:before="80" w:after="160"/>
      <w:jc w:val="both"/>
    </w:pPr>
    <w:rPr>
      <w:rFonts w:eastAsia="華康仿宋體"/>
      <w:sz w:val="19"/>
    </w:rPr>
  </w:style>
  <w:style w:type="paragraph" w:customStyle="1" w:styleId="aff0">
    <w:name w:val="! 注意"/>
    <w:basedOn w:val="a2"/>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1">
    <w:name w:val="! 章目錄"/>
    <w:basedOn w:val="a2"/>
    <w:rsid w:val="00804969"/>
    <w:pPr>
      <w:jc w:val="both"/>
    </w:pPr>
    <w:rPr>
      <w:rFonts w:eastAsia="MingLiU"/>
      <w:spacing w:val="12"/>
      <w:w w:val="110"/>
      <w:sz w:val="18"/>
    </w:rPr>
  </w:style>
  <w:style w:type="paragraph" w:customStyle="1" w:styleId="aff2">
    <w:name w:val="! 章提要"/>
    <w:basedOn w:val="a2"/>
    <w:rsid w:val="00804969"/>
    <w:pPr>
      <w:jc w:val="both"/>
    </w:pPr>
    <w:rPr>
      <w:rFonts w:eastAsia="MingLiU"/>
      <w:spacing w:val="12"/>
      <w:w w:val="110"/>
      <w:sz w:val="18"/>
    </w:rPr>
  </w:style>
  <w:style w:type="paragraph" w:customStyle="1" w:styleId="aff3">
    <w:name w:val="!註"/>
    <w:basedOn w:val="a2"/>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4">
    <w:name w:val="! 譯註"/>
    <w:basedOn w:val="a2"/>
    <w:next w:val="a2"/>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5">
    <w:name w:val="!表格前置样式"/>
    <w:basedOn w:val="a2"/>
    <w:rsid w:val="00804969"/>
    <w:pPr>
      <w:adjustRightInd/>
      <w:spacing w:line="240" w:lineRule="atLeast"/>
    </w:pPr>
    <w:rPr>
      <w:rFonts w:eastAsia="MingLiU"/>
    </w:rPr>
  </w:style>
  <w:style w:type="paragraph" w:customStyle="1" w:styleId="aff6">
    <w:name w:val="! 寬條列 (白)"/>
    <w:basedOn w:val="afb"/>
    <w:rsid w:val="00804969"/>
    <w:pPr>
      <w:spacing w:line="320" w:lineRule="atLeast"/>
      <w:ind w:left="284" w:hanging="284"/>
    </w:pPr>
  </w:style>
  <w:style w:type="paragraph" w:customStyle="1" w:styleId="primerappendix">
    <w:name w:val="! 函式名 (primer appendix)"/>
    <w:basedOn w:val="aff7"/>
    <w:next w:val="a2"/>
    <w:rsid w:val="00804969"/>
    <w:pPr>
      <w:spacing w:before="0" w:line="240" w:lineRule="atLeast"/>
    </w:pPr>
    <w:rPr>
      <w:rFonts w:ascii="Verdana" w:eastAsia="華康粗黑體" w:hAnsi="Verdana"/>
      <w:b/>
    </w:rPr>
  </w:style>
  <w:style w:type="paragraph" w:customStyle="1" w:styleId="aff7">
    <w:name w:val="! 小標"/>
    <w:basedOn w:val="a2"/>
    <w:next w:val="a2"/>
    <w:rsid w:val="00804969"/>
    <w:pPr>
      <w:spacing w:line="320" w:lineRule="atLeast"/>
    </w:pPr>
    <w:rPr>
      <w:rFonts w:ascii="Footlight MT Light" w:eastAsia="華康中黑體" w:hAnsi="Footlight MT Light"/>
      <w:spacing w:val="8"/>
      <w:w w:val="110"/>
      <w:sz w:val="20"/>
    </w:rPr>
  </w:style>
  <w:style w:type="paragraph" w:customStyle="1" w:styleId="aff8">
    <w:name w:val="! 檔名"/>
    <w:basedOn w:val="aff7"/>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9">
    <w:name w:val="! 前言"/>
    <w:basedOn w:val="a2"/>
    <w:rsid w:val="00804969"/>
    <w:pPr>
      <w:adjustRightInd/>
      <w:spacing w:before="80" w:after="160"/>
      <w:ind w:left="680"/>
      <w:jc w:val="both"/>
    </w:pPr>
    <w:rPr>
      <w:rFonts w:eastAsia="MingLiU"/>
      <w:sz w:val="19"/>
    </w:rPr>
  </w:style>
  <w:style w:type="paragraph" w:customStyle="1" w:styleId="affa">
    <w:name w:val="! 索引文字"/>
    <w:basedOn w:val="a2"/>
    <w:rsid w:val="00804969"/>
    <w:pPr>
      <w:spacing w:line="220" w:lineRule="atLeast"/>
    </w:pPr>
    <w:rPr>
      <w:rFonts w:eastAsia="MingLiU"/>
      <w:sz w:val="18"/>
    </w:rPr>
  </w:style>
  <w:style w:type="paragraph" w:customStyle="1" w:styleId="CPrimeralt-e">
    <w:name w:val="! C++ Primer 習題 alt-e"/>
    <w:basedOn w:val="a2"/>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2"/>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b">
    <w:name w:val="! 目錄每行"/>
    <w:basedOn w:val="a2"/>
    <w:rsid w:val="00804969"/>
    <w:pPr>
      <w:adjustRightInd/>
      <w:spacing w:after="160" w:line="240" w:lineRule="atLeast"/>
      <w:jc w:val="both"/>
    </w:pPr>
    <w:rPr>
      <w:rFonts w:eastAsia="MingLiU"/>
      <w:sz w:val="19"/>
    </w:rPr>
  </w:style>
  <w:style w:type="paragraph" w:customStyle="1" w:styleId="ALT-S">
    <w:name w:val="! 段落間距（最小）ALT-S"/>
    <w:basedOn w:val="a2"/>
    <w:rsid w:val="00804969"/>
    <w:pPr>
      <w:adjustRightInd/>
      <w:spacing w:line="80" w:lineRule="atLeast"/>
      <w:jc w:val="both"/>
    </w:pPr>
    <w:rPr>
      <w:rFonts w:eastAsia="MingLiU"/>
      <w:sz w:val="8"/>
    </w:rPr>
  </w:style>
  <w:style w:type="paragraph" w:customStyle="1" w:styleId="alt-aChar">
    <w:name w:val="! 自定內文 alt-a Char"/>
    <w:basedOn w:val="a2"/>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2"/>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2"/>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2"/>
    <w:rsid w:val="00804969"/>
    <w:pPr>
      <w:adjustRightInd/>
      <w:spacing w:line="280" w:lineRule="atLeast"/>
      <w:ind w:firstLineChars="200" w:firstLine="200"/>
    </w:pPr>
    <w:rPr>
      <w:rFonts w:ascii="Lucida Sans Unicode" w:hAnsi="Lucida Sans Unicode"/>
      <w:szCs w:val="18"/>
    </w:rPr>
  </w:style>
  <w:style w:type="paragraph" w:customStyle="1" w:styleId="affc">
    <w:name w:val="! 表格前置式樣"/>
    <w:basedOn w:val="a2"/>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d">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e">
    <w:name w:val="Balloon Text"/>
    <w:basedOn w:val="a2"/>
    <w:semiHidden/>
    <w:rsid w:val="00EA63FB"/>
    <w:rPr>
      <w:sz w:val="18"/>
      <w:szCs w:val="18"/>
    </w:rPr>
  </w:style>
  <w:style w:type="paragraph" w:styleId="afff">
    <w:name w:val="annotation subject"/>
    <w:basedOn w:val="af0"/>
    <w:next w:val="af0"/>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f0">
    <w:name w:val="! 小小標"/>
    <w:basedOn w:val="a2"/>
    <w:next w:val="a2"/>
    <w:rsid w:val="00804969"/>
    <w:pPr>
      <w:spacing w:before="120"/>
      <w:ind w:left="284" w:hanging="284"/>
      <w:jc w:val="both"/>
    </w:pPr>
    <w:rPr>
      <w:rFonts w:ascii="Arial" w:eastAsia="華康中黑體"/>
      <w:spacing w:val="12"/>
      <w:w w:val="110"/>
      <w:sz w:val="20"/>
    </w:rPr>
  </w:style>
  <w:style w:type="paragraph" w:customStyle="1" w:styleId="afff1">
    <w:name w:val="! 自定註腳"/>
    <w:basedOn w:val="ad"/>
    <w:rsid w:val="00804969"/>
    <w:pPr>
      <w:ind w:left="340" w:hanging="340"/>
      <w:jc w:val="both"/>
    </w:pPr>
    <w:rPr>
      <w:rFonts w:ascii="Courier New" w:eastAsia="華康仿宋體"/>
      <w:w w:val="95"/>
    </w:rPr>
  </w:style>
  <w:style w:type="paragraph" w:customStyle="1" w:styleId="afff2">
    <w:name w:val="! 圖內文"/>
    <w:basedOn w:val="a2"/>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3">
    <w:name w:val="! 圖說"/>
    <w:basedOn w:val="a2"/>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4">
    <w:name w:val="! 原始碼"/>
    <w:basedOn w:val="a2"/>
    <w:rsid w:val="00804969"/>
    <w:pPr>
      <w:spacing w:line="220" w:lineRule="atLeast"/>
      <w:ind w:left="567"/>
    </w:pPr>
    <w:rPr>
      <w:rFonts w:ascii="Courier New" w:eastAsia="MingLiU"/>
      <w:sz w:val="16"/>
    </w:rPr>
  </w:style>
  <w:style w:type="paragraph" w:customStyle="1" w:styleId="afff5">
    <w:name w:val="寬條列 (白)"/>
    <w:basedOn w:val="a2"/>
    <w:rsid w:val="00804969"/>
    <w:pPr>
      <w:adjustRightInd/>
      <w:spacing w:before="80" w:after="160"/>
      <w:ind w:left="227" w:hanging="227"/>
    </w:pPr>
    <w:rPr>
      <w:rFonts w:eastAsia="MingLiU"/>
      <w:sz w:val="19"/>
    </w:rPr>
  </w:style>
  <w:style w:type="character" w:customStyle="1" w:styleId="afff6">
    <w:name w:val="!特明"/>
    <w:rsid w:val="00804969"/>
    <w:rPr>
      <w:rFonts w:ascii="Times New Roman" w:eastAsia="華康粗圓體"/>
      <w:b/>
      <w:sz w:val="18"/>
    </w:rPr>
  </w:style>
  <w:style w:type="paragraph" w:customStyle="1" w:styleId="afff7">
    <w:name w:val="!人言"/>
    <w:basedOn w:val="a2"/>
    <w:rsid w:val="00804969"/>
    <w:pPr>
      <w:adjustRightInd/>
      <w:spacing w:before="80" w:after="160"/>
      <w:jc w:val="both"/>
    </w:pPr>
    <w:rPr>
      <w:rFonts w:ascii="Arial" w:eastAsia="華康中黑體" w:hAnsi="Arial"/>
      <w:sz w:val="19"/>
    </w:rPr>
  </w:style>
  <w:style w:type="paragraph" w:customStyle="1" w:styleId="afff8">
    <w:name w:val="! 圖本身"/>
    <w:basedOn w:val="a2"/>
    <w:rsid w:val="00804969"/>
    <w:pPr>
      <w:adjustRightInd/>
      <w:spacing w:before="80" w:after="160"/>
      <w:jc w:val="both"/>
    </w:pPr>
    <w:rPr>
      <w:rFonts w:eastAsia="MingLiU"/>
      <w:sz w:val="19"/>
    </w:rPr>
  </w:style>
  <w:style w:type="paragraph" w:customStyle="1" w:styleId="afff9">
    <w:name w:val="! 結構欄位"/>
    <w:basedOn w:val="a2"/>
    <w:rsid w:val="00804969"/>
    <w:pPr>
      <w:adjustRightInd/>
      <w:spacing w:line="300" w:lineRule="atLeast"/>
      <w:jc w:val="both"/>
    </w:pPr>
    <w:rPr>
      <w:rFonts w:ascii="Arial Black" w:eastAsia="MingLiU"/>
      <w:sz w:val="16"/>
    </w:rPr>
  </w:style>
  <w:style w:type="paragraph" w:customStyle="1" w:styleId="afffa">
    <w:name w:val="! 虛擬碼標題"/>
    <w:basedOn w:val="a2"/>
    <w:next w:val="a2"/>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b">
    <w:name w:val="! 文內圖案文字"/>
    <w:basedOn w:val="a2"/>
    <w:rsid w:val="00804969"/>
    <w:pPr>
      <w:adjustRightInd/>
      <w:spacing w:line="260" w:lineRule="atLeast"/>
      <w:jc w:val="both"/>
    </w:pPr>
    <w:rPr>
      <w:rFonts w:ascii="Arial" w:eastAsia="MingLiU" w:hAnsi="Arial"/>
      <w:sz w:val="19"/>
    </w:rPr>
  </w:style>
  <w:style w:type="character" w:customStyle="1" w:styleId="afffc">
    <w:name w:val="! 文內變數加粗"/>
    <w:rsid w:val="00804969"/>
    <w:rPr>
      <w:rFonts w:ascii="Courier New" w:eastAsia="華康細圓體" w:hAnsi="Courier New"/>
      <w:b/>
      <w:color w:val="auto"/>
      <w:sz w:val="17"/>
    </w:rPr>
  </w:style>
  <w:style w:type="character" w:customStyle="1" w:styleId="afffd">
    <w:name w:val="! 索引函式名(粗)"/>
    <w:rsid w:val="00804969"/>
    <w:rPr>
      <w:rFonts w:ascii="Verdana" w:eastAsia="華康細圓體" w:hAnsi="Verdana"/>
      <w:b/>
      <w:color w:val="auto"/>
      <w:sz w:val="17"/>
    </w:rPr>
  </w:style>
  <w:style w:type="character" w:customStyle="1" w:styleId="afffe">
    <w:name w:val="! 索引函式名(細)"/>
    <w:rsid w:val="00804969"/>
    <w:rPr>
      <w:rFonts w:ascii="Verdana" w:eastAsia="華康細圓體" w:hAnsi="Verdana"/>
      <w:color w:val="auto"/>
      <w:sz w:val="17"/>
    </w:rPr>
  </w:style>
  <w:style w:type="paragraph" w:customStyle="1" w:styleId="ALT-L">
    <w:name w:val="! 原始碼 ALT-L"/>
    <w:basedOn w:val="a2"/>
    <w:rsid w:val="00804969"/>
    <w:pPr>
      <w:spacing w:line="220" w:lineRule="atLeast"/>
      <w:ind w:left="170"/>
    </w:pPr>
    <w:rPr>
      <w:rFonts w:ascii="Courier New" w:eastAsia="MingLiU"/>
      <w:sz w:val="17"/>
    </w:rPr>
  </w:style>
  <w:style w:type="paragraph" w:customStyle="1" w:styleId="affff">
    <w:name w:val="! 條款原文"/>
    <w:basedOn w:val="a2"/>
    <w:rsid w:val="00804969"/>
    <w:pPr>
      <w:tabs>
        <w:tab w:val="left" w:pos="567"/>
      </w:tabs>
      <w:adjustRightInd/>
      <w:spacing w:after="160" w:line="260" w:lineRule="atLeast"/>
      <w:jc w:val="both"/>
    </w:pPr>
    <w:rPr>
      <w:rFonts w:eastAsia="MingLiU"/>
      <w:sz w:val="19"/>
    </w:rPr>
  </w:style>
  <w:style w:type="character" w:customStyle="1" w:styleId="affff0">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1">
    <w:name w:val="! 目錄章名"/>
    <w:rsid w:val="00804969"/>
    <w:rPr>
      <w:rFonts w:ascii="Book Antiqua" w:eastAsia="華康中黑體" w:hAnsi="Book Antiqua"/>
      <w:sz w:val="22"/>
    </w:rPr>
  </w:style>
  <w:style w:type="paragraph" w:customStyle="1" w:styleId="affff2">
    <w:name w:val="! 索引大標"/>
    <w:basedOn w:val="affa"/>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2"/>
    <w:rsid w:val="00804969"/>
    <w:pPr>
      <w:spacing w:line="520" w:lineRule="atLeast"/>
      <w:ind w:firstLineChars="150" w:firstLine="420"/>
    </w:pPr>
    <w:rPr>
      <w:sz w:val="28"/>
      <w:szCs w:val="28"/>
    </w:rPr>
  </w:style>
  <w:style w:type="character" w:customStyle="1" w:styleId="affff3">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2"/>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2"/>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2"/>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2"/>
    <w:rsid w:val="00804969"/>
    <w:pPr>
      <w:adjustRightInd/>
      <w:spacing w:line="280" w:lineRule="atLeast"/>
      <w:ind w:firstLineChars="200" w:firstLine="200"/>
    </w:pPr>
    <w:rPr>
      <w:rFonts w:ascii="Lucida Sans Unicode" w:hAnsi="Lucida Sans Unicode"/>
      <w:szCs w:val="18"/>
    </w:rPr>
  </w:style>
  <w:style w:type="paragraph" w:customStyle="1" w:styleId="a1">
    <w:name w:val="！解答正文"/>
    <w:basedOn w:val="a2"/>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
    <w:name w:val="! 圖說 Char"/>
    <w:rsid w:val="00EA63FB"/>
    <w:rPr>
      <w:rFonts w:ascii="Arial Rounded MT Bold" w:eastAsia="華康粗黑體" w:hAnsi="Courier"/>
      <w:spacing w:val="12"/>
      <w:sz w:val="18"/>
      <w:szCs w:val="21"/>
      <w:lang w:val="en-US" w:eastAsia="zh-TW" w:bidi="ar-SA"/>
    </w:rPr>
  </w:style>
  <w:style w:type="paragraph" w:styleId="affff4">
    <w:name w:val="table of figures"/>
    <w:basedOn w:val="a2"/>
    <w:next w:val="a2"/>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5">
    <w:name w:val="FollowedHyperlink"/>
    <w:rsid w:val="00EA63FB"/>
    <w:rPr>
      <w:color w:val="800080"/>
      <w:u w:val="single"/>
    </w:rPr>
  </w:style>
  <w:style w:type="paragraph" w:customStyle="1" w:styleId="Char0">
    <w:name w:val="正文的文本 Char"/>
    <w:basedOn w:val="a2"/>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2"/>
    <w:autoRedefine/>
    <w:rsid w:val="00EA63FB"/>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pPr>
    <w:rPr>
      <w:rFonts w:ascii="Courier New" w:hAnsi="Courier New"/>
      <w:lang w:eastAsia="zh-CN" w:bidi="he-IL"/>
    </w:rPr>
  </w:style>
  <w:style w:type="character" w:customStyle="1" w:styleId="colorcode">
    <w:name w:val="colorcode"/>
    <w:basedOn w:val="a4"/>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3">
    <w:name w:val="1"/>
    <w:basedOn w:val="a2"/>
    <w:next w:val="affff6"/>
    <w:rsid w:val="00EA63FB"/>
    <w:rPr>
      <w:rFonts w:ascii="Times New Roman" w:hAnsi="Times New Roman"/>
      <w:sz w:val="24"/>
      <w:szCs w:val="24"/>
    </w:rPr>
  </w:style>
  <w:style w:type="paragraph" w:styleId="affff6">
    <w:name w:val="Normal (Web)"/>
    <w:basedOn w:val="a2"/>
    <w:uiPriority w:val="99"/>
    <w:rsid w:val="00EA63FB"/>
    <w:rPr>
      <w:rFonts w:ascii="Times New Roman" w:hAnsi="Times New Roman"/>
      <w:sz w:val="24"/>
      <w:szCs w:val="24"/>
    </w:rPr>
  </w:style>
  <w:style w:type="paragraph" w:customStyle="1" w:styleId="affff7">
    <w:name w:val="正文的文本"/>
    <w:basedOn w:val="a2"/>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2"/>
    <w:link w:val="altwCharCharCharCharChar"/>
    <w:rsid w:val="00887944"/>
    <w:pPr>
      <w:wordWrap w:val="0"/>
      <w:spacing w:before="0" w:after="0" w:line="280" w:lineRule="atLeast"/>
      <w:ind w:firstLine="0"/>
    </w:pPr>
    <w:rPr>
      <w:sz w:val="15"/>
      <w:szCs w:val="18"/>
    </w:rPr>
  </w:style>
  <w:style w:type="table" w:styleId="affff8">
    <w:name w:val="Table Grid"/>
    <w:basedOn w:val="a5"/>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9">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a">
    <w:name w:val="表题"/>
    <w:basedOn w:val="a2"/>
    <w:link w:val="Char1"/>
    <w:rsid w:val="00804969"/>
    <w:pPr>
      <w:ind w:firstLine="0"/>
      <w:jc w:val="center"/>
    </w:pPr>
    <w:rPr>
      <w:rFonts w:eastAsia="黑体"/>
      <w:sz w:val="18"/>
      <w:szCs w:val="18"/>
    </w:rPr>
  </w:style>
  <w:style w:type="character" w:customStyle="1" w:styleId="Char1">
    <w:name w:val="表题 Char"/>
    <w:link w:val="affffa"/>
    <w:rsid w:val="00E31D6F"/>
    <w:rPr>
      <w:rFonts w:ascii="Courier" w:eastAsia="黑体" w:hAnsi="Courier"/>
      <w:sz w:val="18"/>
      <w:szCs w:val="18"/>
      <w:lang w:val="en-US" w:eastAsia="zh-TW" w:bidi="ar-SA"/>
    </w:rPr>
  </w:style>
  <w:style w:type="paragraph" w:customStyle="1" w:styleId="a0">
    <w:name w:val="并列正文"/>
    <w:basedOn w:val="a2"/>
    <w:rsid w:val="00804969"/>
    <w:pPr>
      <w:numPr>
        <w:numId w:val="12"/>
      </w:numPr>
    </w:pPr>
    <w:rPr>
      <w:lang w:eastAsia="zh-CN"/>
    </w:rPr>
  </w:style>
  <w:style w:type="paragraph" w:customStyle="1" w:styleId="altw0">
    <w:name w:val="表格正文 alt+w"/>
    <w:basedOn w:val="a2"/>
    <w:rsid w:val="00804969"/>
    <w:pPr>
      <w:wordWrap w:val="0"/>
      <w:spacing w:before="0" w:after="0" w:line="280" w:lineRule="atLeast"/>
      <w:ind w:firstLine="0"/>
    </w:pPr>
    <w:rPr>
      <w:sz w:val="18"/>
    </w:rPr>
  </w:style>
  <w:style w:type="character" w:customStyle="1" w:styleId="10">
    <w:name w:val="标题 1 字符"/>
    <w:link w:val="1"/>
    <w:rsid w:val="00A12328"/>
    <w:rPr>
      <w:rFonts w:ascii="Footlight MT Light" w:hAnsi="Footlight MT Light"/>
      <w:bCs/>
      <w:spacing w:val="8"/>
      <w:w w:val="120"/>
      <w:kern w:val="44"/>
      <w:sz w:val="36"/>
      <w:szCs w:val="44"/>
      <w:lang w:eastAsia="zh-TW"/>
    </w:rPr>
  </w:style>
  <w:style w:type="paragraph" w:customStyle="1" w:styleId="14">
    <w:name w:val="标题1"/>
    <w:basedOn w:val="a2"/>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2"/>
    <w:link w:val="HTML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1">
    <w:name w:val="HTML 预设格式 字符1"/>
    <w:link w:val="HTML"/>
    <w:uiPriority w:val="99"/>
    <w:rsid w:val="008C5D43"/>
    <w:rPr>
      <w:rFonts w:ascii="宋体" w:hAnsi="宋体" w:cs="宋体"/>
      <w:sz w:val="24"/>
      <w:szCs w:val="24"/>
    </w:rPr>
  </w:style>
  <w:style w:type="paragraph" w:customStyle="1" w:styleId="affffb">
    <w:name w:val="题面正文"/>
    <w:basedOn w:val="a2"/>
    <w:link w:val="Char2"/>
    <w:qFormat/>
    <w:rsid w:val="008246B8"/>
    <w:pPr>
      <w:spacing w:before="0" w:after="0" w:line="288" w:lineRule="auto"/>
      <w:ind w:firstLineChars="200" w:firstLine="200"/>
    </w:pPr>
    <w:rPr>
      <w:rFonts w:eastAsia="华文细黑"/>
      <w:lang w:eastAsia="zh-CN"/>
    </w:rPr>
  </w:style>
  <w:style w:type="paragraph" w:customStyle="1" w:styleId="affffc">
    <w:name w:val="输入输出数据"/>
    <w:basedOn w:val="affffb"/>
    <w:link w:val="Char3"/>
    <w:qFormat/>
    <w:rsid w:val="00265C18"/>
    <w:pPr>
      <w:pBdr>
        <w:top w:val="single" w:sz="4" w:space="1" w:color="E7E6E6"/>
        <w:left w:val="single" w:sz="4" w:space="4" w:color="E7E6E6"/>
        <w:bottom w:val="single" w:sz="4" w:space="1" w:color="E7E6E6"/>
        <w:right w:val="single" w:sz="4" w:space="4" w:color="E7E6E6"/>
      </w:pBdr>
      <w:spacing w:line="240" w:lineRule="auto"/>
      <w:ind w:leftChars="200" w:left="200" w:firstLineChars="0" w:firstLine="0"/>
    </w:pPr>
    <w:rPr>
      <w:rFonts w:eastAsia="Courier New"/>
      <w:sz w:val="18"/>
    </w:rPr>
  </w:style>
  <w:style w:type="character" w:customStyle="1" w:styleId="Char2">
    <w:name w:val="题面正文 Char"/>
    <w:link w:val="affffb"/>
    <w:rsid w:val="008246B8"/>
    <w:rPr>
      <w:rFonts w:ascii="Courier" w:eastAsia="华文细黑" w:hAnsi="Courier"/>
      <w:sz w:val="21"/>
      <w:szCs w:val="21"/>
    </w:rPr>
  </w:style>
  <w:style w:type="character" w:customStyle="1" w:styleId="comment">
    <w:name w:val="comment"/>
    <w:rsid w:val="00CD72AC"/>
  </w:style>
  <w:style w:type="character" w:customStyle="1" w:styleId="Char3">
    <w:name w:val="输入输出数据 Char"/>
    <w:link w:val="affffc"/>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d">
    <w:name w:val="Strong"/>
    <w:uiPriority w:val="22"/>
    <w:qFormat/>
    <w:rsid w:val="003C12C5"/>
    <w:rPr>
      <w:b/>
      <w:bCs/>
    </w:rPr>
  </w:style>
  <w:style w:type="character" w:styleId="affffe">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2">
    <w:name w:val="HTML 预设格式 字符"/>
    <w:uiPriority w:val="99"/>
    <w:semiHidden/>
    <w:rsid w:val="00894D8A"/>
    <w:rPr>
      <w:rFonts w:ascii="宋体" w:hAnsi="宋体" w:cs="宋体"/>
      <w:sz w:val="24"/>
      <w:szCs w:val="24"/>
    </w:rPr>
  </w:style>
  <w:style w:type="paragraph" w:customStyle="1" w:styleId="alt">
    <w:name w:val="alt"/>
    <w:basedOn w:val="a2"/>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2"/>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TOC1">
    <w:name w:val="toc 1"/>
    <w:basedOn w:val="a2"/>
    <w:next w:val="a2"/>
    <w:autoRedefine/>
    <w:uiPriority w:val="39"/>
    <w:rsid w:val="00F94958"/>
  </w:style>
  <w:style w:type="paragraph" w:styleId="TOC2">
    <w:name w:val="toc 2"/>
    <w:basedOn w:val="a2"/>
    <w:next w:val="a2"/>
    <w:autoRedefine/>
    <w:uiPriority w:val="39"/>
    <w:rsid w:val="00F94958"/>
    <w:pPr>
      <w:ind w:leftChars="200" w:left="420"/>
    </w:pPr>
  </w:style>
  <w:style w:type="paragraph" w:customStyle="1" w:styleId="30">
    <w:name w:val="标题3"/>
    <w:basedOn w:val="a2"/>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aa">
    <w:name w:val="页脚 字符"/>
    <w:basedOn w:val="a4"/>
    <w:link w:val="a9"/>
    <w:uiPriority w:val="99"/>
    <w:rsid w:val="008C77D8"/>
    <w:rPr>
      <w:rFonts w:ascii="Courier" w:hAnsi="Courier"/>
      <w:szCs w:val="21"/>
      <w:lang w:eastAsia="zh-TW"/>
    </w:rPr>
  </w:style>
  <w:style w:type="character" w:customStyle="1" w:styleId="af2">
    <w:name w:val="页眉 字符"/>
    <w:basedOn w:val="a4"/>
    <w:link w:val="af1"/>
    <w:uiPriority w:val="99"/>
    <w:rsid w:val="008C77D8"/>
    <w:rPr>
      <w:rFonts w:ascii="Courier" w:hAnsi="Courier"/>
      <w:szCs w:val="21"/>
      <w:lang w:eastAsia="zh-TW"/>
    </w:rPr>
  </w:style>
  <w:style w:type="character" w:customStyle="1" w:styleId="15">
    <w:name w:val="未处理的提及1"/>
    <w:basedOn w:val="a4"/>
    <w:uiPriority w:val="99"/>
    <w:semiHidden/>
    <w:unhideWhenUsed/>
    <w:rsid w:val="00F76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gif"/><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header" Target="header2.xml"/><Relationship Id="rId11" Type="http://schemas.openxmlformats.org/officeDocument/2006/relationships/header" Target="header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jpeg"/><Relationship Id="rId74" Type="http://schemas.openxmlformats.org/officeDocument/2006/relationships/hyperlink" Target="http://www.planetb.ca/syntax-highlight-word" TargetMode="External"/><Relationship Id="rId79" Type="http://schemas.openxmlformats.org/officeDocument/2006/relationships/hyperlink" Target="mailto:&#21453;&#39304;&#38169;&#35823;37199625@qq.com" TargetMode="External"/><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maa.org/sites/default/files/pdf/upload_library/22/Robbins/Patterson1.pdf"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hyperlink" Target="http://www.acwing.com" TargetMode="Externa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4.pn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gif"/><Relationship Id="rId59" Type="http://schemas.openxmlformats.org/officeDocument/2006/relationships/image" Target="media/image42.png"/><Relationship Id="rId67" Type="http://schemas.openxmlformats.org/officeDocument/2006/relationships/image" Target="media/image50.jpe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hyperlink" Target="http://bloxorzonline.com/" TargetMode="External"/><Relationship Id="rId75" Type="http://schemas.openxmlformats.org/officeDocument/2006/relationships/hyperlink" Target="http://xmuoj.com"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xujcoj.org/home" TargetMode="External"/><Relationship Id="rId23" Type="http://schemas.openxmlformats.org/officeDocument/2006/relationships/image" Target="media/image8.png"/><Relationship Id="rId28" Type="http://schemas.openxmlformats.org/officeDocument/2006/relationships/header" Target="header4.xm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jpeg"/><Relationship Id="rId73" Type="http://schemas.openxmlformats.org/officeDocument/2006/relationships/image" Target="media/image55.png"/><Relationship Id="rId78" Type="http://schemas.openxmlformats.org/officeDocument/2006/relationships/hyperlink" Target="https://leetcode-cn.com/" TargetMode="Externa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6.png"/><Relationship Id="rId7" Type="http://schemas.openxmlformats.org/officeDocument/2006/relationships/footnotes" Target="footnotes.xml"/><Relationship Id="rId71" Type="http://schemas.openxmlformats.org/officeDocument/2006/relationships/image" Target="media/image53.png"/><Relationship Id="rId2" Type="http://schemas.openxmlformats.org/officeDocument/2006/relationships/customXml" Target="../customXml/item1.xml"/><Relationship Id="rId29" Type="http://schemas.openxmlformats.org/officeDocument/2006/relationships/image" Target="media/image12.png"/><Relationship Id="rId24" Type="http://schemas.openxmlformats.org/officeDocument/2006/relationships/image" Target="media/image9.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425FB-786A-E14E-A8A1-271CCF1AB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Settings\MMLab_Member\Application Data\Microsoft\Templates\sgi-stl-bvector.dot</Template>
  <TotalTime>4</TotalTime>
  <Pages>218</Pages>
  <Words>22514</Words>
  <Characters>128331</Characters>
  <Application>Microsoft Office Word</Application>
  <DocSecurity>0</DocSecurity>
  <Lines>1069</Lines>
  <Paragraphs>301</Paragraphs>
  <ScaleCrop>false</ScaleCrop>
  <Company>- BMTD -</Company>
  <LinksUpToDate>false</LinksUpToDate>
  <CharactersWithSpaces>150544</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Microsoft Office User</cp:lastModifiedBy>
  <cp:revision>1</cp:revision>
  <cp:lastPrinted>2020-10-18T15:48:00Z</cp:lastPrinted>
  <dcterms:created xsi:type="dcterms:W3CDTF">2020-11-08T16:15:00Z</dcterms:created>
  <dcterms:modified xsi:type="dcterms:W3CDTF">2026-02-03T07:55:00Z</dcterms:modified>
</cp:coreProperties>
</file>