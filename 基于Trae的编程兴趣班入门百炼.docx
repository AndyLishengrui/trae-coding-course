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24912" w14:textId="36DF06D8" w:rsidR="006412BD" w:rsidRPr="00360B79" w:rsidRDefault="00A0695A" w:rsidP="0014771D">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sidR="00ED1D22">
        <w:rPr>
          <w:rFonts w:hint="eastAsia"/>
          <w:sz w:val="52"/>
          <w:szCs w:val="52"/>
          <w:lang w:eastAsia="zh-CN"/>
        </w:rPr>
        <w:t>兴趣班入门百练</w:t>
      </w:r>
    </w:p>
    <w:bookmarkEnd w:id="0"/>
    <w:p w14:paraId="088A26BD" w14:textId="77777777"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695BA448" w14:textId="77777777" w:rsidR="006412BD" w:rsidRDefault="006412BD">
      <w:pPr>
        <w:rPr>
          <w:lang w:eastAsia="zh-CN"/>
        </w:rPr>
      </w:pPr>
    </w:p>
    <w:p w14:paraId="7BBA4A0D" w14:textId="77777777" w:rsidR="006412BD" w:rsidRDefault="006412BD">
      <w:pPr>
        <w:rPr>
          <w:lang w:eastAsia="zh-CN"/>
        </w:rPr>
      </w:pPr>
    </w:p>
    <w:p w14:paraId="34B7C424" w14:textId="77777777" w:rsidR="006412BD" w:rsidRDefault="006412BD">
      <w:pPr>
        <w:rPr>
          <w:lang w:eastAsia="zh-CN"/>
        </w:rPr>
      </w:pPr>
      <w:bookmarkStart w:id="4" w:name="_GoBack"/>
      <w:bookmarkEnd w:id="4"/>
    </w:p>
    <w:p w14:paraId="08EC76D1" w14:textId="77777777" w:rsidR="006412BD" w:rsidRDefault="006412BD">
      <w:pPr>
        <w:rPr>
          <w:lang w:eastAsia="zh-CN"/>
        </w:rPr>
      </w:pPr>
    </w:p>
    <w:p w14:paraId="7296EC51" w14:textId="77777777" w:rsidR="006412BD" w:rsidRDefault="006412BD">
      <w:pPr>
        <w:rPr>
          <w:lang w:eastAsia="zh-CN"/>
        </w:rPr>
      </w:pPr>
    </w:p>
    <w:p w14:paraId="22F4C8B4" w14:textId="77777777" w:rsidR="006412BD" w:rsidRDefault="006412BD">
      <w:pPr>
        <w:rPr>
          <w:lang w:eastAsia="zh-CN"/>
        </w:rPr>
      </w:pPr>
    </w:p>
    <w:p w14:paraId="23C45CD0" w14:textId="57513139"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14:paraId="3F294C9D" w14:textId="5F1988FA"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5" w:name="_Toc53733916"/>
      <w:r>
        <w:rPr>
          <w:rFonts w:hint="eastAsia"/>
          <w:lang w:eastAsia="zh-CN"/>
        </w:rPr>
        <w:lastRenderedPageBreak/>
        <w:t>目录</w:t>
      </w:r>
      <w:bookmarkEnd w:id="5"/>
    </w:p>
    <w:p w14:paraId="23E3896E" w14:textId="30634879" w:rsidR="00667021" w:rsidRDefault="00EA63FB">
      <w:pPr>
        <w:pStyle w:val="TOC1"/>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667021">
        <w:rPr>
          <w:rFonts w:hint="eastAsia"/>
          <w:noProof/>
          <w:lang w:eastAsia="zh-CN"/>
        </w:rPr>
        <w:t>目录</w:t>
      </w:r>
      <w:r w:rsidR="00667021">
        <w:rPr>
          <w:noProof/>
        </w:rPr>
        <w:tab/>
      </w:r>
      <w:r w:rsidR="00667021">
        <w:rPr>
          <w:noProof/>
        </w:rPr>
        <w:fldChar w:fldCharType="begin"/>
      </w:r>
      <w:r w:rsidR="00667021">
        <w:rPr>
          <w:noProof/>
        </w:rPr>
        <w:instrText xml:space="preserve"> PAGEREF _Toc53733916 \h </w:instrText>
      </w:r>
      <w:r w:rsidR="00667021">
        <w:rPr>
          <w:noProof/>
        </w:rPr>
      </w:r>
      <w:r w:rsidR="00667021">
        <w:rPr>
          <w:noProof/>
        </w:rPr>
        <w:fldChar w:fldCharType="separate"/>
      </w:r>
      <w:r w:rsidR="00F553D4">
        <w:rPr>
          <w:noProof/>
        </w:rPr>
        <w:t>I</w:t>
      </w:r>
      <w:r w:rsidR="00667021">
        <w:rPr>
          <w:noProof/>
        </w:rPr>
        <w:fldChar w:fldCharType="end"/>
      </w:r>
    </w:p>
    <w:p w14:paraId="6B1C170D" w14:textId="10937D3E"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前言</w:t>
      </w:r>
      <w:r>
        <w:rPr>
          <w:noProof/>
        </w:rPr>
        <w:tab/>
      </w:r>
      <w:r>
        <w:rPr>
          <w:noProof/>
        </w:rPr>
        <w:fldChar w:fldCharType="begin"/>
      </w:r>
      <w:r>
        <w:rPr>
          <w:noProof/>
        </w:rPr>
        <w:instrText xml:space="preserve"> PAGEREF _Toc53733917 \h </w:instrText>
      </w:r>
      <w:r>
        <w:rPr>
          <w:noProof/>
        </w:rPr>
      </w:r>
      <w:r>
        <w:rPr>
          <w:noProof/>
        </w:rPr>
        <w:fldChar w:fldCharType="separate"/>
      </w:r>
      <w:r w:rsidR="00F553D4">
        <w:rPr>
          <w:noProof/>
        </w:rPr>
        <w:t>V</w:t>
      </w:r>
      <w:r>
        <w:rPr>
          <w:noProof/>
        </w:rPr>
        <w:fldChar w:fldCharType="end"/>
      </w:r>
    </w:p>
    <w:p w14:paraId="2FAD429D" w14:textId="60023A9A"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_Toc53733918 \h </w:instrText>
      </w:r>
      <w:r>
        <w:rPr>
          <w:noProof/>
        </w:rPr>
      </w:r>
      <w:r>
        <w:rPr>
          <w:noProof/>
        </w:rPr>
        <w:fldChar w:fldCharType="separate"/>
      </w:r>
      <w:r w:rsidR="00F553D4">
        <w:rPr>
          <w:noProof/>
        </w:rPr>
        <w:t>1</w:t>
      </w:r>
      <w:r>
        <w:rPr>
          <w:noProof/>
        </w:rPr>
        <w:fldChar w:fldCharType="end"/>
      </w:r>
    </w:p>
    <w:p w14:paraId="24E1424D" w14:textId="1A8441D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w:t>
      </w:r>
      <w:r w:rsidRPr="00B67D18">
        <w:rPr>
          <w:rFonts w:hint="eastAsia"/>
          <w:noProof/>
          <w:shd w:val="clear" w:color="auto" w:fill="FFFFFF"/>
        </w:rPr>
        <w:t xml:space="preserve"> </w:t>
      </w:r>
      <w:r w:rsidRPr="00B67D18">
        <w:rPr>
          <w:rFonts w:hint="eastAsia"/>
          <w:noProof/>
          <w:shd w:val="clear" w:color="auto" w:fill="FFFFFF"/>
        </w:rPr>
        <w:t>求连续整数和</w:t>
      </w:r>
      <w:r w:rsidRPr="00B67D18">
        <w:rPr>
          <w:noProof/>
          <w:vertAlign w:val="superscript"/>
        </w:rPr>
        <w:t>NQ001</w:t>
      </w:r>
      <w:r>
        <w:rPr>
          <w:noProof/>
        </w:rPr>
        <w:tab/>
      </w:r>
      <w:r>
        <w:rPr>
          <w:noProof/>
        </w:rPr>
        <w:fldChar w:fldCharType="begin"/>
      </w:r>
      <w:r>
        <w:rPr>
          <w:noProof/>
        </w:rPr>
        <w:instrText xml:space="preserve"> PAGEREF _Toc53733919 \h </w:instrText>
      </w:r>
      <w:r>
        <w:rPr>
          <w:noProof/>
        </w:rPr>
      </w:r>
      <w:r>
        <w:rPr>
          <w:noProof/>
        </w:rPr>
        <w:fldChar w:fldCharType="separate"/>
      </w:r>
      <w:r w:rsidR="00F553D4">
        <w:rPr>
          <w:noProof/>
        </w:rPr>
        <w:t>1</w:t>
      </w:r>
      <w:r>
        <w:rPr>
          <w:noProof/>
        </w:rPr>
        <w:fldChar w:fldCharType="end"/>
      </w:r>
    </w:p>
    <w:p w14:paraId="70B93F77" w14:textId="269B7E8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67D18">
        <w:rPr>
          <w:noProof/>
          <w:vertAlign w:val="superscript"/>
          <w:lang w:eastAsia="zh-CN"/>
        </w:rPr>
        <w:t>NQ002</w:t>
      </w:r>
      <w:r>
        <w:rPr>
          <w:noProof/>
        </w:rPr>
        <w:tab/>
      </w:r>
      <w:r>
        <w:rPr>
          <w:noProof/>
        </w:rPr>
        <w:fldChar w:fldCharType="begin"/>
      </w:r>
      <w:r>
        <w:rPr>
          <w:noProof/>
        </w:rPr>
        <w:instrText xml:space="preserve"> PAGEREF _Toc53733920 \h </w:instrText>
      </w:r>
      <w:r>
        <w:rPr>
          <w:noProof/>
        </w:rPr>
      </w:r>
      <w:r>
        <w:rPr>
          <w:noProof/>
        </w:rPr>
        <w:fldChar w:fldCharType="separate"/>
      </w:r>
      <w:r w:rsidR="00F553D4">
        <w:rPr>
          <w:noProof/>
        </w:rPr>
        <w:t>2</w:t>
      </w:r>
      <w:r>
        <w:rPr>
          <w:noProof/>
        </w:rPr>
        <w:fldChar w:fldCharType="end"/>
      </w:r>
    </w:p>
    <w:p w14:paraId="0DC49A9D" w14:textId="60546F2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67D18">
        <w:rPr>
          <w:noProof/>
          <w:vertAlign w:val="superscript"/>
          <w:lang w:eastAsia="zh-CN"/>
        </w:rPr>
        <w:t>NQ003</w:t>
      </w:r>
      <w:r>
        <w:rPr>
          <w:noProof/>
        </w:rPr>
        <w:tab/>
      </w:r>
      <w:r>
        <w:rPr>
          <w:noProof/>
        </w:rPr>
        <w:fldChar w:fldCharType="begin"/>
      </w:r>
      <w:r>
        <w:rPr>
          <w:noProof/>
        </w:rPr>
        <w:instrText xml:space="preserve"> PAGEREF _Toc53733921 \h </w:instrText>
      </w:r>
      <w:r>
        <w:rPr>
          <w:noProof/>
        </w:rPr>
      </w:r>
      <w:r>
        <w:rPr>
          <w:noProof/>
        </w:rPr>
        <w:fldChar w:fldCharType="separate"/>
      </w:r>
      <w:r w:rsidR="00F553D4">
        <w:rPr>
          <w:noProof/>
        </w:rPr>
        <w:t>3</w:t>
      </w:r>
      <w:r>
        <w:rPr>
          <w:noProof/>
        </w:rPr>
        <w:fldChar w:fldCharType="end"/>
      </w:r>
    </w:p>
    <w:p w14:paraId="4A6C3F8B" w14:textId="228D674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67D18">
        <w:rPr>
          <w:noProof/>
          <w:vertAlign w:val="superscript"/>
          <w:lang w:eastAsia="zh-CN"/>
        </w:rPr>
        <w:t>NQ004</w:t>
      </w:r>
      <w:r>
        <w:rPr>
          <w:noProof/>
        </w:rPr>
        <w:tab/>
      </w:r>
      <w:r>
        <w:rPr>
          <w:noProof/>
        </w:rPr>
        <w:fldChar w:fldCharType="begin"/>
      </w:r>
      <w:r>
        <w:rPr>
          <w:noProof/>
        </w:rPr>
        <w:instrText xml:space="preserve"> PAGEREF _Toc53733922 \h </w:instrText>
      </w:r>
      <w:r>
        <w:rPr>
          <w:noProof/>
        </w:rPr>
      </w:r>
      <w:r>
        <w:rPr>
          <w:noProof/>
        </w:rPr>
        <w:fldChar w:fldCharType="separate"/>
      </w:r>
      <w:r w:rsidR="00F553D4">
        <w:rPr>
          <w:noProof/>
        </w:rPr>
        <w:t>4</w:t>
      </w:r>
      <w:r>
        <w:rPr>
          <w:noProof/>
        </w:rPr>
        <w:fldChar w:fldCharType="end"/>
      </w:r>
    </w:p>
    <w:p w14:paraId="35CE8E6A" w14:textId="55AFCB6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67D18">
        <w:rPr>
          <w:noProof/>
          <w:vertAlign w:val="superscript"/>
          <w:lang w:eastAsia="zh-CN"/>
        </w:rPr>
        <w:t>NQ005</w:t>
      </w:r>
      <w:r>
        <w:rPr>
          <w:noProof/>
        </w:rPr>
        <w:tab/>
      </w:r>
      <w:r>
        <w:rPr>
          <w:noProof/>
        </w:rPr>
        <w:fldChar w:fldCharType="begin"/>
      </w:r>
      <w:r>
        <w:rPr>
          <w:noProof/>
        </w:rPr>
        <w:instrText xml:space="preserve"> PAGEREF _Toc53733923 \h </w:instrText>
      </w:r>
      <w:r>
        <w:rPr>
          <w:noProof/>
        </w:rPr>
      </w:r>
      <w:r>
        <w:rPr>
          <w:noProof/>
        </w:rPr>
        <w:fldChar w:fldCharType="separate"/>
      </w:r>
      <w:r w:rsidR="00F553D4">
        <w:rPr>
          <w:noProof/>
        </w:rPr>
        <w:t>5</w:t>
      </w:r>
      <w:r>
        <w:rPr>
          <w:noProof/>
        </w:rPr>
        <w:fldChar w:fldCharType="end"/>
      </w:r>
    </w:p>
    <w:p w14:paraId="503A46F5" w14:textId="50577C2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67D18">
        <w:rPr>
          <w:noProof/>
          <w:vertAlign w:val="superscript"/>
          <w:lang w:eastAsia="zh-CN"/>
        </w:rPr>
        <w:t>NQ006</w:t>
      </w:r>
      <w:r>
        <w:rPr>
          <w:noProof/>
        </w:rPr>
        <w:tab/>
      </w:r>
      <w:r>
        <w:rPr>
          <w:noProof/>
        </w:rPr>
        <w:fldChar w:fldCharType="begin"/>
      </w:r>
      <w:r>
        <w:rPr>
          <w:noProof/>
        </w:rPr>
        <w:instrText xml:space="preserve"> PAGEREF _Toc53733924 \h </w:instrText>
      </w:r>
      <w:r>
        <w:rPr>
          <w:noProof/>
        </w:rPr>
      </w:r>
      <w:r>
        <w:rPr>
          <w:noProof/>
        </w:rPr>
        <w:fldChar w:fldCharType="separate"/>
      </w:r>
      <w:r w:rsidR="00F553D4">
        <w:rPr>
          <w:noProof/>
        </w:rPr>
        <w:t>6</w:t>
      </w:r>
      <w:r>
        <w:rPr>
          <w:noProof/>
        </w:rPr>
        <w:fldChar w:fldCharType="end"/>
      </w:r>
    </w:p>
    <w:p w14:paraId="66C105A9" w14:textId="15D1436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67D18">
        <w:rPr>
          <w:noProof/>
          <w:vertAlign w:val="superscript"/>
          <w:lang w:eastAsia="zh-CN"/>
        </w:rPr>
        <w:t>NQ007</w:t>
      </w:r>
      <w:r>
        <w:rPr>
          <w:noProof/>
        </w:rPr>
        <w:tab/>
      </w:r>
      <w:r>
        <w:rPr>
          <w:noProof/>
        </w:rPr>
        <w:fldChar w:fldCharType="begin"/>
      </w:r>
      <w:r>
        <w:rPr>
          <w:noProof/>
        </w:rPr>
        <w:instrText xml:space="preserve"> PAGEREF _Toc53733925 \h </w:instrText>
      </w:r>
      <w:r>
        <w:rPr>
          <w:noProof/>
        </w:rPr>
      </w:r>
      <w:r>
        <w:rPr>
          <w:noProof/>
        </w:rPr>
        <w:fldChar w:fldCharType="separate"/>
      </w:r>
      <w:r w:rsidR="00F553D4">
        <w:rPr>
          <w:noProof/>
        </w:rPr>
        <w:t>8</w:t>
      </w:r>
      <w:r>
        <w:rPr>
          <w:noProof/>
        </w:rPr>
        <w:fldChar w:fldCharType="end"/>
      </w:r>
    </w:p>
    <w:p w14:paraId="16030A60" w14:textId="5CC2B81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67D18">
        <w:rPr>
          <w:noProof/>
          <w:vertAlign w:val="superscript"/>
          <w:lang w:eastAsia="zh-CN"/>
        </w:rPr>
        <w:t>NQ008</w:t>
      </w:r>
      <w:r>
        <w:rPr>
          <w:noProof/>
        </w:rPr>
        <w:tab/>
      </w:r>
      <w:r>
        <w:rPr>
          <w:noProof/>
        </w:rPr>
        <w:fldChar w:fldCharType="begin"/>
      </w:r>
      <w:r>
        <w:rPr>
          <w:noProof/>
        </w:rPr>
        <w:instrText xml:space="preserve"> PAGEREF _Toc53733926 \h </w:instrText>
      </w:r>
      <w:r>
        <w:rPr>
          <w:noProof/>
        </w:rPr>
      </w:r>
      <w:r>
        <w:rPr>
          <w:noProof/>
        </w:rPr>
        <w:fldChar w:fldCharType="separate"/>
      </w:r>
      <w:r w:rsidR="00F553D4">
        <w:rPr>
          <w:noProof/>
        </w:rPr>
        <w:t>9</w:t>
      </w:r>
      <w:r>
        <w:rPr>
          <w:noProof/>
        </w:rPr>
        <w:fldChar w:fldCharType="end"/>
      </w:r>
    </w:p>
    <w:p w14:paraId="0DB1C085" w14:textId="445CAC9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67D18">
        <w:rPr>
          <w:noProof/>
          <w:vertAlign w:val="superscript"/>
          <w:lang w:eastAsia="zh-CN"/>
        </w:rPr>
        <w:t>NQ009</w:t>
      </w:r>
      <w:r>
        <w:rPr>
          <w:noProof/>
        </w:rPr>
        <w:tab/>
      </w:r>
      <w:r>
        <w:rPr>
          <w:noProof/>
        </w:rPr>
        <w:fldChar w:fldCharType="begin"/>
      </w:r>
      <w:r>
        <w:rPr>
          <w:noProof/>
        </w:rPr>
        <w:instrText xml:space="preserve"> PAGEREF _Toc53733927 \h </w:instrText>
      </w:r>
      <w:r>
        <w:rPr>
          <w:noProof/>
        </w:rPr>
      </w:r>
      <w:r>
        <w:rPr>
          <w:noProof/>
        </w:rPr>
        <w:fldChar w:fldCharType="separate"/>
      </w:r>
      <w:r w:rsidR="00F553D4">
        <w:rPr>
          <w:noProof/>
        </w:rPr>
        <w:t>10</w:t>
      </w:r>
      <w:r>
        <w:rPr>
          <w:noProof/>
        </w:rPr>
        <w:fldChar w:fldCharType="end"/>
      </w:r>
    </w:p>
    <w:p w14:paraId="77337845" w14:textId="3214DB8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67D18">
        <w:rPr>
          <w:noProof/>
          <w:vertAlign w:val="superscript"/>
          <w:lang w:eastAsia="zh-CN"/>
        </w:rPr>
        <w:t>NQ010</w:t>
      </w:r>
      <w:r>
        <w:rPr>
          <w:noProof/>
        </w:rPr>
        <w:tab/>
      </w:r>
      <w:r>
        <w:rPr>
          <w:noProof/>
        </w:rPr>
        <w:fldChar w:fldCharType="begin"/>
      </w:r>
      <w:r>
        <w:rPr>
          <w:noProof/>
        </w:rPr>
        <w:instrText xml:space="preserve"> PAGEREF _Toc53733928 \h </w:instrText>
      </w:r>
      <w:r>
        <w:rPr>
          <w:noProof/>
        </w:rPr>
      </w:r>
      <w:r>
        <w:rPr>
          <w:noProof/>
        </w:rPr>
        <w:fldChar w:fldCharType="separate"/>
      </w:r>
      <w:r w:rsidR="00F553D4">
        <w:rPr>
          <w:noProof/>
        </w:rPr>
        <w:t>11</w:t>
      </w:r>
      <w:r>
        <w:rPr>
          <w:noProof/>
        </w:rPr>
        <w:fldChar w:fldCharType="end"/>
      </w:r>
    </w:p>
    <w:p w14:paraId="0C99D3A0" w14:textId="7C34270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67D18">
        <w:rPr>
          <w:noProof/>
          <w:vertAlign w:val="superscript"/>
          <w:lang w:eastAsia="zh-CN"/>
        </w:rPr>
        <w:t>NQ011</w:t>
      </w:r>
      <w:r>
        <w:rPr>
          <w:noProof/>
        </w:rPr>
        <w:tab/>
      </w:r>
      <w:r>
        <w:rPr>
          <w:noProof/>
        </w:rPr>
        <w:fldChar w:fldCharType="begin"/>
      </w:r>
      <w:r>
        <w:rPr>
          <w:noProof/>
        </w:rPr>
        <w:instrText xml:space="preserve"> PAGEREF _Toc53733929 \h </w:instrText>
      </w:r>
      <w:r>
        <w:rPr>
          <w:noProof/>
        </w:rPr>
      </w:r>
      <w:r>
        <w:rPr>
          <w:noProof/>
        </w:rPr>
        <w:fldChar w:fldCharType="separate"/>
      </w:r>
      <w:r w:rsidR="00F553D4">
        <w:rPr>
          <w:noProof/>
        </w:rPr>
        <w:t>12</w:t>
      </w:r>
      <w:r>
        <w:rPr>
          <w:noProof/>
        </w:rPr>
        <w:fldChar w:fldCharType="end"/>
      </w:r>
    </w:p>
    <w:p w14:paraId="04584B9D" w14:textId="24F45EB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67D18">
        <w:rPr>
          <w:noProof/>
          <w:vertAlign w:val="superscript"/>
          <w:lang w:eastAsia="zh-CN"/>
        </w:rPr>
        <w:t>NQ012</w:t>
      </w:r>
      <w:r>
        <w:rPr>
          <w:noProof/>
        </w:rPr>
        <w:tab/>
      </w:r>
      <w:r>
        <w:rPr>
          <w:noProof/>
        </w:rPr>
        <w:fldChar w:fldCharType="begin"/>
      </w:r>
      <w:r>
        <w:rPr>
          <w:noProof/>
        </w:rPr>
        <w:instrText xml:space="preserve"> PAGEREF _Toc53733930 \h </w:instrText>
      </w:r>
      <w:r>
        <w:rPr>
          <w:noProof/>
        </w:rPr>
      </w:r>
      <w:r>
        <w:rPr>
          <w:noProof/>
        </w:rPr>
        <w:fldChar w:fldCharType="separate"/>
      </w:r>
      <w:r w:rsidR="00F553D4">
        <w:rPr>
          <w:noProof/>
        </w:rPr>
        <w:t>14</w:t>
      </w:r>
      <w:r>
        <w:rPr>
          <w:noProof/>
        </w:rPr>
        <w:fldChar w:fldCharType="end"/>
      </w:r>
    </w:p>
    <w:p w14:paraId="4A597923" w14:textId="5464692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67D18">
        <w:rPr>
          <w:noProof/>
          <w:vertAlign w:val="superscript"/>
        </w:rPr>
        <w:t>NQ013</w:t>
      </w:r>
      <w:r>
        <w:rPr>
          <w:noProof/>
        </w:rPr>
        <w:tab/>
      </w:r>
      <w:r>
        <w:rPr>
          <w:noProof/>
        </w:rPr>
        <w:fldChar w:fldCharType="begin"/>
      </w:r>
      <w:r>
        <w:rPr>
          <w:noProof/>
        </w:rPr>
        <w:instrText xml:space="preserve"> PAGEREF _Toc53733931 \h </w:instrText>
      </w:r>
      <w:r>
        <w:rPr>
          <w:noProof/>
        </w:rPr>
      </w:r>
      <w:r>
        <w:rPr>
          <w:noProof/>
        </w:rPr>
        <w:fldChar w:fldCharType="separate"/>
      </w:r>
      <w:r w:rsidR="00F553D4">
        <w:rPr>
          <w:noProof/>
        </w:rPr>
        <w:t>15</w:t>
      </w:r>
      <w:r>
        <w:rPr>
          <w:noProof/>
        </w:rPr>
        <w:fldChar w:fldCharType="end"/>
      </w:r>
    </w:p>
    <w:p w14:paraId="658908E8" w14:textId="1ACC2AA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67D18">
        <w:rPr>
          <w:noProof/>
          <w:vertAlign w:val="superscript"/>
          <w:lang w:eastAsia="zh-CN"/>
        </w:rPr>
        <w:t>NQ014</w:t>
      </w:r>
      <w:r>
        <w:rPr>
          <w:noProof/>
        </w:rPr>
        <w:tab/>
      </w:r>
      <w:r>
        <w:rPr>
          <w:noProof/>
        </w:rPr>
        <w:fldChar w:fldCharType="begin"/>
      </w:r>
      <w:r>
        <w:rPr>
          <w:noProof/>
        </w:rPr>
        <w:instrText xml:space="preserve"> PAGEREF _Toc53733932 \h </w:instrText>
      </w:r>
      <w:r>
        <w:rPr>
          <w:noProof/>
        </w:rPr>
      </w:r>
      <w:r>
        <w:rPr>
          <w:noProof/>
        </w:rPr>
        <w:fldChar w:fldCharType="separate"/>
      </w:r>
      <w:r w:rsidR="00F553D4">
        <w:rPr>
          <w:noProof/>
        </w:rPr>
        <w:t>17</w:t>
      </w:r>
      <w:r>
        <w:rPr>
          <w:noProof/>
        </w:rPr>
        <w:fldChar w:fldCharType="end"/>
      </w:r>
    </w:p>
    <w:p w14:paraId="55279A46" w14:textId="4D13F42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67D18">
        <w:rPr>
          <w:noProof/>
          <w:vertAlign w:val="superscript"/>
          <w:lang w:eastAsia="zh-CN"/>
        </w:rPr>
        <w:t>NQ015</w:t>
      </w:r>
      <w:r>
        <w:rPr>
          <w:noProof/>
        </w:rPr>
        <w:tab/>
      </w:r>
      <w:r>
        <w:rPr>
          <w:noProof/>
        </w:rPr>
        <w:fldChar w:fldCharType="begin"/>
      </w:r>
      <w:r>
        <w:rPr>
          <w:noProof/>
        </w:rPr>
        <w:instrText xml:space="preserve"> PAGEREF _Toc53733933 \h </w:instrText>
      </w:r>
      <w:r>
        <w:rPr>
          <w:noProof/>
        </w:rPr>
      </w:r>
      <w:r>
        <w:rPr>
          <w:noProof/>
        </w:rPr>
        <w:fldChar w:fldCharType="separate"/>
      </w:r>
      <w:r w:rsidR="00F553D4">
        <w:rPr>
          <w:noProof/>
        </w:rPr>
        <w:t>18</w:t>
      </w:r>
      <w:r>
        <w:rPr>
          <w:noProof/>
        </w:rPr>
        <w:fldChar w:fldCharType="end"/>
      </w:r>
    </w:p>
    <w:p w14:paraId="6B566225" w14:textId="6D21991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67D18">
        <w:rPr>
          <w:noProof/>
          <w:vertAlign w:val="superscript"/>
          <w:lang w:eastAsia="zh-CN"/>
        </w:rPr>
        <w:t>NQ016</w:t>
      </w:r>
      <w:r>
        <w:rPr>
          <w:noProof/>
        </w:rPr>
        <w:tab/>
      </w:r>
      <w:r>
        <w:rPr>
          <w:noProof/>
        </w:rPr>
        <w:fldChar w:fldCharType="begin"/>
      </w:r>
      <w:r>
        <w:rPr>
          <w:noProof/>
        </w:rPr>
        <w:instrText xml:space="preserve"> PAGEREF _Toc53733934 \h </w:instrText>
      </w:r>
      <w:r>
        <w:rPr>
          <w:noProof/>
        </w:rPr>
      </w:r>
      <w:r>
        <w:rPr>
          <w:noProof/>
        </w:rPr>
        <w:fldChar w:fldCharType="separate"/>
      </w:r>
      <w:r w:rsidR="00F553D4">
        <w:rPr>
          <w:noProof/>
        </w:rPr>
        <w:t>19</w:t>
      </w:r>
      <w:r>
        <w:rPr>
          <w:noProof/>
        </w:rPr>
        <w:fldChar w:fldCharType="end"/>
      </w:r>
    </w:p>
    <w:p w14:paraId="6C0002CD" w14:textId="103C4D8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67D18">
        <w:rPr>
          <w:noProof/>
          <w:vertAlign w:val="superscript"/>
          <w:lang w:eastAsia="zh-CN"/>
        </w:rPr>
        <w:t>NQ017</w:t>
      </w:r>
      <w:r>
        <w:rPr>
          <w:noProof/>
        </w:rPr>
        <w:tab/>
      </w:r>
      <w:r>
        <w:rPr>
          <w:noProof/>
        </w:rPr>
        <w:fldChar w:fldCharType="begin"/>
      </w:r>
      <w:r>
        <w:rPr>
          <w:noProof/>
        </w:rPr>
        <w:instrText xml:space="preserve"> PAGEREF _Toc53733935 \h </w:instrText>
      </w:r>
      <w:r>
        <w:rPr>
          <w:noProof/>
        </w:rPr>
      </w:r>
      <w:r>
        <w:rPr>
          <w:noProof/>
        </w:rPr>
        <w:fldChar w:fldCharType="separate"/>
      </w:r>
      <w:r w:rsidR="00F553D4">
        <w:rPr>
          <w:noProof/>
        </w:rPr>
        <w:t>21</w:t>
      </w:r>
      <w:r>
        <w:rPr>
          <w:noProof/>
        </w:rPr>
        <w:fldChar w:fldCharType="end"/>
      </w:r>
    </w:p>
    <w:p w14:paraId="577858E6" w14:textId="7AAEC78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67D18">
        <w:rPr>
          <w:noProof/>
          <w:vertAlign w:val="superscript"/>
          <w:lang w:eastAsia="zh-CN"/>
        </w:rPr>
        <w:t>NQ018</w:t>
      </w:r>
      <w:r>
        <w:rPr>
          <w:noProof/>
        </w:rPr>
        <w:tab/>
      </w:r>
      <w:r>
        <w:rPr>
          <w:noProof/>
        </w:rPr>
        <w:fldChar w:fldCharType="begin"/>
      </w:r>
      <w:r>
        <w:rPr>
          <w:noProof/>
        </w:rPr>
        <w:instrText xml:space="preserve"> PAGEREF _Toc53733936 \h </w:instrText>
      </w:r>
      <w:r>
        <w:rPr>
          <w:noProof/>
        </w:rPr>
      </w:r>
      <w:r>
        <w:rPr>
          <w:noProof/>
        </w:rPr>
        <w:fldChar w:fldCharType="separate"/>
      </w:r>
      <w:r w:rsidR="00F553D4">
        <w:rPr>
          <w:noProof/>
        </w:rPr>
        <w:t>23</w:t>
      </w:r>
      <w:r>
        <w:rPr>
          <w:noProof/>
        </w:rPr>
        <w:fldChar w:fldCharType="end"/>
      </w:r>
    </w:p>
    <w:p w14:paraId="3EF75515" w14:textId="66D1AD2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67D18">
        <w:rPr>
          <w:noProof/>
          <w:vertAlign w:val="superscript"/>
          <w:lang w:eastAsia="zh-CN"/>
        </w:rPr>
        <w:t>NQ019</w:t>
      </w:r>
      <w:r>
        <w:rPr>
          <w:noProof/>
        </w:rPr>
        <w:tab/>
      </w:r>
      <w:r>
        <w:rPr>
          <w:noProof/>
        </w:rPr>
        <w:fldChar w:fldCharType="begin"/>
      </w:r>
      <w:r>
        <w:rPr>
          <w:noProof/>
        </w:rPr>
        <w:instrText xml:space="preserve"> PAGEREF _Toc53733937 \h </w:instrText>
      </w:r>
      <w:r>
        <w:rPr>
          <w:noProof/>
        </w:rPr>
      </w:r>
      <w:r>
        <w:rPr>
          <w:noProof/>
        </w:rPr>
        <w:fldChar w:fldCharType="separate"/>
      </w:r>
      <w:r w:rsidR="00F553D4">
        <w:rPr>
          <w:noProof/>
        </w:rPr>
        <w:t>25</w:t>
      </w:r>
      <w:r>
        <w:rPr>
          <w:noProof/>
        </w:rPr>
        <w:fldChar w:fldCharType="end"/>
      </w:r>
    </w:p>
    <w:p w14:paraId="3187E531" w14:textId="404A44F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67D18">
        <w:rPr>
          <w:noProof/>
          <w:vertAlign w:val="superscript"/>
          <w:lang w:eastAsia="zh-CN"/>
        </w:rPr>
        <w:t>NQ020</w:t>
      </w:r>
      <w:r>
        <w:rPr>
          <w:noProof/>
        </w:rPr>
        <w:tab/>
      </w:r>
      <w:r>
        <w:rPr>
          <w:noProof/>
        </w:rPr>
        <w:fldChar w:fldCharType="begin"/>
      </w:r>
      <w:r>
        <w:rPr>
          <w:noProof/>
        </w:rPr>
        <w:instrText xml:space="preserve"> PAGEREF _Toc53733938 \h </w:instrText>
      </w:r>
      <w:r>
        <w:rPr>
          <w:noProof/>
        </w:rPr>
      </w:r>
      <w:r>
        <w:rPr>
          <w:noProof/>
        </w:rPr>
        <w:fldChar w:fldCharType="separate"/>
      </w:r>
      <w:r w:rsidR="00F553D4">
        <w:rPr>
          <w:noProof/>
        </w:rPr>
        <w:t>26</w:t>
      </w:r>
      <w:r>
        <w:rPr>
          <w:noProof/>
        </w:rPr>
        <w:fldChar w:fldCharType="end"/>
      </w:r>
    </w:p>
    <w:p w14:paraId="4570451E" w14:textId="551419C5"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67D18">
        <w:rPr>
          <w:noProof/>
          <w:vertAlign w:val="superscript"/>
          <w:lang w:eastAsia="zh-CN"/>
        </w:rPr>
        <w:t>NQ021</w:t>
      </w:r>
      <w:r>
        <w:rPr>
          <w:noProof/>
        </w:rPr>
        <w:tab/>
      </w:r>
      <w:r>
        <w:rPr>
          <w:noProof/>
        </w:rPr>
        <w:fldChar w:fldCharType="begin"/>
      </w:r>
      <w:r>
        <w:rPr>
          <w:noProof/>
        </w:rPr>
        <w:instrText xml:space="preserve"> PAGEREF _Toc53733939 \h </w:instrText>
      </w:r>
      <w:r>
        <w:rPr>
          <w:noProof/>
        </w:rPr>
      </w:r>
      <w:r>
        <w:rPr>
          <w:noProof/>
        </w:rPr>
        <w:fldChar w:fldCharType="separate"/>
      </w:r>
      <w:r w:rsidR="00F553D4">
        <w:rPr>
          <w:noProof/>
        </w:rPr>
        <w:t>28</w:t>
      </w:r>
      <w:r>
        <w:rPr>
          <w:noProof/>
        </w:rPr>
        <w:fldChar w:fldCharType="end"/>
      </w:r>
    </w:p>
    <w:p w14:paraId="7F187233" w14:textId="0F6FB91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67D18">
        <w:rPr>
          <w:noProof/>
          <w:vertAlign w:val="superscript"/>
          <w:lang w:eastAsia="zh-CN"/>
        </w:rPr>
        <w:t>NQ022</w:t>
      </w:r>
      <w:r>
        <w:rPr>
          <w:noProof/>
        </w:rPr>
        <w:tab/>
      </w:r>
      <w:r>
        <w:rPr>
          <w:noProof/>
        </w:rPr>
        <w:fldChar w:fldCharType="begin"/>
      </w:r>
      <w:r>
        <w:rPr>
          <w:noProof/>
        </w:rPr>
        <w:instrText xml:space="preserve"> PAGEREF _Toc53733940 \h </w:instrText>
      </w:r>
      <w:r>
        <w:rPr>
          <w:noProof/>
        </w:rPr>
      </w:r>
      <w:r>
        <w:rPr>
          <w:noProof/>
        </w:rPr>
        <w:fldChar w:fldCharType="separate"/>
      </w:r>
      <w:r w:rsidR="00F553D4">
        <w:rPr>
          <w:noProof/>
        </w:rPr>
        <w:t>30</w:t>
      </w:r>
      <w:r>
        <w:rPr>
          <w:noProof/>
        </w:rPr>
        <w:fldChar w:fldCharType="end"/>
      </w:r>
    </w:p>
    <w:p w14:paraId="67E21AB7" w14:textId="7B0E3E6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67D18">
        <w:rPr>
          <w:noProof/>
          <w:vertAlign w:val="superscript"/>
          <w:lang w:eastAsia="zh-CN"/>
        </w:rPr>
        <w:t>NQ023</w:t>
      </w:r>
      <w:r>
        <w:rPr>
          <w:noProof/>
        </w:rPr>
        <w:tab/>
      </w:r>
      <w:r>
        <w:rPr>
          <w:noProof/>
        </w:rPr>
        <w:fldChar w:fldCharType="begin"/>
      </w:r>
      <w:r>
        <w:rPr>
          <w:noProof/>
        </w:rPr>
        <w:instrText xml:space="preserve"> PAGEREF _Toc53733941 \h </w:instrText>
      </w:r>
      <w:r>
        <w:rPr>
          <w:noProof/>
        </w:rPr>
      </w:r>
      <w:r>
        <w:rPr>
          <w:noProof/>
        </w:rPr>
        <w:fldChar w:fldCharType="separate"/>
      </w:r>
      <w:r w:rsidR="00F553D4">
        <w:rPr>
          <w:noProof/>
        </w:rPr>
        <w:t>32</w:t>
      </w:r>
      <w:r>
        <w:rPr>
          <w:noProof/>
        </w:rPr>
        <w:fldChar w:fldCharType="end"/>
      </w:r>
    </w:p>
    <w:p w14:paraId="6827D8FC" w14:textId="2B56361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67D18">
        <w:rPr>
          <w:noProof/>
          <w:vertAlign w:val="superscript"/>
          <w:lang w:eastAsia="zh-CN"/>
        </w:rPr>
        <w:t>NQ024</w:t>
      </w:r>
      <w:r>
        <w:rPr>
          <w:noProof/>
        </w:rPr>
        <w:tab/>
      </w:r>
      <w:r>
        <w:rPr>
          <w:noProof/>
        </w:rPr>
        <w:fldChar w:fldCharType="begin"/>
      </w:r>
      <w:r>
        <w:rPr>
          <w:noProof/>
        </w:rPr>
        <w:instrText xml:space="preserve"> PAGEREF _Toc53733942 \h </w:instrText>
      </w:r>
      <w:r>
        <w:rPr>
          <w:noProof/>
        </w:rPr>
      </w:r>
      <w:r>
        <w:rPr>
          <w:noProof/>
        </w:rPr>
        <w:fldChar w:fldCharType="separate"/>
      </w:r>
      <w:r w:rsidR="00F553D4">
        <w:rPr>
          <w:noProof/>
        </w:rPr>
        <w:t>33</w:t>
      </w:r>
      <w:r>
        <w:rPr>
          <w:noProof/>
        </w:rPr>
        <w:fldChar w:fldCharType="end"/>
      </w:r>
    </w:p>
    <w:p w14:paraId="5BBC3B13" w14:textId="3C9206C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67D18">
        <w:rPr>
          <w:noProof/>
          <w:vertAlign w:val="superscript"/>
          <w:lang w:eastAsia="zh-CN"/>
        </w:rPr>
        <w:t>NQ025</w:t>
      </w:r>
      <w:r>
        <w:rPr>
          <w:noProof/>
        </w:rPr>
        <w:tab/>
      </w:r>
      <w:r>
        <w:rPr>
          <w:noProof/>
        </w:rPr>
        <w:fldChar w:fldCharType="begin"/>
      </w:r>
      <w:r>
        <w:rPr>
          <w:noProof/>
        </w:rPr>
        <w:instrText xml:space="preserve"> PAGEREF _Toc53733943 \h </w:instrText>
      </w:r>
      <w:r>
        <w:rPr>
          <w:noProof/>
        </w:rPr>
      </w:r>
      <w:r>
        <w:rPr>
          <w:noProof/>
        </w:rPr>
        <w:fldChar w:fldCharType="separate"/>
      </w:r>
      <w:r w:rsidR="00F553D4">
        <w:rPr>
          <w:noProof/>
        </w:rPr>
        <w:t>34</w:t>
      </w:r>
      <w:r>
        <w:rPr>
          <w:noProof/>
        </w:rPr>
        <w:fldChar w:fldCharType="end"/>
      </w:r>
    </w:p>
    <w:p w14:paraId="5F332796" w14:textId="28BE7E8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1.26</w:t>
      </w:r>
      <w:r>
        <w:rPr>
          <w:rFonts w:hint="eastAsia"/>
          <w:noProof/>
          <w:lang w:eastAsia="zh-CN"/>
        </w:rPr>
        <w:t xml:space="preserve"> </w:t>
      </w:r>
      <w:r>
        <w:rPr>
          <w:rFonts w:hint="eastAsia"/>
          <w:noProof/>
          <w:lang w:eastAsia="zh-CN"/>
        </w:rPr>
        <w:t>公式变代码</w:t>
      </w:r>
      <w:r w:rsidRPr="00B67D18">
        <w:rPr>
          <w:noProof/>
          <w:vertAlign w:val="superscript"/>
          <w:lang w:eastAsia="zh-CN"/>
        </w:rPr>
        <w:t>NQ026</w:t>
      </w:r>
      <w:r>
        <w:rPr>
          <w:noProof/>
        </w:rPr>
        <w:tab/>
      </w:r>
      <w:r>
        <w:rPr>
          <w:noProof/>
        </w:rPr>
        <w:fldChar w:fldCharType="begin"/>
      </w:r>
      <w:r>
        <w:rPr>
          <w:noProof/>
        </w:rPr>
        <w:instrText xml:space="preserve"> PAGEREF _Toc53733944 \h </w:instrText>
      </w:r>
      <w:r>
        <w:rPr>
          <w:noProof/>
        </w:rPr>
      </w:r>
      <w:r>
        <w:rPr>
          <w:noProof/>
        </w:rPr>
        <w:fldChar w:fldCharType="separate"/>
      </w:r>
      <w:r w:rsidR="00F553D4">
        <w:rPr>
          <w:noProof/>
        </w:rPr>
        <w:t>35</w:t>
      </w:r>
      <w:r>
        <w:rPr>
          <w:noProof/>
        </w:rPr>
        <w:fldChar w:fldCharType="end"/>
      </w:r>
    </w:p>
    <w:p w14:paraId="48827D9C" w14:textId="101B7C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1.27</w:t>
      </w:r>
      <w:r>
        <w:rPr>
          <w:rFonts w:hint="eastAsia"/>
          <w:noProof/>
          <w:lang w:eastAsia="zh-CN"/>
        </w:rPr>
        <w:t xml:space="preserve"> </w:t>
      </w:r>
      <w:r>
        <w:rPr>
          <w:rFonts w:hint="eastAsia"/>
          <w:noProof/>
          <w:lang w:eastAsia="zh-CN"/>
        </w:rPr>
        <w:t>丑数</w:t>
      </w:r>
      <w:r w:rsidRPr="00B67D18">
        <w:rPr>
          <w:noProof/>
          <w:vertAlign w:val="superscript"/>
          <w:lang w:eastAsia="zh-CN"/>
        </w:rPr>
        <w:t>NQ027</w:t>
      </w:r>
      <w:r>
        <w:rPr>
          <w:noProof/>
        </w:rPr>
        <w:tab/>
      </w:r>
      <w:r>
        <w:rPr>
          <w:noProof/>
        </w:rPr>
        <w:fldChar w:fldCharType="begin"/>
      </w:r>
      <w:r>
        <w:rPr>
          <w:noProof/>
        </w:rPr>
        <w:instrText xml:space="preserve"> PAGEREF _Toc53733945 \h </w:instrText>
      </w:r>
      <w:r>
        <w:rPr>
          <w:noProof/>
        </w:rPr>
      </w:r>
      <w:r>
        <w:rPr>
          <w:noProof/>
        </w:rPr>
        <w:fldChar w:fldCharType="separate"/>
      </w:r>
      <w:r w:rsidR="00F553D4">
        <w:rPr>
          <w:noProof/>
        </w:rPr>
        <w:t>37</w:t>
      </w:r>
      <w:r>
        <w:rPr>
          <w:noProof/>
        </w:rPr>
        <w:fldChar w:fldCharType="end"/>
      </w:r>
    </w:p>
    <w:p w14:paraId="51199486" w14:textId="2398752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67D18">
        <w:rPr>
          <w:noProof/>
          <w:vertAlign w:val="superscript"/>
          <w:lang w:eastAsia="zh-CN"/>
        </w:rPr>
        <w:t>NQ028</w:t>
      </w:r>
      <w:r>
        <w:rPr>
          <w:noProof/>
        </w:rPr>
        <w:tab/>
      </w:r>
      <w:r>
        <w:rPr>
          <w:noProof/>
        </w:rPr>
        <w:fldChar w:fldCharType="begin"/>
      </w:r>
      <w:r>
        <w:rPr>
          <w:noProof/>
        </w:rPr>
        <w:instrText xml:space="preserve"> PAGEREF _Toc53733946 \h </w:instrText>
      </w:r>
      <w:r>
        <w:rPr>
          <w:noProof/>
        </w:rPr>
      </w:r>
      <w:r>
        <w:rPr>
          <w:noProof/>
        </w:rPr>
        <w:fldChar w:fldCharType="separate"/>
      </w:r>
      <w:r w:rsidR="00F553D4">
        <w:rPr>
          <w:noProof/>
        </w:rPr>
        <w:t>38</w:t>
      </w:r>
      <w:r>
        <w:rPr>
          <w:noProof/>
        </w:rPr>
        <w:fldChar w:fldCharType="end"/>
      </w:r>
    </w:p>
    <w:p w14:paraId="5D63C420" w14:textId="7F6A92A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67D18">
        <w:rPr>
          <w:noProof/>
          <w:vertAlign w:val="superscript"/>
          <w:lang w:eastAsia="zh-CN"/>
        </w:rPr>
        <w:t>NQ029</w:t>
      </w:r>
      <w:r>
        <w:rPr>
          <w:noProof/>
        </w:rPr>
        <w:tab/>
      </w:r>
      <w:r>
        <w:rPr>
          <w:noProof/>
        </w:rPr>
        <w:fldChar w:fldCharType="begin"/>
      </w:r>
      <w:r>
        <w:rPr>
          <w:noProof/>
        </w:rPr>
        <w:instrText xml:space="preserve"> PAGEREF _Toc53733947 \h </w:instrText>
      </w:r>
      <w:r>
        <w:rPr>
          <w:noProof/>
        </w:rPr>
      </w:r>
      <w:r>
        <w:rPr>
          <w:noProof/>
        </w:rPr>
        <w:fldChar w:fldCharType="separate"/>
      </w:r>
      <w:r w:rsidR="00F553D4">
        <w:rPr>
          <w:noProof/>
        </w:rPr>
        <w:t>39</w:t>
      </w:r>
      <w:r>
        <w:rPr>
          <w:noProof/>
        </w:rPr>
        <w:fldChar w:fldCharType="end"/>
      </w:r>
    </w:p>
    <w:p w14:paraId="5767EB98" w14:textId="4C7723B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67D18">
        <w:rPr>
          <w:noProof/>
          <w:vertAlign w:val="superscript"/>
          <w:lang w:eastAsia="zh-CN"/>
        </w:rPr>
        <w:t>NQ030</w:t>
      </w:r>
      <w:r>
        <w:rPr>
          <w:noProof/>
        </w:rPr>
        <w:tab/>
      </w:r>
      <w:r>
        <w:rPr>
          <w:noProof/>
        </w:rPr>
        <w:fldChar w:fldCharType="begin"/>
      </w:r>
      <w:r>
        <w:rPr>
          <w:noProof/>
        </w:rPr>
        <w:instrText xml:space="preserve"> PAGEREF _Toc53733948 \h </w:instrText>
      </w:r>
      <w:r>
        <w:rPr>
          <w:noProof/>
        </w:rPr>
      </w:r>
      <w:r>
        <w:rPr>
          <w:noProof/>
        </w:rPr>
        <w:fldChar w:fldCharType="separate"/>
      </w:r>
      <w:r w:rsidR="00F553D4">
        <w:rPr>
          <w:noProof/>
        </w:rPr>
        <w:t>41</w:t>
      </w:r>
      <w:r>
        <w:rPr>
          <w:noProof/>
        </w:rPr>
        <w:fldChar w:fldCharType="end"/>
      </w:r>
    </w:p>
    <w:p w14:paraId="48C61C9B" w14:textId="3C2A967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67D18">
        <w:rPr>
          <w:noProof/>
          <w:vertAlign w:val="superscript"/>
          <w:lang w:eastAsia="zh-CN"/>
        </w:rPr>
        <w:t>NQ031</w:t>
      </w:r>
      <w:r>
        <w:rPr>
          <w:noProof/>
        </w:rPr>
        <w:tab/>
      </w:r>
      <w:r>
        <w:rPr>
          <w:noProof/>
        </w:rPr>
        <w:fldChar w:fldCharType="begin"/>
      </w:r>
      <w:r>
        <w:rPr>
          <w:noProof/>
        </w:rPr>
        <w:instrText xml:space="preserve"> PAGEREF _Toc53733949 \h </w:instrText>
      </w:r>
      <w:r>
        <w:rPr>
          <w:noProof/>
        </w:rPr>
      </w:r>
      <w:r>
        <w:rPr>
          <w:noProof/>
        </w:rPr>
        <w:fldChar w:fldCharType="separate"/>
      </w:r>
      <w:r w:rsidR="00F553D4">
        <w:rPr>
          <w:noProof/>
        </w:rPr>
        <w:t>42</w:t>
      </w:r>
      <w:r>
        <w:rPr>
          <w:noProof/>
        </w:rPr>
        <w:fldChar w:fldCharType="end"/>
      </w:r>
    </w:p>
    <w:p w14:paraId="73443FD8" w14:textId="443366D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67D18">
        <w:rPr>
          <w:noProof/>
          <w:vertAlign w:val="superscript"/>
          <w:lang w:eastAsia="zh-CN"/>
        </w:rPr>
        <w:t>NQ032</w:t>
      </w:r>
      <w:r>
        <w:rPr>
          <w:noProof/>
        </w:rPr>
        <w:tab/>
      </w:r>
      <w:r>
        <w:rPr>
          <w:noProof/>
        </w:rPr>
        <w:fldChar w:fldCharType="begin"/>
      </w:r>
      <w:r>
        <w:rPr>
          <w:noProof/>
        </w:rPr>
        <w:instrText xml:space="preserve"> PAGEREF _Toc53733950 \h </w:instrText>
      </w:r>
      <w:r>
        <w:rPr>
          <w:noProof/>
        </w:rPr>
      </w:r>
      <w:r>
        <w:rPr>
          <w:noProof/>
        </w:rPr>
        <w:fldChar w:fldCharType="separate"/>
      </w:r>
      <w:r w:rsidR="00F553D4">
        <w:rPr>
          <w:noProof/>
        </w:rPr>
        <w:t>44</w:t>
      </w:r>
      <w:r>
        <w:rPr>
          <w:noProof/>
        </w:rPr>
        <w:fldChar w:fldCharType="end"/>
      </w:r>
    </w:p>
    <w:p w14:paraId="1C5243FF" w14:textId="56B09E6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67D18">
        <w:rPr>
          <w:noProof/>
          <w:vertAlign w:val="superscript"/>
          <w:lang w:eastAsia="zh-CN"/>
        </w:rPr>
        <w:t>NQ033</w:t>
      </w:r>
      <w:r>
        <w:rPr>
          <w:noProof/>
        </w:rPr>
        <w:tab/>
      </w:r>
      <w:r>
        <w:rPr>
          <w:noProof/>
        </w:rPr>
        <w:fldChar w:fldCharType="begin"/>
      </w:r>
      <w:r>
        <w:rPr>
          <w:noProof/>
        </w:rPr>
        <w:instrText xml:space="preserve"> PAGEREF _Toc53733951 \h </w:instrText>
      </w:r>
      <w:r>
        <w:rPr>
          <w:noProof/>
        </w:rPr>
      </w:r>
      <w:r>
        <w:rPr>
          <w:noProof/>
        </w:rPr>
        <w:fldChar w:fldCharType="separate"/>
      </w:r>
      <w:r w:rsidR="00F553D4">
        <w:rPr>
          <w:noProof/>
        </w:rPr>
        <w:t>45</w:t>
      </w:r>
      <w:r>
        <w:rPr>
          <w:noProof/>
        </w:rPr>
        <w:fldChar w:fldCharType="end"/>
      </w:r>
    </w:p>
    <w:p w14:paraId="1B07514D" w14:textId="0E6E886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67D18">
        <w:rPr>
          <w:noProof/>
          <w:vertAlign w:val="superscript"/>
          <w:lang w:eastAsia="zh-CN"/>
        </w:rPr>
        <w:t>NQ034</w:t>
      </w:r>
      <w:r>
        <w:rPr>
          <w:noProof/>
        </w:rPr>
        <w:tab/>
      </w:r>
      <w:r>
        <w:rPr>
          <w:noProof/>
        </w:rPr>
        <w:fldChar w:fldCharType="begin"/>
      </w:r>
      <w:r>
        <w:rPr>
          <w:noProof/>
        </w:rPr>
        <w:instrText xml:space="preserve"> PAGEREF _Toc53733952 \h </w:instrText>
      </w:r>
      <w:r>
        <w:rPr>
          <w:noProof/>
        </w:rPr>
      </w:r>
      <w:r>
        <w:rPr>
          <w:noProof/>
        </w:rPr>
        <w:fldChar w:fldCharType="separate"/>
      </w:r>
      <w:r w:rsidR="00F553D4">
        <w:rPr>
          <w:noProof/>
        </w:rPr>
        <w:t>46</w:t>
      </w:r>
      <w:r>
        <w:rPr>
          <w:noProof/>
        </w:rPr>
        <w:fldChar w:fldCharType="end"/>
      </w:r>
    </w:p>
    <w:p w14:paraId="02C6AB47" w14:textId="05F823A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67D18">
        <w:rPr>
          <w:noProof/>
          <w:vertAlign w:val="superscript"/>
          <w:lang w:eastAsia="zh-CN"/>
        </w:rPr>
        <w:t>NQ035</w:t>
      </w:r>
      <w:r>
        <w:rPr>
          <w:noProof/>
        </w:rPr>
        <w:tab/>
      </w:r>
      <w:r>
        <w:rPr>
          <w:noProof/>
        </w:rPr>
        <w:fldChar w:fldCharType="begin"/>
      </w:r>
      <w:r>
        <w:rPr>
          <w:noProof/>
        </w:rPr>
        <w:instrText xml:space="preserve"> PAGEREF _Toc53733953 \h </w:instrText>
      </w:r>
      <w:r>
        <w:rPr>
          <w:noProof/>
        </w:rPr>
      </w:r>
      <w:r>
        <w:rPr>
          <w:noProof/>
        </w:rPr>
        <w:fldChar w:fldCharType="separate"/>
      </w:r>
      <w:r w:rsidR="00F553D4">
        <w:rPr>
          <w:noProof/>
        </w:rPr>
        <w:t>47</w:t>
      </w:r>
      <w:r>
        <w:rPr>
          <w:noProof/>
        </w:rPr>
        <w:fldChar w:fldCharType="end"/>
      </w:r>
    </w:p>
    <w:p w14:paraId="1AA56E07" w14:textId="07BE49D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67D18">
        <w:rPr>
          <w:noProof/>
          <w:vertAlign w:val="superscript"/>
          <w:lang w:eastAsia="zh-CN"/>
        </w:rPr>
        <w:t>NQ036</w:t>
      </w:r>
      <w:r>
        <w:rPr>
          <w:noProof/>
        </w:rPr>
        <w:tab/>
      </w:r>
      <w:r>
        <w:rPr>
          <w:noProof/>
        </w:rPr>
        <w:fldChar w:fldCharType="begin"/>
      </w:r>
      <w:r>
        <w:rPr>
          <w:noProof/>
        </w:rPr>
        <w:instrText xml:space="preserve"> PAGEREF _Toc53733954 \h </w:instrText>
      </w:r>
      <w:r>
        <w:rPr>
          <w:noProof/>
        </w:rPr>
      </w:r>
      <w:r>
        <w:rPr>
          <w:noProof/>
        </w:rPr>
        <w:fldChar w:fldCharType="separate"/>
      </w:r>
      <w:r w:rsidR="00F553D4">
        <w:rPr>
          <w:noProof/>
        </w:rPr>
        <w:t>48</w:t>
      </w:r>
      <w:r>
        <w:rPr>
          <w:noProof/>
        </w:rPr>
        <w:fldChar w:fldCharType="end"/>
      </w:r>
    </w:p>
    <w:p w14:paraId="577AD4F7" w14:textId="0CE7834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_Toc53733955 \h </w:instrText>
      </w:r>
      <w:r>
        <w:rPr>
          <w:noProof/>
        </w:rPr>
      </w:r>
      <w:r>
        <w:rPr>
          <w:noProof/>
        </w:rPr>
        <w:fldChar w:fldCharType="separate"/>
      </w:r>
      <w:r w:rsidR="00F553D4">
        <w:rPr>
          <w:noProof/>
        </w:rPr>
        <w:t>49</w:t>
      </w:r>
      <w:r>
        <w:rPr>
          <w:noProof/>
        </w:rPr>
        <w:fldChar w:fldCharType="end"/>
      </w:r>
    </w:p>
    <w:p w14:paraId="1E48F115" w14:textId="3734797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67D18">
        <w:rPr>
          <w:noProof/>
          <w:vertAlign w:val="superscript"/>
          <w:lang w:eastAsia="zh-CN"/>
        </w:rPr>
        <w:t>NQ038</w:t>
      </w:r>
      <w:r>
        <w:rPr>
          <w:noProof/>
        </w:rPr>
        <w:tab/>
      </w:r>
      <w:r>
        <w:rPr>
          <w:noProof/>
        </w:rPr>
        <w:fldChar w:fldCharType="begin"/>
      </w:r>
      <w:r>
        <w:rPr>
          <w:noProof/>
        </w:rPr>
        <w:instrText xml:space="preserve"> PAGEREF _Toc53733956 \h </w:instrText>
      </w:r>
      <w:r>
        <w:rPr>
          <w:noProof/>
        </w:rPr>
      </w:r>
      <w:r>
        <w:rPr>
          <w:noProof/>
        </w:rPr>
        <w:fldChar w:fldCharType="separate"/>
      </w:r>
      <w:r w:rsidR="00F553D4">
        <w:rPr>
          <w:noProof/>
        </w:rPr>
        <w:t>51</w:t>
      </w:r>
      <w:r>
        <w:rPr>
          <w:noProof/>
        </w:rPr>
        <w:fldChar w:fldCharType="end"/>
      </w:r>
    </w:p>
    <w:p w14:paraId="6F5574F0" w14:textId="0840055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67D18">
        <w:rPr>
          <w:noProof/>
          <w:vertAlign w:val="superscript"/>
          <w:lang w:eastAsia="zh-CN"/>
        </w:rPr>
        <w:t>NQ039</w:t>
      </w:r>
      <w:r>
        <w:rPr>
          <w:noProof/>
        </w:rPr>
        <w:tab/>
      </w:r>
      <w:r>
        <w:rPr>
          <w:noProof/>
        </w:rPr>
        <w:fldChar w:fldCharType="begin"/>
      </w:r>
      <w:r>
        <w:rPr>
          <w:noProof/>
        </w:rPr>
        <w:instrText xml:space="preserve"> PAGEREF _Toc53733957 \h </w:instrText>
      </w:r>
      <w:r>
        <w:rPr>
          <w:noProof/>
        </w:rPr>
      </w:r>
      <w:r>
        <w:rPr>
          <w:noProof/>
        </w:rPr>
        <w:fldChar w:fldCharType="separate"/>
      </w:r>
      <w:r w:rsidR="00F553D4">
        <w:rPr>
          <w:noProof/>
        </w:rPr>
        <w:t>52</w:t>
      </w:r>
      <w:r>
        <w:rPr>
          <w:noProof/>
        </w:rPr>
        <w:fldChar w:fldCharType="end"/>
      </w:r>
    </w:p>
    <w:p w14:paraId="3C7411E0" w14:textId="4B0B7BF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67D18">
        <w:rPr>
          <w:noProof/>
          <w:vertAlign w:val="superscript"/>
          <w:lang w:eastAsia="zh-CN"/>
        </w:rPr>
        <w:t>NQ040</w:t>
      </w:r>
      <w:r>
        <w:rPr>
          <w:noProof/>
        </w:rPr>
        <w:tab/>
      </w:r>
      <w:r>
        <w:rPr>
          <w:noProof/>
        </w:rPr>
        <w:fldChar w:fldCharType="begin"/>
      </w:r>
      <w:r>
        <w:rPr>
          <w:noProof/>
        </w:rPr>
        <w:instrText xml:space="preserve"> PAGEREF _Toc53733958 \h </w:instrText>
      </w:r>
      <w:r>
        <w:rPr>
          <w:noProof/>
        </w:rPr>
      </w:r>
      <w:r>
        <w:rPr>
          <w:noProof/>
        </w:rPr>
        <w:fldChar w:fldCharType="separate"/>
      </w:r>
      <w:r w:rsidR="00F553D4">
        <w:rPr>
          <w:noProof/>
        </w:rPr>
        <w:t>53</w:t>
      </w:r>
      <w:r>
        <w:rPr>
          <w:noProof/>
        </w:rPr>
        <w:fldChar w:fldCharType="end"/>
      </w:r>
    </w:p>
    <w:p w14:paraId="4BDE8D6D" w14:textId="670C8DE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67D18">
        <w:rPr>
          <w:noProof/>
          <w:vertAlign w:val="superscript"/>
          <w:lang w:eastAsia="zh-CN"/>
        </w:rPr>
        <w:t>NQ041</w:t>
      </w:r>
      <w:r>
        <w:rPr>
          <w:noProof/>
        </w:rPr>
        <w:tab/>
      </w:r>
      <w:r>
        <w:rPr>
          <w:noProof/>
        </w:rPr>
        <w:fldChar w:fldCharType="begin"/>
      </w:r>
      <w:r>
        <w:rPr>
          <w:noProof/>
        </w:rPr>
        <w:instrText xml:space="preserve"> PAGEREF _Toc53733959 \h </w:instrText>
      </w:r>
      <w:r>
        <w:rPr>
          <w:noProof/>
        </w:rPr>
      </w:r>
      <w:r>
        <w:rPr>
          <w:noProof/>
        </w:rPr>
        <w:fldChar w:fldCharType="separate"/>
      </w:r>
      <w:r w:rsidR="00F553D4">
        <w:rPr>
          <w:noProof/>
        </w:rPr>
        <w:t>54</w:t>
      </w:r>
      <w:r>
        <w:rPr>
          <w:noProof/>
        </w:rPr>
        <w:fldChar w:fldCharType="end"/>
      </w:r>
    </w:p>
    <w:p w14:paraId="33E45A47" w14:textId="009FAD4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67D18">
        <w:rPr>
          <w:noProof/>
          <w:vertAlign w:val="superscript"/>
          <w:lang w:eastAsia="zh-CN"/>
        </w:rPr>
        <w:t>NQ042</w:t>
      </w:r>
      <w:r>
        <w:rPr>
          <w:noProof/>
        </w:rPr>
        <w:tab/>
      </w:r>
      <w:r>
        <w:rPr>
          <w:noProof/>
        </w:rPr>
        <w:fldChar w:fldCharType="begin"/>
      </w:r>
      <w:r>
        <w:rPr>
          <w:noProof/>
        </w:rPr>
        <w:instrText xml:space="preserve"> PAGEREF _Toc53733960 \h </w:instrText>
      </w:r>
      <w:r>
        <w:rPr>
          <w:noProof/>
        </w:rPr>
      </w:r>
      <w:r>
        <w:rPr>
          <w:noProof/>
        </w:rPr>
        <w:fldChar w:fldCharType="separate"/>
      </w:r>
      <w:r w:rsidR="00F553D4">
        <w:rPr>
          <w:noProof/>
        </w:rPr>
        <w:t>57</w:t>
      </w:r>
      <w:r>
        <w:rPr>
          <w:noProof/>
        </w:rPr>
        <w:fldChar w:fldCharType="end"/>
      </w:r>
    </w:p>
    <w:p w14:paraId="5A681ACD" w14:textId="6E348DB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67D18">
        <w:rPr>
          <w:noProof/>
          <w:vertAlign w:val="superscript"/>
          <w:lang w:eastAsia="zh-CN"/>
        </w:rPr>
        <w:t>NQ043</w:t>
      </w:r>
      <w:r>
        <w:rPr>
          <w:noProof/>
        </w:rPr>
        <w:tab/>
      </w:r>
      <w:r>
        <w:rPr>
          <w:noProof/>
        </w:rPr>
        <w:fldChar w:fldCharType="begin"/>
      </w:r>
      <w:r>
        <w:rPr>
          <w:noProof/>
        </w:rPr>
        <w:instrText xml:space="preserve"> PAGEREF _Toc53733961 \h </w:instrText>
      </w:r>
      <w:r>
        <w:rPr>
          <w:noProof/>
        </w:rPr>
      </w:r>
      <w:r>
        <w:rPr>
          <w:noProof/>
        </w:rPr>
        <w:fldChar w:fldCharType="separate"/>
      </w:r>
      <w:r w:rsidR="00F553D4">
        <w:rPr>
          <w:noProof/>
        </w:rPr>
        <w:t>58</w:t>
      </w:r>
      <w:r>
        <w:rPr>
          <w:noProof/>
        </w:rPr>
        <w:fldChar w:fldCharType="end"/>
      </w:r>
    </w:p>
    <w:p w14:paraId="66D90F79" w14:textId="60632F8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67D18">
        <w:rPr>
          <w:noProof/>
          <w:vertAlign w:val="superscript"/>
          <w:lang w:eastAsia="zh-CN"/>
        </w:rPr>
        <w:t>NQ044</w:t>
      </w:r>
      <w:r>
        <w:rPr>
          <w:noProof/>
        </w:rPr>
        <w:tab/>
      </w:r>
      <w:r>
        <w:rPr>
          <w:noProof/>
        </w:rPr>
        <w:fldChar w:fldCharType="begin"/>
      </w:r>
      <w:r>
        <w:rPr>
          <w:noProof/>
        </w:rPr>
        <w:instrText xml:space="preserve"> PAGEREF _Toc53733962 \h </w:instrText>
      </w:r>
      <w:r>
        <w:rPr>
          <w:noProof/>
        </w:rPr>
      </w:r>
      <w:r>
        <w:rPr>
          <w:noProof/>
        </w:rPr>
        <w:fldChar w:fldCharType="separate"/>
      </w:r>
      <w:r w:rsidR="00F553D4">
        <w:rPr>
          <w:noProof/>
        </w:rPr>
        <w:t>60</w:t>
      </w:r>
      <w:r>
        <w:rPr>
          <w:noProof/>
        </w:rPr>
        <w:fldChar w:fldCharType="end"/>
      </w:r>
    </w:p>
    <w:p w14:paraId="30338F77" w14:textId="7BF139D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67D18">
        <w:rPr>
          <w:noProof/>
          <w:vertAlign w:val="superscript"/>
          <w:lang w:eastAsia="zh-CN"/>
        </w:rPr>
        <w:t>NQ045</w:t>
      </w:r>
      <w:r>
        <w:rPr>
          <w:noProof/>
        </w:rPr>
        <w:tab/>
      </w:r>
      <w:r>
        <w:rPr>
          <w:noProof/>
        </w:rPr>
        <w:fldChar w:fldCharType="begin"/>
      </w:r>
      <w:r>
        <w:rPr>
          <w:noProof/>
        </w:rPr>
        <w:instrText xml:space="preserve"> PAGEREF _Toc53733963 \h </w:instrText>
      </w:r>
      <w:r>
        <w:rPr>
          <w:noProof/>
        </w:rPr>
      </w:r>
      <w:r>
        <w:rPr>
          <w:noProof/>
        </w:rPr>
        <w:fldChar w:fldCharType="separate"/>
      </w:r>
      <w:r w:rsidR="00F553D4">
        <w:rPr>
          <w:noProof/>
        </w:rPr>
        <w:t>62</w:t>
      </w:r>
      <w:r>
        <w:rPr>
          <w:noProof/>
        </w:rPr>
        <w:fldChar w:fldCharType="end"/>
      </w:r>
    </w:p>
    <w:p w14:paraId="4513A165" w14:textId="065DA0D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67D18">
        <w:rPr>
          <w:noProof/>
          <w:vertAlign w:val="superscript"/>
          <w:lang w:eastAsia="zh-CN"/>
        </w:rPr>
        <w:t xml:space="preserve"> NQ046</w:t>
      </w:r>
      <w:r>
        <w:rPr>
          <w:noProof/>
        </w:rPr>
        <w:tab/>
      </w:r>
      <w:r>
        <w:rPr>
          <w:noProof/>
        </w:rPr>
        <w:fldChar w:fldCharType="begin"/>
      </w:r>
      <w:r>
        <w:rPr>
          <w:noProof/>
        </w:rPr>
        <w:instrText xml:space="preserve"> PAGEREF _Toc53733964 \h </w:instrText>
      </w:r>
      <w:r>
        <w:rPr>
          <w:noProof/>
        </w:rPr>
      </w:r>
      <w:r>
        <w:rPr>
          <w:noProof/>
        </w:rPr>
        <w:fldChar w:fldCharType="separate"/>
      </w:r>
      <w:r w:rsidR="00F553D4">
        <w:rPr>
          <w:noProof/>
        </w:rPr>
        <w:t>63</w:t>
      </w:r>
      <w:r>
        <w:rPr>
          <w:noProof/>
        </w:rPr>
        <w:fldChar w:fldCharType="end"/>
      </w:r>
    </w:p>
    <w:p w14:paraId="1D237F61" w14:textId="7AF1BD5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67D18">
        <w:rPr>
          <w:noProof/>
          <w:vertAlign w:val="superscript"/>
          <w:lang w:eastAsia="zh-CN"/>
        </w:rPr>
        <w:t>NQ047</w:t>
      </w:r>
      <w:r>
        <w:rPr>
          <w:noProof/>
        </w:rPr>
        <w:tab/>
      </w:r>
      <w:r>
        <w:rPr>
          <w:noProof/>
        </w:rPr>
        <w:fldChar w:fldCharType="begin"/>
      </w:r>
      <w:r>
        <w:rPr>
          <w:noProof/>
        </w:rPr>
        <w:instrText xml:space="preserve"> PAGEREF _Toc53733965 \h </w:instrText>
      </w:r>
      <w:r>
        <w:rPr>
          <w:noProof/>
        </w:rPr>
      </w:r>
      <w:r>
        <w:rPr>
          <w:noProof/>
        </w:rPr>
        <w:fldChar w:fldCharType="separate"/>
      </w:r>
      <w:r w:rsidR="00F553D4">
        <w:rPr>
          <w:noProof/>
        </w:rPr>
        <w:t>64</w:t>
      </w:r>
      <w:r>
        <w:rPr>
          <w:noProof/>
        </w:rPr>
        <w:fldChar w:fldCharType="end"/>
      </w:r>
    </w:p>
    <w:p w14:paraId="75DA5DFD" w14:textId="687818A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67D18">
        <w:rPr>
          <w:noProof/>
          <w:vertAlign w:val="superscript"/>
          <w:lang w:eastAsia="zh-CN"/>
        </w:rPr>
        <w:t>NQ048</w:t>
      </w:r>
      <w:r>
        <w:rPr>
          <w:noProof/>
        </w:rPr>
        <w:tab/>
      </w:r>
      <w:r>
        <w:rPr>
          <w:noProof/>
        </w:rPr>
        <w:fldChar w:fldCharType="begin"/>
      </w:r>
      <w:r>
        <w:rPr>
          <w:noProof/>
        </w:rPr>
        <w:instrText xml:space="preserve"> PAGEREF _Toc53733966 \h </w:instrText>
      </w:r>
      <w:r>
        <w:rPr>
          <w:noProof/>
        </w:rPr>
      </w:r>
      <w:r>
        <w:rPr>
          <w:noProof/>
        </w:rPr>
        <w:fldChar w:fldCharType="separate"/>
      </w:r>
      <w:r w:rsidR="00F553D4">
        <w:rPr>
          <w:noProof/>
        </w:rPr>
        <w:t>66</w:t>
      </w:r>
      <w:r>
        <w:rPr>
          <w:noProof/>
        </w:rPr>
        <w:fldChar w:fldCharType="end"/>
      </w:r>
    </w:p>
    <w:p w14:paraId="5554A420" w14:textId="530587B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67D18">
        <w:rPr>
          <w:noProof/>
          <w:vertAlign w:val="superscript"/>
          <w:lang w:eastAsia="zh-CN"/>
        </w:rPr>
        <w:t>NQ049</w:t>
      </w:r>
      <w:r>
        <w:rPr>
          <w:noProof/>
        </w:rPr>
        <w:tab/>
      </w:r>
      <w:r>
        <w:rPr>
          <w:noProof/>
        </w:rPr>
        <w:fldChar w:fldCharType="begin"/>
      </w:r>
      <w:r>
        <w:rPr>
          <w:noProof/>
        </w:rPr>
        <w:instrText xml:space="preserve"> PAGEREF _Toc53733967 \h </w:instrText>
      </w:r>
      <w:r>
        <w:rPr>
          <w:noProof/>
        </w:rPr>
      </w:r>
      <w:r>
        <w:rPr>
          <w:noProof/>
        </w:rPr>
        <w:fldChar w:fldCharType="separate"/>
      </w:r>
      <w:r w:rsidR="00F553D4">
        <w:rPr>
          <w:noProof/>
        </w:rPr>
        <w:t>67</w:t>
      </w:r>
      <w:r>
        <w:rPr>
          <w:noProof/>
        </w:rPr>
        <w:fldChar w:fldCharType="end"/>
      </w:r>
    </w:p>
    <w:p w14:paraId="2B294B26" w14:textId="5D96BDF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67D18">
        <w:rPr>
          <w:noProof/>
          <w:vertAlign w:val="superscript"/>
          <w:lang w:eastAsia="zh-CN"/>
        </w:rPr>
        <w:t>NQ050</w:t>
      </w:r>
      <w:r>
        <w:rPr>
          <w:noProof/>
        </w:rPr>
        <w:tab/>
      </w:r>
      <w:r>
        <w:rPr>
          <w:noProof/>
        </w:rPr>
        <w:fldChar w:fldCharType="begin"/>
      </w:r>
      <w:r>
        <w:rPr>
          <w:noProof/>
        </w:rPr>
        <w:instrText xml:space="preserve"> PAGEREF _Toc53733968 \h </w:instrText>
      </w:r>
      <w:r>
        <w:rPr>
          <w:noProof/>
        </w:rPr>
      </w:r>
      <w:r>
        <w:rPr>
          <w:noProof/>
        </w:rPr>
        <w:fldChar w:fldCharType="separate"/>
      </w:r>
      <w:r w:rsidR="00F553D4">
        <w:rPr>
          <w:noProof/>
        </w:rPr>
        <w:t>68</w:t>
      </w:r>
      <w:r>
        <w:rPr>
          <w:noProof/>
        </w:rPr>
        <w:fldChar w:fldCharType="end"/>
      </w:r>
    </w:p>
    <w:p w14:paraId="6A34BD61" w14:textId="3E27A36F"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_Toc53733969 \h </w:instrText>
      </w:r>
      <w:r>
        <w:rPr>
          <w:noProof/>
        </w:rPr>
      </w:r>
      <w:r>
        <w:rPr>
          <w:noProof/>
        </w:rPr>
        <w:fldChar w:fldCharType="separate"/>
      </w:r>
      <w:r w:rsidR="00F553D4">
        <w:rPr>
          <w:noProof/>
        </w:rPr>
        <w:t>71</w:t>
      </w:r>
      <w:r>
        <w:rPr>
          <w:noProof/>
        </w:rPr>
        <w:fldChar w:fldCharType="end"/>
      </w:r>
    </w:p>
    <w:p w14:paraId="04522482" w14:textId="03C0D74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67D18">
        <w:rPr>
          <w:noProof/>
          <w:vertAlign w:val="superscript"/>
          <w:lang w:eastAsia="zh-CN"/>
        </w:rPr>
        <w:t>NQ051</w:t>
      </w:r>
      <w:r>
        <w:rPr>
          <w:noProof/>
        </w:rPr>
        <w:tab/>
      </w:r>
      <w:r>
        <w:rPr>
          <w:noProof/>
        </w:rPr>
        <w:fldChar w:fldCharType="begin"/>
      </w:r>
      <w:r>
        <w:rPr>
          <w:noProof/>
        </w:rPr>
        <w:instrText xml:space="preserve"> PAGEREF _Toc53733970 \h </w:instrText>
      </w:r>
      <w:r>
        <w:rPr>
          <w:noProof/>
        </w:rPr>
      </w:r>
      <w:r>
        <w:rPr>
          <w:noProof/>
        </w:rPr>
        <w:fldChar w:fldCharType="separate"/>
      </w:r>
      <w:r w:rsidR="00F553D4">
        <w:rPr>
          <w:noProof/>
        </w:rPr>
        <w:t>71</w:t>
      </w:r>
      <w:r>
        <w:rPr>
          <w:noProof/>
        </w:rPr>
        <w:fldChar w:fldCharType="end"/>
      </w:r>
    </w:p>
    <w:p w14:paraId="5E4F42C7" w14:textId="09873F4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67D18">
        <w:rPr>
          <w:noProof/>
          <w:vertAlign w:val="superscript"/>
          <w:lang w:eastAsia="zh-CN"/>
        </w:rPr>
        <w:t>NQ052</w:t>
      </w:r>
      <w:r>
        <w:rPr>
          <w:noProof/>
        </w:rPr>
        <w:tab/>
      </w:r>
      <w:r>
        <w:rPr>
          <w:noProof/>
        </w:rPr>
        <w:fldChar w:fldCharType="begin"/>
      </w:r>
      <w:r>
        <w:rPr>
          <w:noProof/>
        </w:rPr>
        <w:instrText xml:space="preserve"> PAGEREF _Toc53733971 \h </w:instrText>
      </w:r>
      <w:r>
        <w:rPr>
          <w:noProof/>
        </w:rPr>
      </w:r>
      <w:r>
        <w:rPr>
          <w:noProof/>
        </w:rPr>
        <w:fldChar w:fldCharType="separate"/>
      </w:r>
      <w:r w:rsidR="00F553D4">
        <w:rPr>
          <w:noProof/>
        </w:rPr>
        <w:t>72</w:t>
      </w:r>
      <w:r>
        <w:rPr>
          <w:noProof/>
        </w:rPr>
        <w:fldChar w:fldCharType="end"/>
      </w:r>
    </w:p>
    <w:p w14:paraId="21C1A4EF" w14:textId="59D747B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67D18">
        <w:rPr>
          <w:noProof/>
          <w:vertAlign w:val="superscript"/>
          <w:lang w:eastAsia="zh-CN"/>
        </w:rPr>
        <w:t>NQ053</w:t>
      </w:r>
      <w:r>
        <w:rPr>
          <w:noProof/>
        </w:rPr>
        <w:tab/>
      </w:r>
      <w:r>
        <w:rPr>
          <w:noProof/>
        </w:rPr>
        <w:fldChar w:fldCharType="begin"/>
      </w:r>
      <w:r>
        <w:rPr>
          <w:noProof/>
        </w:rPr>
        <w:instrText xml:space="preserve"> PAGEREF _Toc53733972 \h </w:instrText>
      </w:r>
      <w:r>
        <w:rPr>
          <w:noProof/>
        </w:rPr>
      </w:r>
      <w:r>
        <w:rPr>
          <w:noProof/>
        </w:rPr>
        <w:fldChar w:fldCharType="separate"/>
      </w:r>
      <w:r w:rsidR="00F553D4">
        <w:rPr>
          <w:noProof/>
        </w:rPr>
        <w:t>74</w:t>
      </w:r>
      <w:r>
        <w:rPr>
          <w:noProof/>
        </w:rPr>
        <w:fldChar w:fldCharType="end"/>
      </w:r>
    </w:p>
    <w:p w14:paraId="1CE13A18" w14:textId="6B22085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67D18">
        <w:rPr>
          <w:noProof/>
          <w:vertAlign w:val="superscript"/>
          <w:lang w:eastAsia="zh-CN"/>
        </w:rPr>
        <w:t>NQ054</w:t>
      </w:r>
      <w:r>
        <w:rPr>
          <w:noProof/>
        </w:rPr>
        <w:tab/>
      </w:r>
      <w:r>
        <w:rPr>
          <w:noProof/>
        </w:rPr>
        <w:fldChar w:fldCharType="begin"/>
      </w:r>
      <w:r>
        <w:rPr>
          <w:noProof/>
        </w:rPr>
        <w:instrText xml:space="preserve"> PAGEREF _Toc53733973 \h </w:instrText>
      </w:r>
      <w:r>
        <w:rPr>
          <w:noProof/>
        </w:rPr>
      </w:r>
      <w:r>
        <w:rPr>
          <w:noProof/>
        </w:rPr>
        <w:fldChar w:fldCharType="separate"/>
      </w:r>
      <w:r w:rsidR="00F553D4">
        <w:rPr>
          <w:noProof/>
        </w:rPr>
        <w:t>76</w:t>
      </w:r>
      <w:r>
        <w:rPr>
          <w:noProof/>
        </w:rPr>
        <w:fldChar w:fldCharType="end"/>
      </w:r>
    </w:p>
    <w:p w14:paraId="077E7953" w14:textId="5CAA06D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67D18">
        <w:rPr>
          <w:noProof/>
          <w:vertAlign w:val="superscript"/>
        </w:rPr>
        <w:t>NQ055</w:t>
      </w:r>
      <w:r>
        <w:rPr>
          <w:noProof/>
        </w:rPr>
        <w:tab/>
      </w:r>
      <w:r>
        <w:rPr>
          <w:noProof/>
        </w:rPr>
        <w:fldChar w:fldCharType="begin"/>
      </w:r>
      <w:r>
        <w:rPr>
          <w:noProof/>
        </w:rPr>
        <w:instrText xml:space="preserve"> PAGEREF _Toc53733974 \h </w:instrText>
      </w:r>
      <w:r>
        <w:rPr>
          <w:noProof/>
        </w:rPr>
      </w:r>
      <w:r>
        <w:rPr>
          <w:noProof/>
        </w:rPr>
        <w:fldChar w:fldCharType="separate"/>
      </w:r>
      <w:r w:rsidR="00F553D4">
        <w:rPr>
          <w:noProof/>
        </w:rPr>
        <w:t>78</w:t>
      </w:r>
      <w:r>
        <w:rPr>
          <w:noProof/>
        </w:rPr>
        <w:fldChar w:fldCharType="end"/>
      </w:r>
    </w:p>
    <w:p w14:paraId="1A010706" w14:textId="7A23416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67D18">
        <w:rPr>
          <w:noProof/>
          <w:vertAlign w:val="superscript"/>
          <w:lang w:eastAsia="zh-CN"/>
        </w:rPr>
        <w:t>NQ056</w:t>
      </w:r>
      <w:r>
        <w:rPr>
          <w:noProof/>
        </w:rPr>
        <w:tab/>
      </w:r>
      <w:r>
        <w:rPr>
          <w:noProof/>
        </w:rPr>
        <w:fldChar w:fldCharType="begin"/>
      </w:r>
      <w:r>
        <w:rPr>
          <w:noProof/>
        </w:rPr>
        <w:instrText xml:space="preserve"> PAGEREF _Toc53733975 \h </w:instrText>
      </w:r>
      <w:r>
        <w:rPr>
          <w:noProof/>
        </w:rPr>
      </w:r>
      <w:r>
        <w:rPr>
          <w:noProof/>
        </w:rPr>
        <w:fldChar w:fldCharType="separate"/>
      </w:r>
      <w:r w:rsidR="00F553D4">
        <w:rPr>
          <w:noProof/>
        </w:rPr>
        <w:t>79</w:t>
      </w:r>
      <w:r>
        <w:rPr>
          <w:noProof/>
        </w:rPr>
        <w:fldChar w:fldCharType="end"/>
      </w:r>
    </w:p>
    <w:p w14:paraId="3477288D" w14:textId="153CDF7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67D18">
        <w:rPr>
          <w:noProof/>
          <w:vertAlign w:val="superscript"/>
          <w:lang w:eastAsia="zh-CN"/>
        </w:rPr>
        <w:t>NQ057</w:t>
      </w:r>
      <w:r>
        <w:rPr>
          <w:noProof/>
        </w:rPr>
        <w:tab/>
      </w:r>
      <w:r>
        <w:rPr>
          <w:noProof/>
        </w:rPr>
        <w:fldChar w:fldCharType="begin"/>
      </w:r>
      <w:r>
        <w:rPr>
          <w:noProof/>
        </w:rPr>
        <w:instrText xml:space="preserve"> PAGEREF _Toc53733976 \h </w:instrText>
      </w:r>
      <w:r>
        <w:rPr>
          <w:noProof/>
        </w:rPr>
      </w:r>
      <w:r>
        <w:rPr>
          <w:noProof/>
        </w:rPr>
        <w:fldChar w:fldCharType="separate"/>
      </w:r>
      <w:r w:rsidR="00F553D4">
        <w:rPr>
          <w:noProof/>
        </w:rPr>
        <w:t>81</w:t>
      </w:r>
      <w:r>
        <w:rPr>
          <w:noProof/>
        </w:rPr>
        <w:fldChar w:fldCharType="end"/>
      </w:r>
    </w:p>
    <w:p w14:paraId="5A5B8BFA" w14:textId="5AE8CBF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2.8</w:t>
      </w:r>
      <w:r>
        <w:rPr>
          <w:rFonts w:hint="eastAsia"/>
          <w:noProof/>
          <w:lang w:eastAsia="zh-CN"/>
        </w:rPr>
        <w:t xml:space="preserve"> </w:t>
      </w:r>
      <w:r>
        <w:rPr>
          <w:rFonts w:hint="eastAsia"/>
          <w:noProof/>
          <w:lang w:eastAsia="zh-CN"/>
        </w:rPr>
        <w:t>两数之和</w:t>
      </w:r>
      <w:r w:rsidRPr="00B67D18">
        <w:rPr>
          <w:noProof/>
          <w:vertAlign w:val="superscript"/>
          <w:lang w:eastAsia="zh-CN"/>
        </w:rPr>
        <w:t>NQ058</w:t>
      </w:r>
      <w:r>
        <w:rPr>
          <w:noProof/>
        </w:rPr>
        <w:tab/>
      </w:r>
      <w:r>
        <w:rPr>
          <w:noProof/>
        </w:rPr>
        <w:fldChar w:fldCharType="begin"/>
      </w:r>
      <w:r>
        <w:rPr>
          <w:noProof/>
        </w:rPr>
        <w:instrText xml:space="preserve"> PAGEREF _Toc53733977 \h </w:instrText>
      </w:r>
      <w:r>
        <w:rPr>
          <w:noProof/>
        </w:rPr>
      </w:r>
      <w:r>
        <w:rPr>
          <w:noProof/>
        </w:rPr>
        <w:fldChar w:fldCharType="separate"/>
      </w:r>
      <w:r w:rsidR="00F553D4">
        <w:rPr>
          <w:noProof/>
        </w:rPr>
        <w:t>82</w:t>
      </w:r>
      <w:r>
        <w:rPr>
          <w:noProof/>
        </w:rPr>
        <w:fldChar w:fldCharType="end"/>
      </w:r>
    </w:p>
    <w:p w14:paraId="0515DF19" w14:textId="4641DB0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2.9</w:t>
      </w:r>
      <w:r>
        <w:rPr>
          <w:rFonts w:hint="eastAsia"/>
          <w:noProof/>
          <w:lang w:eastAsia="zh-CN"/>
        </w:rPr>
        <w:t xml:space="preserve"> </w:t>
      </w:r>
      <w:r>
        <w:rPr>
          <w:rFonts w:hint="eastAsia"/>
          <w:noProof/>
          <w:lang w:eastAsia="zh-CN"/>
        </w:rPr>
        <w:t>三数之和</w:t>
      </w:r>
      <w:r w:rsidRPr="00B67D18">
        <w:rPr>
          <w:noProof/>
          <w:vertAlign w:val="superscript"/>
          <w:lang w:eastAsia="zh-CN"/>
        </w:rPr>
        <w:t>NQ059</w:t>
      </w:r>
      <w:r>
        <w:rPr>
          <w:noProof/>
        </w:rPr>
        <w:tab/>
      </w:r>
      <w:r>
        <w:rPr>
          <w:noProof/>
        </w:rPr>
        <w:fldChar w:fldCharType="begin"/>
      </w:r>
      <w:r>
        <w:rPr>
          <w:noProof/>
        </w:rPr>
        <w:instrText xml:space="preserve"> PAGEREF _Toc53733978 \h </w:instrText>
      </w:r>
      <w:r>
        <w:rPr>
          <w:noProof/>
        </w:rPr>
      </w:r>
      <w:r>
        <w:rPr>
          <w:noProof/>
        </w:rPr>
        <w:fldChar w:fldCharType="separate"/>
      </w:r>
      <w:r w:rsidR="00F553D4">
        <w:rPr>
          <w:noProof/>
        </w:rPr>
        <w:t>83</w:t>
      </w:r>
      <w:r>
        <w:rPr>
          <w:noProof/>
        </w:rPr>
        <w:fldChar w:fldCharType="end"/>
      </w:r>
    </w:p>
    <w:p w14:paraId="331C7D6D" w14:textId="1BC4252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67D18">
        <w:rPr>
          <w:noProof/>
          <w:vertAlign w:val="superscript"/>
          <w:lang w:eastAsia="zh-CN"/>
        </w:rPr>
        <w:t>NQ060</w:t>
      </w:r>
      <w:r>
        <w:rPr>
          <w:noProof/>
        </w:rPr>
        <w:tab/>
      </w:r>
      <w:r>
        <w:rPr>
          <w:noProof/>
        </w:rPr>
        <w:fldChar w:fldCharType="begin"/>
      </w:r>
      <w:r>
        <w:rPr>
          <w:noProof/>
        </w:rPr>
        <w:instrText xml:space="preserve"> PAGEREF _Toc53733979 \h </w:instrText>
      </w:r>
      <w:r>
        <w:rPr>
          <w:noProof/>
        </w:rPr>
      </w:r>
      <w:r>
        <w:rPr>
          <w:noProof/>
        </w:rPr>
        <w:fldChar w:fldCharType="separate"/>
      </w:r>
      <w:r w:rsidR="00F553D4">
        <w:rPr>
          <w:noProof/>
        </w:rPr>
        <w:t>85</w:t>
      </w:r>
      <w:r>
        <w:rPr>
          <w:noProof/>
        </w:rPr>
        <w:fldChar w:fldCharType="end"/>
      </w:r>
    </w:p>
    <w:p w14:paraId="6704930A" w14:textId="04D9F4F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67D18">
        <w:rPr>
          <w:noProof/>
          <w:vertAlign w:val="superscript"/>
          <w:lang w:eastAsia="zh-CN"/>
        </w:rPr>
        <w:t>NQ061</w:t>
      </w:r>
      <w:r>
        <w:rPr>
          <w:noProof/>
        </w:rPr>
        <w:tab/>
      </w:r>
      <w:r>
        <w:rPr>
          <w:noProof/>
        </w:rPr>
        <w:fldChar w:fldCharType="begin"/>
      </w:r>
      <w:r>
        <w:rPr>
          <w:noProof/>
        </w:rPr>
        <w:instrText xml:space="preserve"> PAGEREF _Toc53733980 \h </w:instrText>
      </w:r>
      <w:r>
        <w:rPr>
          <w:noProof/>
        </w:rPr>
      </w:r>
      <w:r>
        <w:rPr>
          <w:noProof/>
        </w:rPr>
        <w:fldChar w:fldCharType="separate"/>
      </w:r>
      <w:r w:rsidR="00F553D4">
        <w:rPr>
          <w:noProof/>
        </w:rPr>
        <w:t>87</w:t>
      </w:r>
      <w:r>
        <w:rPr>
          <w:noProof/>
        </w:rPr>
        <w:fldChar w:fldCharType="end"/>
      </w:r>
    </w:p>
    <w:p w14:paraId="3589DBAC" w14:textId="0A68BCB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67D18">
        <w:rPr>
          <w:noProof/>
          <w:vertAlign w:val="superscript"/>
          <w:lang w:eastAsia="zh-CN"/>
        </w:rPr>
        <w:t>NQ062</w:t>
      </w:r>
      <w:r>
        <w:rPr>
          <w:noProof/>
        </w:rPr>
        <w:tab/>
      </w:r>
      <w:r>
        <w:rPr>
          <w:noProof/>
        </w:rPr>
        <w:fldChar w:fldCharType="begin"/>
      </w:r>
      <w:r>
        <w:rPr>
          <w:noProof/>
        </w:rPr>
        <w:instrText xml:space="preserve"> PAGEREF _Toc53733981 \h </w:instrText>
      </w:r>
      <w:r>
        <w:rPr>
          <w:noProof/>
        </w:rPr>
      </w:r>
      <w:r>
        <w:rPr>
          <w:noProof/>
        </w:rPr>
        <w:fldChar w:fldCharType="separate"/>
      </w:r>
      <w:r w:rsidR="00F553D4">
        <w:rPr>
          <w:noProof/>
        </w:rPr>
        <w:t>89</w:t>
      </w:r>
      <w:r>
        <w:rPr>
          <w:noProof/>
        </w:rPr>
        <w:fldChar w:fldCharType="end"/>
      </w:r>
    </w:p>
    <w:p w14:paraId="04BD24B0" w14:textId="4518195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67D18">
        <w:rPr>
          <w:noProof/>
          <w:vertAlign w:val="superscript"/>
        </w:rPr>
        <w:t>NQ063</w:t>
      </w:r>
      <w:r>
        <w:rPr>
          <w:noProof/>
        </w:rPr>
        <w:tab/>
      </w:r>
      <w:r>
        <w:rPr>
          <w:noProof/>
        </w:rPr>
        <w:fldChar w:fldCharType="begin"/>
      </w:r>
      <w:r>
        <w:rPr>
          <w:noProof/>
        </w:rPr>
        <w:instrText xml:space="preserve"> PAGEREF _Toc53733982 \h </w:instrText>
      </w:r>
      <w:r>
        <w:rPr>
          <w:noProof/>
        </w:rPr>
      </w:r>
      <w:r>
        <w:rPr>
          <w:noProof/>
        </w:rPr>
        <w:fldChar w:fldCharType="separate"/>
      </w:r>
      <w:r w:rsidR="00F553D4">
        <w:rPr>
          <w:noProof/>
        </w:rPr>
        <w:t>90</w:t>
      </w:r>
      <w:r>
        <w:rPr>
          <w:noProof/>
        </w:rPr>
        <w:fldChar w:fldCharType="end"/>
      </w:r>
    </w:p>
    <w:p w14:paraId="67352730" w14:textId="6B6A04F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67D18">
        <w:rPr>
          <w:noProof/>
          <w:vertAlign w:val="superscript"/>
        </w:rPr>
        <w:t>NQ064</w:t>
      </w:r>
      <w:r>
        <w:rPr>
          <w:noProof/>
        </w:rPr>
        <w:tab/>
      </w:r>
      <w:r>
        <w:rPr>
          <w:noProof/>
        </w:rPr>
        <w:fldChar w:fldCharType="begin"/>
      </w:r>
      <w:r>
        <w:rPr>
          <w:noProof/>
        </w:rPr>
        <w:instrText xml:space="preserve"> PAGEREF _Toc53733983 \h </w:instrText>
      </w:r>
      <w:r>
        <w:rPr>
          <w:noProof/>
        </w:rPr>
      </w:r>
      <w:r>
        <w:rPr>
          <w:noProof/>
        </w:rPr>
        <w:fldChar w:fldCharType="separate"/>
      </w:r>
      <w:r w:rsidR="00F553D4">
        <w:rPr>
          <w:noProof/>
        </w:rPr>
        <w:t>91</w:t>
      </w:r>
      <w:r>
        <w:rPr>
          <w:noProof/>
        </w:rPr>
        <w:fldChar w:fldCharType="end"/>
      </w:r>
    </w:p>
    <w:p w14:paraId="7D2D3F90" w14:textId="6AF9CFA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67D18">
        <w:rPr>
          <w:noProof/>
          <w:vertAlign w:val="superscript"/>
        </w:rPr>
        <w:t>NQ065</w:t>
      </w:r>
      <w:r>
        <w:rPr>
          <w:noProof/>
        </w:rPr>
        <w:tab/>
      </w:r>
      <w:r>
        <w:rPr>
          <w:noProof/>
        </w:rPr>
        <w:fldChar w:fldCharType="begin"/>
      </w:r>
      <w:r>
        <w:rPr>
          <w:noProof/>
        </w:rPr>
        <w:instrText xml:space="preserve"> PAGEREF _Toc53733984 \h </w:instrText>
      </w:r>
      <w:r>
        <w:rPr>
          <w:noProof/>
        </w:rPr>
      </w:r>
      <w:r>
        <w:rPr>
          <w:noProof/>
        </w:rPr>
        <w:fldChar w:fldCharType="separate"/>
      </w:r>
      <w:r w:rsidR="00F553D4">
        <w:rPr>
          <w:noProof/>
        </w:rPr>
        <w:t>92</w:t>
      </w:r>
      <w:r>
        <w:rPr>
          <w:noProof/>
        </w:rPr>
        <w:fldChar w:fldCharType="end"/>
      </w:r>
    </w:p>
    <w:p w14:paraId="4BEC836E" w14:textId="0C9C39B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67D18">
        <w:rPr>
          <w:noProof/>
          <w:vertAlign w:val="superscript"/>
        </w:rPr>
        <w:t>NQ066</w:t>
      </w:r>
      <w:r>
        <w:rPr>
          <w:noProof/>
        </w:rPr>
        <w:tab/>
      </w:r>
      <w:r>
        <w:rPr>
          <w:noProof/>
        </w:rPr>
        <w:fldChar w:fldCharType="begin"/>
      </w:r>
      <w:r>
        <w:rPr>
          <w:noProof/>
        </w:rPr>
        <w:instrText xml:space="preserve"> PAGEREF _Toc53733985 \h </w:instrText>
      </w:r>
      <w:r>
        <w:rPr>
          <w:noProof/>
        </w:rPr>
      </w:r>
      <w:r>
        <w:rPr>
          <w:noProof/>
        </w:rPr>
        <w:fldChar w:fldCharType="separate"/>
      </w:r>
      <w:r w:rsidR="00F553D4">
        <w:rPr>
          <w:noProof/>
        </w:rPr>
        <w:t>94</w:t>
      </w:r>
      <w:r>
        <w:rPr>
          <w:noProof/>
        </w:rPr>
        <w:fldChar w:fldCharType="end"/>
      </w:r>
    </w:p>
    <w:p w14:paraId="4B7AE036" w14:textId="4CFDEB8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67D18">
        <w:rPr>
          <w:noProof/>
          <w:vertAlign w:val="superscript"/>
        </w:rPr>
        <w:t>NQ067</w:t>
      </w:r>
      <w:r>
        <w:rPr>
          <w:noProof/>
        </w:rPr>
        <w:tab/>
      </w:r>
      <w:r>
        <w:rPr>
          <w:noProof/>
        </w:rPr>
        <w:fldChar w:fldCharType="begin"/>
      </w:r>
      <w:r>
        <w:rPr>
          <w:noProof/>
        </w:rPr>
        <w:instrText xml:space="preserve"> PAGEREF _Toc53733986 \h </w:instrText>
      </w:r>
      <w:r>
        <w:rPr>
          <w:noProof/>
        </w:rPr>
      </w:r>
      <w:r>
        <w:rPr>
          <w:noProof/>
        </w:rPr>
        <w:fldChar w:fldCharType="separate"/>
      </w:r>
      <w:r w:rsidR="00F553D4">
        <w:rPr>
          <w:noProof/>
        </w:rPr>
        <w:t>96</w:t>
      </w:r>
      <w:r>
        <w:rPr>
          <w:noProof/>
        </w:rPr>
        <w:fldChar w:fldCharType="end"/>
      </w:r>
    </w:p>
    <w:p w14:paraId="43F85BDF" w14:textId="4D83B3D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67D18">
        <w:rPr>
          <w:noProof/>
          <w:vertAlign w:val="superscript"/>
        </w:rPr>
        <w:t>NQ068</w:t>
      </w:r>
      <w:r>
        <w:rPr>
          <w:noProof/>
        </w:rPr>
        <w:tab/>
      </w:r>
      <w:r>
        <w:rPr>
          <w:noProof/>
        </w:rPr>
        <w:fldChar w:fldCharType="begin"/>
      </w:r>
      <w:r>
        <w:rPr>
          <w:noProof/>
        </w:rPr>
        <w:instrText xml:space="preserve"> PAGEREF _Toc53733987 \h </w:instrText>
      </w:r>
      <w:r>
        <w:rPr>
          <w:noProof/>
        </w:rPr>
      </w:r>
      <w:r>
        <w:rPr>
          <w:noProof/>
        </w:rPr>
        <w:fldChar w:fldCharType="separate"/>
      </w:r>
      <w:r w:rsidR="00F553D4">
        <w:rPr>
          <w:noProof/>
        </w:rPr>
        <w:t>97</w:t>
      </w:r>
      <w:r>
        <w:rPr>
          <w:noProof/>
        </w:rPr>
        <w:fldChar w:fldCharType="end"/>
      </w:r>
    </w:p>
    <w:p w14:paraId="29E95533" w14:textId="64EBF88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67D18">
        <w:rPr>
          <w:noProof/>
          <w:vertAlign w:val="superscript"/>
        </w:rPr>
        <w:t>NQ069</w:t>
      </w:r>
      <w:r>
        <w:rPr>
          <w:noProof/>
        </w:rPr>
        <w:tab/>
      </w:r>
      <w:r>
        <w:rPr>
          <w:noProof/>
        </w:rPr>
        <w:fldChar w:fldCharType="begin"/>
      </w:r>
      <w:r>
        <w:rPr>
          <w:noProof/>
        </w:rPr>
        <w:instrText xml:space="preserve"> PAGEREF _Toc53733988 \h </w:instrText>
      </w:r>
      <w:r>
        <w:rPr>
          <w:noProof/>
        </w:rPr>
      </w:r>
      <w:r>
        <w:rPr>
          <w:noProof/>
        </w:rPr>
        <w:fldChar w:fldCharType="separate"/>
      </w:r>
      <w:r w:rsidR="00F553D4">
        <w:rPr>
          <w:noProof/>
        </w:rPr>
        <w:t>98</w:t>
      </w:r>
      <w:r>
        <w:rPr>
          <w:noProof/>
        </w:rPr>
        <w:fldChar w:fldCharType="end"/>
      </w:r>
    </w:p>
    <w:p w14:paraId="77766189" w14:textId="45F9789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67D18">
        <w:rPr>
          <w:noProof/>
          <w:vertAlign w:val="superscript"/>
        </w:rPr>
        <w:t>NQ070</w:t>
      </w:r>
      <w:r>
        <w:rPr>
          <w:noProof/>
        </w:rPr>
        <w:tab/>
      </w:r>
      <w:r>
        <w:rPr>
          <w:noProof/>
        </w:rPr>
        <w:fldChar w:fldCharType="begin"/>
      </w:r>
      <w:r>
        <w:rPr>
          <w:noProof/>
        </w:rPr>
        <w:instrText xml:space="preserve"> PAGEREF _Toc53733989 \h </w:instrText>
      </w:r>
      <w:r>
        <w:rPr>
          <w:noProof/>
        </w:rPr>
      </w:r>
      <w:r>
        <w:rPr>
          <w:noProof/>
        </w:rPr>
        <w:fldChar w:fldCharType="separate"/>
      </w:r>
      <w:r w:rsidR="00F553D4">
        <w:rPr>
          <w:noProof/>
        </w:rPr>
        <w:t>100</w:t>
      </w:r>
      <w:r>
        <w:rPr>
          <w:noProof/>
        </w:rPr>
        <w:fldChar w:fldCharType="end"/>
      </w:r>
    </w:p>
    <w:p w14:paraId="1388C713" w14:textId="430508C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67D18">
        <w:rPr>
          <w:noProof/>
          <w:vertAlign w:val="superscript"/>
        </w:rPr>
        <w:t>NQ071</w:t>
      </w:r>
      <w:r>
        <w:rPr>
          <w:noProof/>
        </w:rPr>
        <w:tab/>
      </w:r>
      <w:r>
        <w:rPr>
          <w:noProof/>
        </w:rPr>
        <w:fldChar w:fldCharType="begin"/>
      </w:r>
      <w:r>
        <w:rPr>
          <w:noProof/>
        </w:rPr>
        <w:instrText xml:space="preserve"> PAGEREF _Toc53733990 \h </w:instrText>
      </w:r>
      <w:r>
        <w:rPr>
          <w:noProof/>
        </w:rPr>
      </w:r>
      <w:r>
        <w:rPr>
          <w:noProof/>
        </w:rPr>
        <w:fldChar w:fldCharType="separate"/>
      </w:r>
      <w:r w:rsidR="00F553D4">
        <w:rPr>
          <w:noProof/>
        </w:rPr>
        <w:t>103</w:t>
      </w:r>
      <w:r>
        <w:rPr>
          <w:noProof/>
        </w:rPr>
        <w:fldChar w:fldCharType="end"/>
      </w:r>
    </w:p>
    <w:p w14:paraId="0149D296" w14:textId="7310F08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67D18">
        <w:rPr>
          <w:noProof/>
          <w:vertAlign w:val="superscript"/>
        </w:rPr>
        <w:t>NQ072</w:t>
      </w:r>
      <w:r>
        <w:rPr>
          <w:noProof/>
        </w:rPr>
        <w:tab/>
      </w:r>
      <w:r>
        <w:rPr>
          <w:noProof/>
        </w:rPr>
        <w:fldChar w:fldCharType="begin"/>
      </w:r>
      <w:r>
        <w:rPr>
          <w:noProof/>
        </w:rPr>
        <w:instrText xml:space="preserve"> PAGEREF _Toc53733991 \h </w:instrText>
      </w:r>
      <w:r>
        <w:rPr>
          <w:noProof/>
        </w:rPr>
      </w:r>
      <w:r>
        <w:rPr>
          <w:noProof/>
        </w:rPr>
        <w:fldChar w:fldCharType="separate"/>
      </w:r>
      <w:r w:rsidR="00F553D4">
        <w:rPr>
          <w:noProof/>
        </w:rPr>
        <w:t>106</w:t>
      </w:r>
      <w:r>
        <w:rPr>
          <w:noProof/>
        </w:rPr>
        <w:fldChar w:fldCharType="end"/>
      </w:r>
    </w:p>
    <w:p w14:paraId="08207E31" w14:textId="58A1CBE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67D18">
        <w:rPr>
          <w:noProof/>
          <w:vertAlign w:val="superscript"/>
        </w:rPr>
        <w:t>NQ073</w:t>
      </w:r>
      <w:r>
        <w:rPr>
          <w:noProof/>
        </w:rPr>
        <w:tab/>
      </w:r>
      <w:r>
        <w:rPr>
          <w:noProof/>
        </w:rPr>
        <w:fldChar w:fldCharType="begin"/>
      </w:r>
      <w:r>
        <w:rPr>
          <w:noProof/>
        </w:rPr>
        <w:instrText xml:space="preserve"> PAGEREF _Toc53733992 \h </w:instrText>
      </w:r>
      <w:r>
        <w:rPr>
          <w:noProof/>
        </w:rPr>
      </w:r>
      <w:r>
        <w:rPr>
          <w:noProof/>
        </w:rPr>
        <w:fldChar w:fldCharType="separate"/>
      </w:r>
      <w:r w:rsidR="00F553D4">
        <w:rPr>
          <w:noProof/>
        </w:rPr>
        <w:t>107</w:t>
      </w:r>
      <w:r>
        <w:rPr>
          <w:noProof/>
        </w:rPr>
        <w:fldChar w:fldCharType="end"/>
      </w:r>
    </w:p>
    <w:p w14:paraId="6195CC08" w14:textId="778EA83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67D18">
        <w:rPr>
          <w:noProof/>
          <w:vertAlign w:val="superscript"/>
        </w:rPr>
        <w:t>NQ074</w:t>
      </w:r>
      <w:r>
        <w:rPr>
          <w:noProof/>
        </w:rPr>
        <w:tab/>
      </w:r>
      <w:r>
        <w:rPr>
          <w:noProof/>
        </w:rPr>
        <w:fldChar w:fldCharType="begin"/>
      </w:r>
      <w:r>
        <w:rPr>
          <w:noProof/>
        </w:rPr>
        <w:instrText xml:space="preserve"> PAGEREF _Toc53733993 \h </w:instrText>
      </w:r>
      <w:r>
        <w:rPr>
          <w:noProof/>
        </w:rPr>
      </w:r>
      <w:r>
        <w:rPr>
          <w:noProof/>
        </w:rPr>
        <w:fldChar w:fldCharType="separate"/>
      </w:r>
      <w:r w:rsidR="00F553D4">
        <w:rPr>
          <w:noProof/>
        </w:rPr>
        <w:t>109</w:t>
      </w:r>
      <w:r>
        <w:rPr>
          <w:noProof/>
        </w:rPr>
        <w:fldChar w:fldCharType="end"/>
      </w:r>
    </w:p>
    <w:p w14:paraId="4AC13705" w14:textId="0A91991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67D18">
        <w:rPr>
          <w:noProof/>
          <w:vertAlign w:val="superscript"/>
        </w:rPr>
        <w:t>NQ075</w:t>
      </w:r>
      <w:r>
        <w:rPr>
          <w:noProof/>
        </w:rPr>
        <w:tab/>
      </w:r>
      <w:r>
        <w:rPr>
          <w:noProof/>
        </w:rPr>
        <w:fldChar w:fldCharType="begin"/>
      </w:r>
      <w:r>
        <w:rPr>
          <w:noProof/>
        </w:rPr>
        <w:instrText xml:space="preserve"> PAGEREF _Toc53733994 \h </w:instrText>
      </w:r>
      <w:r>
        <w:rPr>
          <w:noProof/>
        </w:rPr>
      </w:r>
      <w:r>
        <w:rPr>
          <w:noProof/>
        </w:rPr>
        <w:fldChar w:fldCharType="separate"/>
      </w:r>
      <w:r w:rsidR="00F553D4">
        <w:rPr>
          <w:noProof/>
        </w:rPr>
        <w:t>111</w:t>
      </w:r>
      <w:r>
        <w:rPr>
          <w:noProof/>
        </w:rPr>
        <w:fldChar w:fldCharType="end"/>
      </w:r>
    </w:p>
    <w:p w14:paraId="71689062" w14:textId="6D37F4A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67D18">
        <w:rPr>
          <w:noProof/>
          <w:vertAlign w:val="superscript"/>
        </w:rPr>
        <w:t>NQ076</w:t>
      </w:r>
      <w:r>
        <w:rPr>
          <w:noProof/>
        </w:rPr>
        <w:tab/>
      </w:r>
      <w:r>
        <w:rPr>
          <w:noProof/>
        </w:rPr>
        <w:fldChar w:fldCharType="begin"/>
      </w:r>
      <w:r>
        <w:rPr>
          <w:noProof/>
        </w:rPr>
        <w:instrText xml:space="preserve"> PAGEREF _Toc53733995 \h </w:instrText>
      </w:r>
      <w:r>
        <w:rPr>
          <w:noProof/>
        </w:rPr>
      </w:r>
      <w:r>
        <w:rPr>
          <w:noProof/>
        </w:rPr>
        <w:fldChar w:fldCharType="separate"/>
      </w:r>
      <w:r w:rsidR="00F553D4">
        <w:rPr>
          <w:noProof/>
        </w:rPr>
        <w:t>113</w:t>
      </w:r>
      <w:r>
        <w:rPr>
          <w:noProof/>
        </w:rPr>
        <w:fldChar w:fldCharType="end"/>
      </w:r>
    </w:p>
    <w:p w14:paraId="5377EA13" w14:textId="0DD40F9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67D18">
        <w:rPr>
          <w:noProof/>
          <w:vertAlign w:val="superscript"/>
        </w:rPr>
        <w:t>NQ077</w:t>
      </w:r>
      <w:r>
        <w:rPr>
          <w:noProof/>
        </w:rPr>
        <w:tab/>
      </w:r>
      <w:r>
        <w:rPr>
          <w:noProof/>
        </w:rPr>
        <w:fldChar w:fldCharType="begin"/>
      </w:r>
      <w:r>
        <w:rPr>
          <w:noProof/>
        </w:rPr>
        <w:instrText xml:space="preserve"> PAGEREF _Toc53733996 \h </w:instrText>
      </w:r>
      <w:r>
        <w:rPr>
          <w:noProof/>
        </w:rPr>
      </w:r>
      <w:r>
        <w:rPr>
          <w:noProof/>
        </w:rPr>
        <w:fldChar w:fldCharType="separate"/>
      </w:r>
      <w:r w:rsidR="00F553D4">
        <w:rPr>
          <w:noProof/>
        </w:rPr>
        <w:t>114</w:t>
      </w:r>
      <w:r>
        <w:rPr>
          <w:noProof/>
        </w:rPr>
        <w:fldChar w:fldCharType="end"/>
      </w:r>
    </w:p>
    <w:p w14:paraId="3A5BB916" w14:textId="3F7E42E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67D18">
        <w:rPr>
          <w:noProof/>
          <w:vertAlign w:val="superscript"/>
        </w:rPr>
        <w:t>NQ078</w:t>
      </w:r>
      <w:r>
        <w:rPr>
          <w:noProof/>
        </w:rPr>
        <w:tab/>
      </w:r>
      <w:r>
        <w:rPr>
          <w:noProof/>
        </w:rPr>
        <w:fldChar w:fldCharType="begin"/>
      </w:r>
      <w:r>
        <w:rPr>
          <w:noProof/>
        </w:rPr>
        <w:instrText xml:space="preserve"> PAGEREF _Toc53733997 \h </w:instrText>
      </w:r>
      <w:r>
        <w:rPr>
          <w:noProof/>
        </w:rPr>
      </w:r>
      <w:r>
        <w:rPr>
          <w:noProof/>
        </w:rPr>
        <w:fldChar w:fldCharType="separate"/>
      </w:r>
      <w:r w:rsidR="00F553D4">
        <w:rPr>
          <w:noProof/>
        </w:rPr>
        <w:t>116</w:t>
      </w:r>
      <w:r>
        <w:rPr>
          <w:noProof/>
        </w:rPr>
        <w:fldChar w:fldCharType="end"/>
      </w:r>
    </w:p>
    <w:p w14:paraId="6BD86731" w14:textId="62D4BC8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67D18">
        <w:rPr>
          <w:noProof/>
          <w:vertAlign w:val="superscript"/>
        </w:rPr>
        <w:t>NQ079</w:t>
      </w:r>
      <w:r>
        <w:rPr>
          <w:noProof/>
        </w:rPr>
        <w:tab/>
      </w:r>
      <w:r>
        <w:rPr>
          <w:noProof/>
        </w:rPr>
        <w:fldChar w:fldCharType="begin"/>
      </w:r>
      <w:r>
        <w:rPr>
          <w:noProof/>
        </w:rPr>
        <w:instrText xml:space="preserve"> PAGEREF _Toc53733998 \h </w:instrText>
      </w:r>
      <w:r>
        <w:rPr>
          <w:noProof/>
        </w:rPr>
      </w:r>
      <w:r>
        <w:rPr>
          <w:noProof/>
        </w:rPr>
        <w:fldChar w:fldCharType="separate"/>
      </w:r>
      <w:r w:rsidR="00F553D4">
        <w:rPr>
          <w:noProof/>
        </w:rPr>
        <w:t>118</w:t>
      </w:r>
      <w:r>
        <w:rPr>
          <w:noProof/>
        </w:rPr>
        <w:fldChar w:fldCharType="end"/>
      </w:r>
    </w:p>
    <w:p w14:paraId="67FBB9B6" w14:textId="70B5FD5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67D18">
        <w:rPr>
          <w:noProof/>
          <w:vertAlign w:val="superscript"/>
          <w:lang w:eastAsia="zh-CN"/>
        </w:rPr>
        <w:t>NQ080</w:t>
      </w:r>
      <w:r>
        <w:rPr>
          <w:noProof/>
        </w:rPr>
        <w:tab/>
      </w:r>
      <w:r>
        <w:rPr>
          <w:noProof/>
        </w:rPr>
        <w:fldChar w:fldCharType="begin"/>
      </w:r>
      <w:r>
        <w:rPr>
          <w:noProof/>
        </w:rPr>
        <w:instrText xml:space="preserve"> PAGEREF _Toc53733999 \h </w:instrText>
      </w:r>
      <w:r>
        <w:rPr>
          <w:noProof/>
        </w:rPr>
      </w:r>
      <w:r>
        <w:rPr>
          <w:noProof/>
        </w:rPr>
        <w:fldChar w:fldCharType="separate"/>
      </w:r>
      <w:r w:rsidR="00F553D4">
        <w:rPr>
          <w:noProof/>
        </w:rPr>
        <w:t>121</w:t>
      </w:r>
      <w:r>
        <w:rPr>
          <w:noProof/>
        </w:rPr>
        <w:fldChar w:fldCharType="end"/>
      </w:r>
    </w:p>
    <w:p w14:paraId="3F105F26" w14:textId="120B091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67D18">
        <w:rPr>
          <w:noProof/>
          <w:vertAlign w:val="superscript"/>
        </w:rPr>
        <w:t>NQ081</w:t>
      </w:r>
      <w:r>
        <w:rPr>
          <w:noProof/>
        </w:rPr>
        <w:tab/>
      </w:r>
      <w:r>
        <w:rPr>
          <w:noProof/>
        </w:rPr>
        <w:fldChar w:fldCharType="begin"/>
      </w:r>
      <w:r>
        <w:rPr>
          <w:noProof/>
        </w:rPr>
        <w:instrText xml:space="preserve"> PAGEREF _Toc53734000 \h </w:instrText>
      </w:r>
      <w:r>
        <w:rPr>
          <w:noProof/>
        </w:rPr>
      </w:r>
      <w:r>
        <w:rPr>
          <w:noProof/>
        </w:rPr>
        <w:fldChar w:fldCharType="separate"/>
      </w:r>
      <w:r w:rsidR="00F553D4">
        <w:rPr>
          <w:noProof/>
        </w:rPr>
        <w:t>123</w:t>
      </w:r>
      <w:r>
        <w:rPr>
          <w:noProof/>
        </w:rPr>
        <w:fldChar w:fldCharType="end"/>
      </w:r>
    </w:p>
    <w:p w14:paraId="721EFB16" w14:textId="7B3C80F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67D18">
        <w:rPr>
          <w:noProof/>
          <w:vertAlign w:val="superscript"/>
        </w:rPr>
        <w:t>NQ082</w:t>
      </w:r>
      <w:r>
        <w:rPr>
          <w:noProof/>
        </w:rPr>
        <w:tab/>
      </w:r>
      <w:r>
        <w:rPr>
          <w:noProof/>
        </w:rPr>
        <w:fldChar w:fldCharType="begin"/>
      </w:r>
      <w:r>
        <w:rPr>
          <w:noProof/>
        </w:rPr>
        <w:instrText xml:space="preserve"> PAGEREF _Toc53734001 \h </w:instrText>
      </w:r>
      <w:r>
        <w:rPr>
          <w:noProof/>
        </w:rPr>
      </w:r>
      <w:r>
        <w:rPr>
          <w:noProof/>
        </w:rPr>
        <w:fldChar w:fldCharType="separate"/>
      </w:r>
      <w:r w:rsidR="00F553D4">
        <w:rPr>
          <w:noProof/>
        </w:rPr>
        <w:t>125</w:t>
      </w:r>
      <w:r>
        <w:rPr>
          <w:noProof/>
        </w:rPr>
        <w:fldChar w:fldCharType="end"/>
      </w:r>
    </w:p>
    <w:p w14:paraId="2993635E" w14:textId="5130CEA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67D18">
        <w:rPr>
          <w:noProof/>
          <w:vertAlign w:val="superscript"/>
        </w:rPr>
        <w:t>NQ083</w:t>
      </w:r>
      <w:r>
        <w:rPr>
          <w:noProof/>
        </w:rPr>
        <w:tab/>
      </w:r>
      <w:r>
        <w:rPr>
          <w:noProof/>
        </w:rPr>
        <w:fldChar w:fldCharType="begin"/>
      </w:r>
      <w:r>
        <w:rPr>
          <w:noProof/>
        </w:rPr>
        <w:instrText xml:space="preserve"> PAGEREF _Toc53734002 \h </w:instrText>
      </w:r>
      <w:r>
        <w:rPr>
          <w:noProof/>
        </w:rPr>
      </w:r>
      <w:r>
        <w:rPr>
          <w:noProof/>
        </w:rPr>
        <w:fldChar w:fldCharType="separate"/>
      </w:r>
      <w:r w:rsidR="00F553D4">
        <w:rPr>
          <w:noProof/>
        </w:rPr>
        <w:t>127</w:t>
      </w:r>
      <w:r>
        <w:rPr>
          <w:noProof/>
        </w:rPr>
        <w:fldChar w:fldCharType="end"/>
      </w:r>
    </w:p>
    <w:p w14:paraId="1657E80A" w14:textId="0B96C3E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67D18">
        <w:rPr>
          <w:noProof/>
          <w:vertAlign w:val="superscript"/>
          <w:lang w:eastAsia="zh-CN"/>
        </w:rPr>
        <w:t>NQ084</w:t>
      </w:r>
      <w:r>
        <w:rPr>
          <w:noProof/>
        </w:rPr>
        <w:tab/>
      </w:r>
      <w:r>
        <w:rPr>
          <w:noProof/>
        </w:rPr>
        <w:fldChar w:fldCharType="begin"/>
      </w:r>
      <w:r>
        <w:rPr>
          <w:noProof/>
        </w:rPr>
        <w:instrText xml:space="preserve"> PAGEREF _Toc53734003 \h </w:instrText>
      </w:r>
      <w:r>
        <w:rPr>
          <w:noProof/>
        </w:rPr>
      </w:r>
      <w:r>
        <w:rPr>
          <w:noProof/>
        </w:rPr>
        <w:fldChar w:fldCharType="separate"/>
      </w:r>
      <w:r w:rsidR="00F553D4">
        <w:rPr>
          <w:noProof/>
        </w:rPr>
        <w:t>128</w:t>
      </w:r>
      <w:r>
        <w:rPr>
          <w:noProof/>
        </w:rPr>
        <w:fldChar w:fldCharType="end"/>
      </w:r>
    </w:p>
    <w:p w14:paraId="456D87C5" w14:textId="15BA32B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67D18">
        <w:rPr>
          <w:noProof/>
          <w:vertAlign w:val="superscript"/>
        </w:rPr>
        <w:t>NQ085</w:t>
      </w:r>
      <w:r>
        <w:rPr>
          <w:noProof/>
        </w:rPr>
        <w:tab/>
      </w:r>
      <w:r>
        <w:rPr>
          <w:noProof/>
        </w:rPr>
        <w:fldChar w:fldCharType="begin"/>
      </w:r>
      <w:r>
        <w:rPr>
          <w:noProof/>
        </w:rPr>
        <w:instrText xml:space="preserve"> PAGEREF _Toc53734004 \h </w:instrText>
      </w:r>
      <w:r>
        <w:rPr>
          <w:noProof/>
        </w:rPr>
      </w:r>
      <w:r>
        <w:rPr>
          <w:noProof/>
        </w:rPr>
        <w:fldChar w:fldCharType="separate"/>
      </w:r>
      <w:r w:rsidR="00F553D4">
        <w:rPr>
          <w:noProof/>
        </w:rPr>
        <w:t>130</w:t>
      </w:r>
      <w:r>
        <w:rPr>
          <w:noProof/>
        </w:rPr>
        <w:fldChar w:fldCharType="end"/>
      </w:r>
    </w:p>
    <w:p w14:paraId="15FE7CFE" w14:textId="4DA3219E"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_Toc53734005 \h </w:instrText>
      </w:r>
      <w:r>
        <w:rPr>
          <w:noProof/>
        </w:rPr>
      </w:r>
      <w:r>
        <w:rPr>
          <w:noProof/>
        </w:rPr>
        <w:fldChar w:fldCharType="separate"/>
      </w:r>
      <w:r w:rsidR="00F553D4">
        <w:rPr>
          <w:noProof/>
        </w:rPr>
        <w:t>132</w:t>
      </w:r>
      <w:r>
        <w:rPr>
          <w:noProof/>
        </w:rPr>
        <w:fldChar w:fldCharType="end"/>
      </w:r>
    </w:p>
    <w:p w14:paraId="5F0DC961" w14:textId="64D460F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67D18">
        <w:rPr>
          <w:noProof/>
          <w:vertAlign w:val="superscript"/>
          <w:lang w:eastAsia="zh-CN"/>
        </w:rPr>
        <w:t>NQ086</w:t>
      </w:r>
      <w:r>
        <w:rPr>
          <w:noProof/>
        </w:rPr>
        <w:tab/>
      </w:r>
      <w:r>
        <w:rPr>
          <w:noProof/>
        </w:rPr>
        <w:fldChar w:fldCharType="begin"/>
      </w:r>
      <w:r>
        <w:rPr>
          <w:noProof/>
        </w:rPr>
        <w:instrText xml:space="preserve"> PAGEREF _Toc53734006 \h </w:instrText>
      </w:r>
      <w:r>
        <w:rPr>
          <w:noProof/>
        </w:rPr>
      </w:r>
      <w:r>
        <w:rPr>
          <w:noProof/>
        </w:rPr>
        <w:fldChar w:fldCharType="separate"/>
      </w:r>
      <w:r w:rsidR="00F553D4">
        <w:rPr>
          <w:noProof/>
        </w:rPr>
        <w:t>132</w:t>
      </w:r>
      <w:r>
        <w:rPr>
          <w:noProof/>
        </w:rPr>
        <w:fldChar w:fldCharType="end"/>
      </w:r>
    </w:p>
    <w:p w14:paraId="2EF3756A" w14:textId="10EB64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67D18">
        <w:rPr>
          <w:noProof/>
          <w:vertAlign w:val="superscript"/>
          <w:lang w:eastAsia="zh-CN"/>
        </w:rPr>
        <w:t>NQ087</w:t>
      </w:r>
      <w:r>
        <w:rPr>
          <w:noProof/>
        </w:rPr>
        <w:tab/>
      </w:r>
      <w:r>
        <w:rPr>
          <w:noProof/>
        </w:rPr>
        <w:fldChar w:fldCharType="begin"/>
      </w:r>
      <w:r>
        <w:rPr>
          <w:noProof/>
        </w:rPr>
        <w:instrText xml:space="preserve"> PAGEREF _Toc53734007 \h </w:instrText>
      </w:r>
      <w:r>
        <w:rPr>
          <w:noProof/>
        </w:rPr>
      </w:r>
      <w:r>
        <w:rPr>
          <w:noProof/>
        </w:rPr>
        <w:fldChar w:fldCharType="separate"/>
      </w:r>
      <w:r w:rsidR="00F553D4">
        <w:rPr>
          <w:noProof/>
        </w:rPr>
        <w:t>135</w:t>
      </w:r>
      <w:r>
        <w:rPr>
          <w:noProof/>
        </w:rPr>
        <w:fldChar w:fldCharType="end"/>
      </w:r>
    </w:p>
    <w:p w14:paraId="4CEC41EB" w14:textId="5F31653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67D18">
        <w:rPr>
          <w:noProof/>
          <w:vertAlign w:val="superscript"/>
          <w:lang w:eastAsia="zh-CN"/>
        </w:rPr>
        <w:t xml:space="preserve"> NQ088</w:t>
      </w:r>
      <w:r>
        <w:rPr>
          <w:noProof/>
        </w:rPr>
        <w:tab/>
      </w:r>
      <w:r>
        <w:rPr>
          <w:noProof/>
        </w:rPr>
        <w:fldChar w:fldCharType="begin"/>
      </w:r>
      <w:r>
        <w:rPr>
          <w:noProof/>
        </w:rPr>
        <w:instrText xml:space="preserve"> PAGEREF _Toc53734008 \h </w:instrText>
      </w:r>
      <w:r>
        <w:rPr>
          <w:noProof/>
        </w:rPr>
      </w:r>
      <w:r>
        <w:rPr>
          <w:noProof/>
        </w:rPr>
        <w:fldChar w:fldCharType="separate"/>
      </w:r>
      <w:r w:rsidR="00F553D4">
        <w:rPr>
          <w:noProof/>
        </w:rPr>
        <w:t>138</w:t>
      </w:r>
      <w:r>
        <w:rPr>
          <w:noProof/>
        </w:rPr>
        <w:fldChar w:fldCharType="end"/>
      </w:r>
    </w:p>
    <w:p w14:paraId="1EA9A91E" w14:textId="31A4F02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67D18">
        <w:rPr>
          <w:noProof/>
          <w:vertAlign w:val="superscript"/>
          <w:lang w:eastAsia="zh-CN"/>
        </w:rPr>
        <w:t xml:space="preserve"> NQ089</w:t>
      </w:r>
      <w:r>
        <w:rPr>
          <w:noProof/>
        </w:rPr>
        <w:tab/>
      </w:r>
      <w:r>
        <w:rPr>
          <w:noProof/>
        </w:rPr>
        <w:fldChar w:fldCharType="begin"/>
      </w:r>
      <w:r>
        <w:rPr>
          <w:noProof/>
        </w:rPr>
        <w:instrText xml:space="preserve"> PAGEREF _Toc53734009 \h </w:instrText>
      </w:r>
      <w:r>
        <w:rPr>
          <w:noProof/>
        </w:rPr>
      </w:r>
      <w:r>
        <w:rPr>
          <w:noProof/>
        </w:rPr>
        <w:fldChar w:fldCharType="separate"/>
      </w:r>
      <w:r w:rsidR="00F553D4">
        <w:rPr>
          <w:noProof/>
        </w:rPr>
        <w:t>140</w:t>
      </w:r>
      <w:r>
        <w:rPr>
          <w:noProof/>
        </w:rPr>
        <w:fldChar w:fldCharType="end"/>
      </w:r>
    </w:p>
    <w:p w14:paraId="6DC9A815" w14:textId="272B255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3.5</w:t>
      </w:r>
      <w:r>
        <w:rPr>
          <w:rFonts w:hint="eastAsia"/>
          <w:noProof/>
          <w:lang w:eastAsia="zh-CN"/>
        </w:rPr>
        <w:t xml:space="preserve"> </w:t>
      </w:r>
      <w:r>
        <w:rPr>
          <w:rFonts w:hint="eastAsia"/>
          <w:noProof/>
          <w:lang w:eastAsia="zh-CN"/>
        </w:rPr>
        <w:t>击杀黄金蛋糕人马</w:t>
      </w:r>
      <w:r w:rsidRPr="00B67D18">
        <w:rPr>
          <w:noProof/>
          <w:vertAlign w:val="superscript"/>
          <w:lang w:eastAsia="zh-CN"/>
        </w:rPr>
        <w:t>NQ090</w:t>
      </w:r>
      <w:r>
        <w:rPr>
          <w:noProof/>
        </w:rPr>
        <w:tab/>
      </w:r>
      <w:r>
        <w:rPr>
          <w:noProof/>
        </w:rPr>
        <w:fldChar w:fldCharType="begin"/>
      </w:r>
      <w:r>
        <w:rPr>
          <w:noProof/>
        </w:rPr>
        <w:instrText xml:space="preserve"> PAGEREF _Toc53734010 \h </w:instrText>
      </w:r>
      <w:r>
        <w:rPr>
          <w:noProof/>
        </w:rPr>
      </w:r>
      <w:r>
        <w:rPr>
          <w:noProof/>
        </w:rPr>
        <w:fldChar w:fldCharType="separate"/>
      </w:r>
      <w:r w:rsidR="00F553D4">
        <w:rPr>
          <w:noProof/>
        </w:rPr>
        <w:t>141</w:t>
      </w:r>
      <w:r>
        <w:rPr>
          <w:noProof/>
        </w:rPr>
        <w:fldChar w:fldCharType="end"/>
      </w:r>
    </w:p>
    <w:p w14:paraId="6C4212B4" w14:textId="22B90B6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3.6</w:t>
      </w:r>
      <w:r>
        <w:rPr>
          <w:rFonts w:hint="eastAsia"/>
          <w:noProof/>
          <w:lang w:eastAsia="zh-CN"/>
        </w:rPr>
        <w:t xml:space="preserve"> </w:t>
      </w:r>
      <w:r>
        <w:rPr>
          <w:rFonts w:hint="eastAsia"/>
          <w:noProof/>
          <w:lang w:eastAsia="zh-CN"/>
        </w:rPr>
        <w:t>骑士林克的怜悯</w:t>
      </w:r>
      <w:r>
        <w:rPr>
          <w:noProof/>
          <w:lang w:eastAsia="zh-CN"/>
        </w:rPr>
        <w:t>(1)</w:t>
      </w:r>
      <w:r w:rsidRPr="00B67D18">
        <w:rPr>
          <w:noProof/>
          <w:vertAlign w:val="superscript"/>
          <w:lang w:eastAsia="zh-CN"/>
        </w:rPr>
        <w:t xml:space="preserve"> NQ091</w:t>
      </w:r>
      <w:r>
        <w:rPr>
          <w:noProof/>
        </w:rPr>
        <w:tab/>
      </w:r>
      <w:r>
        <w:rPr>
          <w:noProof/>
        </w:rPr>
        <w:fldChar w:fldCharType="begin"/>
      </w:r>
      <w:r>
        <w:rPr>
          <w:noProof/>
        </w:rPr>
        <w:instrText xml:space="preserve"> PAGEREF _Toc53734011 \h </w:instrText>
      </w:r>
      <w:r>
        <w:rPr>
          <w:noProof/>
        </w:rPr>
      </w:r>
      <w:r>
        <w:rPr>
          <w:noProof/>
        </w:rPr>
        <w:fldChar w:fldCharType="separate"/>
      </w:r>
      <w:r w:rsidR="00F553D4">
        <w:rPr>
          <w:noProof/>
        </w:rPr>
        <w:t>144</w:t>
      </w:r>
      <w:r>
        <w:rPr>
          <w:noProof/>
        </w:rPr>
        <w:fldChar w:fldCharType="end"/>
      </w:r>
    </w:p>
    <w:p w14:paraId="3DD484F1" w14:textId="15E77B7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67D18">
        <w:rPr>
          <w:noProof/>
          <w:vertAlign w:val="superscript"/>
          <w:lang w:eastAsia="zh-CN"/>
        </w:rPr>
        <w:t xml:space="preserve"> NQ092</w:t>
      </w:r>
      <w:r>
        <w:rPr>
          <w:noProof/>
        </w:rPr>
        <w:tab/>
      </w:r>
      <w:r>
        <w:rPr>
          <w:noProof/>
        </w:rPr>
        <w:fldChar w:fldCharType="begin"/>
      </w:r>
      <w:r>
        <w:rPr>
          <w:noProof/>
        </w:rPr>
        <w:instrText xml:space="preserve"> PAGEREF _Toc53734012 \h </w:instrText>
      </w:r>
      <w:r>
        <w:rPr>
          <w:noProof/>
        </w:rPr>
      </w:r>
      <w:r>
        <w:rPr>
          <w:noProof/>
        </w:rPr>
        <w:fldChar w:fldCharType="separate"/>
      </w:r>
      <w:r w:rsidR="00F553D4">
        <w:rPr>
          <w:noProof/>
        </w:rPr>
        <w:t>147</w:t>
      </w:r>
      <w:r>
        <w:rPr>
          <w:noProof/>
        </w:rPr>
        <w:fldChar w:fldCharType="end"/>
      </w:r>
    </w:p>
    <w:p w14:paraId="1CFCEDA4" w14:textId="344F49F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67D18">
        <w:rPr>
          <w:noProof/>
          <w:vertAlign w:val="superscript"/>
          <w:lang w:eastAsia="zh-CN"/>
        </w:rPr>
        <w:t>NQ093</w:t>
      </w:r>
      <w:r>
        <w:rPr>
          <w:noProof/>
        </w:rPr>
        <w:tab/>
      </w:r>
      <w:r>
        <w:rPr>
          <w:noProof/>
        </w:rPr>
        <w:fldChar w:fldCharType="begin"/>
      </w:r>
      <w:r>
        <w:rPr>
          <w:noProof/>
        </w:rPr>
        <w:instrText xml:space="preserve"> PAGEREF _Toc53734013 \h </w:instrText>
      </w:r>
      <w:r>
        <w:rPr>
          <w:noProof/>
        </w:rPr>
      </w:r>
      <w:r>
        <w:rPr>
          <w:noProof/>
        </w:rPr>
        <w:fldChar w:fldCharType="separate"/>
      </w:r>
      <w:r w:rsidR="00F553D4">
        <w:rPr>
          <w:noProof/>
        </w:rPr>
        <w:t>150</w:t>
      </w:r>
      <w:r>
        <w:rPr>
          <w:noProof/>
        </w:rPr>
        <w:fldChar w:fldCharType="end"/>
      </w:r>
    </w:p>
    <w:p w14:paraId="2E35691F" w14:textId="644A4F7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67D18">
        <w:rPr>
          <w:noProof/>
          <w:vertAlign w:val="superscript"/>
          <w:lang w:eastAsia="zh-CN"/>
        </w:rPr>
        <w:t>NQ094</w:t>
      </w:r>
      <w:r>
        <w:rPr>
          <w:noProof/>
        </w:rPr>
        <w:tab/>
      </w:r>
      <w:r>
        <w:rPr>
          <w:noProof/>
        </w:rPr>
        <w:fldChar w:fldCharType="begin"/>
      </w:r>
      <w:r>
        <w:rPr>
          <w:noProof/>
        </w:rPr>
        <w:instrText xml:space="preserve"> PAGEREF _Toc53734014 \h </w:instrText>
      </w:r>
      <w:r>
        <w:rPr>
          <w:noProof/>
        </w:rPr>
      </w:r>
      <w:r>
        <w:rPr>
          <w:noProof/>
        </w:rPr>
        <w:fldChar w:fldCharType="separate"/>
      </w:r>
      <w:r w:rsidR="00F553D4">
        <w:rPr>
          <w:noProof/>
        </w:rPr>
        <w:t>153</w:t>
      </w:r>
      <w:r>
        <w:rPr>
          <w:noProof/>
        </w:rPr>
        <w:fldChar w:fldCharType="end"/>
      </w:r>
    </w:p>
    <w:p w14:paraId="520E9B1C" w14:textId="1EC0671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67D18">
        <w:rPr>
          <w:noProof/>
          <w:vertAlign w:val="superscript"/>
          <w:lang w:eastAsia="zh-CN"/>
        </w:rPr>
        <w:t>NQ095</w:t>
      </w:r>
      <w:r>
        <w:rPr>
          <w:noProof/>
        </w:rPr>
        <w:tab/>
      </w:r>
      <w:r>
        <w:rPr>
          <w:noProof/>
        </w:rPr>
        <w:fldChar w:fldCharType="begin"/>
      </w:r>
      <w:r>
        <w:rPr>
          <w:noProof/>
        </w:rPr>
        <w:instrText xml:space="preserve"> PAGEREF _Toc53734015 \h </w:instrText>
      </w:r>
      <w:r>
        <w:rPr>
          <w:noProof/>
        </w:rPr>
      </w:r>
      <w:r>
        <w:rPr>
          <w:noProof/>
        </w:rPr>
        <w:fldChar w:fldCharType="separate"/>
      </w:r>
      <w:r w:rsidR="00F553D4">
        <w:rPr>
          <w:noProof/>
        </w:rPr>
        <w:t>155</w:t>
      </w:r>
      <w:r>
        <w:rPr>
          <w:noProof/>
        </w:rPr>
        <w:fldChar w:fldCharType="end"/>
      </w:r>
    </w:p>
    <w:p w14:paraId="15615AA4" w14:textId="5EF1D51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67D18">
        <w:rPr>
          <w:noProof/>
          <w:vertAlign w:val="superscript"/>
          <w:lang w:eastAsia="zh-CN"/>
        </w:rPr>
        <w:t xml:space="preserve"> NQ096</w:t>
      </w:r>
      <w:r>
        <w:rPr>
          <w:noProof/>
        </w:rPr>
        <w:tab/>
      </w:r>
      <w:r>
        <w:rPr>
          <w:noProof/>
        </w:rPr>
        <w:fldChar w:fldCharType="begin"/>
      </w:r>
      <w:r>
        <w:rPr>
          <w:noProof/>
        </w:rPr>
        <w:instrText xml:space="preserve"> PAGEREF _Toc53734016 \h </w:instrText>
      </w:r>
      <w:r>
        <w:rPr>
          <w:noProof/>
        </w:rPr>
      </w:r>
      <w:r>
        <w:rPr>
          <w:noProof/>
        </w:rPr>
        <w:fldChar w:fldCharType="separate"/>
      </w:r>
      <w:r w:rsidR="00F553D4">
        <w:rPr>
          <w:noProof/>
        </w:rPr>
        <w:t>159</w:t>
      </w:r>
      <w:r>
        <w:rPr>
          <w:noProof/>
        </w:rPr>
        <w:fldChar w:fldCharType="end"/>
      </w:r>
    </w:p>
    <w:p w14:paraId="52DEF468" w14:textId="3DA50B3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67D18">
        <w:rPr>
          <w:noProof/>
          <w:vertAlign w:val="superscript"/>
          <w:lang w:eastAsia="zh-CN"/>
        </w:rPr>
        <w:t xml:space="preserve"> NQ097</w:t>
      </w:r>
      <w:r>
        <w:rPr>
          <w:noProof/>
        </w:rPr>
        <w:tab/>
      </w:r>
      <w:r>
        <w:rPr>
          <w:noProof/>
        </w:rPr>
        <w:fldChar w:fldCharType="begin"/>
      </w:r>
      <w:r>
        <w:rPr>
          <w:noProof/>
        </w:rPr>
        <w:instrText xml:space="preserve"> PAGEREF _Toc53734017 \h </w:instrText>
      </w:r>
      <w:r>
        <w:rPr>
          <w:noProof/>
        </w:rPr>
      </w:r>
      <w:r>
        <w:rPr>
          <w:noProof/>
        </w:rPr>
        <w:fldChar w:fldCharType="separate"/>
      </w:r>
      <w:r w:rsidR="00F553D4">
        <w:rPr>
          <w:noProof/>
        </w:rPr>
        <w:t>163</w:t>
      </w:r>
      <w:r>
        <w:rPr>
          <w:noProof/>
        </w:rPr>
        <w:fldChar w:fldCharType="end"/>
      </w:r>
    </w:p>
    <w:p w14:paraId="4E5327C7" w14:textId="619901B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67D18">
        <w:rPr>
          <w:noProof/>
          <w:vertAlign w:val="superscript"/>
          <w:lang w:eastAsia="zh-CN"/>
        </w:rPr>
        <w:t xml:space="preserve"> NQ098</w:t>
      </w:r>
      <w:r>
        <w:rPr>
          <w:noProof/>
        </w:rPr>
        <w:tab/>
      </w:r>
      <w:r>
        <w:rPr>
          <w:noProof/>
        </w:rPr>
        <w:fldChar w:fldCharType="begin"/>
      </w:r>
      <w:r>
        <w:rPr>
          <w:noProof/>
        </w:rPr>
        <w:instrText xml:space="preserve"> PAGEREF _Toc53734018 \h </w:instrText>
      </w:r>
      <w:r>
        <w:rPr>
          <w:noProof/>
        </w:rPr>
      </w:r>
      <w:r>
        <w:rPr>
          <w:noProof/>
        </w:rPr>
        <w:fldChar w:fldCharType="separate"/>
      </w:r>
      <w:r w:rsidR="00F553D4">
        <w:rPr>
          <w:noProof/>
        </w:rPr>
        <w:t>166</w:t>
      </w:r>
      <w:r>
        <w:rPr>
          <w:noProof/>
        </w:rPr>
        <w:fldChar w:fldCharType="end"/>
      </w:r>
    </w:p>
    <w:p w14:paraId="6729C9A5" w14:textId="6B2B48C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67D18">
        <w:rPr>
          <w:noProof/>
          <w:vertAlign w:val="superscript"/>
          <w:lang w:eastAsia="zh-CN"/>
        </w:rPr>
        <w:t>NQ099</w:t>
      </w:r>
      <w:r>
        <w:rPr>
          <w:noProof/>
        </w:rPr>
        <w:tab/>
      </w:r>
      <w:r>
        <w:rPr>
          <w:noProof/>
        </w:rPr>
        <w:fldChar w:fldCharType="begin"/>
      </w:r>
      <w:r>
        <w:rPr>
          <w:noProof/>
        </w:rPr>
        <w:instrText xml:space="preserve"> PAGEREF _Toc53734019 \h </w:instrText>
      </w:r>
      <w:r>
        <w:rPr>
          <w:noProof/>
        </w:rPr>
      </w:r>
      <w:r>
        <w:rPr>
          <w:noProof/>
        </w:rPr>
        <w:fldChar w:fldCharType="separate"/>
      </w:r>
      <w:r w:rsidR="00F553D4">
        <w:rPr>
          <w:noProof/>
        </w:rPr>
        <w:t>170</w:t>
      </w:r>
      <w:r>
        <w:rPr>
          <w:noProof/>
        </w:rPr>
        <w:fldChar w:fldCharType="end"/>
      </w:r>
    </w:p>
    <w:p w14:paraId="49299C4D" w14:textId="373725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67D18">
        <w:rPr>
          <w:noProof/>
          <w:vertAlign w:val="superscript"/>
          <w:lang w:eastAsia="zh-CN"/>
        </w:rPr>
        <w:t>NQ100</w:t>
      </w:r>
      <w:r>
        <w:rPr>
          <w:noProof/>
        </w:rPr>
        <w:tab/>
      </w:r>
      <w:r>
        <w:rPr>
          <w:noProof/>
        </w:rPr>
        <w:fldChar w:fldCharType="begin"/>
      </w:r>
      <w:r>
        <w:rPr>
          <w:noProof/>
        </w:rPr>
        <w:instrText xml:space="preserve"> PAGEREF _Toc53734020 \h </w:instrText>
      </w:r>
      <w:r>
        <w:rPr>
          <w:noProof/>
        </w:rPr>
      </w:r>
      <w:r>
        <w:rPr>
          <w:noProof/>
        </w:rPr>
        <w:fldChar w:fldCharType="separate"/>
      </w:r>
      <w:r w:rsidR="00F553D4">
        <w:rPr>
          <w:noProof/>
        </w:rPr>
        <w:t>174</w:t>
      </w:r>
      <w:r>
        <w:rPr>
          <w:noProof/>
        </w:rPr>
        <w:fldChar w:fldCharType="end"/>
      </w:r>
    </w:p>
    <w:p w14:paraId="5C5E1C40" w14:textId="5F0338E2"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_Toc53734021 \h </w:instrText>
      </w:r>
      <w:r>
        <w:rPr>
          <w:noProof/>
        </w:rPr>
      </w:r>
      <w:r>
        <w:rPr>
          <w:noProof/>
        </w:rPr>
        <w:fldChar w:fldCharType="separate"/>
      </w:r>
      <w:r w:rsidR="00F553D4">
        <w:rPr>
          <w:noProof/>
        </w:rPr>
        <w:t>180</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77777777" w:rsidR="00FB7A94" w:rsidRPr="00FB7A94" w:rsidRDefault="00892D89" w:rsidP="000510B3">
      <w:pPr>
        <w:pStyle w:val="1"/>
        <w:numPr>
          <w:ilvl w:val="0"/>
          <w:numId w:val="0"/>
        </w:numPr>
        <w:rPr>
          <w:b/>
          <w:lang w:eastAsia="zh-CN"/>
        </w:rPr>
      </w:pPr>
      <w:bookmarkStart w:id="6" w:name="_Toc53733917"/>
      <w:r>
        <w:rPr>
          <w:rFonts w:hint="eastAsia"/>
          <w:lang w:eastAsia="zh-CN"/>
        </w:rPr>
        <w:lastRenderedPageBreak/>
        <w:t>前言</w:t>
      </w:r>
      <w:bookmarkEnd w:id="6"/>
    </w:p>
    <w:p w14:paraId="0C4A0C53" w14:textId="77777777" w:rsidR="00DF1C0A" w:rsidRDefault="00DF1C0A" w:rsidP="00975CFC">
      <w:pPr>
        <w:pStyle w:val="affffb"/>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" adj=",,3166,9407" strokecolor="red">
                  <v:fill opacity="46517f"/>
                  <v:textbo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" adj="31417,8142">
                  <v:textbo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" adj="29970,15978">
                  <v:textbo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" adj="34526,11206">
                  <v:textbo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b"/>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b"/>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lastRenderedPageBreak/>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b"/>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b"/>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b"/>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b"/>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b"/>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b"/>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w:t>
      </w:r>
      <w:r w:rsidRPr="000F6316">
        <w:rPr>
          <w:rFonts w:hint="eastAsia"/>
        </w:rPr>
        <w:lastRenderedPageBreak/>
        <w:t>处，都愿意付代价，投资心力，投资时间，发挥各自的恩赐，为要造就新一代人才，笔者深感荣幸。</w:t>
      </w:r>
    </w:p>
    <w:p w14:paraId="2A7E567A" w14:textId="77777777" w:rsidR="002534E9" w:rsidRPr="000F6316" w:rsidRDefault="0050152E" w:rsidP="00975CFC">
      <w:pPr>
        <w:pStyle w:val="affffb"/>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b"/>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b"/>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3"/>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b"/>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b"/>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77777777" w:rsidR="0050152E" w:rsidRPr="00975CFC" w:rsidRDefault="0050152E" w:rsidP="00975CFC">
      <w:pPr>
        <w:rPr>
          <w:lang w:eastAsia="zh-CN"/>
        </w:rPr>
        <w:sectPr w:rsidR="0050152E" w:rsidRPr="00975CFC"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537339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53733919"/>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b"/>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b"/>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b"/>
        <w:ind w:firstLine="420"/>
      </w:pPr>
      <w:r w:rsidRPr="008C5D43">
        <w:t>1&lt;=a&lt;=10000</w:t>
      </w:r>
    </w:p>
    <w:p w14:paraId="5E969B5B" w14:textId="77777777" w:rsidR="008C5D43" w:rsidRPr="008C5D43" w:rsidRDefault="008C5D43" w:rsidP="0026648D">
      <w:pPr>
        <w:pStyle w:val="affffb"/>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b"/>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b"/>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c"/>
        <w:ind w:left="420"/>
      </w:pPr>
      <w:r w:rsidRPr="0026648D">
        <w:t>1</w:t>
      </w:r>
    </w:p>
    <w:p w14:paraId="78195F77" w14:textId="77777777" w:rsidR="008C5D43" w:rsidRPr="0026648D" w:rsidRDefault="008C5D43" w:rsidP="0026648D">
      <w:pPr>
        <w:pStyle w:val="affffc"/>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c"/>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5BEF1946"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8200"/>
          <w:sz w:val="18"/>
          <w:szCs w:val="18"/>
          <w:bdr w:val="none" w:sz="0" w:space="0" w:color="auto" w:frame="1"/>
          <w:lang w:eastAsia="zh-CN"/>
        </w:rPr>
        <w:t>// NQ001 </w:t>
      </w:r>
      <w:r w:rsidRPr="00675D9D">
        <w:rPr>
          <w:rFonts w:ascii="Consolas" w:hAnsi="Consolas" w:cs="宋体"/>
          <w:color w:val="008200"/>
          <w:sz w:val="18"/>
          <w:szCs w:val="18"/>
          <w:bdr w:val="none" w:sz="0" w:space="0" w:color="auto" w:frame="1"/>
          <w:lang w:eastAsia="zh-CN"/>
        </w:rPr>
        <w:t>求连续整数和</w:t>
      </w:r>
      <w:r w:rsidRPr="00675D9D">
        <w:rPr>
          <w:rFonts w:ascii="Consolas" w:hAnsi="Consolas" w:cs="宋体"/>
          <w:color w:val="000000"/>
          <w:sz w:val="18"/>
          <w:szCs w:val="18"/>
          <w:bdr w:val="none" w:sz="0" w:space="0" w:color="auto" w:frame="1"/>
          <w:lang w:eastAsia="zh-CN"/>
        </w:rPr>
        <w:t>  </w:t>
      </w:r>
    </w:p>
    <w:p w14:paraId="7EA9671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808080"/>
          <w:sz w:val="18"/>
          <w:szCs w:val="18"/>
          <w:bdr w:val="none" w:sz="0" w:space="0" w:color="auto" w:frame="1"/>
          <w:lang w:eastAsia="zh-CN"/>
        </w:rPr>
        <w:t>#include &lt;iostream&gt;</w:t>
      </w:r>
      <w:r w:rsidRPr="00675D9D">
        <w:rPr>
          <w:rFonts w:ascii="Consolas" w:hAnsi="Consolas" w:cs="宋体"/>
          <w:color w:val="000000"/>
          <w:sz w:val="18"/>
          <w:szCs w:val="18"/>
          <w:bdr w:val="none" w:sz="0" w:space="0" w:color="auto" w:frame="1"/>
          <w:lang w:eastAsia="zh-CN"/>
        </w:rPr>
        <w:t>  </w:t>
      </w:r>
    </w:p>
    <w:p w14:paraId="43E50DA9"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006699"/>
          <w:sz w:val="18"/>
          <w:szCs w:val="18"/>
          <w:bdr w:val="none" w:sz="0" w:space="0" w:color="auto" w:frame="1"/>
          <w:lang w:eastAsia="zh-CN"/>
        </w:rPr>
        <w:lastRenderedPageBreak/>
        <w:t>using</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namespace</w:t>
      </w:r>
      <w:r w:rsidRPr="00675D9D">
        <w:rPr>
          <w:rFonts w:ascii="Consolas" w:hAnsi="Consolas" w:cs="宋体"/>
          <w:color w:val="000000"/>
          <w:sz w:val="18"/>
          <w:szCs w:val="18"/>
          <w:bdr w:val="none" w:sz="0" w:space="0" w:color="auto" w:frame="1"/>
          <w:lang w:eastAsia="zh-CN"/>
        </w:rPr>
        <w:t> std;  </w:t>
      </w:r>
    </w:p>
    <w:p w14:paraId="4549F5AB"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main() {  </w:t>
      </w:r>
    </w:p>
    <w:p w14:paraId="416282D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a, n;  </w:t>
      </w:r>
    </w:p>
    <w:p w14:paraId="7B41D375"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cin &gt;&gt;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读入</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0000"/>
          <w:sz w:val="18"/>
          <w:szCs w:val="18"/>
          <w:bdr w:val="none" w:sz="0" w:space="0" w:color="auto" w:frame="1"/>
          <w:lang w:eastAsia="zh-CN"/>
        </w:rPr>
        <w:t>  </w:t>
      </w:r>
    </w:p>
    <w:p w14:paraId="275A248B"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过滤负数和</w:t>
      </w:r>
      <w:r w:rsidRPr="00675D9D">
        <w:rPr>
          <w:rFonts w:ascii="Consolas" w:hAnsi="Consolas" w:cs="宋体"/>
          <w:color w:val="008200"/>
          <w:sz w:val="18"/>
          <w:szCs w:val="18"/>
          <w:bdr w:val="none" w:sz="0" w:space="0" w:color="auto" w:frame="1"/>
          <w:lang w:eastAsia="zh-CN"/>
        </w:rPr>
        <w:t>0</w:t>
      </w:r>
      <w:r w:rsidRPr="00675D9D">
        <w:rPr>
          <w:rFonts w:ascii="Consolas" w:hAnsi="Consolas" w:cs="宋体"/>
          <w:color w:val="008200"/>
          <w:sz w:val="18"/>
          <w:szCs w:val="18"/>
          <w:bdr w:val="none" w:sz="0" w:space="0" w:color="auto" w:frame="1"/>
          <w:lang w:eastAsia="zh-CN"/>
        </w:rPr>
        <w:t>的空循环</w:t>
      </w:r>
      <w:r w:rsidRPr="00675D9D">
        <w:rPr>
          <w:rFonts w:ascii="Consolas" w:hAnsi="Consolas" w:cs="宋体"/>
          <w:color w:val="000000"/>
          <w:sz w:val="18"/>
          <w:szCs w:val="18"/>
          <w:bdr w:val="none" w:sz="0" w:space="0" w:color="auto" w:frame="1"/>
          <w:lang w:eastAsia="zh-CN"/>
        </w:rPr>
        <w:t>  </w:t>
      </w:r>
    </w:p>
    <w:p w14:paraId="4838B7D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while</w:t>
      </w:r>
      <w:r w:rsidRPr="00675D9D">
        <w:rPr>
          <w:rFonts w:ascii="Consolas" w:hAnsi="Consolas" w:cs="宋体"/>
          <w:color w:val="000000"/>
          <w:sz w:val="18"/>
          <w:szCs w:val="18"/>
          <w:bdr w:val="none" w:sz="0" w:space="0" w:color="auto" w:frame="1"/>
          <w:lang w:eastAsia="zh-CN"/>
        </w:rPr>
        <w:t> (cin &gt;&gt; n, n &lt;= 0)  ;  </w:t>
      </w:r>
      <w:r w:rsidRPr="00B90625">
        <w:rPr>
          <w:rFonts w:ascii="Consolas" w:hAnsi="Consolas" w:cs="宋体"/>
          <w:color w:val="008200"/>
          <w:sz w:val="18"/>
          <w:szCs w:val="18"/>
          <w:bdr w:val="none" w:sz="0" w:space="0" w:color="auto" w:frame="1"/>
          <w:lang w:eastAsia="zh-CN"/>
        </w:rPr>
        <w:t>// cin</w:t>
      </w:r>
      <w:r w:rsidRPr="00B90625">
        <w:rPr>
          <w:rFonts w:ascii="Consolas" w:hAnsi="Consolas" w:cs="宋体"/>
          <w:color w:val="008200"/>
          <w:sz w:val="18"/>
          <w:szCs w:val="18"/>
          <w:bdr w:val="none" w:sz="0" w:space="0" w:color="auto" w:frame="1"/>
          <w:lang w:eastAsia="zh-CN"/>
        </w:rPr>
        <w:t>每次读写都会越过空格和换行符</w:t>
      </w:r>
      <w:r w:rsidRPr="00675D9D">
        <w:rPr>
          <w:rFonts w:ascii="Consolas" w:hAnsi="Consolas" w:cs="宋体"/>
          <w:color w:val="000000"/>
          <w:sz w:val="18"/>
          <w:szCs w:val="18"/>
          <w:bdr w:val="none" w:sz="0" w:space="0" w:color="auto" w:frame="1"/>
          <w:lang w:eastAsia="zh-CN"/>
        </w:rPr>
        <w:t>  </w:t>
      </w:r>
    </w:p>
    <w:p w14:paraId="42F1C105"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res = 0;                             </w:t>
      </w:r>
      <w:r w:rsidRPr="00675D9D">
        <w:rPr>
          <w:rFonts w:ascii="Consolas" w:hAnsi="Consolas" w:cs="宋体"/>
          <w:color w:val="008200"/>
          <w:sz w:val="18"/>
          <w:szCs w:val="18"/>
          <w:bdr w:val="none" w:sz="0" w:space="0" w:color="auto" w:frame="1"/>
          <w:lang w:eastAsia="zh-CN"/>
        </w:rPr>
        <w:t>// res</w:t>
      </w:r>
      <w:r w:rsidRPr="00675D9D">
        <w:rPr>
          <w:rFonts w:ascii="Consolas" w:hAnsi="Consolas" w:cs="宋体"/>
          <w:color w:val="008200"/>
          <w:sz w:val="18"/>
          <w:szCs w:val="18"/>
          <w:bdr w:val="none" w:sz="0" w:space="0" w:color="auto" w:frame="1"/>
          <w:lang w:eastAsia="zh-CN"/>
        </w:rPr>
        <w:t>存储结果值</w:t>
      </w:r>
      <w:r w:rsidRPr="00675D9D">
        <w:rPr>
          <w:rFonts w:ascii="Consolas" w:hAnsi="Consolas" w:cs="宋体"/>
          <w:color w:val="000000"/>
          <w:sz w:val="18"/>
          <w:szCs w:val="18"/>
          <w:bdr w:val="none" w:sz="0" w:space="0" w:color="auto" w:frame="1"/>
          <w:lang w:eastAsia="zh-CN"/>
        </w:rPr>
        <w:t>  </w:t>
      </w:r>
    </w:p>
    <w:p w14:paraId="4F86B7B4"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for</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i = 0; i &lt; n; i++) res +=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从</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8200"/>
          <w:sz w:val="18"/>
          <w:szCs w:val="18"/>
          <w:bdr w:val="none" w:sz="0" w:space="0" w:color="auto" w:frame="1"/>
          <w:lang w:eastAsia="zh-CN"/>
        </w:rPr>
        <w:t>开始连续</w:t>
      </w:r>
      <w:r w:rsidRPr="00675D9D">
        <w:rPr>
          <w:rFonts w:ascii="Consolas" w:hAnsi="Consolas" w:cs="宋体"/>
          <w:color w:val="008200"/>
          <w:sz w:val="18"/>
          <w:szCs w:val="18"/>
          <w:bdr w:val="none" w:sz="0" w:space="0" w:color="auto" w:frame="1"/>
          <w:lang w:eastAsia="zh-CN"/>
        </w:rPr>
        <w:t>n</w:t>
      </w:r>
      <w:r w:rsidRPr="00675D9D">
        <w:rPr>
          <w:rFonts w:ascii="Consolas" w:hAnsi="Consolas" w:cs="宋体"/>
          <w:color w:val="008200"/>
          <w:sz w:val="18"/>
          <w:szCs w:val="18"/>
          <w:bdr w:val="none" w:sz="0" w:space="0" w:color="auto" w:frame="1"/>
          <w:lang w:eastAsia="zh-CN"/>
        </w:rPr>
        <w:t>个数累计</w:t>
      </w:r>
      <w:r w:rsidRPr="00675D9D">
        <w:rPr>
          <w:rFonts w:ascii="Consolas" w:hAnsi="Consolas" w:cs="宋体"/>
          <w:color w:val="000000"/>
          <w:sz w:val="18"/>
          <w:szCs w:val="18"/>
          <w:bdr w:val="none" w:sz="0" w:space="0" w:color="auto" w:frame="1"/>
          <w:lang w:eastAsia="zh-CN"/>
        </w:rPr>
        <w:t>  </w:t>
      </w:r>
    </w:p>
    <w:p w14:paraId="7E425AE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cout &lt;&lt; res &lt;&lt; endl;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输出结果</w:t>
      </w:r>
      <w:r w:rsidRPr="00675D9D">
        <w:rPr>
          <w:rFonts w:ascii="Consolas" w:hAnsi="Consolas" w:cs="宋体"/>
          <w:color w:val="000000"/>
          <w:sz w:val="18"/>
          <w:szCs w:val="18"/>
          <w:bdr w:val="none" w:sz="0" w:space="0" w:color="auto" w:frame="1"/>
          <w:lang w:eastAsia="zh-CN"/>
        </w:rPr>
        <w:t>  </w:t>
      </w:r>
    </w:p>
    <w:p w14:paraId="52A5C940"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return</w:t>
      </w:r>
      <w:r w:rsidRPr="00675D9D">
        <w:rPr>
          <w:rFonts w:ascii="Consolas" w:hAnsi="Consolas" w:cs="宋体"/>
          <w:color w:val="000000"/>
          <w:sz w:val="18"/>
          <w:szCs w:val="18"/>
          <w:bdr w:val="none" w:sz="0" w:space="0" w:color="auto" w:frame="1"/>
          <w:lang w:eastAsia="zh-CN"/>
        </w:rPr>
        <w:t> 0;  </w:t>
      </w:r>
    </w:p>
    <w:p w14:paraId="3D266FCC"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p>
    <w:p w14:paraId="069BACE5" w14:textId="77777777" w:rsidR="00796681" w:rsidRPr="00796681" w:rsidRDefault="00796681" w:rsidP="00741B54">
      <w:pPr>
        <w:pStyle w:val="2"/>
        <w:spacing w:before="315"/>
        <w:rPr>
          <w:lang w:eastAsia="zh-CN"/>
        </w:rPr>
      </w:pPr>
      <w:bookmarkStart w:id="9" w:name="_Toc537339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b"/>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b"/>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b"/>
        <w:ind w:firstLine="420"/>
      </w:pPr>
      <w:r w:rsidRPr="00796681">
        <w:t>第一行输入数值</w:t>
      </w:r>
      <w:r w:rsidRPr="00796681">
        <w:t>N</w:t>
      </w:r>
    </w:p>
    <w:p w14:paraId="55E438C0" w14:textId="77777777" w:rsidR="00796681" w:rsidRPr="00796681" w:rsidRDefault="00796681" w:rsidP="00796681">
      <w:pPr>
        <w:pStyle w:val="affffb"/>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b"/>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c"/>
        <w:ind w:left="420"/>
      </w:pPr>
      <w:r w:rsidRPr="00796681">
        <w:t>3</w:t>
      </w:r>
    </w:p>
    <w:p w14:paraId="719A7802" w14:textId="77777777" w:rsidR="00796681" w:rsidRPr="00796681" w:rsidRDefault="00796681" w:rsidP="00796681">
      <w:pPr>
        <w:pStyle w:val="affffc"/>
        <w:ind w:left="420"/>
      </w:pPr>
      <w:r w:rsidRPr="00796681">
        <w:t>awe</w:t>
      </w:r>
    </w:p>
    <w:p w14:paraId="4DFAD4F8" w14:textId="77777777"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c"/>
        <w:ind w:left="420"/>
      </w:pPr>
      <w:r w:rsidRPr="00796681">
        <w:t>a e w</w:t>
      </w:r>
    </w:p>
    <w:p w14:paraId="23CA65E4" w14:textId="77777777" w:rsidR="00796681" w:rsidRPr="00796681" w:rsidRDefault="00796681" w:rsidP="00F675DC">
      <w:pPr>
        <w:pStyle w:val="affffc"/>
        <w:ind w:left="420"/>
      </w:pPr>
      <w:r w:rsidRPr="00796681">
        <w:t>b d s</w:t>
      </w:r>
    </w:p>
    <w:p w14:paraId="26B390E1" w14:textId="77777777" w:rsidR="00796681" w:rsidRPr="00796681" w:rsidRDefault="00796681" w:rsidP="00F675DC">
      <w:pPr>
        <w:pStyle w:val="affffc"/>
        <w:ind w:left="420"/>
      </w:pPr>
      <w:r w:rsidRPr="00796681">
        <w:t>Z a t</w:t>
      </w:r>
    </w:p>
    <w:p w14:paraId="51C9D24B" w14:textId="77777777" w:rsidR="00796681" w:rsidRPr="00796681" w:rsidRDefault="00F675DC" w:rsidP="009A2F9D">
      <w:pPr>
        <w:pStyle w:val="4"/>
        <w:rPr>
          <w:lang w:eastAsia="zh-CN"/>
        </w:rPr>
      </w:pPr>
      <w:r>
        <w:rPr>
          <w:rFonts w:hint="eastAsia"/>
          <w:lang w:eastAsia="zh-CN"/>
        </w:rPr>
        <w:lastRenderedPageBreak/>
        <w:t>思路：</w:t>
      </w:r>
    </w:p>
    <w:p w14:paraId="469556D2" w14:textId="77777777" w:rsidR="00796681" w:rsidRDefault="00796681" w:rsidP="00F675DC">
      <w:pPr>
        <w:pStyle w:val="affffb"/>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6A308C61"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63865A20"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8200"/>
          <w:sz w:val="18"/>
          <w:szCs w:val="18"/>
          <w:bdr w:val="none" w:sz="0" w:space="0" w:color="auto" w:frame="1"/>
          <w:lang w:eastAsia="zh-CN"/>
        </w:rPr>
        <w:t>//NQ002 </w:t>
      </w:r>
      <w:r w:rsidRPr="00773342">
        <w:rPr>
          <w:rFonts w:ascii="Consolas" w:hAnsi="Consolas" w:cs="宋体"/>
          <w:color w:val="008200"/>
          <w:sz w:val="18"/>
          <w:szCs w:val="18"/>
          <w:bdr w:val="none" w:sz="0" w:space="0" w:color="auto" w:frame="1"/>
          <w:lang w:eastAsia="zh-CN"/>
        </w:rPr>
        <w:t>字符比大小</w:t>
      </w:r>
      <w:r w:rsidRPr="00773342">
        <w:rPr>
          <w:rFonts w:ascii="Consolas" w:hAnsi="Consolas" w:cs="宋体"/>
          <w:color w:val="000000"/>
          <w:sz w:val="18"/>
          <w:szCs w:val="18"/>
          <w:bdr w:val="none" w:sz="0" w:space="0" w:color="auto" w:frame="1"/>
          <w:lang w:eastAsia="zh-CN"/>
        </w:rPr>
        <w:t>  </w:t>
      </w:r>
    </w:p>
    <w:p w14:paraId="343C6540"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&lt;iostream&gt;</w:t>
      </w:r>
      <w:r w:rsidRPr="00773342">
        <w:rPr>
          <w:rFonts w:ascii="Consolas" w:hAnsi="Consolas" w:cs="宋体"/>
          <w:color w:val="000000"/>
          <w:sz w:val="18"/>
          <w:szCs w:val="18"/>
          <w:bdr w:val="none" w:sz="0" w:space="0" w:color="auto" w:frame="1"/>
          <w:lang w:eastAsia="zh-CN"/>
        </w:rPr>
        <w:t>  </w:t>
      </w:r>
    </w:p>
    <w:p w14:paraId="0C052A1C"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&lt;cstring&gt;</w:t>
      </w:r>
      <w:r w:rsidRPr="00773342">
        <w:rPr>
          <w:rFonts w:ascii="Consolas" w:hAnsi="Consolas" w:cs="宋体"/>
          <w:color w:val="000000"/>
          <w:sz w:val="18"/>
          <w:szCs w:val="18"/>
          <w:bdr w:val="none" w:sz="0" w:space="0" w:color="auto" w:frame="1"/>
          <w:lang w:eastAsia="zh-CN"/>
        </w:rPr>
        <w:t>  </w:t>
      </w:r>
    </w:p>
    <w:p w14:paraId="3D2D3031"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&lt;algorithm&gt;</w:t>
      </w:r>
      <w:r w:rsidRPr="00773342">
        <w:rPr>
          <w:rFonts w:ascii="Consolas" w:hAnsi="Consolas" w:cs="宋体"/>
          <w:color w:val="000000"/>
          <w:sz w:val="18"/>
          <w:szCs w:val="18"/>
          <w:bdr w:val="none" w:sz="0" w:space="0" w:color="auto" w:frame="1"/>
          <w:lang w:eastAsia="zh-CN"/>
        </w:rPr>
        <w:t>  </w:t>
      </w:r>
    </w:p>
    <w:p w14:paraId="099E8E3D"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006699"/>
          <w:sz w:val="18"/>
          <w:szCs w:val="18"/>
          <w:bdr w:val="none" w:sz="0" w:space="0" w:color="auto" w:frame="1"/>
          <w:lang w:eastAsia="zh-CN"/>
        </w:rPr>
        <w:t>using</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namespace</w:t>
      </w:r>
      <w:r w:rsidRPr="00773342">
        <w:rPr>
          <w:rFonts w:ascii="Consolas" w:hAnsi="Consolas" w:cs="宋体"/>
          <w:color w:val="000000"/>
          <w:sz w:val="18"/>
          <w:szCs w:val="18"/>
          <w:bdr w:val="none" w:sz="0" w:space="0" w:color="auto" w:frame="1"/>
          <w:lang w:eastAsia="zh-CN"/>
        </w:rPr>
        <w:t> std;  </w:t>
      </w:r>
    </w:p>
    <w:p w14:paraId="22C363BF"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main()  </w:t>
      </w:r>
    </w:p>
    <w:p w14:paraId="3CD668F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14:paraId="08855F4A"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n;  </w:t>
      </w:r>
    </w:p>
    <w:p w14:paraId="7FA55D04"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n;  </w:t>
      </w:r>
    </w:p>
    <w:p w14:paraId="05EE591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string line;  </w:t>
      </w:r>
    </w:p>
    <w:p w14:paraId="23DBA95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for</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i = 0; i &lt; n; i++)  </w:t>
      </w:r>
    </w:p>
    <w:p w14:paraId="3CFBF8A5"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297EB8D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line;  </w:t>
      </w:r>
    </w:p>
    <w:p w14:paraId="7D8512D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sort(line.begin(), line.end());</w:t>
      </w:r>
      <w:r w:rsidRPr="00773342">
        <w:rPr>
          <w:rFonts w:ascii="Consolas" w:hAnsi="Consolas" w:cs="宋体"/>
          <w:color w:val="008200"/>
          <w:sz w:val="18"/>
          <w:szCs w:val="18"/>
          <w:bdr w:val="none" w:sz="0" w:space="0" w:color="auto" w:frame="1"/>
          <w:lang w:eastAsia="zh-CN"/>
        </w:rPr>
        <w:t>//</w:t>
      </w:r>
      <w:r w:rsidRPr="00773342">
        <w:rPr>
          <w:rFonts w:ascii="Consolas" w:hAnsi="Consolas" w:cs="宋体"/>
          <w:color w:val="008200"/>
          <w:sz w:val="18"/>
          <w:szCs w:val="18"/>
          <w:bdr w:val="none" w:sz="0" w:space="0" w:color="auto" w:frame="1"/>
          <w:lang w:eastAsia="zh-CN"/>
        </w:rPr>
        <w:t>使用算法</w:t>
      </w:r>
      <w:r w:rsidRPr="00773342">
        <w:rPr>
          <w:rFonts w:ascii="Consolas" w:hAnsi="Consolas" w:cs="宋体"/>
          <w:color w:val="008200"/>
          <w:sz w:val="18"/>
          <w:szCs w:val="18"/>
          <w:bdr w:val="none" w:sz="0" w:space="0" w:color="auto" w:frame="1"/>
          <w:lang w:eastAsia="zh-CN"/>
        </w:rPr>
        <w:t>sort</w:t>
      </w:r>
      <w:r w:rsidRPr="00773342">
        <w:rPr>
          <w:rFonts w:ascii="Consolas" w:hAnsi="Consolas" w:cs="宋体"/>
          <w:color w:val="008200"/>
          <w:sz w:val="18"/>
          <w:szCs w:val="18"/>
          <w:bdr w:val="none" w:sz="0" w:space="0" w:color="auto" w:frame="1"/>
          <w:lang w:eastAsia="zh-CN"/>
        </w:rPr>
        <w:t>排序</w:t>
      </w:r>
      <w:r w:rsidRPr="00773342">
        <w:rPr>
          <w:rFonts w:ascii="Consolas" w:hAnsi="Consolas" w:cs="宋体"/>
          <w:color w:val="000000"/>
          <w:sz w:val="18"/>
          <w:szCs w:val="18"/>
          <w:bdr w:val="none" w:sz="0" w:space="0" w:color="auto" w:frame="1"/>
          <w:lang w:eastAsia="zh-CN"/>
        </w:rPr>
        <w:t>  </w:t>
      </w:r>
    </w:p>
    <w:p w14:paraId="75300DE1"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cout &lt;&lt; line[0]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line[1]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line[2] &lt;&lt; endl;  </w:t>
      </w:r>
    </w:p>
    <w:p w14:paraId="4F9159DD"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1631472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return</w:t>
      </w:r>
      <w:r w:rsidRPr="00773342">
        <w:rPr>
          <w:rFonts w:ascii="Consolas" w:hAnsi="Consolas" w:cs="宋体"/>
          <w:color w:val="000000"/>
          <w:sz w:val="18"/>
          <w:szCs w:val="18"/>
          <w:bdr w:val="none" w:sz="0" w:space="0" w:color="auto" w:frame="1"/>
          <w:lang w:eastAsia="zh-CN"/>
        </w:rPr>
        <w:t> 0;  </w:t>
      </w:r>
    </w:p>
    <w:p w14:paraId="7B82A0A4"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14:paraId="5D59A3BF" w14:textId="77777777" w:rsidR="00785C7B" w:rsidRPr="00785C7B" w:rsidRDefault="00785C7B" w:rsidP="00785C7B">
      <w:pPr>
        <w:widowControl/>
        <w:shd w:val="clear" w:color="auto" w:fill="FFFFFF"/>
        <w:autoSpaceDE/>
        <w:autoSpaceDN/>
        <w:adjustRightInd/>
        <w:spacing w:before="0" w:after="0" w:line="285" w:lineRule="atLeast"/>
        <w:ind w:firstLine="0"/>
        <w:textAlignment w:val="auto"/>
        <w:rPr>
          <w:rFonts w:ascii="Consolas" w:hAnsi="Consolas" w:cs="宋体"/>
          <w:color w:val="000000"/>
          <w:lang w:eastAsia="zh-CN"/>
        </w:rPr>
      </w:pPr>
    </w:p>
    <w:p w14:paraId="52EBAD14" w14:textId="77777777" w:rsidR="00E8200E" w:rsidRPr="00E8200E" w:rsidRDefault="00E8200E" w:rsidP="00741B54">
      <w:pPr>
        <w:pStyle w:val="2"/>
        <w:spacing w:before="315"/>
        <w:rPr>
          <w:lang w:eastAsia="zh-CN"/>
        </w:rPr>
      </w:pPr>
      <w:bookmarkStart w:id="10" w:name="_Toc537339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b"/>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b"/>
        <w:ind w:firstLine="420"/>
      </w:pPr>
      <w:r w:rsidRPr="00E8200E">
        <w:t>小华说：想学编程，得从基础开始！这样吧，先给你出道简单题：</w:t>
      </w:r>
    </w:p>
    <w:p w14:paraId="24832EB4" w14:textId="77777777" w:rsidR="00E8200E" w:rsidRPr="00E8200E" w:rsidRDefault="00E8200E" w:rsidP="00E8200E">
      <w:pPr>
        <w:pStyle w:val="affffb"/>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b"/>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b"/>
        <w:ind w:firstLine="420"/>
      </w:pPr>
      <w:r w:rsidRPr="00E8200E">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lastRenderedPageBreak/>
        <w:t>输出</w:t>
      </w:r>
    </w:p>
    <w:p w14:paraId="7290CAEA" w14:textId="77777777" w:rsidR="00E8200E" w:rsidRPr="00E8200E" w:rsidRDefault="00E8200E" w:rsidP="00E8200E">
      <w:pPr>
        <w:pStyle w:val="affffb"/>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c"/>
        <w:ind w:left="420"/>
      </w:pPr>
      <w:r w:rsidRPr="00E8200E">
        <w:t>2</w:t>
      </w:r>
    </w:p>
    <w:p w14:paraId="1CBEB87E" w14:textId="77777777" w:rsidR="00E8200E" w:rsidRPr="00E8200E" w:rsidRDefault="00E8200E" w:rsidP="00E8200E">
      <w:pPr>
        <w:pStyle w:val="affffc"/>
        <w:ind w:left="420"/>
      </w:pPr>
      <w:r w:rsidRPr="00E8200E">
        <w:t>0 0 0 1</w:t>
      </w:r>
    </w:p>
    <w:p w14:paraId="5BB88D2B" w14:textId="77777777" w:rsidR="00E8200E" w:rsidRPr="00E8200E" w:rsidRDefault="00E8200E" w:rsidP="00E8200E">
      <w:pPr>
        <w:pStyle w:val="affffc"/>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c"/>
        <w:ind w:left="420"/>
      </w:pPr>
      <w:r w:rsidRPr="00E8200E">
        <w:t>1.00</w:t>
      </w:r>
    </w:p>
    <w:p w14:paraId="3EDED43B" w14:textId="77777777" w:rsidR="00E8200E" w:rsidRPr="00E8200E" w:rsidRDefault="00E8200E" w:rsidP="00E8200E">
      <w:pPr>
        <w:pStyle w:val="affffc"/>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32FF6F6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//NQ003 </w:t>
      </w:r>
      <w:r w:rsidRPr="00714461">
        <w:rPr>
          <w:rFonts w:ascii="Consolas" w:hAnsi="Consolas" w:cs="宋体"/>
          <w:color w:val="008200"/>
          <w:sz w:val="18"/>
          <w:szCs w:val="18"/>
          <w:bdr w:val="none" w:sz="0" w:space="0" w:color="auto" w:frame="1"/>
          <w:lang w:eastAsia="zh-CN"/>
        </w:rPr>
        <w:t>计算线段长度</w:t>
      </w:r>
      <w:r w:rsidRPr="00714461">
        <w:rPr>
          <w:rFonts w:ascii="Consolas" w:hAnsi="Consolas" w:cs="宋体"/>
          <w:color w:val="000000"/>
          <w:sz w:val="18"/>
          <w:szCs w:val="18"/>
          <w:bdr w:val="none" w:sz="0" w:space="0" w:color="auto" w:frame="1"/>
          <w:lang w:eastAsia="zh-CN"/>
        </w:rPr>
        <w:t>  </w:t>
      </w:r>
    </w:p>
    <w:p w14:paraId="0C61754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11DDA4E7"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14:paraId="7F0BDF8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058BEF7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646DF6B3"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699E2EC1"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4749A5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38531CCF"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6784F30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a, b, c, d;  </w:t>
      </w:r>
    </w:p>
    <w:p w14:paraId="726D79B0"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6CE23CB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3E4001F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读入</w:t>
      </w:r>
      <w:r w:rsidRPr="00714461">
        <w:rPr>
          <w:rFonts w:ascii="Consolas" w:hAnsi="Consolas" w:cs="宋体"/>
          <w:color w:val="008200"/>
          <w:sz w:val="18"/>
          <w:szCs w:val="18"/>
          <w:bdr w:val="none" w:sz="0" w:space="0" w:color="auto" w:frame="1"/>
          <w:lang w:eastAsia="zh-CN"/>
        </w:rPr>
        <w:t>4</w:t>
      </w:r>
      <w:r w:rsidRPr="00714461">
        <w:rPr>
          <w:rFonts w:ascii="Consolas" w:hAnsi="Consolas" w:cs="宋体"/>
          <w:color w:val="008200"/>
          <w:sz w:val="18"/>
          <w:szCs w:val="18"/>
          <w:bdr w:val="none" w:sz="0" w:space="0" w:color="auto" w:frame="1"/>
          <w:lang w:eastAsia="zh-CN"/>
        </w:rPr>
        <w:t>个数</w:t>
      </w:r>
      <w:r w:rsidRPr="00714461">
        <w:rPr>
          <w:rFonts w:ascii="Consolas" w:hAnsi="Consolas" w:cs="宋体"/>
          <w:color w:val="000000"/>
          <w:sz w:val="18"/>
          <w:szCs w:val="18"/>
          <w:bdr w:val="none" w:sz="0" w:space="0" w:color="auto" w:frame="1"/>
          <w:lang w:eastAsia="zh-CN"/>
        </w:rPr>
        <w:t>  </w:t>
      </w:r>
    </w:p>
    <w:p w14:paraId="389901BB"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a &gt;&gt; b &gt;&gt; c &gt;&gt; d;  </w:t>
      </w:r>
    </w:p>
    <w:p w14:paraId="60E42CF6"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C9DC4E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3B972B68"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2</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16900A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cout&lt;&lt;setprecision(2)&lt;&lt;sqrt((a-c)*(a-c)+(b-d)*(b-d))&lt;&lt;endl;  </w:t>
      </w:r>
    </w:p>
    <w:p w14:paraId="244C137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15947B0E"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7C4176F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67EBCDF" w14:textId="77777777" w:rsidR="00EF2318" w:rsidRPr="00EF2318" w:rsidRDefault="00EF2318" w:rsidP="00741B54">
      <w:pPr>
        <w:pStyle w:val="2"/>
        <w:spacing w:before="315"/>
        <w:rPr>
          <w:lang w:eastAsia="zh-CN"/>
        </w:rPr>
      </w:pPr>
      <w:bookmarkStart w:id="11" w:name="_Toc537339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b"/>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b"/>
        <w:ind w:firstLine="420"/>
      </w:pPr>
      <w:r w:rsidRPr="00EF2318">
        <w:lastRenderedPageBreak/>
        <w:t>第二道题题目如下：</w:t>
      </w:r>
    </w:p>
    <w:p w14:paraId="39D0C1FD" w14:textId="77777777" w:rsidR="00EF2318" w:rsidRPr="00EF2318" w:rsidRDefault="00EF2318" w:rsidP="00EF2318">
      <w:pPr>
        <w:pStyle w:val="affffb"/>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b"/>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b"/>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b"/>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c"/>
        <w:ind w:left="420"/>
      </w:pPr>
      <w:r w:rsidRPr="00EF2318">
        <w:t>3</w:t>
      </w:r>
    </w:p>
    <w:p w14:paraId="5021448A" w14:textId="77777777" w:rsidR="00EF2318" w:rsidRPr="00EF2318" w:rsidRDefault="00EF2318" w:rsidP="00EF2318">
      <w:pPr>
        <w:pStyle w:val="affffc"/>
        <w:ind w:left="420"/>
      </w:pPr>
      <w:r w:rsidRPr="00EF2318">
        <w:t>2.5</w:t>
      </w:r>
    </w:p>
    <w:p w14:paraId="274F4B8F" w14:textId="77777777" w:rsidR="00EF2318" w:rsidRPr="00EF2318" w:rsidRDefault="00EF2318" w:rsidP="00EF2318">
      <w:pPr>
        <w:pStyle w:val="affffc"/>
        <w:ind w:left="420"/>
      </w:pPr>
      <w:r w:rsidRPr="00EF2318">
        <w:t>8.4</w:t>
      </w:r>
    </w:p>
    <w:p w14:paraId="2812763B" w14:textId="77777777" w:rsidR="00EF2318" w:rsidRPr="00EF2318" w:rsidRDefault="00EF2318" w:rsidP="00EF2318">
      <w:pPr>
        <w:pStyle w:val="affffc"/>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c"/>
        <w:ind w:left="420"/>
      </w:pPr>
      <w:r w:rsidRPr="00EF2318">
        <w:t>65.450</w:t>
      </w:r>
    </w:p>
    <w:p w14:paraId="4F7470BC" w14:textId="77777777" w:rsidR="00EF2318" w:rsidRPr="00EF2318" w:rsidRDefault="00EF2318" w:rsidP="00EF2318">
      <w:pPr>
        <w:pStyle w:val="affffc"/>
        <w:ind w:left="420"/>
      </w:pPr>
      <w:r w:rsidRPr="00EF2318">
        <w:t>2482.713</w:t>
      </w:r>
    </w:p>
    <w:p w14:paraId="4115B310" w14:textId="77777777" w:rsidR="00EF2318" w:rsidRPr="00EF2318" w:rsidRDefault="00EF2318" w:rsidP="00EF2318">
      <w:pPr>
        <w:pStyle w:val="affffc"/>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12E6FD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//NQ004 </w:t>
      </w:r>
      <w:r w:rsidRPr="00714461">
        <w:rPr>
          <w:rFonts w:ascii="Consolas" w:hAnsi="Consolas" w:cs="宋体"/>
          <w:color w:val="008200"/>
          <w:sz w:val="18"/>
          <w:szCs w:val="18"/>
          <w:bdr w:val="none" w:sz="0" w:space="0" w:color="auto" w:frame="1"/>
          <w:lang w:eastAsia="zh-CN"/>
        </w:rPr>
        <w:t>求圆球的体积</w:t>
      </w:r>
      <w:r w:rsidRPr="00714461">
        <w:rPr>
          <w:rFonts w:ascii="Consolas" w:hAnsi="Consolas" w:cs="宋体"/>
          <w:color w:val="000000"/>
          <w:sz w:val="18"/>
          <w:szCs w:val="18"/>
          <w:bdr w:val="none" w:sz="0" w:space="0" w:color="auto" w:frame="1"/>
          <w:lang w:eastAsia="zh-CN"/>
        </w:rPr>
        <w:t>  </w:t>
      </w:r>
    </w:p>
    <w:p w14:paraId="4D8549F8"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0D73982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14:paraId="26A0903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78CA7B54"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0AEA396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#define PI 3.1415926</w:t>
      </w:r>
      <w:r w:rsidRPr="00714461">
        <w:rPr>
          <w:rFonts w:ascii="Consolas" w:hAnsi="Consolas" w:cs="宋体"/>
          <w:color w:val="000000"/>
          <w:sz w:val="18"/>
          <w:szCs w:val="18"/>
          <w:bdr w:val="none" w:sz="0" w:space="0" w:color="auto" w:frame="1"/>
          <w:lang w:eastAsia="zh-CN"/>
        </w:rPr>
        <w:t>  </w:t>
      </w:r>
    </w:p>
    <w:p w14:paraId="56AA0ACD"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546D2C25"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B4360D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62E6999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439F9B10"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r;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半径值</w:t>
      </w:r>
      <w:r w:rsidRPr="00714461">
        <w:rPr>
          <w:rFonts w:ascii="Consolas" w:hAnsi="Consolas" w:cs="宋体"/>
          <w:color w:val="000000"/>
          <w:sz w:val="18"/>
          <w:szCs w:val="18"/>
          <w:bdr w:val="none" w:sz="0" w:space="0" w:color="auto" w:frame="1"/>
          <w:lang w:eastAsia="zh-CN"/>
        </w:rPr>
        <w:t>  </w:t>
      </w:r>
    </w:p>
    <w:p w14:paraId="5D0C80C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43B5A64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2AB8533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r;  </w:t>
      </w:r>
    </w:p>
    <w:p w14:paraId="7C5D8759"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B1E52C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455A5012"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3</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4BE89B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lastRenderedPageBreak/>
        <w:t>        cout &lt;&lt; setprecision(3) &lt;&lt; PI*r*r*r*4/3 &lt;&lt; endl;  </w:t>
      </w:r>
    </w:p>
    <w:p w14:paraId="0CB6471E"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47D2F342"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02CB0F03"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430B8602" w14:textId="77777777" w:rsidR="00EA287D" w:rsidRPr="00EA287D" w:rsidRDefault="00EA287D" w:rsidP="00741B54">
      <w:pPr>
        <w:pStyle w:val="2"/>
        <w:spacing w:before="315"/>
        <w:rPr>
          <w:lang w:eastAsia="zh-CN"/>
        </w:rPr>
      </w:pPr>
      <w:bookmarkStart w:id="12" w:name="_Toc537339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b"/>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b"/>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b"/>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b"/>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c"/>
        <w:ind w:left="420"/>
      </w:pPr>
      <w:r w:rsidRPr="00EA287D">
        <w:t>135</w:t>
      </w:r>
    </w:p>
    <w:p w14:paraId="50DC936C" w14:textId="77777777" w:rsidR="00EA287D" w:rsidRPr="00EA287D" w:rsidRDefault="00EA287D" w:rsidP="00EA287D">
      <w:pPr>
        <w:pStyle w:val="affffc"/>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c"/>
        <w:ind w:left="420"/>
      </w:pPr>
      <w:r w:rsidRPr="00EA287D">
        <w:t>135.00</w:t>
      </w:r>
    </w:p>
    <w:p w14:paraId="47D2B23D" w14:textId="77777777" w:rsidR="00EA287D" w:rsidRPr="00EA287D" w:rsidRDefault="00EA287D" w:rsidP="00EA287D">
      <w:pPr>
        <w:pStyle w:val="affffc"/>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786FF8D2"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//NQ005 </w:t>
      </w:r>
      <w:r w:rsidRPr="00E16F07">
        <w:rPr>
          <w:rFonts w:ascii="Consolas" w:hAnsi="Consolas" w:cs="宋体"/>
          <w:color w:val="008200"/>
          <w:sz w:val="18"/>
          <w:szCs w:val="18"/>
          <w:bdr w:val="none" w:sz="0" w:space="0" w:color="auto" w:frame="1"/>
          <w:lang w:eastAsia="zh-CN"/>
        </w:rPr>
        <w:t>实数绝对值</w:t>
      </w:r>
      <w:r w:rsidRPr="00E16F07">
        <w:rPr>
          <w:rFonts w:ascii="Consolas" w:hAnsi="Consolas" w:cs="宋体"/>
          <w:color w:val="000000"/>
          <w:sz w:val="18"/>
          <w:szCs w:val="18"/>
          <w:bdr w:val="none" w:sz="0" w:space="0" w:color="auto" w:frame="1"/>
          <w:lang w:eastAsia="zh-CN"/>
        </w:rPr>
        <w:t>  </w:t>
      </w:r>
    </w:p>
    <w:p w14:paraId="7AA98519"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5464172D"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&lt;cmath&gt;</w:t>
      </w:r>
      <w:r w:rsidRPr="00E16F07">
        <w:rPr>
          <w:rFonts w:ascii="Consolas" w:hAnsi="Consolas" w:cs="宋体"/>
          <w:color w:val="000000"/>
          <w:sz w:val="18"/>
          <w:szCs w:val="18"/>
          <w:bdr w:val="none" w:sz="0" w:space="0" w:color="auto" w:frame="1"/>
          <w:lang w:eastAsia="zh-CN"/>
        </w:rPr>
        <w:t>  </w:t>
      </w:r>
    </w:p>
    <w:p w14:paraId="1EDA065F"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&lt;iomanip&gt;</w:t>
      </w:r>
      <w:r w:rsidRPr="00E16F07">
        <w:rPr>
          <w:rFonts w:ascii="Consolas" w:hAnsi="Consolas" w:cs="宋体"/>
          <w:color w:val="000000"/>
          <w:sz w:val="18"/>
          <w:szCs w:val="18"/>
          <w:bdr w:val="none" w:sz="0" w:space="0" w:color="auto" w:frame="1"/>
          <w:lang w:eastAsia="zh-CN"/>
        </w:rPr>
        <w:t>  </w:t>
      </w:r>
    </w:p>
    <w:p w14:paraId="2D33290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1EB8D193"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334CAF72"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FF3875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n;  </w:t>
      </w:r>
    </w:p>
    <w:p w14:paraId="5C9C407D"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double</w:t>
      </w:r>
      <w:r w:rsidRPr="00E16F07">
        <w:rPr>
          <w:rFonts w:ascii="Consolas" w:hAnsi="Consolas" w:cs="宋体"/>
          <w:color w:val="000000"/>
          <w:sz w:val="18"/>
          <w:szCs w:val="18"/>
          <w:bdr w:val="none" w:sz="0" w:space="0" w:color="auto" w:frame="1"/>
          <w:lang w:eastAsia="zh-CN"/>
        </w:rPr>
        <w:t> x;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实数</w:t>
      </w:r>
      <w:r w:rsidRPr="00E16F07">
        <w:rPr>
          <w:rFonts w:ascii="Consolas" w:hAnsi="Consolas" w:cs="宋体"/>
          <w:color w:val="000000"/>
          <w:sz w:val="18"/>
          <w:szCs w:val="18"/>
          <w:bdr w:val="none" w:sz="0" w:space="0" w:color="auto" w:frame="1"/>
          <w:lang w:eastAsia="zh-CN"/>
        </w:rPr>
        <w:t>  </w:t>
      </w:r>
    </w:p>
    <w:p w14:paraId="7162EF79"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 (cin &gt;&gt; n)  </w:t>
      </w:r>
    </w:p>
    <w:p w14:paraId="7B89DCA8"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E301D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cin &gt;&gt; x;  </w:t>
      </w:r>
    </w:p>
    <w:p w14:paraId="09CB0CE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固定小数位数</w:t>
      </w:r>
      <w:r w:rsidRPr="00E16F07">
        <w:rPr>
          <w:rFonts w:ascii="Consolas" w:hAnsi="Consolas" w:cs="宋体"/>
          <w:color w:val="000000"/>
          <w:sz w:val="18"/>
          <w:szCs w:val="18"/>
          <w:bdr w:val="none" w:sz="0" w:space="0" w:color="auto" w:frame="1"/>
          <w:lang w:eastAsia="zh-CN"/>
        </w:rPr>
        <w:t>  </w:t>
      </w:r>
    </w:p>
    <w:p w14:paraId="4DBA7B0B"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setiosflags(ios::fixed);  </w:t>
      </w:r>
    </w:p>
    <w:p w14:paraId="060F244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结果保留</w:t>
      </w:r>
      <w:r w:rsidRPr="00E16F07">
        <w:rPr>
          <w:rFonts w:ascii="Consolas" w:hAnsi="Consolas" w:cs="宋体"/>
          <w:color w:val="008200"/>
          <w:sz w:val="18"/>
          <w:szCs w:val="18"/>
          <w:bdr w:val="none" w:sz="0" w:space="0" w:color="auto" w:frame="1"/>
          <w:lang w:eastAsia="zh-CN"/>
        </w:rPr>
        <w:t>2</w:t>
      </w:r>
      <w:r w:rsidRPr="00E16F07">
        <w:rPr>
          <w:rFonts w:ascii="Consolas" w:hAnsi="Consolas" w:cs="宋体"/>
          <w:color w:val="008200"/>
          <w:sz w:val="18"/>
          <w:szCs w:val="18"/>
          <w:bdr w:val="none" w:sz="0" w:space="0" w:color="auto" w:frame="1"/>
          <w:lang w:eastAsia="zh-CN"/>
        </w:rPr>
        <w:t>位小数</w:t>
      </w:r>
      <w:r w:rsidRPr="00E16F07">
        <w:rPr>
          <w:rFonts w:ascii="Consolas" w:hAnsi="Consolas" w:cs="宋体"/>
          <w:color w:val="000000"/>
          <w:sz w:val="18"/>
          <w:szCs w:val="18"/>
          <w:bdr w:val="none" w:sz="0" w:space="0" w:color="auto" w:frame="1"/>
          <w:lang w:eastAsia="zh-CN"/>
        </w:rPr>
        <w:t>  </w:t>
      </w:r>
    </w:p>
    <w:p w14:paraId="0DEF4BA7"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setprecision(2) &lt;&lt; fabs(x) &lt;&lt; endl;  </w:t>
      </w:r>
    </w:p>
    <w:p w14:paraId="3035FE5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226A293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5DBB066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F09F50" w14:textId="77777777" w:rsidR="00F111F1" w:rsidRPr="00F111F1" w:rsidRDefault="00F111F1" w:rsidP="00741B54">
      <w:pPr>
        <w:pStyle w:val="2"/>
        <w:spacing w:before="315"/>
        <w:rPr>
          <w:lang w:eastAsia="zh-CN"/>
        </w:rPr>
      </w:pPr>
      <w:bookmarkStart w:id="13" w:name="_Toc53733924"/>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b"/>
        <w:ind w:firstLine="420"/>
      </w:pPr>
      <w:r w:rsidRPr="00F111F1">
        <w:t>教育是一个民族要崛起的必备条件。小嘉排除万难，创办学校。</w:t>
      </w:r>
    </w:p>
    <w:p w14:paraId="54573784" w14:textId="77777777" w:rsidR="00F111F1" w:rsidRPr="00F111F1" w:rsidRDefault="00F111F1" w:rsidP="00F111F1">
      <w:pPr>
        <w:pStyle w:val="affffb"/>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b"/>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b"/>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c"/>
        <w:ind w:left="420"/>
        <w:jc w:val="center"/>
        <w:rPr>
          <w:b/>
        </w:rPr>
      </w:pPr>
      <w:r w:rsidRPr="00FE2C04">
        <w:rPr>
          <w:b/>
        </w:rPr>
        <w:t>A:[90,100] B:[80,90) C:[70,80) D:[60,70) E:[0,60)</w:t>
      </w:r>
    </w:p>
    <w:p w14:paraId="50139783" w14:textId="77777777" w:rsidR="00F111F1" w:rsidRPr="00F111F1" w:rsidRDefault="00F111F1" w:rsidP="00F111F1">
      <w:pPr>
        <w:pStyle w:val="affffb"/>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b"/>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b"/>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b"/>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b"/>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b"/>
        <w:ind w:firstLine="420"/>
      </w:pPr>
      <w:r w:rsidRPr="00F111F1">
        <w:t>例如</w:t>
      </w:r>
    </w:p>
    <w:p w14:paraId="0CB96496" w14:textId="77777777" w:rsidR="00F111F1" w:rsidRPr="00F111F1" w:rsidRDefault="00F111F1" w:rsidP="004C4C91">
      <w:pPr>
        <w:pStyle w:val="affffb"/>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b"/>
        <w:ind w:firstLine="420"/>
      </w:pPr>
      <w:r w:rsidRPr="00F111F1">
        <w:lastRenderedPageBreak/>
        <w:t>输入数据是</w:t>
      </w:r>
      <w:r w:rsidRPr="00F111F1">
        <w:t>85</w:t>
      </w:r>
      <w:r w:rsidRPr="00F111F1">
        <w:t>，程序输出</w:t>
      </w:r>
      <w:r w:rsidRPr="00F111F1">
        <w:t> B:[80,90)</w:t>
      </w:r>
    </w:p>
    <w:p w14:paraId="2602902D" w14:textId="77777777" w:rsidR="00F111F1" w:rsidRPr="00F111F1" w:rsidRDefault="00F111F1" w:rsidP="004C4C91">
      <w:pPr>
        <w:pStyle w:val="affffb"/>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c"/>
        <w:ind w:left="420"/>
      </w:pPr>
      <w:r w:rsidRPr="00F111F1">
        <w:t>99.9</w:t>
      </w:r>
    </w:p>
    <w:p w14:paraId="1FE4EC61" w14:textId="77777777" w:rsidR="00F111F1" w:rsidRPr="00F111F1" w:rsidRDefault="00F111F1" w:rsidP="008039EF">
      <w:pPr>
        <w:pStyle w:val="affffc"/>
        <w:ind w:left="420"/>
      </w:pPr>
      <w:r w:rsidRPr="00F111F1">
        <w:t>88.8</w:t>
      </w:r>
    </w:p>
    <w:p w14:paraId="2C4D1989" w14:textId="77777777" w:rsidR="00F111F1" w:rsidRPr="00F111F1" w:rsidRDefault="00F111F1" w:rsidP="008039EF">
      <w:pPr>
        <w:pStyle w:val="affffc"/>
        <w:ind w:left="420"/>
      </w:pPr>
      <w:r w:rsidRPr="00F111F1">
        <w:t>77.7</w:t>
      </w:r>
    </w:p>
    <w:p w14:paraId="24D97483" w14:textId="77777777" w:rsidR="00F111F1" w:rsidRPr="00F111F1" w:rsidRDefault="00F111F1" w:rsidP="008039EF">
      <w:pPr>
        <w:pStyle w:val="affffc"/>
        <w:ind w:left="420"/>
      </w:pPr>
      <w:r w:rsidRPr="00F111F1">
        <w:t>66.6</w:t>
      </w:r>
    </w:p>
    <w:p w14:paraId="455793F7" w14:textId="77777777" w:rsidR="00F111F1" w:rsidRPr="00F111F1" w:rsidRDefault="00F111F1" w:rsidP="008039EF">
      <w:pPr>
        <w:pStyle w:val="affffc"/>
        <w:ind w:left="420"/>
      </w:pPr>
      <w:r w:rsidRPr="00F111F1">
        <w:t>55.5</w:t>
      </w:r>
    </w:p>
    <w:p w14:paraId="4BD4446B" w14:textId="77777777" w:rsidR="00F111F1" w:rsidRPr="00F111F1" w:rsidRDefault="00F111F1" w:rsidP="008039EF">
      <w:pPr>
        <w:pStyle w:val="affffc"/>
        <w:ind w:left="420"/>
      </w:pPr>
      <w:r w:rsidRPr="00F111F1">
        <w:t>-77.7</w:t>
      </w:r>
    </w:p>
    <w:p w14:paraId="2951A6F9" w14:textId="77777777" w:rsidR="00F111F1" w:rsidRPr="00F111F1" w:rsidRDefault="00F111F1" w:rsidP="009A2F9D">
      <w:pPr>
        <w:pStyle w:val="4"/>
        <w:rPr>
          <w:lang w:eastAsia="zh-CN"/>
        </w:rPr>
      </w:pPr>
      <w:r w:rsidRPr="00F111F1">
        <w:rPr>
          <w:lang w:eastAsia="zh-CN"/>
        </w:rPr>
        <w:t>输出样例</w:t>
      </w:r>
    </w:p>
    <w:p w14:paraId="3C7F59BA" w14:textId="77777777" w:rsidR="00F111F1" w:rsidRPr="00F111F1" w:rsidRDefault="00F111F1" w:rsidP="008039EF">
      <w:pPr>
        <w:pStyle w:val="affffc"/>
        <w:ind w:left="420"/>
      </w:pPr>
      <w:r w:rsidRPr="00F111F1">
        <w:t>A:[90,100]</w:t>
      </w:r>
    </w:p>
    <w:p w14:paraId="7CA2020B" w14:textId="77777777" w:rsidR="00F111F1" w:rsidRPr="00F111F1" w:rsidRDefault="00F111F1" w:rsidP="008039EF">
      <w:pPr>
        <w:pStyle w:val="affffc"/>
        <w:ind w:left="420"/>
      </w:pPr>
      <w:r w:rsidRPr="00F111F1">
        <w:t>B:[80,90)</w:t>
      </w:r>
    </w:p>
    <w:p w14:paraId="6E355927" w14:textId="77777777" w:rsidR="00F111F1" w:rsidRPr="00F111F1" w:rsidRDefault="00F111F1" w:rsidP="008039EF">
      <w:pPr>
        <w:pStyle w:val="affffc"/>
        <w:ind w:left="420"/>
      </w:pPr>
      <w:r w:rsidRPr="00F111F1">
        <w:t>C:[70,80)</w:t>
      </w:r>
    </w:p>
    <w:p w14:paraId="0FAA226F" w14:textId="77777777" w:rsidR="00F111F1" w:rsidRPr="00F111F1" w:rsidRDefault="00F111F1" w:rsidP="008039EF">
      <w:pPr>
        <w:pStyle w:val="affffc"/>
        <w:ind w:left="420"/>
      </w:pPr>
      <w:r w:rsidRPr="00F111F1">
        <w:t>D:[60,70)</w:t>
      </w:r>
    </w:p>
    <w:p w14:paraId="0CF7BA25" w14:textId="77777777" w:rsidR="00F111F1" w:rsidRPr="00F111F1" w:rsidRDefault="00F111F1" w:rsidP="008039EF">
      <w:pPr>
        <w:pStyle w:val="affffc"/>
        <w:ind w:left="420"/>
      </w:pPr>
      <w:r w:rsidRPr="00F111F1">
        <w:t>E:[0,60)</w:t>
      </w:r>
    </w:p>
    <w:p w14:paraId="16ACCB4D" w14:textId="77777777" w:rsidR="00F111F1" w:rsidRPr="00F111F1" w:rsidRDefault="00F111F1" w:rsidP="008039EF">
      <w:pPr>
        <w:pStyle w:val="affffc"/>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1760E96"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8200"/>
          <w:sz w:val="18"/>
          <w:szCs w:val="18"/>
          <w:bdr w:val="none" w:sz="0" w:space="0" w:color="auto" w:frame="1"/>
          <w:lang w:eastAsia="zh-CN"/>
        </w:rPr>
        <w:t>//NQ006 </w:t>
      </w:r>
      <w:r w:rsidRPr="00D43A6A">
        <w:rPr>
          <w:rFonts w:ascii="Consolas" w:hAnsi="Consolas" w:cs="宋体"/>
          <w:color w:val="008200"/>
          <w:sz w:val="18"/>
          <w:szCs w:val="18"/>
          <w:bdr w:val="none" w:sz="0" w:space="0" w:color="auto" w:frame="1"/>
          <w:lang w:eastAsia="zh-CN"/>
        </w:rPr>
        <w:t>成绩分区</w:t>
      </w:r>
      <w:r w:rsidRPr="00D43A6A">
        <w:rPr>
          <w:rFonts w:ascii="Consolas" w:hAnsi="Consolas" w:cs="宋体"/>
          <w:color w:val="000000"/>
          <w:sz w:val="18"/>
          <w:szCs w:val="18"/>
          <w:bdr w:val="none" w:sz="0" w:space="0" w:color="auto" w:frame="1"/>
          <w:lang w:eastAsia="zh-CN"/>
        </w:rPr>
        <w:t>  </w:t>
      </w:r>
    </w:p>
    <w:p w14:paraId="091A692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808080"/>
          <w:sz w:val="18"/>
          <w:szCs w:val="18"/>
          <w:bdr w:val="none" w:sz="0" w:space="0" w:color="auto" w:frame="1"/>
          <w:lang w:eastAsia="zh-CN"/>
        </w:rPr>
        <w:t>#include &lt;iostream&gt;</w:t>
      </w:r>
      <w:r w:rsidRPr="00D43A6A">
        <w:rPr>
          <w:rFonts w:ascii="Consolas" w:hAnsi="Consolas" w:cs="宋体"/>
          <w:color w:val="000000"/>
          <w:sz w:val="18"/>
          <w:szCs w:val="18"/>
          <w:bdr w:val="none" w:sz="0" w:space="0" w:color="auto" w:frame="1"/>
          <w:lang w:eastAsia="zh-CN"/>
        </w:rPr>
        <w:t>  </w:t>
      </w:r>
    </w:p>
    <w:p w14:paraId="5540129E"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006699"/>
          <w:sz w:val="18"/>
          <w:szCs w:val="18"/>
          <w:bdr w:val="none" w:sz="0" w:space="0" w:color="auto" w:frame="1"/>
          <w:lang w:eastAsia="zh-CN"/>
        </w:rPr>
        <w:t>using</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namespace</w:t>
      </w:r>
      <w:r w:rsidRPr="00D43A6A">
        <w:rPr>
          <w:rFonts w:ascii="Consolas" w:hAnsi="Consolas" w:cs="宋体"/>
          <w:color w:val="000000"/>
          <w:sz w:val="18"/>
          <w:szCs w:val="18"/>
          <w:bdr w:val="none" w:sz="0" w:space="0" w:color="auto" w:frame="1"/>
          <w:lang w:eastAsia="zh-CN"/>
        </w:rPr>
        <w:t> std;  </w:t>
      </w:r>
    </w:p>
    <w:p w14:paraId="16172C5D"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2E8B57"/>
          <w:sz w:val="18"/>
          <w:szCs w:val="18"/>
          <w:bdr w:val="none" w:sz="0" w:space="0" w:color="auto" w:frame="1"/>
          <w:lang w:eastAsia="zh-CN"/>
        </w:rPr>
        <w:t>int</w:t>
      </w:r>
      <w:r w:rsidRPr="00D43A6A">
        <w:rPr>
          <w:rFonts w:ascii="Consolas" w:hAnsi="Consolas" w:cs="宋体"/>
          <w:color w:val="000000"/>
          <w:sz w:val="18"/>
          <w:szCs w:val="18"/>
          <w:bdr w:val="none" w:sz="0" w:space="0" w:color="auto" w:frame="1"/>
          <w:lang w:eastAsia="zh-CN"/>
        </w:rPr>
        <w:t> main()  </w:t>
      </w:r>
    </w:p>
    <w:p w14:paraId="120DB4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14:paraId="32BFDB3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2E8B57"/>
          <w:sz w:val="18"/>
          <w:szCs w:val="18"/>
          <w:bdr w:val="none" w:sz="0" w:space="0" w:color="auto" w:frame="1"/>
          <w:lang w:eastAsia="zh-CN"/>
        </w:rPr>
        <w:t>double</w:t>
      </w:r>
      <w:r w:rsidRPr="00D43A6A">
        <w:rPr>
          <w:rFonts w:ascii="Consolas" w:hAnsi="Consolas" w:cs="宋体"/>
          <w:color w:val="000000"/>
          <w:sz w:val="18"/>
          <w:szCs w:val="18"/>
          <w:bdr w:val="none" w:sz="0" w:space="0" w:color="auto" w:frame="1"/>
          <w:lang w:eastAsia="zh-CN"/>
        </w:rPr>
        <w:t> score;  </w:t>
      </w:r>
    </w:p>
    <w:p w14:paraId="0548A33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while</w:t>
      </w:r>
      <w:r w:rsidRPr="00D43A6A">
        <w:rPr>
          <w:rFonts w:ascii="Consolas" w:hAnsi="Consolas" w:cs="宋体"/>
          <w:color w:val="000000"/>
          <w:sz w:val="18"/>
          <w:szCs w:val="18"/>
          <w:bdr w:val="none" w:sz="0" w:space="0" w:color="auto" w:frame="1"/>
          <w:lang w:eastAsia="zh-CN"/>
        </w:rPr>
        <w:t> (cin &gt;&gt; score) </w:t>
      </w:r>
      <w:r w:rsidRPr="00D43A6A">
        <w:rPr>
          <w:rFonts w:ascii="Consolas" w:hAnsi="Consolas" w:cs="宋体"/>
          <w:color w:val="008200"/>
          <w:sz w:val="18"/>
          <w:szCs w:val="18"/>
          <w:bdr w:val="none" w:sz="0" w:space="0" w:color="auto" w:frame="1"/>
          <w:lang w:eastAsia="zh-CN"/>
        </w:rPr>
        <w:t>//</w:t>
      </w:r>
      <w:r w:rsidRPr="00D43A6A">
        <w:rPr>
          <w:rFonts w:ascii="Consolas" w:hAnsi="Consolas" w:cs="宋体"/>
          <w:color w:val="008200"/>
          <w:sz w:val="18"/>
          <w:szCs w:val="18"/>
          <w:bdr w:val="none" w:sz="0" w:space="0" w:color="auto" w:frame="1"/>
          <w:lang w:eastAsia="zh-CN"/>
        </w:rPr>
        <w:t>读入</w:t>
      </w:r>
      <w:r w:rsidRPr="00D43A6A">
        <w:rPr>
          <w:rFonts w:ascii="Consolas" w:hAnsi="Consolas" w:cs="宋体"/>
          <w:color w:val="008200"/>
          <w:sz w:val="18"/>
          <w:szCs w:val="18"/>
          <w:bdr w:val="none" w:sz="0" w:space="0" w:color="auto" w:frame="1"/>
          <w:lang w:eastAsia="zh-CN"/>
        </w:rPr>
        <w:t>Score</w:t>
      </w:r>
      <w:r w:rsidRPr="00D43A6A">
        <w:rPr>
          <w:rFonts w:ascii="Consolas" w:hAnsi="Consolas" w:cs="宋体"/>
          <w:color w:val="000000"/>
          <w:sz w:val="18"/>
          <w:szCs w:val="18"/>
          <w:bdr w:val="none" w:sz="0" w:space="0" w:color="auto" w:frame="1"/>
          <w:lang w:eastAsia="zh-CN"/>
        </w:rPr>
        <w:t>  </w:t>
      </w:r>
    </w:p>
    <w:p w14:paraId="4EA9781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5670529C"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90 &amp;&amp; score &lt;= 100)  </w:t>
      </w:r>
    </w:p>
    <w:p w14:paraId="2E1DFF1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"A:[90,100]"</w:t>
      </w:r>
      <w:r w:rsidRPr="00D43A6A">
        <w:rPr>
          <w:rFonts w:ascii="Consolas" w:hAnsi="Consolas" w:cs="宋体"/>
          <w:color w:val="000000"/>
          <w:sz w:val="18"/>
          <w:szCs w:val="18"/>
          <w:bdr w:val="none" w:sz="0" w:space="0" w:color="auto" w:frame="1"/>
          <w:lang w:eastAsia="zh-CN"/>
        </w:rPr>
        <w:t> &lt;&lt; endl;  </w:t>
      </w:r>
    </w:p>
    <w:p w14:paraId="4FD0F093"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80 &amp;&amp; score &lt; 90)  </w:t>
      </w:r>
    </w:p>
    <w:p w14:paraId="1DAA069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"B:[80,90)"</w:t>
      </w:r>
      <w:r w:rsidRPr="00D43A6A">
        <w:rPr>
          <w:rFonts w:ascii="Consolas" w:hAnsi="Consolas" w:cs="宋体"/>
          <w:color w:val="000000"/>
          <w:sz w:val="18"/>
          <w:szCs w:val="18"/>
          <w:bdr w:val="none" w:sz="0" w:space="0" w:color="auto" w:frame="1"/>
          <w:lang w:eastAsia="zh-CN"/>
        </w:rPr>
        <w:t> &lt;&lt; endl;  </w:t>
      </w:r>
    </w:p>
    <w:p w14:paraId="1ECC1B90"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70 &amp;&amp; score &lt; 80)  </w:t>
      </w:r>
    </w:p>
    <w:p w14:paraId="174A201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"C:[70,80)"</w:t>
      </w:r>
      <w:r w:rsidRPr="00D43A6A">
        <w:rPr>
          <w:rFonts w:ascii="Consolas" w:hAnsi="Consolas" w:cs="宋体"/>
          <w:color w:val="000000"/>
          <w:sz w:val="18"/>
          <w:szCs w:val="18"/>
          <w:bdr w:val="none" w:sz="0" w:space="0" w:color="auto" w:frame="1"/>
          <w:lang w:eastAsia="zh-CN"/>
        </w:rPr>
        <w:t> &lt;&lt; endl;  </w:t>
      </w:r>
    </w:p>
    <w:p w14:paraId="11BD85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60 &amp;&amp; score &lt; 70)  </w:t>
      </w:r>
    </w:p>
    <w:p w14:paraId="2EA4DDE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"D:[60,70)"</w:t>
      </w:r>
      <w:r w:rsidRPr="00D43A6A">
        <w:rPr>
          <w:rFonts w:ascii="Consolas" w:hAnsi="Consolas" w:cs="宋体"/>
          <w:color w:val="000000"/>
          <w:sz w:val="18"/>
          <w:szCs w:val="18"/>
          <w:bdr w:val="none" w:sz="0" w:space="0" w:color="auto" w:frame="1"/>
          <w:lang w:eastAsia="zh-CN"/>
        </w:rPr>
        <w:t> &lt;&lt; endl;  </w:t>
      </w:r>
    </w:p>
    <w:p w14:paraId="05E256B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0 &amp;&amp; score &lt; 60)  </w:t>
      </w:r>
    </w:p>
    <w:p w14:paraId="5724815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"E:[0,60)"</w:t>
      </w:r>
      <w:r w:rsidRPr="00D43A6A">
        <w:rPr>
          <w:rFonts w:ascii="Consolas" w:hAnsi="Consolas" w:cs="宋体"/>
          <w:color w:val="000000"/>
          <w:sz w:val="18"/>
          <w:szCs w:val="18"/>
          <w:bdr w:val="none" w:sz="0" w:space="0" w:color="auto" w:frame="1"/>
          <w:lang w:eastAsia="zh-CN"/>
        </w:rPr>
        <w:t> &lt;&lt; endl;  </w:t>
      </w:r>
    </w:p>
    <w:p w14:paraId="2E83CE6A"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p>
    <w:p w14:paraId="1192752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"Wrong Score!"</w:t>
      </w:r>
      <w:r w:rsidRPr="00D43A6A">
        <w:rPr>
          <w:rFonts w:ascii="Consolas" w:hAnsi="Consolas" w:cs="宋体"/>
          <w:color w:val="000000"/>
          <w:sz w:val="18"/>
          <w:szCs w:val="18"/>
          <w:bdr w:val="none" w:sz="0" w:space="0" w:color="auto" w:frame="1"/>
          <w:lang w:eastAsia="zh-CN"/>
        </w:rPr>
        <w:t> &lt;&lt; endl;  </w:t>
      </w:r>
    </w:p>
    <w:p w14:paraId="3AA4247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4616D86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return</w:t>
      </w:r>
      <w:r w:rsidRPr="00D43A6A">
        <w:rPr>
          <w:rFonts w:ascii="Consolas" w:hAnsi="Consolas" w:cs="宋体"/>
          <w:color w:val="000000"/>
          <w:sz w:val="18"/>
          <w:szCs w:val="18"/>
          <w:bdr w:val="none" w:sz="0" w:space="0" w:color="auto" w:frame="1"/>
          <w:lang w:eastAsia="zh-CN"/>
        </w:rPr>
        <w:t> 0;  </w:t>
      </w:r>
    </w:p>
    <w:p w14:paraId="7578704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lastRenderedPageBreak/>
        <w:t>} </w:t>
      </w:r>
    </w:p>
    <w:p w14:paraId="28777E74" w14:textId="77777777" w:rsidR="00CD72AC" w:rsidRPr="00CD72AC" w:rsidRDefault="00CD72AC" w:rsidP="00741B54">
      <w:pPr>
        <w:pStyle w:val="2"/>
        <w:spacing w:before="315"/>
        <w:rPr>
          <w:lang w:eastAsia="zh-CN"/>
        </w:rPr>
      </w:pPr>
      <w:bookmarkStart w:id="14" w:name="_Toc53733925"/>
      <w:r w:rsidRPr="00CD72AC">
        <w:rPr>
          <w:lang w:eastAsia="zh-CN"/>
        </w:rPr>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b"/>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b"/>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b"/>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2"/>
        </w:rPr>
      </w:pPr>
      <w:r w:rsidRPr="00A40B87">
        <w:rPr>
          <w:rStyle w:val="Char2"/>
        </w:rPr>
        <w:t>输出一个整数，表示日期是本年的</w:t>
      </w:r>
      <w:r w:rsidRPr="00CD72AC">
        <w:rPr>
          <w:rFonts w:ascii="Helvetica" w:hAnsi="Helvetica" w:cs="Helvetica"/>
          <w:color w:val="333333"/>
          <w:sz w:val="24"/>
          <w:szCs w:val="24"/>
          <w:lang w:eastAsia="zh-CN"/>
        </w:rPr>
        <w:t>第</w:t>
      </w:r>
      <w:r w:rsidRPr="00A40B87">
        <w:rPr>
          <w:rStyle w:val="Char2"/>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c"/>
        <w:ind w:left="420"/>
      </w:pPr>
      <w:r w:rsidRPr="00CD72AC">
        <w:t>2008/06/01</w:t>
      </w:r>
    </w:p>
    <w:p w14:paraId="0B6F546D" w14:textId="77777777" w:rsidR="00CD72AC" w:rsidRPr="00CD72AC" w:rsidRDefault="00CD72AC" w:rsidP="00A40B87">
      <w:pPr>
        <w:pStyle w:val="affffc"/>
        <w:ind w:left="420"/>
      </w:pPr>
      <w:r w:rsidRPr="00CD72AC">
        <w:t>2006/09/10</w:t>
      </w:r>
    </w:p>
    <w:p w14:paraId="490699F6" w14:textId="77777777" w:rsidR="00CD72AC" w:rsidRPr="00CD72AC" w:rsidRDefault="00CD72AC" w:rsidP="00A40B87">
      <w:pPr>
        <w:pStyle w:val="affffc"/>
        <w:ind w:left="420"/>
      </w:pPr>
      <w:r w:rsidRPr="00CD72AC">
        <w:t>1920/05/31</w:t>
      </w:r>
    </w:p>
    <w:p w14:paraId="1D4D4D55" w14:textId="77777777" w:rsidR="00CD72AC" w:rsidRPr="00CD72AC" w:rsidRDefault="00CD72AC" w:rsidP="00A40B87">
      <w:pPr>
        <w:pStyle w:val="affffc"/>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c"/>
        <w:ind w:left="420"/>
      </w:pPr>
      <w:r w:rsidRPr="00CD72AC">
        <w:t>153</w:t>
      </w:r>
    </w:p>
    <w:p w14:paraId="4960D3AD" w14:textId="77777777" w:rsidR="00CD72AC" w:rsidRPr="00CD72AC" w:rsidRDefault="00CD72AC" w:rsidP="00A40B87">
      <w:pPr>
        <w:pStyle w:val="affffc"/>
        <w:ind w:left="420"/>
      </w:pPr>
      <w:r w:rsidRPr="00CD72AC">
        <w:t>253</w:t>
      </w:r>
    </w:p>
    <w:p w14:paraId="22A57781" w14:textId="77777777" w:rsidR="00CD72AC" w:rsidRPr="00CD72AC" w:rsidRDefault="00CD72AC" w:rsidP="00A40B87">
      <w:pPr>
        <w:pStyle w:val="affffc"/>
        <w:ind w:left="420"/>
      </w:pPr>
      <w:r w:rsidRPr="00CD72AC">
        <w:t>152</w:t>
      </w:r>
    </w:p>
    <w:p w14:paraId="40E659AB" w14:textId="77777777" w:rsidR="00CD72AC" w:rsidRPr="00CD72AC" w:rsidRDefault="00CD72AC" w:rsidP="00A40B87">
      <w:pPr>
        <w:pStyle w:val="affffc"/>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1936EA9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//NQ007 </w:t>
      </w:r>
      <w:r w:rsidRPr="00E16F07">
        <w:rPr>
          <w:rFonts w:ascii="Consolas" w:hAnsi="Consolas" w:cs="宋体"/>
          <w:color w:val="008200"/>
          <w:sz w:val="18"/>
          <w:szCs w:val="18"/>
          <w:bdr w:val="none" w:sz="0" w:space="0" w:color="auto" w:frame="1"/>
          <w:lang w:eastAsia="zh-CN"/>
        </w:rPr>
        <w:t>日期计算</w:t>
      </w:r>
      <w:r w:rsidRPr="00E16F07">
        <w:rPr>
          <w:rFonts w:ascii="Consolas" w:hAnsi="Consolas" w:cs="宋体"/>
          <w:color w:val="000000"/>
          <w:sz w:val="18"/>
          <w:szCs w:val="18"/>
          <w:bdr w:val="none" w:sz="0" w:space="0" w:color="auto" w:frame="1"/>
          <w:lang w:eastAsia="zh-CN"/>
        </w:rPr>
        <w:t>  </w:t>
      </w:r>
    </w:p>
    <w:p w14:paraId="6AD2E0B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3703FDB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2F2812B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判断是否是闰年</w:t>
      </w:r>
      <w:r w:rsidRPr="00E16F07">
        <w:rPr>
          <w:rFonts w:ascii="Consolas" w:hAnsi="Consolas" w:cs="宋体"/>
          <w:color w:val="000000"/>
          <w:sz w:val="18"/>
          <w:szCs w:val="18"/>
          <w:bdr w:val="none" w:sz="0" w:space="0" w:color="auto" w:frame="1"/>
          <w:lang w:eastAsia="zh-CN"/>
        </w:rPr>
        <w:t>  </w:t>
      </w:r>
    </w:p>
    <w:p w14:paraId="2F63D9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inline</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bool</w:t>
      </w:r>
      <w:r w:rsidRPr="00E16F07">
        <w:rPr>
          <w:rFonts w:ascii="Consolas" w:hAnsi="Consolas" w:cs="宋体"/>
          <w:color w:val="000000"/>
          <w:sz w:val="18"/>
          <w:szCs w:val="18"/>
          <w:bdr w:val="none" w:sz="0" w:space="0" w:color="auto" w:frame="1"/>
          <w:lang w:eastAsia="zh-CN"/>
        </w:rPr>
        <w:t> isLeap(</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p>
    <w:p w14:paraId="24A14185"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(y%4 ==0 &amp;&amp; y%100 !=0 || y%400==0 );  </w:t>
      </w:r>
    </w:p>
    <w:p w14:paraId="595B5618"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2002BB33"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计算第几天</w:t>
      </w:r>
      <w:r w:rsidRPr="00E16F07">
        <w:rPr>
          <w:rFonts w:ascii="Consolas" w:hAnsi="Consolas" w:cs="宋体"/>
          <w:color w:val="000000"/>
          <w:sz w:val="18"/>
          <w:szCs w:val="18"/>
          <w:bdr w:val="none" w:sz="0" w:space="0" w:color="auto" w:frame="1"/>
          <w:lang w:eastAsia="zh-CN"/>
        </w:rPr>
        <w:t>  </w:t>
      </w:r>
    </w:p>
    <w:p w14:paraId="23D45D42"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DayInYear(</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  </w:t>
      </w:r>
    </w:p>
    <w:p w14:paraId="250A7CA1"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w:t>
      </w:r>
    </w:p>
    <w:p w14:paraId="1E5BE33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//int _day = 0;</w:t>
      </w:r>
      <w:r w:rsidRPr="00E16F07">
        <w:rPr>
          <w:rFonts w:ascii="Consolas" w:hAnsi="Consolas" w:cs="宋体"/>
          <w:color w:val="000000"/>
          <w:sz w:val="18"/>
          <w:szCs w:val="18"/>
          <w:bdr w:val="none" w:sz="0" w:space="0" w:color="auto" w:frame="1"/>
          <w:lang w:eastAsia="zh-CN"/>
        </w:rPr>
        <w:t>  </w:t>
      </w:r>
    </w:p>
    <w:p w14:paraId="462772D7"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days[12]={31,28,31,30,31,30,31,31,30,31,30,31};  </w:t>
      </w:r>
    </w:p>
    <w:p w14:paraId="726D8A1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if</w:t>
      </w:r>
      <w:r w:rsidRPr="00E16F07">
        <w:rPr>
          <w:rFonts w:ascii="Consolas" w:hAnsi="Consolas" w:cs="宋体"/>
          <w:color w:val="000000"/>
          <w:sz w:val="18"/>
          <w:szCs w:val="18"/>
          <w:bdr w:val="none" w:sz="0" w:space="0" w:color="auto" w:frame="1"/>
          <w:lang w:eastAsia="zh-CN"/>
        </w:rPr>
        <w:t>(isLeap(y))  </w:t>
      </w:r>
    </w:p>
    <w:p w14:paraId="6F580C2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days[1] = 29;  </w:t>
      </w:r>
    </w:p>
    <w:p w14:paraId="1FD6B54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for</w:t>
      </w:r>
      <w:r w:rsidRPr="00E16F07">
        <w:rPr>
          <w:rFonts w:ascii="Consolas" w:hAnsi="Consolas" w:cs="宋体"/>
          <w:color w:val="000000"/>
          <w:sz w:val="18"/>
          <w:szCs w:val="18"/>
          <w:bdr w:val="none" w:sz="0" w:space="0" w:color="auto" w:frame="1"/>
          <w:lang w:eastAsia="zh-CN"/>
        </w:rPr>
        <w:t>(</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i=0; i&lt;m - 1; ++i)  </w:t>
      </w:r>
    </w:p>
    <w:p w14:paraId="0AF5CD9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2DD27C6"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 += days[i];  </w:t>
      </w:r>
    </w:p>
    <w:p w14:paraId="494B8B7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31C7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d;  </w:t>
      </w:r>
    </w:p>
    <w:p w14:paraId="7AC4CAF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AC928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797ECCB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y,m,d;  </w:t>
      </w:r>
    </w:p>
    <w:p w14:paraId="108069BE"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char</w:t>
      </w:r>
      <w:r w:rsidRPr="00E16F07">
        <w:rPr>
          <w:rFonts w:ascii="Consolas" w:hAnsi="Consolas" w:cs="宋体"/>
          <w:color w:val="000000"/>
          <w:sz w:val="18"/>
          <w:szCs w:val="18"/>
          <w:bdr w:val="none" w:sz="0" w:space="0" w:color="auto" w:frame="1"/>
          <w:lang w:eastAsia="zh-CN"/>
        </w:rPr>
        <w:t> p,q;  </w:t>
      </w:r>
    </w:p>
    <w:p w14:paraId="296548C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(scanf(</w:t>
      </w:r>
      <w:r w:rsidRPr="00E16F07">
        <w:rPr>
          <w:rFonts w:ascii="Consolas" w:hAnsi="Consolas" w:cs="宋体"/>
          <w:color w:val="0000FF"/>
          <w:sz w:val="18"/>
          <w:szCs w:val="18"/>
          <w:bdr w:val="none" w:sz="0" w:space="0" w:color="auto" w:frame="1"/>
          <w:lang w:eastAsia="zh-CN"/>
        </w:rPr>
        <w:t>"%d%c%d%c%d"</w:t>
      </w:r>
      <w:r w:rsidRPr="00E16F07">
        <w:rPr>
          <w:rFonts w:ascii="Consolas" w:hAnsi="Consolas" w:cs="宋体"/>
          <w:color w:val="000000"/>
          <w:sz w:val="18"/>
          <w:szCs w:val="18"/>
          <w:bdr w:val="none" w:sz="0" w:space="0" w:color="auto" w:frame="1"/>
          <w:lang w:eastAsia="zh-CN"/>
        </w:rPr>
        <w:t>,&amp;y,&amp;p,&amp;m,&amp;q,&amp;d)!=EOF)  </w:t>
      </w:r>
    </w:p>
    <w:p w14:paraId="2DA6FC2D"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A250F0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printf(</w:t>
      </w:r>
      <w:r w:rsidRPr="00E16F07">
        <w:rPr>
          <w:rFonts w:ascii="Consolas" w:hAnsi="Consolas" w:cs="宋体"/>
          <w:color w:val="0000FF"/>
          <w:sz w:val="18"/>
          <w:szCs w:val="18"/>
          <w:bdr w:val="none" w:sz="0" w:space="0" w:color="auto" w:frame="1"/>
          <w:lang w:eastAsia="zh-CN"/>
        </w:rPr>
        <w:t>"%d\n"</w:t>
      </w:r>
      <w:r w:rsidRPr="00E16F07">
        <w:rPr>
          <w:rFonts w:ascii="Consolas" w:hAnsi="Consolas" w:cs="宋体"/>
          <w:color w:val="000000"/>
          <w:sz w:val="18"/>
          <w:szCs w:val="18"/>
          <w:bdr w:val="none" w:sz="0" w:space="0" w:color="auto" w:frame="1"/>
          <w:lang w:eastAsia="zh-CN"/>
        </w:rPr>
        <w:t>,DayInYear(y,m,d));</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输出第几天</w:t>
      </w:r>
      <w:r w:rsidRPr="00E16F07">
        <w:rPr>
          <w:rFonts w:ascii="Consolas" w:hAnsi="Consolas" w:cs="宋体"/>
          <w:color w:val="000000"/>
          <w:sz w:val="18"/>
          <w:szCs w:val="18"/>
          <w:bdr w:val="none" w:sz="0" w:space="0" w:color="auto" w:frame="1"/>
          <w:lang w:eastAsia="zh-CN"/>
        </w:rPr>
        <w:t>  </w:t>
      </w:r>
    </w:p>
    <w:p w14:paraId="7ABF7B93"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EF4C16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2EAC176F"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B0BCBB4" w14:textId="77777777" w:rsidR="00CD72AC" w:rsidRPr="00CD72AC" w:rsidRDefault="00CD72AC" w:rsidP="00741B54">
      <w:pPr>
        <w:pStyle w:val="2"/>
        <w:spacing w:before="315"/>
        <w:rPr>
          <w:lang w:eastAsia="zh-CN"/>
        </w:rPr>
      </w:pPr>
      <w:bookmarkStart w:id="15" w:name="_Toc53733926"/>
      <w:r w:rsidRPr="00CD72AC">
        <w:rPr>
          <w:lang w:eastAsia="zh-CN"/>
        </w:rPr>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b"/>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b"/>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b"/>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b"/>
        <w:ind w:firstLine="420"/>
      </w:pPr>
      <w:r w:rsidRPr="00CD72AC">
        <w:t>输入数据有若干行，每行代表一个数列。</w:t>
      </w:r>
    </w:p>
    <w:p w14:paraId="08802446" w14:textId="77777777" w:rsidR="00CD72AC" w:rsidRPr="00CD72AC" w:rsidRDefault="00CD72AC" w:rsidP="00A40B87">
      <w:pPr>
        <w:pStyle w:val="affffb"/>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b"/>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c"/>
        <w:ind w:left="420"/>
      </w:pPr>
      <w:r w:rsidRPr="00CD72AC">
        <w:t>5 1 2 3 4 5</w:t>
      </w:r>
    </w:p>
    <w:p w14:paraId="3DBCFBCE" w14:textId="77777777" w:rsidR="00CD72AC" w:rsidRPr="00CD72AC" w:rsidRDefault="00A40B87" w:rsidP="009A2F9D">
      <w:pPr>
        <w:pStyle w:val="4"/>
        <w:rPr>
          <w:lang w:eastAsia="zh-CN"/>
        </w:rPr>
      </w:pPr>
      <w:r>
        <w:rPr>
          <w:lang w:eastAsia="zh-CN"/>
        </w:rPr>
        <w:lastRenderedPageBreak/>
        <w:t>输出样例</w:t>
      </w:r>
    </w:p>
    <w:p w14:paraId="1614D492" w14:textId="77777777" w:rsidR="00DF4D2F" w:rsidRDefault="00F00678" w:rsidP="00A40B87">
      <w:pPr>
        <w:pStyle w:val="affffc"/>
        <w:ind w:left="420"/>
      </w:pPr>
      <w:r>
        <w:t>120</w:t>
      </w:r>
    </w:p>
    <w:p w14:paraId="382BAA80" w14:textId="77777777" w:rsidR="00CD72AC" w:rsidRDefault="00DF4D2F" w:rsidP="009A2F9D">
      <w:pPr>
        <w:pStyle w:val="4"/>
        <w:rPr>
          <w:lang w:eastAsia="zh-CN"/>
        </w:rPr>
      </w:pPr>
      <w:r>
        <w:t>参考代码</w:t>
      </w:r>
      <w:r>
        <w:t>(C++)</w:t>
      </w:r>
    </w:p>
    <w:p w14:paraId="7E38B295"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8200"/>
          <w:sz w:val="18"/>
          <w:szCs w:val="18"/>
          <w:bdr w:val="none" w:sz="0" w:space="0" w:color="auto" w:frame="1"/>
          <w:lang w:eastAsia="zh-CN"/>
        </w:rPr>
        <w:t>//NQ008 </w:t>
      </w:r>
      <w:r w:rsidRPr="00CD72AC">
        <w:rPr>
          <w:rFonts w:ascii="Consolas" w:hAnsi="Consolas" w:cs="宋体"/>
          <w:color w:val="008200"/>
          <w:sz w:val="18"/>
          <w:szCs w:val="18"/>
          <w:bdr w:val="none" w:sz="0" w:space="0" w:color="auto" w:frame="1"/>
          <w:lang w:eastAsia="zh-CN"/>
        </w:rPr>
        <w:t>求数列中奇数之积</w:t>
      </w:r>
      <w:r w:rsidRPr="00CD72AC">
        <w:rPr>
          <w:rFonts w:ascii="Consolas" w:hAnsi="Consolas" w:cs="宋体"/>
          <w:color w:val="000000"/>
          <w:sz w:val="18"/>
          <w:szCs w:val="18"/>
          <w:bdr w:val="none" w:sz="0" w:space="0" w:color="auto" w:frame="1"/>
          <w:lang w:eastAsia="zh-CN"/>
        </w:rPr>
        <w:t>  </w:t>
      </w:r>
    </w:p>
    <w:p w14:paraId="6028064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808080"/>
          <w:sz w:val="18"/>
          <w:szCs w:val="18"/>
          <w:bdr w:val="none" w:sz="0" w:space="0" w:color="auto" w:frame="1"/>
          <w:lang w:eastAsia="zh-CN"/>
        </w:rPr>
        <w:t>#include &lt;iostream&gt;</w:t>
      </w:r>
      <w:r w:rsidRPr="00CD72AC">
        <w:rPr>
          <w:rFonts w:ascii="Consolas" w:hAnsi="Consolas" w:cs="宋体"/>
          <w:color w:val="000000"/>
          <w:sz w:val="18"/>
          <w:szCs w:val="18"/>
          <w:bdr w:val="none" w:sz="0" w:space="0" w:color="auto" w:frame="1"/>
          <w:lang w:eastAsia="zh-CN"/>
        </w:rPr>
        <w:t>  </w:t>
      </w:r>
    </w:p>
    <w:p w14:paraId="7A8586EA"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006699"/>
          <w:sz w:val="18"/>
          <w:szCs w:val="18"/>
          <w:bdr w:val="none" w:sz="0" w:space="0" w:color="auto" w:frame="1"/>
          <w:lang w:eastAsia="zh-CN"/>
        </w:rPr>
        <w:t>using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namespace</w:t>
      </w:r>
      <w:r w:rsidRPr="00CD72AC">
        <w:rPr>
          <w:rFonts w:ascii="Consolas" w:hAnsi="Consolas" w:cs="宋体"/>
          <w:color w:val="000000"/>
          <w:sz w:val="18"/>
          <w:szCs w:val="18"/>
          <w:bdr w:val="none" w:sz="0" w:space="0" w:color="auto" w:frame="1"/>
          <w:lang w:eastAsia="zh-CN"/>
        </w:rPr>
        <w:t> std;  </w:t>
      </w:r>
    </w:p>
    <w:p w14:paraId="6F95B6E4"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main()  </w:t>
      </w:r>
    </w:p>
    <w:p w14:paraId="5D963AA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6754A27B"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  </w:t>
      </w:r>
    </w:p>
    <w:p w14:paraId="34EA410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while</w:t>
      </w:r>
      <w:r w:rsidRPr="00CD72AC">
        <w:rPr>
          <w:rFonts w:ascii="Consolas" w:hAnsi="Consolas" w:cs="宋体"/>
          <w:color w:val="000000"/>
          <w:sz w:val="18"/>
          <w:szCs w:val="18"/>
          <w:bdr w:val="none" w:sz="0" w:space="0" w:color="auto" w:frame="1"/>
          <w:lang w:eastAsia="zh-CN"/>
        </w:rPr>
        <w:t> (cin&gt;&gt;m)  </w:t>
      </w:r>
    </w:p>
    <w:p w14:paraId="19CD2BB8"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6F12EF9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x,res =1;  </w:t>
      </w:r>
    </w:p>
    <w:p w14:paraId="447E1ABE"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for</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i=0;i&lt;m;i++) {  </w:t>
      </w:r>
    </w:p>
    <w:p w14:paraId="34D4CF5A"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cin&gt;&gt;x;  </w:t>
      </w:r>
    </w:p>
    <w:p w14:paraId="632391D9"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if</w:t>
      </w:r>
      <w:r w:rsidRPr="00CD72AC">
        <w:rPr>
          <w:rFonts w:ascii="Consolas" w:hAnsi="Consolas" w:cs="宋体"/>
          <w:color w:val="000000"/>
          <w:sz w:val="18"/>
          <w:szCs w:val="18"/>
          <w:bdr w:val="none" w:sz="0" w:space="0" w:color="auto" w:frame="1"/>
          <w:lang w:eastAsia="zh-CN"/>
        </w:rPr>
        <w:t>(x%2) res*=x;</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如果是奇数就累乘</w:t>
      </w:r>
      <w:r w:rsidRPr="00CD72AC">
        <w:rPr>
          <w:rFonts w:ascii="Consolas" w:hAnsi="Consolas" w:cs="宋体"/>
          <w:color w:val="000000"/>
          <w:sz w:val="18"/>
          <w:szCs w:val="18"/>
          <w:bdr w:val="none" w:sz="0" w:space="0" w:color="auto" w:frame="1"/>
          <w:lang w:eastAsia="zh-CN"/>
        </w:rPr>
        <w:t>  </w:t>
      </w:r>
    </w:p>
    <w:p w14:paraId="669F301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404984F"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cout&lt;&lt;res&lt;&lt;endl;</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输出结果</w:t>
      </w:r>
      <w:r w:rsidRPr="00CD72AC">
        <w:rPr>
          <w:rFonts w:ascii="Consolas" w:hAnsi="Consolas" w:cs="宋体"/>
          <w:color w:val="000000"/>
          <w:sz w:val="18"/>
          <w:szCs w:val="18"/>
          <w:bdr w:val="none" w:sz="0" w:space="0" w:color="auto" w:frame="1"/>
          <w:lang w:eastAsia="zh-CN"/>
        </w:rPr>
        <w:t>  </w:t>
      </w:r>
    </w:p>
    <w:p w14:paraId="3F53B9C9"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A0B1882"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return</w:t>
      </w:r>
      <w:r w:rsidRPr="00CD72AC">
        <w:rPr>
          <w:rFonts w:ascii="Consolas" w:hAnsi="Consolas" w:cs="宋体"/>
          <w:color w:val="000000"/>
          <w:sz w:val="18"/>
          <w:szCs w:val="18"/>
          <w:bdr w:val="none" w:sz="0" w:space="0" w:color="auto" w:frame="1"/>
          <w:lang w:eastAsia="zh-CN"/>
        </w:rPr>
        <w:t> 0;  </w:t>
      </w:r>
    </w:p>
    <w:p w14:paraId="66B7E773"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383717C5" w14:textId="77777777" w:rsidR="00807CC2" w:rsidRPr="00807CC2" w:rsidRDefault="00807CC2" w:rsidP="00741B54">
      <w:pPr>
        <w:pStyle w:val="2"/>
        <w:spacing w:before="315"/>
        <w:rPr>
          <w:lang w:eastAsia="zh-CN"/>
        </w:rPr>
      </w:pPr>
      <w:bookmarkStart w:id="16" w:name="_Toc53733927"/>
      <w:r w:rsidRPr="00807CC2">
        <w:rPr>
          <w:lang w:eastAsia="zh-CN"/>
        </w:rPr>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b"/>
        <w:ind w:firstLine="420"/>
      </w:pPr>
      <w:r w:rsidRPr="00807CC2">
        <w:t>在循环中不单单可以处理某一需要，还可以同时处理多个需要。</w:t>
      </w:r>
    </w:p>
    <w:p w14:paraId="4D127D57" w14:textId="77777777" w:rsidR="00807CC2" w:rsidRPr="00807CC2" w:rsidRDefault="00807CC2" w:rsidP="00B43754">
      <w:pPr>
        <w:pStyle w:val="affffb"/>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b"/>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b"/>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b"/>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c"/>
        <w:ind w:left="420"/>
      </w:pPr>
      <w:r w:rsidRPr="00807CC2">
        <w:t>3 8</w:t>
      </w:r>
    </w:p>
    <w:p w14:paraId="3DBF0B18" w14:textId="77777777" w:rsidR="00807CC2" w:rsidRPr="00807CC2" w:rsidRDefault="00807CC2" w:rsidP="00B43754">
      <w:pPr>
        <w:pStyle w:val="affffc"/>
        <w:ind w:left="420"/>
      </w:pPr>
      <w:r w:rsidRPr="00807CC2">
        <w:lastRenderedPageBreak/>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c"/>
        <w:ind w:left="420"/>
      </w:pPr>
      <w:r w:rsidRPr="00807CC2">
        <w:t>116 495</w:t>
      </w:r>
    </w:p>
    <w:p w14:paraId="5D1554CE" w14:textId="77777777" w:rsidR="00807CC2" w:rsidRPr="00807CC2" w:rsidRDefault="00807CC2" w:rsidP="00B43754">
      <w:pPr>
        <w:pStyle w:val="affffc"/>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782FA99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8200"/>
          <w:sz w:val="18"/>
          <w:szCs w:val="18"/>
          <w:bdr w:val="none" w:sz="0" w:space="0" w:color="auto" w:frame="1"/>
          <w:lang w:eastAsia="zh-CN"/>
        </w:rPr>
        <w:t>//NQ009 </w:t>
      </w:r>
      <w:r w:rsidRPr="00E95652">
        <w:rPr>
          <w:rFonts w:ascii="Consolas" w:hAnsi="Consolas" w:cs="宋体"/>
          <w:color w:val="008200"/>
          <w:sz w:val="18"/>
          <w:szCs w:val="18"/>
          <w:bdr w:val="none" w:sz="0" w:space="0" w:color="auto" w:frame="1"/>
          <w:lang w:eastAsia="zh-CN"/>
        </w:rPr>
        <w:t>循环求解</w:t>
      </w:r>
      <w:r w:rsidRPr="00E95652">
        <w:rPr>
          <w:rFonts w:ascii="Consolas" w:hAnsi="Consolas" w:cs="宋体"/>
          <w:color w:val="000000"/>
          <w:sz w:val="18"/>
          <w:szCs w:val="18"/>
          <w:bdr w:val="none" w:sz="0" w:space="0" w:color="auto" w:frame="1"/>
          <w:lang w:eastAsia="zh-CN"/>
        </w:rPr>
        <w:t>  </w:t>
      </w:r>
    </w:p>
    <w:p w14:paraId="578ACEF0"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808080"/>
          <w:sz w:val="18"/>
          <w:szCs w:val="18"/>
          <w:bdr w:val="none" w:sz="0" w:space="0" w:color="auto" w:frame="1"/>
          <w:lang w:eastAsia="zh-CN"/>
        </w:rPr>
        <w:t>#include &lt;iostream&gt;</w:t>
      </w:r>
      <w:r w:rsidRPr="00E95652">
        <w:rPr>
          <w:rFonts w:ascii="Consolas" w:hAnsi="Consolas" w:cs="宋体"/>
          <w:color w:val="000000"/>
          <w:sz w:val="18"/>
          <w:szCs w:val="18"/>
          <w:bdr w:val="none" w:sz="0" w:space="0" w:color="auto" w:frame="1"/>
          <w:lang w:eastAsia="zh-CN"/>
        </w:rPr>
        <w:t>  </w:t>
      </w:r>
    </w:p>
    <w:p w14:paraId="0331C467"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006699"/>
          <w:sz w:val="18"/>
          <w:szCs w:val="18"/>
          <w:bdr w:val="none" w:sz="0" w:space="0" w:color="auto" w:frame="1"/>
          <w:lang w:eastAsia="zh-CN"/>
        </w:rPr>
        <w:t>using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namespace</w:t>
      </w:r>
      <w:r w:rsidRPr="00E95652">
        <w:rPr>
          <w:rFonts w:ascii="Consolas" w:hAnsi="Consolas" w:cs="宋体"/>
          <w:color w:val="000000"/>
          <w:sz w:val="18"/>
          <w:szCs w:val="18"/>
          <w:bdr w:val="none" w:sz="0" w:space="0" w:color="auto" w:frame="1"/>
          <w:lang w:eastAsia="zh-CN"/>
        </w:rPr>
        <w:t> std;  </w:t>
      </w:r>
    </w:p>
    <w:p w14:paraId="27485685"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main()  </w:t>
      </w:r>
    </w:p>
    <w:p w14:paraId="1D2C0184"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3C42DD3A"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a, b;  </w:t>
      </w:r>
    </w:p>
    <w:p w14:paraId="6C2DBD5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while</w:t>
      </w:r>
      <w:r w:rsidRPr="00E95652">
        <w:rPr>
          <w:rFonts w:ascii="Consolas" w:hAnsi="Consolas" w:cs="宋体"/>
          <w:color w:val="000000"/>
          <w:sz w:val="18"/>
          <w:szCs w:val="18"/>
          <w:bdr w:val="none" w:sz="0" w:space="0" w:color="auto" w:frame="1"/>
          <w:lang w:eastAsia="zh-CN"/>
        </w:rPr>
        <w:t> (cin &gt;&gt; a &gt;&gt; b)  </w:t>
      </w:r>
    </w:p>
    <w:p w14:paraId="31C62A3F"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1A4F72C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(a &gt; b)  </w:t>
      </w:r>
    </w:p>
    <w:p w14:paraId="74F3F9FC"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swap(a, b);  </w:t>
      </w:r>
    </w:p>
    <w:p w14:paraId="4ECA3EB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s1 = 0, s2 = 0;  </w:t>
      </w:r>
    </w:p>
    <w:p w14:paraId="3FD5E52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for</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i = a; i &lt;= b; i++)  </w:t>
      </w:r>
    </w:p>
    <w:p w14:paraId="0BC4D2C0"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(i % 2)  </w:t>
      </w:r>
    </w:p>
    <w:p w14:paraId="18D5D17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s2 += i * i * i;  </w:t>
      </w:r>
    </w:p>
    <w:p w14:paraId="5DD1812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else</w:t>
      </w:r>
      <w:r w:rsidRPr="00E95652">
        <w:rPr>
          <w:rFonts w:ascii="Consolas" w:hAnsi="Consolas" w:cs="宋体"/>
          <w:color w:val="000000"/>
          <w:sz w:val="18"/>
          <w:szCs w:val="18"/>
          <w:bdr w:val="none" w:sz="0" w:space="0" w:color="auto" w:frame="1"/>
          <w:lang w:eastAsia="zh-CN"/>
        </w:rPr>
        <w:t>  </w:t>
      </w:r>
    </w:p>
    <w:p w14:paraId="49553EA3"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s1 += i * i;  </w:t>
      </w:r>
    </w:p>
    <w:p w14:paraId="6650E242"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cout &lt;&lt; s1 &lt;&lt; </w:t>
      </w:r>
      <w:r w:rsidRPr="00E95652">
        <w:rPr>
          <w:rFonts w:ascii="Consolas" w:hAnsi="Consolas" w:cs="宋体"/>
          <w:color w:val="0000FF"/>
          <w:sz w:val="18"/>
          <w:szCs w:val="18"/>
          <w:bdr w:val="none" w:sz="0" w:space="0" w:color="auto" w:frame="1"/>
          <w:lang w:eastAsia="zh-CN"/>
        </w:rPr>
        <w:t>' '</w:t>
      </w:r>
      <w:r w:rsidRPr="00E95652">
        <w:rPr>
          <w:rFonts w:ascii="Consolas" w:hAnsi="Consolas" w:cs="宋体"/>
          <w:color w:val="000000"/>
          <w:sz w:val="18"/>
          <w:szCs w:val="18"/>
          <w:bdr w:val="none" w:sz="0" w:space="0" w:color="auto" w:frame="1"/>
          <w:lang w:eastAsia="zh-CN"/>
        </w:rPr>
        <w:t> &lt;&lt; s2 &lt;&lt; endl;  </w:t>
      </w:r>
    </w:p>
    <w:p w14:paraId="4804DF29"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7DF1F1E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return</w:t>
      </w:r>
      <w:r w:rsidRPr="00E95652">
        <w:rPr>
          <w:rFonts w:ascii="Consolas" w:hAnsi="Consolas" w:cs="宋体"/>
          <w:color w:val="000000"/>
          <w:sz w:val="18"/>
          <w:szCs w:val="18"/>
          <w:bdr w:val="none" w:sz="0" w:space="0" w:color="auto" w:frame="1"/>
          <w:lang w:eastAsia="zh-CN"/>
        </w:rPr>
        <w:t> 0;  </w:t>
      </w:r>
    </w:p>
    <w:p w14:paraId="45DAD642"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775A6EA0" w14:textId="77777777" w:rsidR="00CE31B9" w:rsidRPr="00CE31B9" w:rsidRDefault="00CE31B9" w:rsidP="00741B54">
      <w:pPr>
        <w:pStyle w:val="2"/>
        <w:spacing w:before="315"/>
        <w:rPr>
          <w:lang w:eastAsia="zh-CN"/>
        </w:rPr>
      </w:pPr>
      <w:bookmarkStart w:id="17" w:name="_Toc53733928"/>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b"/>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b"/>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lastRenderedPageBreak/>
        <w:t>输出</w:t>
      </w:r>
    </w:p>
    <w:p w14:paraId="036536DE" w14:textId="77777777" w:rsidR="00CE31B9" w:rsidRPr="00CE31B9" w:rsidRDefault="00CE31B9" w:rsidP="00CE31B9">
      <w:pPr>
        <w:pStyle w:val="affffb"/>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c"/>
        <w:ind w:left="420"/>
      </w:pPr>
      <w:r w:rsidRPr="00CE31B9">
        <w:t>7 0 2 -2 2 3 -1 0</w:t>
      </w:r>
    </w:p>
    <w:p w14:paraId="6CFC0514" w14:textId="77777777" w:rsidR="00CE31B9" w:rsidRPr="00CE31B9" w:rsidRDefault="00CE31B9" w:rsidP="00CE31B9">
      <w:pPr>
        <w:pStyle w:val="affffc"/>
        <w:ind w:left="420"/>
      </w:pPr>
      <w:r w:rsidRPr="00CE31B9">
        <w:t>4 4 3 4 0.5</w:t>
      </w:r>
    </w:p>
    <w:p w14:paraId="1B5BD45E" w14:textId="77777777" w:rsidR="00CE31B9" w:rsidRPr="00CE31B9" w:rsidRDefault="00CE31B9" w:rsidP="00CE31B9">
      <w:pPr>
        <w:pStyle w:val="affffc"/>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c"/>
        <w:ind w:left="420"/>
      </w:pPr>
      <w:r w:rsidRPr="00CE31B9">
        <w:t>2 2 3</w:t>
      </w:r>
    </w:p>
    <w:p w14:paraId="2684C261" w14:textId="77777777" w:rsidR="00CE31B9" w:rsidRPr="00CE31B9" w:rsidRDefault="00CE31B9" w:rsidP="00CE31B9">
      <w:pPr>
        <w:pStyle w:val="affffc"/>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36A829B" w14:textId="77777777" w:rsidR="00CA52C4" w:rsidRPr="00975CFC" w:rsidRDefault="00251077" w:rsidP="00975CFC">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bCs/>
          <w:color w:val="2E8B57"/>
          <w:sz w:val="18"/>
          <w:szCs w:val="18"/>
          <w:bdr w:val="none" w:sz="0" w:space="0" w:color="auto" w:frame="1"/>
          <w:lang w:eastAsia="zh-CN"/>
        </w:rPr>
      </w:pPr>
      <w:r w:rsidRPr="00975CFC">
        <w:rPr>
          <w:rFonts w:ascii="Consolas" w:hAnsi="Consolas" w:cs="宋体"/>
          <w:bCs/>
          <w:color w:val="2E8B57"/>
          <w:sz w:val="18"/>
          <w:szCs w:val="18"/>
          <w:bdr w:val="none" w:sz="0" w:space="0" w:color="auto" w:frame="1"/>
          <w:lang w:eastAsia="zh-CN"/>
        </w:rPr>
        <w:t>//NQ010 </w:t>
      </w:r>
      <w:r w:rsidRPr="00975CFC">
        <w:rPr>
          <w:rFonts w:ascii="Consolas" w:hAnsi="Consolas" w:cs="宋体" w:hint="eastAsia"/>
          <w:bCs/>
          <w:color w:val="2E8B57"/>
          <w:sz w:val="18"/>
          <w:szCs w:val="18"/>
          <w:bdr w:val="none" w:sz="0" w:space="0" w:color="auto" w:frame="1"/>
          <w:lang w:eastAsia="zh-CN"/>
        </w:rPr>
        <w:t>小鲁记账</w:t>
      </w:r>
      <w:r w:rsidRPr="00975CFC">
        <w:rPr>
          <w:rFonts w:ascii="Consolas" w:hAnsi="Consolas" w:cs="宋体"/>
          <w:bCs/>
          <w:color w:val="2E8B57"/>
          <w:sz w:val="18"/>
          <w:szCs w:val="18"/>
          <w:bdr w:val="none" w:sz="0" w:space="0" w:color="auto" w:frame="1"/>
          <w:lang w:eastAsia="zh-CN"/>
        </w:rPr>
        <w:t>  </w:t>
      </w:r>
    </w:p>
    <w:p w14:paraId="28212EE8" w14:textId="77777777" w:rsidR="00CA52C4" w:rsidRPr="00975CFC" w:rsidRDefault="00251077" w:rsidP="00975CFC">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975CFC">
        <w:rPr>
          <w:rFonts w:ascii="Consolas" w:hAnsi="Consolas" w:cs="宋体"/>
          <w:color w:val="008200"/>
          <w:sz w:val="18"/>
          <w:szCs w:val="18"/>
          <w:bdr w:val="none" w:sz="0" w:space="0" w:color="auto" w:frame="1"/>
          <w:lang w:eastAsia="zh-CN"/>
        </w:rPr>
        <w:t>#include &lt;cstdio&gt;  </w:t>
      </w:r>
    </w:p>
    <w:p w14:paraId="1C112F68"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main()  </w:t>
      </w:r>
    </w:p>
    <w:p w14:paraId="5A547A4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p>
    <w:p w14:paraId="75E4CDC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n, a, b, c;  </w:t>
      </w:r>
    </w:p>
    <w:p w14:paraId="65B794D9"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float</w:t>
      </w:r>
      <w:r w:rsidRPr="00251077">
        <w:rPr>
          <w:rFonts w:ascii="Consolas" w:hAnsi="Consolas" w:cs="宋体"/>
          <w:color w:val="000000"/>
          <w:sz w:val="18"/>
          <w:szCs w:val="18"/>
          <w:bdr w:val="none" w:sz="0" w:space="0" w:color="auto" w:frame="1"/>
          <w:lang w:eastAsia="zh-CN"/>
        </w:rPr>
        <w:t> d;  </w:t>
      </w:r>
    </w:p>
    <w:p w14:paraId="4ED63A5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while</w:t>
      </w:r>
      <w:r w:rsidRPr="00251077">
        <w:rPr>
          <w:rFonts w:ascii="Consolas" w:hAnsi="Consolas" w:cs="宋体"/>
          <w:color w:val="000000"/>
          <w:sz w:val="18"/>
          <w:szCs w:val="18"/>
          <w:bdr w:val="none" w:sz="0" w:space="0" w:color="auto" w:frame="1"/>
          <w:lang w:eastAsia="zh-CN"/>
        </w:rPr>
        <w:t>(scanf(</w:t>
      </w:r>
      <w:r w:rsidRPr="00251077">
        <w:rPr>
          <w:rFonts w:ascii="Consolas" w:hAnsi="Consolas" w:cs="宋体"/>
          <w:color w:val="0000FF"/>
          <w:sz w:val="18"/>
          <w:szCs w:val="18"/>
          <w:bdr w:val="none" w:sz="0" w:space="0" w:color="auto" w:frame="1"/>
          <w:lang w:eastAsia="zh-CN"/>
        </w:rPr>
        <w:t>"%d"</w:t>
      </w:r>
      <w:r w:rsidRPr="00251077">
        <w:rPr>
          <w:rFonts w:ascii="Consolas" w:hAnsi="Consolas" w:cs="宋体"/>
          <w:color w:val="000000"/>
          <w:sz w:val="18"/>
          <w:szCs w:val="18"/>
          <w:bdr w:val="none" w:sz="0" w:space="0" w:color="auto" w:frame="1"/>
          <w:lang w:eastAsia="zh-CN"/>
        </w:rPr>
        <w:t>, &amp;n) &amp;&amp; n!=0)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如果</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不等于</w:t>
      </w:r>
      <w:r w:rsidRPr="00251077">
        <w:rPr>
          <w:rFonts w:ascii="Consolas" w:hAnsi="Consolas" w:cs="宋体"/>
          <w:color w:val="008200"/>
          <w:sz w:val="18"/>
          <w:szCs w:val="18"/>
          <w:bdr w:val="none" w:sz="0" w:space="0" w:color="auto" w:frame="1"/>
          <w:lang w:eastAsia="zh-CN"/>
        </w:rPr>
        <w:t>0</w:t>
      </w:r>
      <w:r w:rsidRPr="00251077">
        <w:rPr>
          <w:rFonts w:ascii="Consolas" w:hAnsi="Consolas" w:cs="宋体"/>
          <w:color w:val="008200"/>
          <w:sz w:val="18"/>
          <w:szCs w:val="18"/>
          <w:bdr w:val="none" w:sz="0" w:space="0" w:color="auto" w:frame="1"/>
          <w:lang w:eastAsia="zh-CN"/>
        </w:rPr>
        <w:t>，持续输入</w:t>
      </w:r>
      <w:r w:rsidRPr="00251077">
        <w:rPr>
          <w:rFonts w:ascii="Consolas" w:hAnsi="Consolas" w:cs="宋体"/>
          <w:color w:val="000000"/>
          <w:sz w:val="18"/>
          <w:szCs w:val="18"/>
          <w:bdr w:val="none" w:sz="0" w:space="0" w:color="auto" w:frame="1"/>
          <w:lang w:eastAsia="zh-CN"/>
        </w:rPr>
        <w:t>  </w:t>
      </w:r>
    </w:p>
    <w:p w14:paraId="0B89494B"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2CCD775F"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a = 0; b = 0; c = 0;  </w:t>
      </w:r>
    </w:p>
    <w:p w14:paraId="61694908"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for</w:t>
      </w:r>
      <w:r w:rsidRPr="00251077">
        <w:rPr>
          <w:rFonts w:ascii="Consolas" w:hAnsi="Consolas" w:cs="宋体"/>
          <w:color w:val="000000"/>
          <w:sz w:val="18"/>
          <w:szCs w:val="18"/>
          <w:bdr w:val="none" w:sz="0" w:space="0" w:color="auto" w:frame="1"/>
          <w:lang w:eastAsia="zh-CN"/>
        </w:rPr>
        <w:t>(</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i = 1; i &lt;= n; i++)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输入</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个实数，判断这个数并且计数</w:t>
      </w:r>
      <w:r w:rsidRPr="00251077">
        <w:rPr>
          <w:rFonts w:ascii="Consolas" w:hAnsi="Consolas" w:cs="宋体"/>
          <w:color w:val="000000"/>
          <w:sz w:val="18"/>
          <w:szCs w:val="18"/>
          <w:bdr w:val="none" w:sz="0" w:space="0" w:color="auto" w:frame="1"/>
          <w:lang w:eastAsia="zh-CN"/>
        </w:rPr>
        <w:t>  </w:t>
      </w:r>
    </w:p>
    <w:p w14:paraId="1F23A9BA"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3632F4A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scanf(</w:t>
      </w:r>
      <w:r w:rsidRPr="00251077">
        <w:rPr>
          <w:rFonts w:ascii="Consolas" w:hAnsi="Consolas" w:cs="宋体"/>
          <w:color w:val="0000FF"/>
          <w:sz w:val="18"/>
          <w:szCs w:val="18"/>
          <w:bdr w:val="none" w:sz="0" w:space="0" w:color="auto" w:frame="1"/>
          <w:lang w:eastAsia="zh-CN"/>
        </w:rPr>
        <w:t>"%f"</w:t>
      </w:r>
      <w:r w:rsidRPr="00251077">
        <w:rPr>
          <w:rFonts w:ascii="Consolas" w:hAnsi="Consolas" w:cs="宋体"/>
          <w:color w:val="000000"/>
          <w:sz w:val="18"/>
          <w:szCs w:val="18"/>
          <w:bdr w:val="none" w:sz="0" w:space="0" w:color="auto" w:frame="1"/>
          <w:lang w:eastAsia="zh-CN"/>
        </w:rPr>
        <w:t>, &amp;d);  </w:t>
      </w:r>
    </w:p>
    <w:p w14:paraId="5BE15BD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 0) b++;  </w:t>
      </w:r>
    </w:p>
    <w:p w14:paraId="6F8D8D3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&lt; 0) a++;  </w:t>
      </w:r>
    </w:p>
    <w:p w14:paraId="246F5AB6"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c++;  </w:t>
      </w:r>
    </w:p>
    <w:p w14:paraId="5EF7C8F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62E58531"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printf(</w:t>
      </w:r>
      <w:r w:rsidRPr="00251077">
        <w:rPr>
          <w:rFonts w:ascii="Consolas" w:hAnsi="Consolas" w:cs="宋体"/>
          <w:color w:val="0000FF"/>
          <w:sz w:val="18"/>
          <w:szCs w:val="18"/>
          <w:bdr w:val="none" w:sz="0" w:space="0" w:color="auto" w:frame="1"/>
          <w:lang w:eastAsia="zh-CN"/>
        </w:rPr>
        <w:t>"%d %d %d\n"</w:t>
      </w:r>
      <w:r w:rsidRPr="00251077">
        <w:rPr>
          <w:rFonts w:ascii="Consolas" w:hAnsi="Consolas" w:cs="宋体"/>
          <w:color w:val="000000"/>
          <w:sz w:val="18"/>
          <w:szCs w:val="18"/>
          <w:bdr w:val="none" w:sz="0" w:space="0" w:color="auto" w:frame="1"/>
          <w:lang w:eastAsia="zh-CN"/>
        </w:rPr>
        <w:t>, a, b, c);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每输完一行，输出结果</w:t>
      </w:r>
      <w:r w:rsidRPr="00251077">
        <w:rPr>
          <w:rFonts w:ascii="Consolas" w:hAnsi="Consolas" w:cs="宋体"/>
          <w:color w:val="000000"/>
          <w:sz w:val="18"/>
          <w:szCs w:val="18"/>
          <w:bdr w:val="none" w:sz="0" w:space="0" w:color="auto" w:frame="1"/>
          <w:lang w:eastAsia="zh-CN"/>
        </w:rPr>
        <w:t>  </w:t>
      </w:r>
    </w:p>
    <w:p w14:paraId="1A33A45C"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4A35250E"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return</w:t>
      </w:r>
      <w:r w:rsidRPr="00251077">
        <w:rPr>
          <w:rFonts w:ascii="Consolas" w:hAnsi="Consolas" w:cs="宋体"/>
          <w:color w:val="000000"/>
          <w:sz w:val="18"/>
          <w:szCs w:val="18"/>
          <w:bdr w:val="none" w:sz="0" w:space="0" w:color="auto" w:frame="1"/>
          <w:lang w:eastAsia="zh-CN"/>
        </w:rPr>
        <w:t> 0;  </w:t>
      </w:r>
    </w:p>
    <w:p w14:paraId="73DB566F"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w:t>
      </w:r>
    </w:p>
    <w:p w14:paraId="408FE40C" w14:textId="77777777" w:rsidR="00CE31B9" w:rsidRDefault="00CE31B9" w:rsidP="00AE0C13">
      <w:pPr>
        <w:pStyle w:val="affffb"/>
        <w:ind w:firstLine="420"/>
      </w:pPr>
    </w:p>
    <w:p w14:paraId="6B2C86C9" w14:textId="77777777" w:rsidR="002D3B3E" w:rsidRPr="002D3B3E" w:rsidRDefault="002D3B3E" w:rsidP="00741B54">
      <w:pPr>
        <w:pStyle w:val="2"/>
        <w:spacing w:before="315"/>
        <w:rPr>
          <w:lang w:eastAsia="zh-CN"/>
        </w:rPr>
      </w:pPr>
      <w:bookmarkStart w:id="18" w:name="_Toc537339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b"/>
        <w:ind w:firstLine="420"/>
      </w:pPr>
      <w:r w:rsidRPr="002D3B3E">
        <w:t>立志成为数学家的小华，又给自己构造了一个新的思维测试来锻炼自己的记忆力以及精准算术的能</w:t>
      </w:r>
      <w:r w:rsidRPr="002D3B3E">
        <w:lastRenderedPageBreak/>
        <w:t>力。</w:t>
      </w:r>
    </w:p>
    <w:p w14:paraId="73A6D866" w14:textId="77777777" w:rsidR="002D3B3E" w:rsidRPr="002D3B3E" w:rsidRDefault="002D3B3E" w:rsidP="00A40B87">
      <w:pPr>
        <w:pStyle w:val="affffb"/>
        <w:ind w:firstLine="420"/>
      </w:pPr>
      <w:r w:rsidRPr="002D3B3E">
        <w:t>这次思维挑战分为两个步骤：</w:t>
      </w:r>
    </w:p>
    <w:p w14:paraId="62C8C11B" w14:textId="77777777" w:rsidR="002D3B3E" w:rsidRPr="002D3B3E" w:rsidRDefault="002D3B3E" w:rsidP="00A40B87">
      <w:pPr>
        <w:pStyle w:val="affffb"/>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b"/>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b"/>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b"/>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b"/>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b"/>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b"/>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c"/>
        <w:ind w:left="420"/>
      </w:pPr>
      <w:r w:rsidRPr="002D3B3E">
        <w:t>65004 5750</w:t>
      </w:r>
    </w:p>
    <w:p w14:paraId="04975946" w14:textId="77777777" w:rsidR="002D3B3E" w:rsidRPr="002D3B3E" w:rsidRDefault="002D3B3E" w:rsidP="00A40B87">
      <w:pPr>
        <w:pStyle w:val="affffc"/>
        <w:ind w:left="420"/>
      </w:pPr>
      <w:r w:rsidRPr="002D3B3E">
        <w:t>87184 2112</w:t>
      </w:r>
    </w:p>
    <w:p w14:paraId="3D48878E" w14:textId="77777777" w:rsidR="002D3B3E" w:rsidRPr="002D3B3E" w:rsidRDefault="002D3B3E" w:rsidP="00A40B87">
      <w:pPr>
        <w:pStyle w:val="affffc"/>
        <w:ind w:left="420"/>
      </w:pPr>
      <w:r w:rsidRPr="002D3B3E">
        <w:t>94597 561</w:t>
      </w:r>
    </w:p>
    <w:p w14:paraId="2285241C" w14:textId="77777777" w:rsidR="002D3B3E" w:rsidRPr="002D3B3E" w:rsidRDefault="002D3B3E" w:rsidP="00A40B87">
      <w:pPr>
        <w:pStyle w:val="affffc"/>
        <w:ind w:left="420"/>
      </w:pPr>
      <w:r w:rsidRPr="002D3B3E">
        <w:t>80010 2732</w:t>
      </w:r>
    </w:p>
    <w:p w14:paraId="68C7119F" w14:textId="77777777" w:rsidR="002D3B3E" w:rsidRPr="002D3B3E" w:rsidRDefault="002D3B3E" w:rsidP="00A40B87">
      <w:pPr>
        <w:pStyle w:val="affffc"/>
        <w:ind w:left="420"/>
      </w:pPr>
      <w:r w:rsidRPr="002D3B3E">
        <w:t>58744 7710</w:t>
      </w:r>
    </w:p>
    <w:p w14:paraId="37FBFD98" w14:textId="77777777" w:rsidR="002D3B3E" w:rsidRPr="002D3B3E" w:rsidRDefault="00A40B87" w:rsidP="009A2F9D">
      <w:pPr>
        <w:pStyle w:val="4"/>
        <w:rPr>
          <w:lang w:eastAsia="zh-CN"/>
        </w:rPr>
      </w:pPr>
      <w:r>
        <w:rPr>
          <w:lang w:eastAsia="zh-CN"/>
        </w:rPr>
        <w:t>输出样例</w:t>
      </w:r>
    </w:p>
    <w:p w14:paraId="593C7B39" w14:textId="77777777" w:rsidR="002D3B3E" w:rsidRPr="002D3B3E" w:rsidRDefault="002D3B3E" w:rsidP="00A40B87">
      <w:pPr>
        <w:pStyle w:val="affffc"/>
        <w:ind w:left="420"/>
      </w:pPr>
      <w:r w:rsidRPr="002D3B3E">
        <w:t>71026.70</w:t>
      </w:r>
    </w:p>
    <w:p w14:paraId="00500CBB" w14:textId="77777777" w:rsidR="002D3B3E" w:rsidRPr="002D3B3E" w:rsidRDefault="002D3B3E" w:rsidP="00A40B87">
      <w:pPr>
        <w:pStyle w:val="affffc"/>
        <w:ind w:left="420"/>
      </w:pPr>
      <w:r w:rsidRPr="002D3B3E">
        <w:t>89610.44</w:t>
      </w:r>
    </w:p>
    <w:p w14:paraId="1A051F4D" w14:textId="77777777" w:rsidR="002D3B3E" w:rsidRPr="002D3B3E" w:rsidRDefault="002D3B3E" w:rsidP="00A40B87">
      <w:pPr>
        <w:pStyle w:val="affffc"/>
        <w:ind w:left="420"/>
      </w:pPr>
      <w:r w:rsidRPr="002D3B3E">
        <w:t>95485.14</w:t>
      </w:r>
    </w:p>
    <w:p w14:paraId="518E9DBF" w14:textId="77777777" w:rsidR="002D3B3E" w:rsidRPr="002D3B3E" w:rsidRDefault="002D3B3E" w:rsidP="00A40B87">
      <w:pPr>
        <w:pStyle w:val="affffc"/>
        <w:ind w:left="420"/>
      </w:pPr>
      <w:r w:rsidRPr="002D3B3E">
        <w:t>83043.60</w:t>
      </w:r>
    </w:p>
    <w:p w14:paraId="67468940" w14:textId="77777777" w:rsidR="002D3B3E" w:rsidRPr="002D3B3E" w:rsidRDefault="002D3B3E" w:rsidP="00A40B87">
      <w:pPr>
        <w:pStyle w:val="affffc"/>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E59DA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14:paraId="2EDD1037"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14:paraId="71C3E8F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14:paraId="03CC530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14:paraId="5099CF3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lastRenderedPageBreak/>
        <w:t>int</w:t>
      </w:r>
      <w:r w:rsidRPr="002D3B3E">
        <w:rPr>
          <w:rFonts w:ascii="Consolas" w:hAnsi="Consolas" w:cs="宋体"/>
          <w:color w:val="000000"/>
          <w:sz w:val="18"/>
          <w:szCs w:val="18"/>
          <w:bdr w:val="none" w:sz="0" w:space="0" w:color="auto" w:frame="1"/>
          <w:lang w:eastAsia="zh-CN"/>
        </w:rPr>
        <w:t> main()  </w:t>
      </w:r>
    </w:p>
    <w:p w14:paraId="37AE659D"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387D179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14:paraId="31FE063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14:paraId="7941657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14:paraId="5CDD6462"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3460F69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14:paraId="06E1DE4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14:paraId="2218D2DD"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14:paraId="2D5E1AF0"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E3C3AF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14:paraId="37ADC32F"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14:paraId="2025AC2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604B2CD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14:paraId="3F03FC9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14:paraId="16FCEC9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00D334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14:paraId="1573E24A"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19BCE1AA" w14:textId="77777777" w:rsidR="00AB5BE1" w:rsidRPr="00AB5BE1" w:rsidRDefault="00AB5BE1" w:rsidP="00741B54">
      <w:pPr>
        <w:pStyle w:val="2"/>
        <w:spacing w:before="315"/>
        <w:rPr>
          <w:lang w:eastAsia="zh-CN"/>
        </w:rPr>
      </w:pPr>
      <w:bookmarkStart w:id="19" w:name="_Toc53733930"/>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b"/>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b"/>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b"/>
        <w:ind w:firstLine="420"/>
        <w:rPr>
          <w:rStyle w:val="Char2"/>
        </w:rPr>
      </w:pPr>
      <w:r w:rsidRPr="00AB5BE1">
        <w:t>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14:paraId="17CBA7F7" w14:textId="77777777" w:rsidR="00AB5BE1" w:rsidRPr="00AB5BE1" w:rsidRDefault="00AB5BE1" w:rsidP="009A2F9D">
      <w:pPr>
        <w:pStyle w:val="4"/>
        <w:rPr>
          <w:lang w:eastAsia="zh-CN"/>
        </w:rPr>
      </w:pPr>
      <w:r w:rsidRPr="00AB5BE1">
        <w:rPr>
          <w:lang w:eastAsia="zh-CN"/>
        </w:rPr>
        <w:t>输入</w:t>
      </w:r>
    </w:p>
    <w:p w14:paraId="7AF76D84" w14:textId="77777777" w:rsidR="00AB5BE1" w:rsidRPr="00AB5BE1" w:rsidRDefault="00AB5BE1" w:rsidP="00A40B87">
      <w:pPr>
        <w:pStyle w:val="affffb"/>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b"/>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b"/>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lastRenderedPageBreak/>
        <w:t>输入样例</w:t>
      </w:r>
      <w:r w:rsidR="00AB5BE1" w:rsidRPr="00AB5BE1">
        <w:rPr>
          <w:lang w:eastAsia="zh-CN"/>
        </w:rPr>
        <w:t> </w:t>
      </w:r>
    </w:p>
    <w:p w14:paraId="4EDC5F5C" w14:textId="77777777" w:rsidR="00AB5BE1" w:rsidRPr="00AB5BE1" w:rsidRDefault="00AB5BE1" w:rsidP="00A40B87">
      <w:pPr>
        <w:pStyle w:val="affffc"/>
        <w:ind w:left="420"/>
      </w:pPr>
      <w:r w:rsidRPr="00AB5BE1">
        <w:t>100 300</w:t>
      </w:r>
    </w:p>
    <w:p w14:paraId="77432762" w14:textId="77777777" w:rsidR="00AB5BE1" w:rsidRPr="00AB5BE1" w:rsidRDefault="00AB5BE1" w:rsidP="00A40B87">
      <w:pPr>
        <w:pStyle w:val="affffc"/>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c"/>
        <w:ind w:left="420"/>
      </w:pPr>
      <w:r w:rsidRPr="00AB5BE1">
        <w:t>153</w:t>
      </w:r>
    </w:p>
    <w:p w14:paraId="7F15E5D1" w14:textId="77777777" w:rsidR="00DF4D2F" w:rsidRDefault="00AB5BE1" w:rsidP="00A40B87">
      <w:pPr>
        <w:pStyle w:val="affffc"/>
        <w:ind w:left="420"/>
      </w:pPr>
      <w:r w:rsidRPr="00AB5BE1">
        <w:t>no</w:t>
      </w:r>
    </w:p>
    <w:p w14:paraId="061E88D4" w14:textId="77777777" w:rsidR="00CE31B9" w:rsidRDefault="00DF4D2F" w:rsidP="009A2F9D">
      <w:pPr>
        <w:pStyle w:val="4"/>
        <w:rPr>
          <w:lang w:eastAsia="zh-CN"/>
        </w:rPr>
      </w:pPr>
      <w:r>
        <w:t>参考代码</w:t>
      </w:r>
      <w:r>
        <w:t>(C++)</w:t>
      </w:r>
    </w:p>
    <w:p w14:paraId="5C73D0E8"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14:paraId="62222E58"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14:paraId="5458CC8B"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14:paraId="6DABE3E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76524A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14:paraId="4E0CF53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14:paraId="6227145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14:paraId="1045438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C3B47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14:paraId="193EC6E3"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14:paraId="1860C184"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52ECB0A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14:paraId="5D40FBDC"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14:paraId="210B0BED"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14:paraId="3FD5573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14:paraId="7680BEA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 = i%100%10;   </w:t>
      </w:r>
    </w:p>
    <w:p w14:paraId="4420459F"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14:paraId="251BBCF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14:paraId="342CAE7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14:paraId="312DCC3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4FF6026"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14:paraId="14185E4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14:paraId="05E6C1A3"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14:paraId="009F41E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8AF79BA"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EDDD3B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14:paraId="1F104F0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14:paraId="4FB48BE5"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14:paraId="5C67AD8D"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14:paraId="1079E08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2EA66605"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14:paraId="40A4874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02E6E193" w14:textId="77777777" w:rsidR="004C2569" w:rsidRDefault="004C2569" w:rsidP="004C2569">
      <w:pPr>
        <w:pStyle w:val="affffb"/>
        <w:ind w:firstLine="420"/>
      </w:pPr>
    </w:p>
    <w:p w14:paraId="6E688703" w14:textId="77777777" w:rsidR="00E17034" w:rsidRPr="004C2569" w:rsidRDefault="00E17034" w:rsidP="004C2569">
      <w:pPr>
        <w:pStyle w:val="2"/>
        <w:spacing w:before="315"/>
      </w:pPr>
      <w:bookmarkStart w:id="20" w:name="_Toc53733931"/>
      <w:r w:rsidRPr="004C2569">
        <w:lastRenderedPageBreak/>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b"/>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b"/>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b"/>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b"/>
        <w:ind w:firstLine="420"/>
      </w:pPr>
      <w:r w:rsidRPr="00E17034">
        <w:t>数列前几项为</w:t>
      </w:r>
      <w:r w:rsidRPr="00E17034">
        <w:t xml:space="preserve"> +1  -1/2 +1/3 -1/4 +1/5......</w:t>
      </w:r>
    </w:p>
    <w:p w14:paraId="5DC21DD9" w14:textId="77777777" w:rsidR="00E17034" w:rsidRPr="00E17034" w:rsidRDefault="00E17034" w:rsidP="00A40B87">
      <w:pPr>
        <w:pStyle w:val="affffb"/>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b"/>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b"/>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b"/>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c"/>
        <w:ind w:left="420"/>
      </w:pPr>
      <w:r w:rsidRPr="00E17034">
        <w:t>2</w:t>
      </w:r>
    </w:p>
    <w:p w14:paraId="59C7CC74" w14:textId="77777777" w:rsidR="00E17034" w:rsidRPr="00E17034" w:rsidRDefault="00E17034" w:rsidP="00A40B87">
      <w:pPr>
        <w:pStyle w:val="affffc"/>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c"/>
        <w:ind w:left="420"/>
      </w:pPr>
      <w:r w:rsidRPr="00E17034">
        <w:t>0.83</w:t>
      </w:r>
    </w:p>
    <w:p w14:paraId="222C9FA7" w14:textId="77777777" w:rsidR="00E17034" w:rsidRPr="00E17034" w:rsidRDefault="00E17034" w:rsidP="00A40B87">
      <w:pPr>
        <w:pStyle w:val="affffc"/>
        <w:ind w:left="420"/>
      </w:pPr>
      <w:r w:rsidRPr="00E17034">
        <w:t>0.58</w:t>
      </w:r>
    </w:p>
    <w:p w14:paraId="24F59FC3" w14:textId="77777777" w:rsidR="00E17034" w:rsidRDefault="00EB5971" w:rsidP="009A2F9D">
      <w:pPr>
        <w:pStyle w:val="4"/>
      </w:pPr>
      <w:r>
        <w:rPr>
          <w:rFonts w:hint="eastAsia"/>
        </w:rPr>
        <w:t>参考代码</w:t>
      </w:r>
      <w:r>
        <w:rPr>
          <w:rFonts w:hint="eastAsia"/>
        </w:rPr>
        <w:t>(</w:t>
      </w:r>
      <w:r>
        <w:t>C)</w:t>
      </w:r>
    </w:p>
    <w:p w14:paraId="7DFECA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32A6396A"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14:paraId="2DF55314"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3780E941"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678124E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14:paraId="6072686B"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201CC649"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lastRenderedPageBreak/>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14:paraId="0AEFAA3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7612B8A"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55D00BC6"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9607F1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14:paraId="75F7D510"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14:paraId="3FB5CCD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14:paraId="3C80EC1D"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14:paraId="38EEE6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14:paraId="4008186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14:paraId="119C53F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354D5DC8"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4138696"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2C1F2CE4"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8EF460"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14420C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14:paraId="44DF92F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14:paraId="5015B3CB"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14:paraId="6B9F5713"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14:paraId="5ADC560F"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14:paraId="51DE557D"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598286A8"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7F74CA99"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14:paraId="3E8D3B2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14:paraId="4B242741"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14:paraId="4502D6C2"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14:paraId="18F5AAC5"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14:paraId="23A4F6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14:paraId="0A8A8ED2"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0095B86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14:paraId="0ACFFE0B"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6851AF6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14:paraId="20C4069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14:paraId="1B3D6EC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14:paraId="1ECF8A4F"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1AF9AD2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7746A5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482055C9"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1B87D344" w14:textId="77777777" w:rsidR="002228E4" w:rsidRPr="002228E4" w:rsidRDefault="002228E4" w:rsidP="00741B54">
      <w:pPr>
        <w:pStyle w:val="2"/>
        <w:spacing w:before="315"/>
        <w:rPr>
          <w:lang w:eastAsia="zh-CN"/>
        </w:rPr>
      </w:pPr>
      <w:bookmarkStart w:id="21" w:name="_Toc53733932"/>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b"/>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b"/>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b"/>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c"/>
        <w:ind w:left="420"/>
      </w:pPr>
      <w:r w:rsidRPr="002228E4">
        <w:t>5</w:t>
      </w:r>
    </w:p>
    <w:p w14:paraId="32B40B43" w14:textId="77777777" w:rsidR="002228E4" w:rsidRPr="002228E4" w:rsidRDefault="002228E4" w:rsidP="00A40B87">
      <w:pPr>
        <w:pStyle w:val="affffc"/>
        <w:ind w:left="420"/>
      </w:pPr>
      <w:r w:rsidRPr="002228E4">
        <w:t>8</w:t>
      </w:r>
    </w:p>
    <w:p w14:paraId="4020E188" w14:textId="77777777" w:rsidR="002228E4" w:rsidRPr="002228E4" w:rsidRDefault="002228E4" w:rsidP="00A40B87">
      <w:pPr>
        <w:pStyle w:val="affffc"/>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c"/>
        <w:ind w:left="420"/>
      </w:pPr>
      <w:r w:rsidRPr="002228E4">
        <w:t>46</w:t>
      </w:r>
    </w:p>
    <w:p w14:paraId="66A8B709" w14:textId="77777777" w:rsidR="002228E4" w:rsidRPr="002228E4" w:rsidRDefault="002228E4" w:rsidP="00A40B87">
      <w:pPr>
        <w:pStyle w:val="affffc"/>
        <w:ind w:left="420"/>
      </w:pPr>
      <w:r w:rsidRPr="002228E4">
        <w:t>382</w:t>
      </w:r>
    </w:p>
    <w:p w14:paraId="7182C722" w14:textId="77777777" w:rsidR="002228E4" w:rsidRPr="002228E4" w:rsidRDefault="002228E4" w:rsidP="00A40B87">
      <w:pPr>
        <w:pStyle w:val="affffc"/>
        <w:ind w:left="420"/>
      </w:pPr>
      <w:r w:rsidRPr="002228E4">
        <w:t>1534</w:t>
      </w:r>
    </w:p>
    <w:p w14:paraId="411E4EA6"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2BC1457"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14:paraId="446525DF"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14:paraId="776AB4CC"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14:paraId="53A6FFA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14:paraId="48AB7C9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75D6B60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14:paraId="4911B48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14:paraId="4746BF36"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14:paraId="0022483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14:paraId="3E3A5342"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14:paraId="5E98D18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7AC4739"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14:paraId="17351B3E"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lastRenderedPageBreak/>
        <w:t>{  </w:t>
      </w:r>
    </w:p>
    <w:p w14:paraId="6B62E29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14:paraId="4B9B256D"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14:paraId="19F7A28A" w14:textId="77777777" w:rsidR="002228E4" w:rsidRPr="002228E4" w:rsidRDefault="002228E4" w:rsidP="00975CFC">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14:paraId="4C2336B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14:paraId="7DF7C9B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603A378" w14:textId="77777777" w:rsidR="002228E4" w:rsidRPr="002228E4" w:rsidRDefault="002228E4" w:rsidP="00741B54">
      <w:pPr>
        <w:pStyle w:val="2"/>
        <w:spacing w:before="315"/>
        <w:rPr>
          <w:lang w:eastAsia="zh-CN"/>
        </w:rPr>
      </w:pPr>
      <w:bookmarkStart w:id="22" w:name="_Toc53733933"/>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b"/>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b"/>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b"/>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b"/>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b"/>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c"/>
        <w:ind w:left="420"/>
      </w:pPr>
      <w:r w:rsidRPr="002228E4">
        <w:t>3 96 98 97</w:t>
      </w:r>
    </w:p>
    <w:p w14:paraId="5D217A99" w14:textId="77777777" w:rsidR="002228E4" w:rsidRPr="002228E4" w:rsidRDefault="002228E4" w:rsidP="00A40B87">
      <w:pPr>
        <w:pStyle w:val="affffc"/>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c"/>
        <w:ind w:left="420"/>
      </w:pPr>
      <w:r w:rsidRPr="002228E4">
        <w:t>97.00</w:t>
      </w:r>
    </w:p>
    <w:p w14:paraId="1F064DC9" w14:textId="77777777" w:rsidR="002228E4" w:rsidRPr="002228E4" w:rsidRDefault="002228E4" w:rsidP="00A40B87">
      <w:pPr>
        <w:pStyle w:val="affffc"/>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C71841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14:paraId="39E6451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lastRenderedPageBreak/>
        <w:t>#include &lt;iostream&gt;</w:t>
      </w:r>
      <w:r w:rsidRPr="009467F0">
        <w:rPr>
          <w:rFonts w:ascii="Consolas" w:hAnsi="Consolas" w:cs="宋体"/>
          <w:color w:val="000000"/>
          <w:sz w:val="18"/>
          <w:szCs w:val="18"/>
          <w:bdr w:val="none" w:sz="0" w:space="0" w:color="auto" w:frame="1"/>
          <w:lang w:eastAsia="zh-CN"/>
        </w:rPr>
        <w:t>  </w:t>
      </w:r>
    </w:p>
    <w:p w14:paraId="51F58D8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14:paraId="5443256B" w14:textId="77777777" w:rsidR="009467F0" w:rsidRPr="009467F0" w:rsidRDefault="009467F0" w:rsidP="00975CFC">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14:paraId="2EFF6E9C"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14:paraId="1843305D"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64A323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14:paraId="619686F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14:paraId="66C3E5C0"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451EFEA"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14:paraId="566D8C7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14:paraId="43B2B4BB"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14:paraId="39CC3B4E"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6B0C033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14:paraId="46E433B1"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14:paraId="3B9FD78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14:paraId="7E1D3CA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14:paraId="42AC92E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14:paraId="718BB533"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14:paraId="17B3623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57CB6EAF"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14:paraId="32620AD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14:paraId="764696B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D110F0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14:paraId="627A2E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0457A040" w14:textId="77777777" w:rsidR="00770697" w:rsidRPr="00770697" w:rsidRDefault="00770697" w:rsidP="00741B54">
      <w:pPr>
        <w:pStyle w:val="2"/>
        <w:spacing w:before="315"/>
        <w:rPr>
          <w:lang w:eastAsia="zh-CN"/>
        </w:rPr>
      </w:pPr>
      <w:bookmarkStart w:id="23" w:name="_Toc537339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b"/>
        <w:ind w:firstLine="420"/>
      </w:pPr>
      <w:r w:rsidRPr="00770697">
        <w:t>与喜欢争强好胜的小鲁不同，小华从来就不屑与人竞争。</w:t>
      </w:r>
    </w:p>
    <w:p w14:paraId="7E0C7EA3" w14:textId="77777777" w:rsidR="00770697" w:rsidRPr="00770697" w:rsidRDefault="00770697" w:rsidP="00A40B87">
      <w:pPr>
        <w:pStyle w:val="affffb"/>
        <w:ind w:firstLine="420"/>
      </w:pPr>
      <w:r w:rsidRPr="00770697">
        <w:t>他所求的不是赢，他所求的乃是突破。在数字领域，小华的创意总是层出不穷。</w:t>
      </w:r>
    </w:p>
    <w:p w14:paraId="40632E3F" w14:textId="77777777" w:rsidR="00770697" w:rsidRPr="00770697" w:rsidRDefault="00770697" w:rsidP="00A40B87">
      <w:pPr>
        <w:pStyle w:val="affffb"/>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b"/>
        <w:ind w:firstLine="420"/>
        <w:rPr>
          <w:rStyle w:val="Char2"/>
        </w:rPr>
      </w:pPr>
      <w:r w:rsidRPr="00770697">
        <w:t>在精通十进制加减法之后，小鲁开始得意洋洋不思进取，为了帮助小鲁进一步成长，</w:t>
      </w:r>
      <w:r w:rsidRPr="00A40B87">
        <w:rPr>
          <w:rStyle w:val="Char2"/>
        </w:rPr>
        <w:t>小华给小鲁出了一道题</w:t>
      </w:r>
      <w:r w:rsidRPr="00A40B87">
        <w:rPr>
          <w:rStyle w:val="Char2"/>
        </w:rPr>
        <w:t>:</w:t>
      </w:r>
    </w:p>
    <w:p w14:paraId="5B8E202B" w14:textId="77777777" w:rsidR="00770697" w:rsidRPr="00770697" w:rsidRDefault="00770697" w:rsidP="00034C0C">
      <w:pPr>
        <w:pStyle w:val="affffc"/>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c"/>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c"/>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b"/>
        <w:ind w:firstLine="420"/>
      </w:pPr>
      <w:r w:rsidRPr="00770697">
        <w:lastRenderedPageBreak/>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b"/>
        <w:ind w:firstLine="420"/>
      </w:pPr>
      <w:r w:rsidRPr="00770697">
        <w:t>输入数据有若干行，每行有两个十六进制数。</w:t>
      </w:r>
    </w:p>
    <w:p w14:paraId="7D8E24C1" w14:textId="77777777" w:rsidR="00770697" w:rsidRPr="00A40B87" w:rsidRDefault="00770697" w:rsidP="009A2F9D">
      <w:pPr>
        <w:pStyle w:val="4"/>
        <w:rPr>
          <w:rStyle w:val="Char2"/>
        </w:rPr>
      </w:pPr>
      <w:r w:rsidRPr="00770697">
        <w:rPr>
          <w:lang w:eastAsia="zh-CN"/>
        </w:rPr>
        <w:t>数据范围：</w:t>
      </w:r>
    </w:p>
    <w:p w14:paraId="5124ECE9" w14:textId="77777777" w:rsidR="00770697" w:rsidRPr="005C5A2F" w:rsidRDefault="00770697" w:rsidP="005C5A2F">
      <w:pPr>
        <w:pStyle w:val="affffb"/>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b"/>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c"/>
        <w:ind w:left="420"/>
      </w:pPr>
      <w:r w:rsidRPr="00770697">
        <w:t>+A -A</w:t>
      </w:r>
    </w:p>
    <w:p w14:paraId="31710B3A" w14:textId="77777777" w:rsidR="00770697" w:rsidRPr="00770697" w:rsidRDefault="00770697" w:rsidP="00A40B87">
      <w:pPr>
        <w:pStyle w:val="affffc"/>
        <w:ind w:left="420"/>
      </w:pPr>
      <w:r w:rsidRPr="00770697">
        <w:t>+1A -B</w:t>
      </w:r>
    </w:p>
    <w:p w14:paraId="58C87826" w14:textId="77777777" w:rsidR="00770697" w:rsidRPr="00770697" w:rsidRDefault="00770697" w:rsidP="00A40B87">
      <w:pPr>
        <w:pStyle w:val="affffc"/>
        <w:ind w:left="420"/>
      </w:pPr>
      <w:r w:rsidRPr="00770697">
        <w:t>1ABCD -2020</w:t>
      </w:r>
    </w:p>
    <w:p w14:paraId="1DB63FF8" w14:textId="77777777" w:rsidR="00770697" w:rsidRPr="00770697" w:rsidRDefault="00770697" w:rsidP="00A40B87">
      <w:pPr>
        <w:pStyle w:val="affffc"/>
        <w:ind w:left="420"/>
      </w:pPr>
      <w:r w:rsidRPr="00770697">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c"/>
        <w:ind w:left="420"/>
      </w:pPr>
      <w:r w:rsidRPr="00770697">
        <w:t>0</w:t>
      </w:r>
    </w:p>
    <w:p w14:paraId="3242428B" w14:textId="77777777" w:rsidR="00770697" w:rsidRPr="00770697" w:rsidRDefault="00770697" w:rsidP="00A40B87">
      <w:pPr>
        <w:pStyle w:val="affffc"/>
        <w:ind w:left="420"/>
      </w:pPr>
      <w:r w:rsidRPr="00770697">
        <w:t>F</w:t>
      </w:r>
    </w:p>
    <w:p w14:paraId="32FFACC2" w14:textId="77777777" w:rsidR="00770697" w:rsidRPr="00770697" w:rsidRDefault="00770697" w:rsidP="00A40B87">
      <w:pPr>
        <w:pStyle w:val="affffc"/>
        <w:ind w:left="420"/>
      </w:pPr>
      <w:r w:rsidRPr="00770697">
        <w:t>18BAD</w:t>
      </w:r>
    </w:p>
    <w:p w14:paraId="15935549" w14:textId="77777777" w:rsidR="00DF4D2F" w:rsidRDefault="00770697" w:rsidP="00A40B87">
      <w:pPr>
        <w:pStyle w:val="affffc"/>
        <w:ind w:left="420"/>
      </w:pPr>
      <w:r w:rsidRPr="00770697">
        <w:t>-20EDA63F</w:t>
      </w:r>
    </w:p>
    <w:p w14:paraId="503B9DF2" w14:textId="77777777" w:rsidR="00CE31B9" w:rsidRDefault="00DF4D2F" w:rsidP="009A2F9D">
      <w:pPr>
        <w:pStyle w:val="4"/>
        <w:rPr>
          <w:lang w:eastAsia="zh-CN"/>
        </w:rPr>
      </w:pPr>
      <w:r>
        <w:t>参考代码</w:t>
      </w:r>
      <w:r>
        <w:t>(C++)</w:t>
      </w:r>
    </w:p>
    <w:p w14:paraId="1A27313F"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14:paraId="6C98F9A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3AF601A"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3A06A1D5"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2B7B40C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32719279"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4A0D06EB" w14:textId="77777777" w:rsidR="00770697" w:rsidRPr="00770697" w:rsidRDefault="00770697" w:rsidP="00975CFC">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14:paraId="70CF52D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5CA9EA67" w14:textId="77777777" w:rsidR="00770697" w:rsidRPr="00770697" w:rsidRDefault="00770697" w:rsidP="00975CFC">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7D926B9F"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14:paraId="7537BCC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6520E9C"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14:paraId="45075B4D"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14:paraId="464670B7"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14:paraId="175EEAD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14:paraId="2F64AD40"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14:paraId="445733F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  </w:t>
      </w:r>
    </w:p>
    <w:p w14:paraId="60722C2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1715AE31"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35C83A3C" w14:textId="77777777" w:rsidR="00770697" w:rsidRPr="00770697" w:rsidRDefault="00770697" w:rsidP="00741B54">
      <w:pPr>
        <w:pStyle w:val="2"/>
        <w:spacing w:before="315"/>
        <w:rPr>
          <w:lang w:eastAsia="zh-CN"/>
        </w:rPr>
      </w:pPr>
      <w:bookmarkStart w:id="24" w:name="_Toc53733935"/>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b"/>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b"/>
        <w:ind w:firstLine="420"/>
        <w:rPr>
          <w:rStyle w:val="Char2"/>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b"/>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b"/>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b"/>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b"/>
        <w:ind w:firstLine="420"/>
      </w:pPr>
      <w:r w:rsidRPr="00770697">
        <w:t>绩点的具体计算方法如下：</w:t>
      </w:r>
    </w:p>
    <w:p w14:paraId="093E482F" w14:textId="77777777" w:rsidR="00770697" w:rsidRPr="0064151A" w:rsidRDefault="00770697" w:rsidP="0064151A">
      <w:pPr>
        <w:pStyle w:val="affffb"/>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b"/>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b"/>
        <w:ind w:firstLine="420"/>
      </w:pPr>
      <w:r w:rsidRPr="00770697">
        <w:t>课程总学分＝</w:t>
      </w:r>
      <w:r w:rsidRPr="00770697">
        <w:t>Σ</w:t>
      </w:r>
      <w:r w:rsidRPr="00770697">
        <w:t>单门课程学分</w:t>
      </w:r>
    </w:p>
    <w:p w14:paraId="44E5E3A0" w14:textId="77777777" w:rsidR="00770697" w:rsidRPr="0064151A" w:rsidRDefault="00770697" w:rsidP="0064151A">
      <w:pPr>
        <w:pStyle w:val="affffb"/>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b"/>
        <w:ind w:firstLine="420"/>
      </w:pPr>
      <w:r w:rsidRPr="00770697">
        <w:rPr>
          <w:noProof/>
        </w:rPr>
        <w:lastRenderedPageBreak/>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b"/>
        <w:ind w:firstLine="420"/>
      </w:pPr>
      <w:r w:rsidRPr="00770697">
        <w:t>第一行输入课程总数</w:t>
      </w:r>
      <w:r w:rsidRPr="00770697">
        <w:t>N</w:t>
      </w:r>
    </w:p>
    <w:p w14:paraId="21F84C6B" w14:textId="77777777" w:rsidR="00770697" w:rsidRPr="00770697" w:rsidRDefault="007068FC" w:rsidP="00A40B87">
      <w:pPr>
        <w:pStyle w:val="affffb"/>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b"/>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c"/>
        <w:ind w:left="420"/>
      </w:pPr>
      <w:r w:rsidRPr="00770697">
        <w:t>5</w:t>
      </w:r>
    </w:p>
    <w:p w14:paraId="3B3E77B0" w14:textId="77777777" w:rsidR="00770697" w:rsidRPr="00770697" w:rsidRDefault="00770697" w:rsidP="00A40B87">
      <w:pPr>
        <w:pStyle w:val="affffc"/>
        <w:ind w:left="420"/>
      </w:pPr>
      <w:r w:rsidRPr="00770697">
        <w:t>90  4</w:t>
      </w:r>
    </w:p>
    <w:p w14:paraId="668260EB" w14:textId="77777777" w:rsidR="00770697" w:rsidRPr="00770697" w:rsidRDefault="00770697" w:rsidP="00A40B87">
      <w:pPr>
        <w:pStyle w:val="affffc"/>
        <w:ind w:left="420"/>
      </w:pPr>
      <w:r w:rsidRPr="00770697">
        <w:t>78  2</w:t>
      </w:r>
    </w:p>
    <w:p w14:paraId="32CD0A3D" w14:textId="77777777" w:rsidR="00770697" w:rsidRPr="00770697" w:rsidRDefault="00770697" w:rsidP="00A40B87">
      <w:pPr>
        <w:pStyle w:val="affffc"/>
        <w:ind w:left="420"/>
      </w:pPr>
      <w:r w:rsidRPr="00770697">
        <w:t>80  2</w:t>
      </w:r>
    </w:p>
    <w:p w14:paraId="7F0E8B17" w14:textId="77777777" w:rsidR="00770697" w:rsidRPr="00770697" w:rsidRDefault="00770697" w:rsidP="00A40B87">
      <w:pPr>
        <w:pStyle w:val="affffc"/>
        <w:ind w:left="420"/>
      </w:pPr>
      <w:r w:rsidRPr="00770697">
        <w:t>58 4</w:t>
      </w:r>
    </w:p>
    <w:p w14:paraId="6BFAF5C0" w14:textId="77777777" w:rsidR="00770697" w:rsidRPr="00770697" w:rsidRDefault="00770697" w:rsidP="00A40B87">
      <w:pPr>
        <w:pStyle w:val="affffc"/>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c"/>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585E43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14:paraId="7C9064C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A77D20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71C05FC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7C27595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lastRenderedPageBreak/>
        <w:t>int</w:t>
      </w:r>
      <w:r w:rsidRPr="00770697">
        <w:rPr>
          <w:rFonts w:ascii="Consolas" w:hAnsi="Consolas" w:cs="宋体"/>
          <w:color w:val="000000"/>
          <w:sz w:val="18"/>
          <w:szCs w:val="18"/>
          <w:bdr w:val="none" w:sz="0" w:space="0" w:color="auto" w:frame="1"/>
          <w:lang w:eastAsia="zh-CN"/>
        </w:rPr>
        <w:t> main()  </w:t>
      </w:r>
    </w:p>
    <w:p w14:paraId="0C9A545E"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7A348D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14:paraId="6E2DCD12"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14:paraId="6E21267E"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14:paraId="08CEB2D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14:paraId="7CAF16A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6404E1E0"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14:paraId="2A5A4D15"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14:paraId="654BD80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14:paraId="29AB3D4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14:paraId="295A207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14:paraId="019B2E2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14:paraId="394629E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14:paraId="53C1F19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14:paraId="525ED48C"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14:paraId="1B0CE7C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14:paraId="5923E2B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14:paraId="50BCFC70"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14:paraId="7D2D47D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14:paraId="4D2A570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14:paraId="6C588EE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14:paraId="1C6F80C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14:paraId="7CABF6C8"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1.7;  </w:t>
      </w:r>
    </w:p>
    <w:p w14:paraId="6C27421A"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14:paraId="391FCB9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14:paraId="13D157B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14:paraId="611EB962"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14:paraId="72BABD6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14:paraId="0100888A"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14:paraId="0C82B62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D91D8F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14:paraId="2F3D844A"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14:paraId="6608D31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7B966D5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4ED4DEA" w14:textId="77777777" w:rsidR="00770697" w:rsidRPr="00770697" w:rsidRDefault="00770697" w:rsidP="00741B54">
      <w:pPr>
        <w:pStyle w:val="2"/>
        <w:spacing w:before="315"/>
        <w:rPr>
          <w:lang w:eastAsia="zh-CN"/>
        </w:rPr>
      </w:pPr>
      <w:bookmarkStart w:id="25" w:name="_Toc53733936"/>
      <w:r w:rsidRPr="00770697">
        <w:rPr>
          <w:lang w:eastAsia="zh-CN"/>
        </w:rPr>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b"/>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w:t>
      </w:r>
      <w:r>
        <w:rPr>
          <w:rFonts w:hint="eastAsia"/>
        </w:rPr>
        <w:lastRenderedPageBreak/>
        <w:t>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b"/>
        <w:ind w:firstLine="420"/>
      </w:pPr>
      <w:r>
        <w:rPr>
          <w:rFonts w:hint="eastAsia"/>
        </w:rPr>
        <w:t>题目如下：给定如下的折线图，请计算任意两点之间折线长度。</w:t>
      </w:r>
    </w:p>
    <w:p w14:paraId="6CF6F61A" w14:textId="77777777" w:rsidR="00770697" w:rsidRPr="00770697" w:rsidRDefault="00A90195" w:rsidP="0043156B">
      <w:pPr>
        <w:pStyle w:val="affffb"/>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b"/>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b"/>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c"/>
        <w:ind w:left="420"/>
      </w:pPr>
      <w:r w:rsidRPr="00770697">
        <w:t>3</w:t>
      </w:r>
    </w:p>
    <w:p w14:paraId="43CA6CA1" w14:textId="77777777" w:rsidR="00770697" w:rsidRPr="00770697" w:rsidRDefault="00770697" w:rsidP="00A40B87">
      <w:pPr>
        <w:pStyle w:val="affffc"/>
        <w:ind w:left="420"/>
      </w:pPr>
      <w:r w:rsidRPr="00770697">
        <w:t>0 0 3 3</w:t>
      </w:r>
    </w:p>
    <w:p w14:paraId="47B63D72" w14:textId="77777777" w:rsidR="00770697" w:rsidRPr="00770697" w:rsidRDefault="00770697" w:rsidP="00A40B87">
      <w:pPr>
        <w:pStyle w:val="affffc"/>
        <w:ind w:left="420"/>
      </w:pPr>
      <w:r w:rsidRPr="00770697">
        <w:t>3 7 6 5</w:t>
      </w:r>
    </w:p>
    <w:p w14:paraId="356019E7" w14:textId="77777777" w:rsidR="00770697" w:rsidRPr="00770697" w:rsidRDefault="00770697" w:rsidP="00A40B87">
      <w:pPr>
        <w:pStyle w:val="affffc"/>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c"/>
        <w:ind w:left="420"/>
      </w:pPr>
      <w:r w:rsidRPr="00770697">
        <w:t>51.511</w:t>
      </w:r>
    </w:p>
    <w:p w14:paraId="46226155" w14:textId="77777777" w:rsidR="00770697" w:rsidRPr="00770697" w:rsidRDefault="00770697" w:rsidP="00A40B87">
      <w:pPr>
        <w:pStyle w:val="affffc"/>
        <w:ind w:left="420"/>
      </w:pPr>
      <w:r w:rsidRPr="00770697">
        <w:t>33.251</w:t>
      </w:r>
    </w:p>
    <w:p w14:paraId="2FFCC4E2" w14:textId="77777777" w:rsidR="00770697" w:rsidRPr="00770697" w:rsidRDefault="00770697" w:rsidP="00A40B87">
      <w:pPr>
        <w:pStyle w:val="affffc"/>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F77B9FD"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14:paraId="5F2716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14:paraId="79859D0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14:paraId="15E5169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0A16A9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1B81F4E0"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639BF1B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14:paraId="7093F59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14:paraId="77422122"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14:paraId="3EFE0FDC"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14:paraId="33B3442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F4ABF8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14:paraId="71A331D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14:paraId="1CBC69DD"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03360BE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B7304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14:paraId="166EE82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37CCD598"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82AEF40"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14:paraId="32294B95"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14:paraId="75456B1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14:paraId="032A5B01"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0AF1DC6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14:paraId="7BA1273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14:paraId="706B85D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14:paraId="67F9DA93"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7431B0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14:paraId="6470F5B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14:paraId="5C90735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14:paraId="2CA560A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14:paraId="5F79487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14:paraId="4ADE1C1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45E8081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14:paraId="718BA94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15EB09B4"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4DFF54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14:paraId="4ED2DD5F"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A836127"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6D32CE4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11FC9EA" w14:textId="77777777" w:rsidR="00106935" w:rsidRDefault="00106935" w:rsidP="00741B54">
      <w:pPr>
        <w:pStyle w:val="2"/>
        <w:spacing w:before="315"/>
        <w:rPr>
          <w:lang w:eastAsia="zh-CN"/>
        </w:rPr>
      </w:pPr>
      <w:bookmarkStart w:id="26" w:name="_Toc53733937"/>
      <w:r>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b"/>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b"/>
        <w:ind w:firstLine="420"/>
      </w:pPr>
      <w:r>
        <w:t>他喊小鲁过来，嘱咐他说：带着怎样的心学编程很重要，心对了，效果就好，心不对，可能会事倍功</w:t>
      </w:r>
      <w:r>
        <w:lastRenderedPageBreak/>
        <w:t>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b"/>
        <w:ind w:firstLine="420"/>
      </w:pPr>
      <w:r>
        <w:t>看着云里雾里的小鲁，小华知道他需要实操才能明白这个道理，他给小鲁布置了道经典题：</w:t>
      </w:r>
    </w:p>
    <w:p w14:paraId="683CD376" w14:textId="77777777" w:rsidR="00106935" w:rsidRDefault="00106935" w:rsidP="00374162">
      <w:pPr>
        <w:pStyle w:val="affffb"/>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b"/>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b"/>
        <w:ind w:firstLine="420"/>
      </w:pPr>
      <w:r>
        <w:t>第一行包含整数</w:t>
      </w:r>
      <w:r>
        <w:t>n</w:t>
      </w:r>
      <w:r>
        <w:t>。</w:t>
      </w:r>
    </w:p>
    <w:p w14:paraId="0C30E379" w14:textId="77777777" w:rsidR="00106935" w:rsidRDefault="00106935" w:rsidP="00374162">
      <w:pPr>
        <w:pStyle w:val="affffb"/>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b"/>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c"/>
        <w:ind w:left="420"/>
      </w:pPr>
      <w:r>
        <w:t>10</w:t>
      </w:r>
    </w:p>
    <w:p w14:paraId="61024565" w14:textId="77777777" w:rsidR="00106935" w:rsidRDefault="00106935" w:rsidP="00374162">
      <w:pPr>
        <w:pStyle w:val="affffc"/>
        <w:ind w:left="420"/>
      </w:pPr>
      <w:r>
        <w:t>111 111</w:t>
      </w:r>
    </w:p>
    <w:p w14:paraId="2F2D2AAE" w14:textId="77777777" w:rsidR="00106935" w:rsidRDefault="00106935" w:rsidP="00374162">
      <w:pPr>
        <w:pStyle w:val="affffc"/>
        <w:ind w:left="420"/>
      </w:pPr>
      <w:r>
        <w:t>777 777</w:t>
      </w:r>
    </w:p>
    <w:p w14:paraId="72CB19C4" w14:textId="77777777" w:rsidR="00106935" w:rsidRDefault="00106935" w:rsidP="00374162">
      <w:pPr>
        <w:pStyle w:val="affffc"/>
        <w:ind w:left="420"/>
      </w:pPr>
      <w:r>
        <w:t>7777 777</w:t>
      </w:r>
    </w:p>
    <w:p w14:paraId="74A87C1F" w14:textId="77777777" w:rsidR="00106935" w:rsidRDefault="00106935" w:rsidP="00374162">
      <w:pPr>
        <w:pStyle w:val="affffc"/>
        <w:ind w:left="420"/>
      </w:pPr>
      <w:r>
        <w:t>11111 777</w:t>
      </w:r>
    </w:p>
    <w:p w14:paraId="7EAE9E47" w14:textId="77777777" w:rsidR="00106935" w:rsidRDefault="00106935" w:rsidP="00374162">
      <w:pPr>
        <w:pStyle w:val="affffc"/>
        <w:ind w:left="420"/>
      </w:pPr>
      <w:r>
        <w:t>16583682 70871575</w:t>
      </w:r>
    </w:p>
    <w:p w14:paraId="0BFB1517" w14:textId="77777777" w:rsidR="00106935" w:rsidRDefault="00106935" w:rsidP="00374162">
      <w:pPr>
        <w:pStyle w:val="affffc"/>
        <w:ind w:left="420"/>
      </w:pPr>
      <w:r>
        <w:t>27870547 47025162</w:t>
      </w:r>
    </w:p>
    <w:p w14:paraId="3A64BA3E" w14:textId="77777777" w:rsidR="00106935" w:rsidRDefault="00106935" w:rsidP="00374162">
      <w:pPr>
        <w:pStyle w:val="affffc"/>
        <w:ind w:left="420"/>
      </w:pPr>
      <w:r>
        <w:t>51590293 97432785</w:t>
      </w:r>
    </w:p>
    <w:p w14:paraId="4549C0C7" w14:textId="77777777" w:rsidR="00106935" w:rsidRDefault="00106935" w:rsidP="00374162">
      <w:pPr>
        <w:pStyle w:val="affffc"/>
        <w:ind w:left="420"/>
      </w:pPr>
      <w:r>
        <w:t>4825080 64853463</w:t>
      </w:r>
    </w:p>
    <w:p w14:paraId="39756D7B" w14:textId="77777777" w:rsidR="00106935" w:rsidRDefault="00106935" w:rsidP="00374162">
      <w:pPr>
        <w:pStyle w:val="affffc"/>
        <w:ind w:left="420"/>
      </w:pPr>
      <w:r>
        <w:t>54282624 58567018</w:t>
      </w:r>
    </w:p>
    <w:p w14:paraId="68F5E3B2" w14:textId="77777777" w:rsidR="00106935" w:rsidRDefault="00106935" w:rsidP="00374162">
      <w:pPr>
        <w:pStyle w:val="affffc"/>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c"/>
        <w:ind w:left="420"/>
      </w:pPr>
      <w:r>
        <w:t>111</w:t>
      </w:r>
    </w:p>
    <w:p w14:paraId="0442691A" w14:textId="77777777" w:rsidR="00106935" w:rsidRDefault="00106935" w:rsidP="00374162">
      <w:pPr>
        <w:pStyle w:val="affffc"/>
        <w:ind w:left="420"/>
      </w:pPr>
      <w:r>
        <w:t>777</w:t>
      </w:r>
    </w:p>
    <w:p w14:paraId="02C6BCCD" w14:textId="77777777" w:rsidR="00106935" w:rsidRDefault="00106935" w:rsidP="00374162">
      <w:pPr>
        <w:pStyle w:val="affffc"/>
        <w:ind w:left="420"/>
      </w:pPr>
      <w:r>
        <w:t>7</w:t>
      </w:r>
    </w:p>
    <w:p w14:paraId="1D45BA59" w14:textId="77777777" w:rsidR="00106935" w:rsidRDefault="00106935" w:rsidP="00374162">
      <w:pPr>
        <w:pStyle w:val="affffc"/>
        <w:ind w:left="420"/>
      </w:pPr>
      <w:r>
        <w:t>1</w:t>
      </w:r>
    </w:p>
    <w:p w14:paraId="170AB2D1" w14:textId="77777777" w:rsidR="00106935" w:rsidRDefault="00106935" w:rsidP="00374162">
      <w:pPr>
        <w:pStyle w:val="affffc"/>
        <w:ind w:left="420"/>
      </w:pPr>
      <w:r>
        <w:t>1</w:t>
      </w:r>
    </w:p>
    <w:p w14:paraId="107AB52D" w14:textId="77777777" w:rsidR="00106935" w:rsidRDefault="00106935" w:rsidP="00374162">
      <w:pPr>
        <w:pStyle w:val="affffc"/>
        <w:ind w:left="420"/>
      </w:pPr>
      <w:r>
        <w:t>1</w:t>
      </w:r>
    </w:p>
    <w:p w14:paraId="4E852A22" w14:textId="77777777" w:rsidR="00106935" w:rsidRDefault="00106935" w:rsidP="00374162">
      <w:pPr>
        <w:pStyle w:val="affffc"/>
        <w:ind w:left="420"/>
      </w:pPr>
      <w:r>
        <w:lastRenderedPageBreak/>
        <w:t>1</w:t>
      </w:r>
    </w:p>
    <w:p w14:paraId="65AE2953" w14:textId="77777777" w:rsidR="00106935" w:rsidRDefault="00106935" w:rsidP="00374162">
      <w:pPr>
        <w:pStyle w:val="affffc"/>
        <w:ind w:left="420"/>
      </w:pPr>
      <w:r>
        <w:t>3</w:t>
      </w:r>
    </w:p>
    <w:p w14:paraId="65744039" w14:textId="77777777" w:rsidR="00106935" w:rsidRDefault="00106935" w:rsidP="00374162">
      <w:pPr>
        <w:pStyle w:val="affffc"/>
        <w:ind w:left="420"/>
      </w:pPr>
      <w:r>
        <w:t>2</w:t>
      </w:r>
    </w:p>
    <w:p w14:paraId="37D0BA33" w14:textId="77777777" w:rsidR="00106935" w:rsidRDefault="00106935" w:rsidP="00374162">
      <w:pPr>
        <w:pStyle w:val="affffc"/>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012A53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14:paraId="56585CE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14:paraId="16F21AA3" w14:textId="77777777" w:rsidR="00106935" w:rsidRPr="00106935" w:rsidRDefault="00106935" w:rsidP="00975CFC">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14:paraId="60F4A29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14:paraId="240DC68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14:paraId="3F8717AB"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14:paraId="3CA3CC0B" w14:textId="77777777" w:rsidR="00106935" w:rsidRPr="00106935" w:rsidRDefault="00106935" w:rsidP="00975CFC">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2D7A26D"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557F2708"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0A094C6E"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14:paraId="21C5C85E"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14:paraId="3BA47EAA"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14:paraId="309C024C"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14:paraId="6C10DC79"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14:paraId="5DE6F701"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14:paraId="009ED4A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51DF97"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27FB8F88"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8BE1404" w14:textId="77777777" w:rsidR="00CE31B9" w:rsidRDefault="00CE31B9" w:rsidP="00CE31B9">
      <w:pPr>
        <w:pStyle w:val="affffb"/>
        <w:ind w:firstLine="420"/>
      </w:pPr>
    </w:p>
    <w:p w14:paraId="2F12E5D3" w14:textId="77777777" w:rsidR="00106935" w:rsidRPr="00106935" w:rsidRDefault="00106935" w:rsidP="00741B54">
      <w:pPr>
        <w:pStyle w:val="2"/>
        <w:spacing w:before="315"/>
        <w:rPr>
          <w:lang w:eastAsia="zh-CN"/>
        </w:rPr>
      </w:pPr>
      <w:bookmarkStart w:id="27" w:name="_Toc53733938"/>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b"/>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b"/>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b"/>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lastRenderedPageBreak/>
        <w:t>输出</w:t>
      </w:r>
    </w:p>
    <w:p w14:paraId="1D5A6D19" w14:textId="77777777" w:rsidR="00106935" w:rsidRPr="00106935" w:rsidRDefault="00106935" w:rsidP="00A40B87">
      <w:pPr>
        <w:pStyle w:val="affffb"/>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048E46F5" w14:textId="77777777" w:rsidR="00106935" w:rsidRPr="00106935" w:rsidRDefault="00106935" w:rsidP="00A40B87">
      <w:pPr>
        <w:pStyle w:val="affffc"/>
        <w:ind w:left="420"/>
      </w:pPr>
      <w:r w:rsidRPr="00106935">
        <w:t>2</w:t>
      </w:r>
    </w:p>
    <w:p w14:paraId="6144E524" w14:textId="77777777" w:rsidR="00106935" w:rsidRPr="00106935" w:rsidRDefault="00106935" w:rsidP="00A40B87">
      <w:pPr>
        <w:pStyle w:val="affffc"/>
        <w:ind w:left="420"/>
      </w:pPr>
      <w:r w:rsidRPr="00106935">
        <w:t>18 13 17</w:t>
      </w:r>
    </w:p>
    <w:p w14:paraId="2B178280" w14:textId="77777777" w:rsidR="00106935" w:rsidRPr="00106935" w:rsidRDefault="00106935" w:rsidP="00A40B87">
      <w:pPr>
        <w:pStyle w:val="affffc"/>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c"/>
        <w:ind w:left="420"/>
      </w:pPr>
      <w:r w:rsidRPr="00106935">
        <w:t>106</w:t>
      </w:r>
    </w:p>
    <w:p w14:paraId="71B0B579" w14:textId="77777777" w:rsidR="00106935" w:rsidRPr="00106935" w:rsidRDefault="00106935" w:rsidP="00A40B87">
      <w:pPr>
        <w:pStyle w:val="affffc"/>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09F66F"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14:paraId="113FEC6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14:paraId="5C5BCF81" w14:textId="77777777" w:rsidR="00106935" w:rsidRPr="00106935" w:rsidRDefault="00106935" w:rsidP="00975CFC">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&lt;cmath&gt;</w:t>
      </w:r>
      <w:r w:rsidRPr="00106935">
        <w:rPr>
          <w:rFonts w:ascii="Consolas" w:hAnsi="Consolas" w:cs="宋体"/>
          <w:color w:val="000000"/>
          <w:sz w:val="18"/>
          <w:szCs w:val="18"/>
          <w:bdr w:val="none" w:sz="0" w:space="0" w:color="auto" w:frame="1"/>
          <w:lang w:eastAsia="zh-CN"/>
        </w:rPr>
        <w:t>  </w:t>
      </w:r>
    </w:p>
    <w:p w14:paraId="49345D48"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78EB6FB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B28BFA6"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14:paraId="654D484D"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14:paraId="60DB9BB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14:paraId="63F0E0D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14:paraId="2AED940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14:paraId="7753E1A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047DB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14:paraId="0F588CD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14:paraId="531EB02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14:paraId="5B59730E"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14:paraId="119FCF95"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14:paraId="3AEB456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14:paraId="6ED20B5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14:paraId="0B0A8FD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14:paraId="2F3C95E7"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14:paraId="424F893F"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14:paraId="005116E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14:paraId="41E917D4"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14:paraId="2643ED6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14:paraId="16F7FC16"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428EA624"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75889E39"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152AE72C" w14:textId="77777777" w:rsidR="00CE31B9" w:rsidRDefault="00CE31B9" w:rsidP="00CE31B9">
      <w:pPr>
        <w:pStyle w:val="affffb"/>
        <w:ind w:firstLine="420"/>
      </w:pPr>
    </w:p>
    <w:p w14:paraId="29F33D35" w14:textId="77777777" w:rsidR="00106935" w:rsidRPr="00106935" w:rsidRDefault="00106935" w:rsidP="00741B54">
      <w:pPr>
        <w:pStyle w:val="2"/>
        <w:spacing w:before="315"/>
        <w:rPr>
          <w:lang w:eastAsia="zh-CN"/>
        </w:rPr>
      </w:pPr>
      <w:bookmarkStart w:id="28" w:name="_Toc53733939"/>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b"/>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b"/>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b"/>
        <w:ind w:firstLine="420"/>
      </w:pPr>
      <w:r w:rsidRPr="00106935">
        <w:t>每堵废墙，可以用如下示意图表示</w:t>
      </w:r>
      <w:r w:rsidRPr="00106935">
        <w:t>:</w:t>
      </w:r>
    </w:p>
    <w:p w14:paraId="2BF1F7B8" w14:textId="77777777" w:rsidR="00106935" w:rsidRPr="00106935" w:rsidRDefault="00A90195" w:rsidP="00A40B87">
      <w:pPr>
        <w:pStyle w:val="affffb"/>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c"/>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b"/>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c"/>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b"/>
        <w:ind w:firstLine="420"/>
      </w:pPr>
      <w:r w:rsidRPr="00106935">
        <w:t>小华的目标是把原来的废墙修缮为宽度不变，高度相同的一堵新墙，如上图。</w:t>
      </w:r>
    </w:p>
    <w:p w14:paraId="70978F1C" w14:textId="18FB6506" w:rsidR="00106935" w:rsidRDefault="00106935" w:rsidP="00A40B87">
      <w:pPr>
        <w:pStyle w:val="affffb"/>
        <w:ind w:firstLine="420"/>
      </w:pPr>
      <w:r w:rsidRPr="00106935">
        <w:t>请估算废墙变新墙，每面墙至少要移动几块砖块。</w:t>
      </w:r>
    </w:p>
    <w:p w14:paraId="7F5F5C2F" w14:textId="6D7F962B" w:rsidR="00556581" w:rsidRPr="00106935" w:rsidRDefault="00556581" w:rsidP="00A40B87">
      <w:pPr>
        <w:pStyle w:val="affffb"/>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b"/>
        <w:ind w:firstLine="420"/>
      </w:pPr>
      <w:r w:rsidRPr="00106935">
        <w:t>整个校区有若干面墙，因此输入数据有若干组</w:t>
      </w:r>
      <w:r w:rsidR="002F09AD">
        <w:t>。</w:t>
      </w:r>
    </w:p>
    <w:p w14:paraId="2FC7817B" w14:textId="77777777" w:rsidR="00106935" w:rsidRPr="00106935" w:rsidRDefault="00106935" w:rsidP="00A40B87">
      <w:pPr>
        <w:pStyle w:val="affffb"/>
        <w:ind w:firstLine="420"/>
      </w:pPr>
      <w:r w:rsidRPr="00106935">
        <w:t>每组数据有两行</w:t>
      </w:r>
      <w:r w:rsidR="002F09AD">
        <w:t>。</w:t>
      </w:r>
    </w:p>
    <w:p w14:paraId="13BF1770" w14:textId="77777777" w:rsidR="00106935" w:rsidRPr="00975CFC" w:rsidRDefault="00106935" w:rsidP="00975CFC">
      <w:pPr>
        <w:pStyle w:val="affffb"/>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b"/>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b"/>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lastRenderedPageBreak/>
        <w:t>输出</w:t>
      </w:r>
    </w:p>
    <w:p w14:paraId="4D1CB1B9" w14:textId="77777777" w:rsidR="00106935" w:rsidRPr="00106935" w:rsidRDefault="00106935" w:rsidP="00A40B87">
      <w:pPr>
        <w:pStyle w:val="affffb"/>
        <w:ind w:firstLine="420"/>
      </w:pPr>
      <w:r w:rsidRPr="00106935">
        <w:t>每组数据输出最少需要移动的砖块数</w:t>
      </w:r>
      <w:r w:rsidR="0017632F">
        <w:t>。</w:t>
      </w:r>
    </w:p>
    <w:p w14:paraId="60DAF7A6" w14:textId="77777777" w:rsidR="00106935" w:rsidRPr="00106935" w:rsidRDefault="00106935" w:rsidP="00A40B87">
      <w:pPr>
        <w:pStyle w:val="affffb"/>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1E4D5080" w14:textId="77777777" w:rsidR="00435DE3" w:rsidRDefault="00435DE3" w:rsidP="00435DE3">
      <w:pPr>
        <w:pStyle w:val="affffc"/>
        <w:ind w:left="420"/>
      </w:pPr>
      <w:r>
        <w:t>5</w:t>
      </w:r>
    </w:p>
    <w:p w14:paraId="1716132C" w14:textId="77777777" w:rsidR="00435DE3" w:rsidRDefault="00435DE3" w:rsidP="00435DE3">
      <w:pPr>
        <w:pStyle w:val="affffc"/>
        <w:ind w:left="420"/>
      </w:pPr>
      <w:r>
        <w:t>62 68 52 72 1</w:t>
      </w:r>
    </w:p>
    <w:p w14:paraId="44EA3C33" w14:textId="77777777" w:rsidR="00435DE3" w:rsidRDefault="00435DE3" w:rsidP="00435DE3">
      <w:pPr>
        <w:pStyle w:val="affffc"/>
        <w:ind w:left="420"/>
      </w:pPr>
      <w:r>
        <w:t>7</w:t>
      </w:r>
    </w:p>
    <w:p w14:paraId="691459B9" w14:textId="77777777" w:rsidR="00435DE3" w:rsidRDefault="00435DE3" w:rsidP="00435DE3">
      <w:pPr>
        <w:pStyle w:val="affffc"/>
        <w:ind w:left="420"/>
      </w:pPr>
      <w:r>
        <w:t>62 8 83 48 92 48 2</w:t>
      </w:r>
    </w:p>
    <w:p w14:paraId="4CC30F4F" w14:textId="77777777" w:rsidR="00435DE3" w:rsidRDefault="00435DE3" w:rsidP="00435DE3">
      <w:pPr>
        <w:pStyle w:val="affffc"/>
        <w:ind w:left="420"/>
      </w:pPr>
      <w:r>
        <w:t>10</w:t>
      </w:r>
    </w:p>
    <w:p w14:paraId="722F2243" w14:textId="77777777" w:rsidR="00435DE3" w:rsidRDefault="00435DE3" w:rsidP="00435DE3">
      <w:pPr>
        <w:pStyle w:val="affffc"/>
        <w:ind w:left="420"/>
      </w:pPr>
      <w:r>
        <w:t>24 30 7 34 84 40 28 18 12 3</w:t>
      </w:r>
    </w:p>
    <w:p w14:paraId="15425902" w14:textId="77777777" w:rsidR="00435DE3" w:rsidRDefault="00435DE3" w:rsidP="00435DE3">
      <w:pPr>
        <w:pStyle w:val="affffc"/>
        <w:ind w:left="420"/>
      </w:pPr>
      <w:r>
        <w:t>13</w:t>
      </w:r>
    </w:p>
    <w:p w14:paraId="2D5D4E29" w14:textId="77777777" w:rsidR="00435DE3" w:rsidRDefault="00435DE3" w:rsidP="00435DE3">
      <w:pPr>
        <w:pStyle w:val="affffc"/>
        <w:ind w:left="420"/>
      </w:pPr>
      <w:r>
        <w:t>4 50 64 7 88 56 28 45 10 75 43 27 10</w:t>
      </w:r>
    </w:p>
    <w:p w14:paraId="3C64CF45" w14:textId="73F4F4FA" w:rsidR="009C637F" w:rsidRDefault="00435DE3" w:rsidP="00435DE3">
      <w:pPr>
        <w:pStyle w:val="affffc"/>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c"/>
        <w:ind w:left="420"/>
      </w:pPr>
      <w:r>
        <w:t>50</w:t>
      </w:r>
    </w:p>
    <w:p w14:paraId="1C67F862" w14:textId="77777777" w:rsidR="00435DE3" w:rsidRDefault="00435DE3" w:rsidP="00435DE3">
      <w:pPr>
        <w:pStyle w:val="affffc"/>
        <w:ind w:left="420"/>
      </w:pPr>
    </w:p>
    <w:p w14:paraId="5BB091A1" w14:textId="77777777" w:rsidR="00435DE3" w:rsidRDefault="00435DE3" w:rsidP="00435DE3">
      <w:pPr>
        <w:pStyle w:val="affffc"/>
        <w:ind w:left="420"/>
      </w:pPr>
      <w:r>
        <w:t>90</w:t>
      </w:r>
    </w:p>
    <w:p w14:paraId="1FCFB903" w14:textId="77777777" w:rsidR="00435DE3" w:rsidRDefault="00435DE3" w:rsidP="00435DE3">
      <w:pPr>
        <w:pStyle w:val="affffc"/>
        <w:ind w:left="420"/>
      </w:pPr>
    </w:p>
    <w:p w14:paraId="7EF974AA" w14:textId="77777777" w:rsidR="00435DE3" w:rsidRDefault="00435DE3" w:rsidP="00435DE3">
      <w:pPr>
        <w:pStyle w:val="affffc"/>
        <w:ind w:left="420"/>
      </w:pPr>
      <w:r>
        <w:t>76</w:t>
      </w:r>
    </w:p>
    <w:p w14:paraId="42FD9006" w14:textId="77777777" w:rsidR="00435DE3" w:rsidRDefault="00435DE3" w:rsidP="00435DE3">
      <w:pPr>
        <w:pStyle w:val="affffc"/>
        <w:ind w:left="420"/>
      </w:pPr>
    </w:p>
    <w:p w14:paraId="148B102C" w14:textId="77777777" w:rsidR="00435DE3" w:rsidRDefault="00435DE3" w:rsidP="00435DE3">
      <w:pPr>
        <w:pStyle w:val="affffc"/>
        <w:ind w:left="420"/>
      </w:pPr>
      <w:r>
        <w:t>148</w:t>
      </w:r>
    </w:p>
    <w:p w14:paraId="66C99E07" w14:textId="35F8213B" w:rsidR="009C637F" w:rsidRPr="009C637F" w:rsidRDefault="009C637F" w:rsidP="009C637F">
      <w:pPr>
        <w:pStyle w:val="affffc"/>
        <w:ind w:left="420"/>
      </w:pPr>
    </w:p>
    <w:p w14:paraId="32FB74E4" w14:textId="77777777" w:rsidR="00CE31B9" w:rsidRDefault="00DF4D2F" w:rsidP="009A2F9D">
      <w:pPr>
        <w:pStyle w:val="4"/>
        <w:rPr>
          <w:lang w:eastAsia="zh-CN"/>
        </w:rPr>
      </w:pPr>
      <w:r>
        <w:t>参考代码</w:t>
      </w:r>
      <w:r>
        <w:t>(C++)</w:t>
      </w:r>
    </w:p>
    <w:p w14:paraId="73C016E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14:paraId="2B3BB87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14:paraId="2D1FB220"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14:paraId="34013EC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14:paraId="2ED156BE"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14:paraId="2FF98EB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13E3E3B6" w14:textId="77777777" w:rsidR="00D3714F" w:rsidRPr="00D3714F" w:rsidRDefault="00D3714F" w:rsidP="00975CFC">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14:paraId="28A37491"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14:paraId="21BBA20A"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3644186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14:paraId="6D69C950"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0E5CF95A"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FD6ABC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14:paraId="09884F47"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14:paraId="4D561ECC"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BE8674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lastRenderedPageBreak/>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14:paraId="1DCFE418"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14:paraId="4B6E2E95"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5CFDD70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12E2924"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14:paraId="32ED138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14:paraId="4C123C5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2A2A95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14:paraId="6546EAC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6CA9F0D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14:paraId="4E886CE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62C78242" w14:textId="77777777" w:rsidR="00675D9D" w:rsidRPr="00675D9D" w:rsidRDefault="00675D9D" w:rsidP="00741B54">
      <w:pPr>
        <w:pStyle w:val="2"/>
        <w:spacing w:before="315"/>
        <w:rPr>
          <w:lang w:eastAsia="zh-CN"/>
        </w:rPr>
      </w:pPr>
      <w:bookmarkStart w:id="29" w:name="_Toc53733940"/>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b"/>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b"/>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b"/>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b"/>
        <w:ind w:firstLine="420"/>
      </w:pPr>
      <w:r w:rsidRPr="00675D9D">
        <w:t>多组输入数据</w:t>
      </w:r>
      <w:r w:rsidR="00460733">
        <w:t>。</w:t>
      </w:r>
    </w:p>
    <w:p w14:paraId="4D776A64" w14:textId="77777777" w:rsidR="00675D9D" w:rsidRPr="00675D9D" w:rsidRDefault="00675D9D" w:rsidP="00A40B87">
      <w:pPr>
        <w:pStyle w:val="affffb"/>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b"/>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c"/>
        <w:ind w:left="420"/>
      </w:pPr>
      <w:r w:rsidRPr="00675D9D">
        <w:t>5</w:t>
      </w:r>
    </w:p>
    <w:p w14:paraId="1A6CE17A" w14:textId="77777777" w:rsidR="00675D9D" w:rsidRPr="00675D9D" w:rsidRDefault="00675D9D" w:rsidP="00A40B87">
      <w:pPr>
        <w:pStyle w:val="affffc"/>
        <w:ind w:left="420"/>
      </w:pPr>
      <w:r w:rsidRPr="00675D9D">
        <w:t>20 18 17 16 19</w:t>
      </w:r>
    </w:p>
    <w:p w14:paraId="5E12D425" w14:textId="77777777" w:rsidR="00675D9D" w:rsidRPr="00675D9D" w:rsidRDefault="00A40B87" w:rsidP="009A2F9D">
      <w:pPr>
        <w:pStyle w:val="4"/>
        <w:rPr>
          <w:lang w:eastAsia="zh-CN"/>
        </w:rPr>
      </w:pPr>
      <w:r>
        <w:rPr>
          <w:lang w:eastAsia="zh-CN"/>
        </w:rPr>
        <w:lastRenderedPageBreak/>
        <w:t>输出样例</w:t>
      </w:r>
    </w:p>
    <w:p w14:paraId="13616C95" w14:textId="77777777" w:rsidR="00675D9D" w:rsidRPr="00675D9D" w:rsidRDefault="00675D9D" w:rsidP="00A40B87">
      <w:pPr>
        <w:pStyle w:val="affffc"/>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0DC9198"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8CA52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14:paraId="54DC3E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14:paraId="205ECC8C"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14:paraId="6FD9D712" w14:textId="77777777" w:rsidR="0079732A" w:rsidRPr="0079732A" w:rsidRDefault="0079732A" w:rsidP="00975CFC">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14:paraId="131CC0EF"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12239C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2910A1C0"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14:paraId="7E1A1D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14:paraId="4AEFDC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14:paraId="6EF344E6"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14:paraId="05A72564"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78522E4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14:paraId="03C6B93C"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14:paraId="79BCD915"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CE0F3DD"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3CF83B3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14:paraId="1A050706"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14:paraId="4DEB3AA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54372CA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ans += A[i];  </w:t>
      </w:r>
    </w:p>
    <w:p w14:paraId="63B9F8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70844E7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14:paraId="1EC42A57"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66991B1A"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1AB1A9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3ECA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5F8A5DA"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14:paraId="2EFF467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&lt;iostream&gt;</w:t>
      </w:r>
      <w:r w:rsidRPr="0079732A">
        <w:rPr>
          <w:rFonts w:ascii="Consolas" w:hAnsi="Consolas" w:cs="宋体"/>
          <w:color w:val="000000"/>
          <w:sz w:val="18"/>
          <w:szCs w:val="18"/>
          <w:bdr w:val="none" w:sz="0" w:space="0" w:color="auto" w:frame="1"/>
          <w:lang w:eastAsia="zh-CN"/>
        </w:rPr>
        <w:t>  </w:t>
      </w:r>
    </w:p>
    <w:p w14:paraId="123EBB11" w14:textId="77777777" w:rsidR="0079732A" w:rsidRPr="0079732A" w:rsidRDefault="0079732A" w:rsidP="00975CFC">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14:paraId="0B9B365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C81A10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740B13B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14:paraId="6800E1B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14:paraId="04E13D20"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14:paraId="4FF294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2845005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14:paraId="7A2B6D62"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14:paraId="6F104FF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lastRenderedPageBreak/>
        <w:t>  }  </w:t>
      </w:r>
    </w:p>
    <w:p w14:paraId="5FD9CC2A"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417A6211"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14:paraId="0F10F4DB"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14:paraId="188E1E6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14:paraId="1F30E24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14:paraId="3166AD78"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14:paraId="4B1993FC"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2F4EF7A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037F71A0" w14:textId="77777777" w:rsidR="00CE31B9" w:rsidRDefault="00CE31B9" w:rsidP="00CE31B9">
      <w:pPr>
        <w:pStyle w:val="affffb"/>
        <w:ind w:firstLine="420"/>
      </w:pPr>
    </w:p>
    <w:p w14:paraId="4B36C431" w14:textId="77777777" w:rsidR="00BE4873" w:rsidRPr="00BE4873" w:rsidRDefault="00BE4873" w:rsidP="00741B54">
      <w:pPr>
        <w:pStyle w:val="2"/>
        <w:spacing w:before="315"/>
        <w:rPr>
          <w:lang w:eastAsia="zh-CN"/>
        </w:rPr>
      </w:pPr>
      <w:bookmarkStart w:id="30" w:name="_Toc53733941"/>
      <w:r w:rsidRPr="00BE4873">
        <w:rPr>
          <w:lang w:eastAsia="zh-CN"/>
        </w:rPr>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b"/>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b"/>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b"/>
        <w:ind w:firstLine="420"/>
      </w:pPr>
      <w:r w:rsidRPr="00BE4873">
        <w:t>提示</w:t>
      </w:r>
      <w:r w:rsidRPr="00BE4873">
        <w:t>:</w:t>
      </w:r>
    </w:p>
    <w:p w14:paraId="51DD4199" w14:textId="77777777" w:rsidR="004C4E1C" w:rsidRDefault="00BE4873" w:rsidP="004C4E1C">
      <w:pPr>
        <w:pStyle w:val="affffb"/>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b"/>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b"/>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b"/>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b"/>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b"/>
        <w:ind w:firstLine="420"/>
      </w:pPr>
      <w:r w:rsidRPr="00BE4873">
        <w:lastRenderedPageBreak/>
        <w:t>”Y”</w:t>
      </w:r>
      <w:r w:rsidRPr="00BE4873">
        <w:t>表示黄球</w:t>
      </w:r>
      <w:r w:rsidRPr="00BE4873">
        <w:t>,”R”</w:t>
      </w:r>
      <w:r w:rsidRPr="00BE4873">
        <w:t>表示红球。</w:t>
      </w:r>
    </w:p>
    <w:p w14:paraId="3FD2B964" w14:textId="77777777" w:rsidR="00BE4873" w:rsidRPr="004C4E1C" w:rsidRDefault="00BE4873" w:rsidP="004C4E1C">
      <w:pPr>
        <w:pStyle w:val="affffb"/>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b"/>
        <w:ind w:firstLine="420"/>
      </w:pPr>
      <w:r w:rsidRPr="00BE4873">
        <w:t>字符之间没有空格。</w:t>
      </w:r>
    </w:p>
    <w:p w14:paraId="4C441F0F" w14:textId="77777777" w:rsidR="00BE4873" w:rsidRPr="00BE4873" w:rsidRDefault="00BE4873" w:rsidP="00A40B87">
      <w:pPr>
        <w:pStyle w:val="affffb"/>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b"/>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c"/>
        <w:ind w:left="420"/>
      </w:pPr>
      <w:r w:rsidRPr="00BE4873">
        <w:t>5</w:t>
      </w:r>
    </w:p>
    <w:p w14:paraId="2E951D12" w14:textId="77777777" w:rsidR="00BE4873" w:rsidRPr="00BE4873" w:rsidRDefault="00BE4873" w:rsidP="00A40B87">
      <w:pPr>
        <w:pStyle w:val="affffc"/>
        <w:ind w:left="420"/>
      </w:pPr>
      <w:r w:rsidRPr="00BE4873">
        <w:t>RRYRB</w:t>
      </w:r>
    </w:p>
    <w:p w14:paraId="2988FA1B" w14:textId="77777777" w:rsidR="00BE4873" w:rsidRPr="00BE4873" w:rsidRDefault="00BE4873" w:rsidP="00A40B87">
      <w:pPr>
        <w:pStyle w:val="affffc"/>
        <w:ind w:left="420"/>
      </w:pPr>
      <w:r w:rsidRPr="00BE4873">
        <w:t>7</w:t>
      </w:r>
    </w:p>
    <w:p w14:paraId="06EFAAFD" w14:textId="77777777" w:rsidR="00BE4873" w:rsidRPr="00BE4873" w:rsidRDefault="00BE4873" w:rsidP="00A40B87">
      <w:pPr>
        <w:pStyle w:val="affffc"/>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c"/>
        <w:ind w:left="420"/>
      </w:pPr>
      <w:r w:rsidRPr="00BE4873">
        <w:t>Yellow</w:t>
      </w:r>
    </w:p>
    <w:p w14:paraId="38C68F93" w14:textId="77777777" w:rsidR="00BE4873" w:rsidRPr="00BE4873" w:rsidRDefault="00BE4873" w:rsidP="00A40B87">
      <w:pPr>
        <w:pStyle w:val="affffc"/>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178B68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14:paraId="0EFDFD5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14:paraId="40ED500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&lt;string&gt;</w:t>
      </w:r>
      <w:r w:rsidRPr="00BE4873">
        <w:rPr>
          <w:rFonts w:ascii="Consolas" w:hAnsi="Consolas" w:cs="宋体"/>
          <w:color w:val="000000"/>
          <w:sz w:val="18"/>
          <w:szCs w:val="18"/>
          <w:bdr w:val="none" w:sz="0" w:space="0" w:color="auto" w:frame="1"/>
          <w:lang w:eastAsia="zh-CN"/>
        </w:rPr>
        <w:t>  </w:t>
      </w:r>
    </w:p>
    <w:p w14:paraId="6B23AB7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14:paraId="5276D07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3297C2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14:paraId="598D43E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14:paraId="1B72DD4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14:paraId="20A0611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14:paraId="43B85BF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14:paraId="12AD9CBB"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14:paraId="29625EA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14:paraId="3DD68A7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14:paraId="6A8A772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14:paraId="5D0A0C6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14:paraId="658AA135"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12576DA3"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3F15B19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3E4B1AF1"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5559A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14:paraId="7F5D4E28"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14:paraId="398C435A"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5500A00C"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1408C9B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302F7E1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90642C8"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703CAC2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A42DA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4F792EF9"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770BDA39" w14:textId="77777777" w:rsidR="00BE4873" w:rsidRPr="00BE4873" w:rsidRDefault="00BE4873" w:rsidP="00741B54">
      <w:pPr>
        <w:pStyle w:val="2"/>
        <w:spacing w:before="315"/>
        <w:rPr>
          <w:lang w:eastAsia="zh-CN"/>
        </w:rPr>
      </w:pPr>
      <w:bookmarkStart w:id="31" w:name="_Toc537339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b"/>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14:paraId="54257C88" w14:textId="77777777" w:rsidR="00744B44" w:rsidRDefault="00BE4873" w:rsidP="004C4E1C">
      <w:pPr>
        <w:pStyle w:val="affffb"/>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b"/>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b"/>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b"/>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b"/>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c"/>
        <w:ind w:left="420"/>
      </w:pPr>
      <w:r w:rsidRPr="00BE4873">
        <w:t>3</w:t>
      </w:r>
    </w:p>
    <w:p w14:paraId="0A4D268F" w14:textId="77777777" w:rsidR="00BE4873" w:rsidRPr="00BE4873" w:rsidRDefault="00BE4873" w:rsidP="00A40B87">
      <w:pPr>
        <w:pStyle w:val="affffc"/>
        <w:ind w:left="420"/>
      </w:pPr>
      <w:r w:rsidRPr="00BE4873">
        <w:t>3 5 8 0</w:t>
      </w:r>
    </w:p>
    <w:p w14:paraId="4CCD00CF" w14:textId="77777777" w:rsidR="00BE4873" w:rsidRPr="00BE4873" w:rsidRDefault="00BE4873" w:rsidP="00A40B87">
      <w:pPr>
        <w:pStyle w:val="affffc"/>
        <w:ind w:left="420"/>
      </w:pPr>
      <w:r w:rsidRPr="00BE4873">
        <w:t>6 2 20 8</w:t>
      </w:r>
    </w:p>
    <w:p w14:paraId="6FA4DC43" w14:textId="77777777" w:rsidR="00BE4873" w:rsidRPr="00BE4873" w:rsidRDefault="00BE4873" w:rsidP="00A40B87">
      <w:pPr>
        <w:pStyle w:val="affffc"/>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c"/>
        <w:ind w:left="420"/>
      </w:pPr>
      <w:r w:rsidRPr="00BE4873">
        <w:t>7.1</w:t>
      </w:r>
    </w:p>
    <w:p w14:paraId="25DEAF2A" w14:textId="77777777" w:rsidR="00BE4873" w:rsidRPr="00BE4873" w:rsidRDefault="00BE4873" w:rsidP="00A40B87">
      <w:pPr>
        <w:pStyle w:val="affffc"/>
        <w:ind w:left="420"/>
      </w:pPr>
      <w:r w:rsidRPr="00BE4873">
        <w:t>15.2</w:t>
      </w:r>
    </w:p>
    <w:p w14:paraId="6AF2B519" w14:textId="77777777" w:rsidR="00DF4D2F" w:rsidRDefault="00BE4873" w:rsidP="00A40B87">
      <w:pPr>
        <w:pStyle w:val="affffc"/>
        <w:ind w:left="420"/>
      </w:pPr>
      <w:r w:rsidRPr="00BE4873">
        <w:lastRenderedPageBreak/>
        <w:t>32.1</w:t>
      </w:r>
    </w:p>
    <w:p w14:paraId="7C1A6DEC" w14:textId="77777777" w:rsidR="00CE31B9" w:rsidRDefault="00DF4D2F" w:rsidP="009A2F9D">
      <w:pPr>
        <w:pStyle w:val="4"/>
        <w:rPr>
          <w:lang w:eastAsia="zh-CN"/>
        </w:rPr>
      </w:pPr>
      <w:r>
        <w:t>参考代码</w:t>
      </w:r>
      <w:r>
        <w:t>(C++)</w:t>
      </w:r>
    </w:p>
    <w:p w14:paraId="1CF8020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14:paraId="717293CB"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&lt;cmath&gt;</w:t>
      </w:r>
      <w:r w:rsidRPr="00BE4873">
        <w:rPr>
          <w:rFonts w:ascii="Consolas" w:hAnsi="Consolas" w:cs="宋体"/>
          <w:color w:val="000000"/>
          <w:sz w:val="18"/>
          <w:szCs w:val="18"/>
          <w:bdr w:val="none" w:sz="0" w:space="0" w:color="auto" w:frame="1"/>
          <w:lang w:eastAsia="zh-CN"/>
        </w:rPr>
        <w:t>  </w:t>
      </w:r>
    </w:p>
    <w:p w14:paraId="539CB700" w14:textId="77777777" w:rsidR="00BE4873" w:rsidRPr="00BE4873" w:rsidRDefault="00BE4873" w:rsidP="00975CFC">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14:paraId="3E25565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96E0B3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14:paraId="4DB02A7F"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14:paraId="7A5B1FDA"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14:paraId="14E1E69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14:paraId="39589E4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14:paraId="17BBE434"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14:paraId="1E2E6866"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14:paraId="7567CBC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A023A89"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328C6320"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4EC395CB" w14:textId="77777777" w:rsidR="00CE31B9" w:rsidRDefault="00CE31B9" w:rsidP="00CE31B9">
      <w:pPr>
        <w:pStyle w:val="affffb"/>
        <w:ind w:firstLine="420"/>
      </w:pPr>
    </w:p>
    <w:p w14:paraId="40567E6A" w14:textId="77777777" w:rsidR="00E05E68" w:rsidRPr="00E05E68" w:rsidRDefault="00E05E68" w:rsidP="00741B54">
      <w:pPr>
        <w:pStyle w:val="2"/>
        <w:spacing w:before="315"/>
        <w:rPr>
          <w:lang w:eastAsia="zh-CN"/>
        </w:rPr>
      </w:pPr>
      <w:bookmarkStart w:id="32" w:name="_Toc53733943"/>
      <w:r w:rsidRPr="00E05E68">
        <w:rPr>
          <w:lang w:eastAsia="zh-CN"/>
        </w:rPr>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b"/>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b"/>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b"/>
        <w:ind w:firstLine="420"/>
      </w:pPr>
      <w:r>
        <w:rPr>
          <w:rFonts w:hint="eastAsia"/>
        </w:rPr>
        <w:t>假设小鲁的采访时间快到可以忽略不计，报道稿全在路上写成。</w:t>
      </w:r>
    </w:p>
    <w:p w14:paraId="1FAA321F" w14:textId="77777777" w:rsidR="00E05E68" w:rsidRPr="00E05E68" w:rsidRDefault="00EB5AA5" w:rsidP="00EB5AA5">
      <w:pPr>
        <w:pStyle w:val="affffb"/>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b"/>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b"/>
        <w:ind w:firstLine="420"/>
      </w:pPr>
      <w:r>
        <w:lastRenderedPageBreak/>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b"/>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c"/>
        <w:ind w:left="420"/>
      </w:pPr>
      <w:r w:rsidRPr="00E05E68">
        <w:t xml:space="preserve">1 </w:t>
      </w:r>
    </w:p>
    <w:p w14:paraId="30C219EC" w14:textId="77777777" w:rsidR="00E05E68" w:rsidRPr="00E05E68" w:rsidRDefault="00E05E68" w:rsidP="00A40B87">
      <w:pPr>
        <w:pStyle w:val="affffc"/>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c"/>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B3F8F26"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14:paraId="5063A934"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14:paraId="1A5F083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14:paraId="4ACB9F3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14:paraId="00A6F9E4"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main() {  </w:t>
      </w:r>
    </w:p>
    <w:p w14:paraId="20CD403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14:paraId="7D24A9F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14:paraId="029A1C8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14:paraId="6D44249A"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14:paraId="6A3D1A70"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14:paraId="452C1A39"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14:paraId="47F6C6E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14:paraId="6138C58F"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14:paraId="59FFE9A5"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14:paraId="49B351F5"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14:paraId="7F5BF6DF" w14:textId="77777777" w:rsidR="00FF166B" w:rsidRPr="00FF166B" w:rsidRDefault="00FF166B" w:rsidP="00741B54">
      <w:pPr>
        <w:pStyle w:val="2"/>
        <w:spacing w:before="315"/>
        <w:rPr>
          <w:lang w:eastAsia="zh-CN"/>
        </w:rPr>
      </w:pPr>
      <w:bookmarkStart w:id="33" w:name="_Toc537339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b"/>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b"/>
        <w:ind w:firstLine="420"/>
      </w:pPr>
      <w:r w:rsidRPr="00FF166B">
        <w:t>这回他不再急忙想着在数学的专业度上超越小华，乃是虚心请教，题目如下：</w:t>
      </w:r>
    </w:p>
    <w:p w14:paraId="0A68A09F" w14:textId="77777777" w:rsidR="00FF166B" w:rsidRPr="00FF166B" w:rsidRDefault="00FF166B" w:rsidP="0059512C">
      <w:pPr>
        <w:pStyle w:val="affffc"/>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c"/>
        <w:ind w:left="420"/>
      </w:pPr>
      <w:r w:rsidRPr="00FF166B">
        <w:rPr>
          <w:rFonts w:ascii="微软雅黑" w:eastAsia="微软雅黑" w:hAnsi="微软雅黑" w:cs="微软雅黑" w:hint="eastAsia"/>
        </w:rPr>
        <w:lastRenderedPageBreak/>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c"/>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c"/>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b"/>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b"/>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b"/>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b"/>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2"/>
          <w:lang w:eastAsia="zh-CN"/>
        </w:rPr>
      </w:pPr>
      <w:r w:rsidRPr="00FF166B">
        <w:rPr>
          <w:lang w:eastAsia="zh-CN"/>
        </w:rPr>
        <w:t>数据范围：</w:t>
      </w:r>
    </w:p>
    <w:p w14:paraId="1A7624ED" w14:textId="77777777" w:rsidR="00FF166B" w:rsidRPr="00311997" w:rsidRDefault="006F3E81" w:rsidP="00311997">
      <w:pPr>
        <w:pStyle w:val="affffb"/>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b"/>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b"/>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c"/>
        <w:ind w:left="420"/>
      </w:pPr>
      <w:r w:rsidRPr="00FF166B">
        <w:t>1</w:t>
      </w:r>
    </w:p>
    <w:p w14:paraId="607EE4EE" w14:textId="77777777" w:rsidR="00FF166B" w:rsidRPr="00FF166B" w:rsidRDefault="00FF166B" w:rsidP="00A40B87">
      <w:pPr>
        <w:pStyle w:val="affffc"/>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c"/>
        <w:ind w:left="420"/>
      </w:pPr>
      <w:r w:rsidRPr="00FF166B">
        <w:t>1</w:t>
      </w:r>
    </w:p>
    <w:p w14:paraId="5625E7B0" w14:textId="77777777" w:rsidR="00CE31B9" w:rsidRDefault="00DF4D2F" w:rsidP="009A2F9D">
      <w:pPr>
        <w:pStyle w:val="4"/>
        <w:rPr>
          <w:lang w:eastAsia="zh-CN"/>
        </w:rPr>
      </w:pPr>
      <w:r>
        <w:t>参考代码</w:t>
      </w:r>
      <w:r>
        <w:t>(C++)</w:t>
      </w:r>
    </w:p>
    <w:p w14:paraId="07361FE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14:paraId="4272E05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14:paraId="4C16753A"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14:paraId="149C0E4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14:paraId="41DDB72E"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14:paraId="71C9285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14:paraId="4D1C85A4"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14:paraId="5A3FB2BA"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14:paraId="58B874B7"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lastRenderedPageBreak/>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14:paraId="376286F1"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14:paraId="59DFAC0F"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14:paraId="74D8937D"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14:paraId="339F0CA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14:paraId="77B578B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14:paraId="07E630ED"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14:paraId="24EF993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14:paraId="16D49CE8" w14:textId="77777777" w:rsidR="003C12C5" w:rsidRPr="003C12C5" w:rsidRDefault="003C12C5" w:rsidP="00741B54">
      <w:pPr>
        <w:pStyle w:val="2"/>
        <w:spacing w:before="315"/>
        <w:rPr>
          <w:lang w:eastAsia="zh-CN"/>
        </w:rPr>
      </w:pPr>
      <w:bookmarkStart w:id="34" w:name="_Toc53733945"/>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b"/>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b"/>
        <w:ind w:firstLine="420"/>
      </w:pPr>
      <w:r w:rsidRPr="003C12C5">
        <w:t>编写一个程序判断给定的数是否为丑数。</w:t>
      </w:r>
    </w:p>
    <w:p w14:paraId="7A81DE0E" w14:textId="77777777" w:rsidR="003C12C5" w:rsidRPr="00D508E7" w:rsidRDefault="003C12C5" w:rsidP="00D508E7">
      <w:pPr>
        <w:pStyle w:val="affffc"/>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c"/>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c"/>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c"/>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b"/>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b"/>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b"/>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t>输出</w:t>
      </w:r>
    </w:p>
    <w:p w14:paraId="16692AE4" w14:textId="77777777" w:rsidR="003C12C5" w:rsidRPr="003C12C5" w:rsidRDefault="003C12C5" w:rsidP="00265C18">
      <w:pPr>
        <w:pStyle w:val="affffb"/>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b"/>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c"/>
        <w:ind w:left="420"/>
      </w:pPr>
      <w:r w:rsidRPr="003C12C5">
        <w:t>6</w:t>
      </w:r>
    </w:p>
    <w:p w14:paraId="025EB197" w14:textId="77777777" w:rsidR="003C12C5" w:rsidRPr="003C12C5" w:rsidRDefault="003C12C5" w:rsidP="00A40B87">
      <w:pPr>
        <w:pStyle w:val="affffc"/>
        <w:ind w:left="420"/>
      </w:pPr>
      <w:r w:rsidRPr="003C12C5">
        <w:t>8</w:t>
      </w:r>
    </w:p>
    <w:p w14:paraId="05CFA981" w14:textId="77777777" w:rsidR="003C12C5" w:rsidRPr="003C12C5" w:rsidRDefault="003C12C5" w:rsidP="00A40B87">
      <w:pPr>
        <w:pStyle w:val="affffc"/>
        <w:ind w:left="420"/>
      </w:pPr>
      <w:r w:rsidRPr="003C12C5">
        <w:t>14</w:t>
      </w:r>
    </w:p>
    <w:p w14:paraId="0AA65D76" w14:textId="77777777" w:rsidR="003C12C5" w:rsidRPr="003C12C5" w:rsidRDefault="00A40B87" w:rsidP="009A2F9D">
      <w:pPr>
        <w:pStyle w:val="4"/>
        <w:rPr>
          <w:lang w:eastAsia="zh-CN"/>
        </w:rPr>
      </w:pPr>
      <w:r>
        <w:rPr>
          <w:lang w:eastAsia="zh-CN"/>
        </w:rPr>
        <w:lastRenderedPageBreak/>
        <w:t>输出样例</w:t>
      </w:r>
    </w:p>
    <w:p w14:paraId="2B5C26B1" w14:textId="77777777" w:rsidR="003C12C5" w:rsidRPr="003C12C5" w:rsidRDefault="003C12C5" w:rsidP="00A40B87">
      <w:pPr>
        <w:pStyle w:val="affffc"/>
        <w:ind w:left="420"/>
      </w:pPr>
      <w:r w:rsidRPr="003C12C5">
        <w:t>true</w:t>
      </w:r>
    </w:p>
    <w:p w14:paraId="09450CAE" w14:textId="77777777" w:rsidR="003C12C5" w:rsidRPr="003C12C5" w:rsidRDefault="003C12C5" w:rsidP="00A40B87">
      <w:pPr>
        <w:pStyle w:val="affffc"/>
        <w:ind w:left="420"/>
      </w:pPr>
      <w:r w:rsidRPr="003C12C5">
        <w:t>true</w:t>
      </w:r>
    </w:p>
    <w:p w14:paraId="39041A85" w14:textId="77777777" w:rsidR="00DF4D2F" w:rsidRDefault="003C12C5" w:rsidP="00A40B87">
      <w:pPr>
        <w:pStyle w:val="affffc"/>
        <w:ind w:left="420"/>
      </w:pPr>
      <w:r w:rsidRPr="003C12C5">
        <w:t>false</w:t>
      </w:r>
    </w:p>
    <w:p w14:paraId="6D7A39B4" w14:textId="77777777" w:rsidR="00CE31B9" w:rsidRDefault="00DF4D2F" w:rsidP="009A2F9D">
      <w:pPr>
        <w:pStyle w:val="4"/>
        <w:rPr>
          <w:lang w:eastAsia="zh-CN"/>
        </w:rPr>
      </w:pPr>
      <w:r>
        <w:t>参考代码</w:t>
      </w:r>
      <w:r>
        <w:t>(C++)</w:t>
      </w:r>
    </w:p>
    <w:p w14:paraId="0504A2FC"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14:paraId="1DED42F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14:paraId="322DBD2A"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14:paraId="1FBED524" w14:textId="77777777" w:rsidR="003C12C5" w:rsidRPr="003C12C5" w:rsidRDefault="003C12C5" w:rsidP="000E096C">
      <w:pPr>
        <w:widowControl/>
        <w:numPr>
          <w:ilvl w:val="0"/>
          <w:numId w:val="3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77039A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14:paraId="604EB539"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14:paraId="468B3D3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14:paraId="66B894A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14:paraId="522C193F"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14:paraId="00D1576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14:paraId="7A1322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14:paraId="4B231E0D"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14:paraId="1D44AF44"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14:paraId="6F0495AC"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14:paraId="1DEEDCC0"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6F976F9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14:paraId="1F9FE1E6"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14:paraId="53A9EE53"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14:paraId="3928C1B7"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14:paraId="6B9C61F8"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14:paraId="696754C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14:paraId="3C2CA03A" w14:textId="4B497329"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14:paraId="170B988E"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14:paraId="32E83E01"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129F6B9B" w14:textId="77777777" w:rsidR="008330F1" w:rsidRPr="008330F1" w:rsidRDefault="008330F1" w:rsidP="00741B54">
      <w:pPr>
        <w:pStyle w:val="2"/>
        <w:spacing w:before="315"/>
        <w:rPr>
          <w:lang w:eastAsia="zh-CN"/>
        </w:rPr>
      </w:pPr>
      <w:bookmarkStart w:id="35" w:name="_Toc53733946"/>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b"/>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lastRenderedPageBreak/>
        <w:t>输入</w:t>
      </w:r>
    </w:p>
    <w:p w14:paraId="1305233C" w14:textId="77777777" w:rsidR="008330F1" w:rsidRPr="008330F1" w:rsidRDefault="008330F1" w:rsidP="00A40B87">
      <w:pPr>
        <w:pStyle w:val="affffb"/>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b"/>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b"/>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c"/>
        <w:ind w:left="420"/>
      </w:pPr>
      <w:r w:rsidRPr="008330F1">
        <w:t>2</w:t>
      </w:r>
    </w:p>
    <w:p w14:paraId="6637E515" w14:textId="77777777" w:rsidR="008330F1" w:rsidRPr="008330F1" w:rsidRDefault="008330F1" w:rsidP="00A40B87">
      <w:pPr>
        <w:pStyle w:val="affffc"/>
        <w:ind w:left="420"/>
      </w:pPr>
      <w:r w:rsidRPr="008330F1">
        <w:t>2 2</w:t>
      </w:r>
    </w:p>
    <w:p w14:paraId="095C47ED" w14:textId="77777777" w:rsidR="008330F1" w:rsidRPr="008330F1" w:rsidRDefault="008330F1" w:rsidP="00A40B87">
      <w:pPr>
        <w:pStyle w:val="affffc"/>
        <w:ind w:left="420"/>
      </w:pPr>
      <w:r w:rsidRPr="008330F1">
        <w:t>1 0</w:t>
      </w:r>
    </w:p>
    <w:p w14:paraId="343FF4CA" w14:textId="77777777" w:rsidR="008330F1" w:rsidRPr="008330F1" w:rsidRDefault="008330F1" w:rsidP="00A40B87">
      <w:pPr>
        <w:pStyle w:val="affffc"/>
        <w:ind w:left="420"/>
      </w:pPr>
      <w:r w:rsidRPr="008330F1">
        <w:t>0 1</w:t>
      </w:r>
    </w:p>
    <w:p w14:paraId="149EAAE0" w14:textId="77777777" w:rsidR="008330F1" w:rsidRPr="008330F1" w:rsidRDefault="008330F1" w:rsidP="00A40B87">
      <w:pPr>
        <w:pStyle w:val="affffc"/>
        <w:ind w:left="420"/>
      </w:pPr>
      <w:r w:rsidRPr="008330F1">
        <w:t>3 3</w:t>
      </w:r>
    </w:p>
    <w:p w14:paraId="260DFD69" w14:textId="77777777" w:rsidR="008330F1" w:rsidRPr="008330F1" w:rsidRDefault="008330F1" w:rsidP="00A40B87">
      <w:pPr>
        <w:pStyle w:val="affffc"/>
        <w:ind w:left="420"/>
      </w:pPr>
      <w:r w:rsidRPr="008330F1">
        <w:t>1 0 1</w:t>
      </w:r>
    </w:p>
    <w:p w14:paraId="01BF7B2B" w14:textId="77777777" w:rsidR="008330F1" w:rsidRPr="008330F1" w:rsidRDefault="008330F1" w:rsidP="00A40B87">
      <w:pPr>
        <w:pStyle w:val="affffc"/>
        <w:ind w:left="420"/>
      </w:pPr>
      <w:r w:rsidRPr="008330F1">
        <w:t>0 1 1</w:t>
      </w:r>
    </w:p>
    <w:p w14:paraId="29E4C1D1" w14:textId="77777777" w:rsidR="008330F1" w:rsidRPr="008330F1" w:rsidRDefault="008330F1" w:rsidP="00A40B87">
      <w:pPr>
        <w:pStyle w:val="affffc"/>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c"/>
        <w:ind w:left="420"/>
      </w:pPr>
      <w:r w:rsidRPr="008330F1">
        <w:t>2</w:t>
      </w:r>
    </w:p>
    <w:p w14:paraId="48A9EEE9" w14:textId="77777777" w:rsidR="00DF4D2F" w:rsidRDefault="008330F1" w:rsidP="00A40B87">
      <w:pPr>
        <w:pStyle w:val="affffc"/>
        <w:ind w:left="420"/>
      </w:pPr>
      <w:r w:rsidRPr="008330F1">
        <w:t>5</w:t>
      </w:r>
    </w:p>
    <w:p w14:paraId="3A3F3C82" w14:textId="77777777" w:rsidR="00CE31B9" w:rsidRDefault="00DF4D2F" w:rsidP="009A2F9D">
      <w:pPr>
        <w:pStyle w:val="4"/>
        <w:rPr>
          <w:lang w:eastAsia="zh-CN"/>
        </w:rPr>
      </w:pPr>
      <w:r>
        <w:t>参考代码</w:t>
      </w:r>
      <w:r>
        <w:t>(C++)</w:t>
      </w:r>
    </w:p>
    <w:p w14:paraId="2701153B"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14:paraId="6F982F4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14:paraId="3C5AB57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14:paraId="7EF1A8F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7EC1826"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14:paraId="57672C9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14:paraId="2C258A72"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14:paraId="373D141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14:paraId="3D38F75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14:paraId="4D76CDC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a &gt;&gt; b;  </w:t>
      </w:r>
    </w:p>
    <w:p w14:paraId="61C04193"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14:paraId="27A083C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14:paraId="53EC98A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14:paraId="36A80D7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14:paraId="681951D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2E64929F"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14:paraId="6359B37A"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lastRenderedPageBreak/>
        <w:t>    ;  </w:t>
      </w:r>
    </w:p>
    <w:p w14:paraId="034747BC"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6097A6CD"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14:paraId="34E6E676"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923FB23" w14:textId="77777777" w:rsidR="00253478" w:rsidRPr="00253478" w:rsidRDefault="00253478" w:rsidP="00741B54">
      <w:pPr>
        <w:pStyle w:val="2"/>
        <w:spacing w:before="315"/>
        <w:rPr>
          <w:lang w:eastAsia="zh-CN"/>
        </w:rPr>
      </w:pPr>
      <w:bookmarkStart w:id="36" w:name="_Toc53733947"/>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b"/>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b"/>
        <w:ind w:firstLine="420"/>
      </w:pPr>
      <w:r w:rsidRPr="001C1C08">
        <w:t>编写一个程序判断给定的数是否为回文数。</w:t>
      </w:r>
    </w:p>
    <w:p w14:paraId="4DD813AD" w14:textId="77777777" w:rsidR="00253478" w:rsidRPr="001C1C08" w:rsidRDefault="00253478" w:rsidP="001C1C08">
      <w:pPr>
        <w:pStyle w:val="affffb"/>
        <w:ind w:firstLine="420"/>
      </w:pPr>
      <w:r w:rsidRPr="001C1C08">
        <w:t>回文数是指正序（从左向右）和倒序（从右向左）读都是一样的整数。</w:t>
      </w:r>
    </w:p>
    <w:p w14:paraId="7577B913" w14:textId="77777777" w:rsidR="00253478" w:rsidRPr="00975CFC" w:rsidRDefault="00253478" w:rsidP="001C1C08">
      <w:pPr>
        <w:pStyle w:val="affffc"/>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1C1C08">
      <w:pPr>
        <w:pStyle w:val="affffc"/>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b"/>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b"/>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b"/>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c"/>
        <w:ind w:left="420"/>
      </w:pPr>
      <w:r w:rsidRPr="00253478">
        <w:t>121</w:t>
      </w:r>
    </w:p>
    <w:p w14:paraId="7B4CC2E7" w14:textId="77777777" w:rsidR="00253478" w:rsidRPr="00253478" w:rsidRDefault="00253478" w:rsidP="00A40B87">
      <w:pPr>
        <w:pStyle w:val="affffc"/>
        <w:ind w:left="420"/>
      </w:pPr>
      <w:r w:rsidRPr="00253478">
        <w:t>1221</w:t>
      </w:r>
    </w:p>
    <w:p w14:paraId="4ADDFFD8" w14:textId="77777777" w:rsidR="00253478" w:rsidRPr="00253478" w:rsidRDefault="00253478" w:rsidP="00A40B87">
      <w:pPr>
        <w:pStyle w:val="affffc"/>
        <w:ind w:left="420"/>
      </w:pPr>
      <w:r w:rsidRPr="00253478">
        <w:t>1234321</w:t>
      </w:r>
    </w:p>
    <w:p w14:paraId="41ACD8E9" w14:textId="77777777" w:rsidR="00253478" w:rsidRPr="00253478" w:rsidRDefault="00253478" w:rsidP="00A40B87">
      <w:pPr>
        <w:pStyle w:val="affffc"/>
        <w:ind w:left="420"/>
      </w:pPr>
      <w:r w:rsidRPr="00253478">
        <w:t>1234412341</w:t>
      </w:r>
    </w:p>
    <w:p w14:paraId="1F0A3B83" w14:textId="77777777" w:rsidR="00253478" w:rsidRPr="00253478" w:rsidRDefault="00253478" w:rsidP="00A40B87">
      <w:pPr>
        <w:pStyle w:val="affffc"/>
        <w:ind w:left="420"/>
      </w:pPr>
      <w:r w:rsidRPr="00253478">
        <w:t>-121</w:t>
      </w:r>
    </w:p>
    <w:p w14:paraId="6699D466" w14:textId="77777777" w:rsidR="00253478" w:rsidRPr="00253478" w:rsidRDefault="00253478" w:rsidP="00A40B87">
      <w:pPr>
        <w:pStyle w:val="affffc"/>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c"/>
        <w:ind w:left="420"/>
      </w:pPr>
      <w:r w:rsidRPr="00253478">
        <w:t>true</w:t>
      </w:r>
    </w:p>
    <w:p w14:paraId="2D5AA423" w14:textId="77777777" w:rsidR="00253478" w:rsidRPr="00253478" w:rsidRDefault="00253478" w:rsidP="00A40B87">
      <w:pPr>
        <w:pStyle w:val="affffc"/>
        <w:ind w:left="420"/>
      </w:pPr>
      <w:r w:rsidRPr="00253478">
        <w:t>true</w:t>
      </w:r>
    </w:p>
    <w:p w14:paraId="09579E2C" w14:textId="77777777" w:rsidR="00253478" w:rsidRPr="00253478" w:rsidRDefault="00253478" w:rsidP="00A40B87">
      <w:pPr>
        <w:pStyle w:val="affffc"/>
        <w:ind w:left="420"/>
      </w:pPr>
      <w:r w:rsidRPr="00253478">
        <w:t>true</w:t>
      </w:r>
    </w:p>
    <w:p w14:paraId="015BAE18" w14:textId="77777777" w:rsidR="00253478" w:rsidRPr="00253478" w:rsidRDefault="00253478" w:rsidP="00A40B87">
      <w:pPr>
        <w:pStyle w:val="affffc"/>
        <w:ind w:left="420"/>
      </w:pPr>
      <w:r w:rsidRPr="00253478">
        <w:t>false</w:t>
      </w:r>
    </w:p>
    <w:p w14:paraId="3532735C" w14:textId="77777777" w:rsidR="00253478" w:rsidRPr="00253478" w:rsidRDefault="00253478" w:rsidP="00A40B87">
      <w:pPr>
        <w:pStyle w:val="affffc"/>
        <w:ind w:left="420"/>
      </w:pPr>
      <w:r w:rsidRPr="00253478">
        <w:t>false</w:t>
      </w:r>
    </w:p>
    <w:p w14:paraId="6B806371" w14:textId="77777777" w:rsidR="00253478" w:rsidRPr="00253478" w:rsidRDefault="00253478" w:rsidP="00A40B87">
      <w:pPr>
        <w:pStyle w:val="affffc"/>
        <w:ind w:left="420"/>
      </w:pPr>
      <w:r w:rsidRPr="00253478">
        <w:lastRenderedPageBreak/>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CA0AB0"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14:paraId="6F08F27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14:paraId="454B2BEE"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14:paraId="6FE11BCE"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14:paraId="29F49F94"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14:paraId="289AC06B"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14:paraId="53D47F91"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14:paraId="1A2ECE72"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14:paraId="10B2AD0E"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14:paraId="31A5AA0F"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14:paraId="3B79CF3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14:paraId="4B0FAC60"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3354C3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14:paraId="55DFE366"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14:paraId="0923A9B5"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14:paraId="38323C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14:paraId="7A4AB99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14:paraId="1FBF3FDC"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14:paraId="07019897" w14:textId="22CB1C50"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14:paraId="63479F23"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14:paraId="4DB0EA17"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17114F2C" w14:textId="77777777" w:rsidR="00CE31B9" w:rsidRDefault="00CE31B9" w:rsidP="00CE31B9">
      <w:pPr>
        <w:pStyle w:val="affffb"/>
        <w:ind w:firstLine="420"/>
      </w:pPr>
    </w:p>
    <w:p w14:paraId="0E170428" w14:textId="77777777" w:rsidR="00BD5085" w:rsidRPr="00BD5085" w:rsidRDefault="00BD5085" w:rsidP="00741B54">
      <w:pPr>
        <w:pStyle w:val="2"/>
        <w:spacing w:before="315"/>
        <w:rPr>
          <w:lang w:eastAsia="zh-CN"/>
        </w:rPr>
      </w:pPr>
      <w:bookmarkStart w:id="37" w:name="_Toc53733948"/>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b"/>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b"/>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b"/>
        <w:ind w:firstLine="420"/>
      </w:pPr>
      <w:r w:rsidRPr="00BD5085">
        <w:lastRenderedPageBreak/>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b"/>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c"/>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c"/>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4B6DE74"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14:paraId="0680E46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14:paraId="19C627B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14:paraId="61EE867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14:paraId="16A8C3F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14:paraId="6373B56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14:paraId="6903DB6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14:paraId="54040EB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14:paraId="3AB4C98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14:paraId="44A464C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1BC4372"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14:paraId="5E745BFB"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30F997DB"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14:paraId="7243871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14:paraId="23A1A79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14:paraId="0BA61A0E"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E423D4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4E360E2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14:paraId="0ACAF3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14:paraId="26FA80D7"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14:paraId="732D6E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1037F1D"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6E30393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14:paraId="4B0F462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14:paraId="2403EE8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14:paraId="45E1D9FA"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0474231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7673DA76"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5590D34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0065915"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14:paraId="7E9451FE" w14:textId="77777777" w:rsidR="004F2062" w:rsidRPr="004F2062" w:rsidRDefault="004F2062" w:rsidP="00741B54">
      <w:pPr>
        <w:pStyle w:val="2"/>
        <w:spacing w:before="315"/>
      </w:pPr>
      <w:bookmarkStart w:id="38" w:name="_Toc53733949"/>
      <w:r w:rsidRPr="004F2062">
        <w:lastRenderedPageBreak/>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b"/>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b"/>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b"/>
        <w:ind w:firstLine="420"/>
      </w:pPr>
      <w:r w:rsidRPr="004F2062">
        <w:t>加密过程：任何非字母字符都应保持不变，并且所有字母字符均应为大写。</w:t>
      </w:r>
    </w:p>
    <w:p w14:paraId="0A63F865" w14:textId="77777777" w:rsidR="004F2062" w:rsidRPr="004F2062" w:rsidRDefault="004F2062" w:rsidP="001C1C08">
      <w:pPr>
        <w:pStyle w:val="affffb"/>
        <w:ind w:firstLine="420"/>
      </w:pPr>
      <w:r w:rsidRPr="004F2062">
        <w:t>例如，如果密文消息是</w:t>
      </w:r>
    </w:p>
    <w:p w14:paraId="383CF13D" w14:textId="77777777" w:rsidR="004F2062" w:rsidRPr="00A40B87" w:rsidRDefault="004F2062" w:rsidP="001C1C08">
      <w:pPr>
        <w:pStyle w:val="affffc"/>
        <w:ind w:left="420"/>
        <w:rPr>
          <w:rStyle w:val="Char2"/>
        </w:rPr>
      </w:pPr>
      <w:r w:rsidRPr="004F2062">
        <w:t>ABCDEFGHIJKLMNOPQRSTU VWXYZ</w:t>
      </w:r>
    </w:p>
    <w:p w14:paraId="14FF93FE" w14:textId="77777777" w:rsidR="004F2062" w:rsidRPr="001C1C08" w:rsidRDefault="004F2062" w:rsidP="001C1C08">
      <w:pPr>
        <w:pStyle w:val="affffb"/>
        <w:ind w:firstLine="420"/>
      </w:pPr>
      <w:r w:rsidRPr="004F2062">
        <w:t>则解密后的明文是</w:t>
      </w:r>
    </w:p>
    <w:p w14:paraId="2BDD4127" w14:textId="77777777" w:rsidR="004F2062" w:rsidRPr="00A40B87" w:rsidRDefault="004F2062" w:rsidP="001C1C08">
      <w:pPr>
        <w:pStyle w:val="affffc"/>
        <w:ind w:left="420"/>
        <w:rPr>
          <w:rStyle w:val="Char2"/>
        </w:rPr>
      </w:pPr>
      <w:r w:rsidRPr="004F2062">
        <w:t>VWXYZABCDEFGHIJKLMNOP QRSTU</w:t>
      </w:r>
    </w:p>
    <w:p w14:paraId="621952C0" w14:textId="77777777" w:rsidR="004F2062" w:rsidRPr="001C1C08" w:rsidRDefault="004F2062" w:rsidP="001C1C08">
      <w:pPr>
        <w:pStyle w:val="affffb"/>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b"/>
        <w:ind w:firstLine="420"/>
      </w:pPr>
      <w:r w:rsidRPr="004F2062">
        <w:t>输入将包含最多</w:t>
      </w:r>
      <w:r w:rsidRPr="004F2062">
        <w:t>100</w:t>
      </w:r>
      <w:r w:rsidRPr="004F2062">
        <w:t>个数据集。</w:t>
      </w:r>
    </w:p>
    <w:p w14:paraId="61F300C7" w14:textId="77777777" w:rsidR="004F2062" w:rsidRPr="001C1C08" w:rsidRDefault="004F2062" w:rsidP="001C1C08">
      <w:pPr>
        <w:pStyle w:val="affffb"/>
        <w:ind w:firstLine="420"/>
      </w:pPr>
      <w:r w:rsidRPr="004F2062">
        <w:t>每个数据集包含</w:t>
      </w:r>
      <w:r w:rsidRPr="004F2062">
        <w:t>3</w:t>
      </w:r>
      <w:r w:rsidRPr="004F2062">
        <w:t>个组成部分：</w:t>
      </w:r>
    </w:p>
    <w:p w14:paraId="4271B948" w14:textId="77777777" w:rsidR="004F2062" w:rsidRPr="001C1C08" w:rsidRDefault="004F2062" w:rsidP="001C1C08">
      <w:pPr>
        <w:pStyle w:val="affffc"/>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c"/>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c"/>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c"/>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t>输出</w:t>
      </w:r>
    </w:p>
    <w:p w14:paraId="21889240" w14:textId="77777777" w:rsidR="004F2062" w:rsidRPr="004F2062" w:rsidRDefault="004F2062" w:rsidP="001C1C08">
      <w:pPr>
        <w:pStyle w:val="affffb"/>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c"/>
        <w:ind w:left="420"/>
      </w:pPr>
      <w:r w:rsidRPr="004F2062">
        <w:t>START</w:t>
      </w:r>
    </w:p>
    <w:p w14:paraId="2FCE15CA" w14:textId="77777777" w:rsidR="004F2062" w:rsidRPr="004F2062" w:rsidRDefault="004F2062" w:rsidP="00A40B87">
      <w:pPr>
        <w:pStyle w:val="affffc"/>
        <w:ind w:left="420"/>
      </w:pPr>
      <w:r w:rsidRPr="004F2062">
        <w:t>YMJ UWTAJWGX TK XTQTRTS YMJ XTS TK IFANI, PNSL TK NXWFJQ;YT PSTB BNXITR FSI NSXYWZHYNTS;</w:t>
      </w:r>
    </w:p>
    <w:p w14:paraId="1026B19D" w14:textId="77777777" w:rsidR="004F2062" w:rsidRPr="004F2062" w:rsidRDefault="004F2062" w:rsidP="00A40B87">
      <w:pPr>
        <w:pStyle w:val="affffc"/>
        <w:ind w:left="420"/>
      </w:pPr>
      <w:r w:rsidRPr="004F2062">
        <w:t>END</w:t>
      </w:r>
    </w:p>
    <w:p w14:paraId="37789599" w14:textId="77777777" w:rsidR="004F2062" w:rsidRPr="004F2062" w:rsidRDefault="004F2062" w:rsidP="00A40B87">
      <w:pPr>
        <w:pStyle w:val="affffc"/>
        <w:ind w:left="420"/>
      </w:pPr>
      <w:r w:rsidRPr="004F2062">
        <w:t>START</w:t>
      </w:r>
    </w:p>
    <w:p w14:paraId="280FE5F3" w14:textId="77777777" w:rsidR="004F2062" w:rsidRPr="004F2062" w:rsidRDefault="004F2062" w:rsidP="00A40B87">
      <w:pPr>
        <w:pStyle w:val="affffc"/>
        <w:ind w:left="420"/>
      </w:pPr>
      <w:r w:rsidRPr="004F2062">
        <w:lastRenderedPageBreak/>
        <w:t>IFSLJW PSTBX KZQQ BJQQ YMFY HFJXFW NX RTWJ IFSLJWTZX YMFS MJ</w:t>
      </w:r>
    </w:p>
    <w:p w14:paraId="04F56D2E" w14:textId="77777777" w:rsidR="004F2062" w:rsidRPr="004F2062" w:rsidRDefault="004F2062" w:rsidP="00A40B87">
      <w:pPr>
        <w:pStyle w:val="affffc"/>
        <w:ind w:left="420"/>
      </w:pPr>
      <w:r w:rsidRPr="004F2062">
        <w:t>END</w:t>
      </w:r>
    </w:p>
    <w:p w14:paraId="566A1F47" w14:textId="77777777" w:rsidR="004F2062" w:rsidRPr="004F2062" w:rsidRDefault="004F2062" w:rsidP="00A40B87">
      <w:pPr>
        <w:pStyle w:val="affffc"/>
        <w:ind w:left="420"/>
      </w:pPr>
      <w:r w:rsidRPr="004F2062">
        <w:t>START</w:t>
      </w:r>
    </w:p>
    <w:p w14:paraId="403ECF05" w14:textId="77777777" w:rsidR="004F2062" w:rsidRPr="004F2062" w:rsidRDefault="004F2062" w:rsidP="00A40B87">
      <w:pPr>
        <w:pStyle w:val="affffc"/>
        <w:ind w:left="420"/>
      </w:pPr>
      <w:r w:rsidRPr="004F2062">
        <w:t>YMJWJKTWJ XMFQQ YMJD JFY TK YMJ KWZNY TK YMJNW TBS BFD, FSI GJ KNQQJI BNYM YMJNW TBS IJANHJX.</w:t>
      </w:r>
    </w:p>
    <w:p w14:paraId="4498BFB1" w14:textId="77777777" w:rsidR="004F2062" w:rsidRPr="004F2062" w:rsidRDefault="004F2062" w:rsidP="00A40B87">
      <w:pPr>
        <w:pStyle w:val="affffc"/>
        <w:ind w:left="420"/>
      </w:pPr>
      <w:r w:rsidRPr="004F2062">
        <w:t>END</w:t>
      </w:r>
    </w:p>
    <w:p w14:paraId="32FED114" w14:textId="77777777" w:rsidR="004F2062" w:rsidRPr="004F2062" w:rsidRDefault="004F2062" w:rsidP="00A40B87">
      <w:pPr>
        <w:pStyle w:val="affffc"/>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c"/>
        <w:ind w:left="420"/>
      </w:pPr>
      <w:r w:rsidRPr="004F2062">
        <w:t>THE PROVERBS OF SOLOMON THE SON OF DAVID, KING OF ISRAEL;TO KNOW WISDOM AND INSTRUCTION;</w:t>
      </w:r>
    </w:p>
    <w:p w14:paraId="49B97118" w14:textId="77777777" w:rsidR="004F2062" w:rsidRPr="004F2062" w:rsidRDefault="004F2062" w:rsidP="00A40B87">
      <w:pPr>
        <w:pStyle w:val="affffc"/>
        <w:ind w:left="420"/>
      </w:pPr>
      <w:r w:rsidRPr="004F2062">
        <w:t>DANGER KNOWS FULL WELL THAT CAESAR IS MORE DANGEROUS THAN HE</w:t>
      </w:r>
    </w:p>
    <w:p w14:paraId="6A347597" w14:textId="77777777" w:rsidR="004F2062" w:rsidRPr="004F2062" w:rsidRDefault="004F2062" w:rsidP="00A40B87">
      <w:pPr>
        <w:pStyle w:val="affffc"/>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5543B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14:paraId="0D12C66E"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14:paraId="2453175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14:paraId="22B44DD6"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14:paraId="7A1AD8AA"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14:paraId="72F6EE5C"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14:paraId="06234253"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14:paraId="11B42A38"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14:paraId="47C4656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54742AEA"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14:paraId="079F39D0"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14:paraId="02799C22"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14:paraId="0E678757" w14:textId="77777777" w:rsidR="00B04035" w:rsidRPr="00B04035" w:rsidRDefault="00B04035" w:rsidP="00975CFC">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14:paraId="34BFD6EC"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14:paraId="3EA4DCB3"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14:paraId="55B3850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14:paraId="63029097"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7471DC26"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14:paraId="4F17A234"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14:paraId="58B67D3B"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14:paraId="6BEF2031" w14:textId="77777777" w:rsidR="00632ADE" w:rsidRPr="00632ADE" w:rsidRDefault="00632ADE" w:rsidP="00741B54">
      <w:pPr>
        <w:pStyle w:val="2"/>
        <w:spacing w:before="315"/>
        <w:rPr>
          <w:lang w:eastAsia="zh-CN"/>
        </w:rPr>
      </w:pPr>
      <w:bookmarkStart w:id="39" w:name="_Toc537339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b"/>
        <w:ind w:firstLine="420"/>
      </w:pPr>
      <w:r w:rsidRPr="00632ADE">
        <w:t>小鲁这天接到了导师的一个任务，请他整理一份英文文献列表，要求文献标题都要按照英文文章标题</w:t>
      </w:r>
      <w:r w:rsidRPr="00632ADE">
        <w:lastRenderedPageBreak/>
        <w:t>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b"/>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b"/>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c"/>
        <w:ind w:left="420"/>
      </w:pPr>
      <w:r w:rsidRPr="00632ADE">
        <w:t>JoiNt imbalanced classification and Feature selection for hospital readmissions</w:t>
      </w:r>
    </w:p>
    <w:p w14:paraId="20DD7F57" w14:textId="77777777" w:rsidR="00632ADE" w:rsidRPr="00632ADE" w:rsidRDefault="00632ADE" w:rsidP="00A40B87">
      <w:pPr>
        <w:pStyle w:val="affffc"/>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t>输出样例</w:t>
      </w:r>
    </w:p>
    <w:p w14:paraId="5B401602" w14:textId="77777777" w:rsidR="00632ADE" w:rsidRPr="00632ADE" w:rsidRDefault="00632ADE" w:rsidP="00A40B87">
      <w:pPr>
        <w:pStyle w:val="affffc"/>
        <w:ind w:left="420"/>
      </w:pPr>
      <w:r w:rsidRPr="00632ADE">
        <w:t>Joint Imbalanced Classification And Feature Selection For Hospital Readmissions</w:t>
      </w:r>
    </w:p>
    <w:p w14:paraId="44992145" w14:textId="77777777" w:rsidR="00DF4D2F" w:rsidRDefault="00632ADE" w:rsidP="00A40B87">
      <w:pPr>
        <w:pStyle w:val="affffc"/>
        <w:ind w:left="420"/>
      </w:pPr>
      <w:r w:rsidRPr="00632ADE">
        <w:t>Rational Construction And Microwave Absorption Properties Of Porous Feox/fe/c Composites</w:t>
      </w:r>
    </w:p>
    <w:p w14:paraId="419E260A" w14:textId="77777777" w:rsidR="00CE31B9" w:rsidRDefault="00DF4D2F" w:rsidP="009A2F9D">
      <w:pPr>
        <w:pStyle w:val="4"/>
        <w:rPr>
          <w:lang w:eastAsia="zh-CN"/>
        </w:rPr>
      </w:pPr>
      <w:r>
        <w:t>参考代码</w:t>
      </w:r>
      <w:r>
        <w:t>(C++)</w:t>
      </w:r>
    </w:p>
    <w:p w14:paraId="6B261C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14:paraId="3021718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14:paraId="0E0C7BD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14:paraId="0FF7CB5D"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14:paraId="3041639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14:paraId="579733A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14:paraId="5EA69C82"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14:paraId="38CF228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14:paraId="7D6DA109" w14:textId="77777777" w:rsidR="009E5F45" w:rsidRPr="009E5F45" w:rsidRDefault="009E5F45" w:rsidP="00975CFC">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14:paraId="71C7D55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14:paraId="1A509392"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14:paraId="203A129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6EE820CA"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14:paraId="5A3EE1D6"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14:paraId="396AC3B5"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14:paraId="4FE2BEF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48C5A748"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lastRenderedPageBreak/>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14:paraId="61AF57E9"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1ECC6EEC"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3C80F14"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4CF746B6"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14:paraId="456082CB"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28674F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14:paraId="1B4141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317BBB2D" w14:textId="77777777" w:rsidR="00CE31B9" w:rsidRDefault="00CE31B9" w:rsidP="00CE31B9">
      <w:pPr>
        <w:pStyle w:val="affffb"/>
        <w:ind w:firstLine="420"/>
      </w:pPr>
    </w:p>
    <w:p w14:paraId="72C86CBC" w14:textId="77777777" w:rsidR="009E5F45" w:rsidRPr="009E5F45" w:rsidRDefault="009E5F45" w:rsidP="00741B54">
      <w:pPr>
        <w:pStyle w:val="2"/>
        <w:spacing w:before="315"/>
        <w:rPr>
          <w:lang w:eastAsia="zh-CN"/>
        </w:rPr>
      </w:pPr>
      <w:bookmarkStart w:id="40" w:name="_Toc53733951"/>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b"/>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b"/>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b"/>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b"/>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b"/>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b"/>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c"/>
        <w:ind w:left="420"/>
      </w:pPr>
      <w:r w:rsidRPr="009E5F45">
        <w:t>2</w:t>
      </w:r>
    </w:p>
    <w:p w14:paraId="2F466335" w14:textId="77777777" w:rsidR="009E5F45" w:rsidRPr="009E5F45" w:rsidRDefault="009E5F45" w:rsidP="00A40B87">
      <w:pPr>
        <w:pStyle w:val="affffc"/>
        <w:ind w:left="420"/>
      </w:pPr>
      <w:r w:rsidRPr="009E5F45">
        <w:t>13159269056</w:t>
      </w:r>
    </w:p>
    <w:p w14:paraId="3A58BA27" w14:textId="77777777" w:rsidR="009E5F45" w:rsidRPr="009E5F45" w:rsidRDefault="009E5F45" w:rsidP="00A40B87">
      <w:pPr>
        <w:pStyle w:val="affffc"/>
        <w:ind w:left="420"/>
      </w:pPr>
      <w:r w:rsidRPr="009E5F45">
        <w:t>13159234089</w:t>
      </w:r>
    </w:p>
    <w:p w14:paraId="78EA3219" w14:textId="77777777" w:rsidR="009E5F45" w:rsidRPr="009E5F45" w:rsidRDefault="00A40B87" w:rsidP="009A2F9D">
      <w:pPr>
        <w:pStyle w:val="4"/>
        <w:rPr>
          <w:lang w:eastAsia="zh-CN"/>
        </w:rPr>
      </w:pPr>
      <w:r>
        <w:rPr>
          <w:lang w:eastAsia="zh-CN"/>
        </w:rPr>
        <w:t>输出样例</w:t>
      </w:r>
    </w:p>
    <w:p w14:paraId="4B90D14F" w14:textId="77777777" w:rsidR="009E5F45" w:rsidRPr="009E5F45" w:rsidRDefault="009E5F45" w:rsidP="00A40B87">
      <w:pPr>
        <w:pStyle w:val="affffc"/>
        <w:ind w:left="420"/>
      </w:pPr>
      <w:r w:rsidRPr="009E5F45">
        <w:t>669056</w:t>
      </w:r>
    </w:p>
    <w:p w14:paraId="0DBA90A7" w14:textId="77777777" w:rsidR="009E5F45" w:rsidRPr="009E5F45" w:rsidRDefault="009E5F45" w:rsidP="00A40B87">
      <w:pPr>
        <w:pStyle w:val="affffc"/>
        <w:ind w:left="420"/>
      </w:pPr>
      <w:r w:rsidRPr="009E5F45">
        <w:t>634089</w:t>
      </w:r>
    </w:p>
    <w:p w14:paraId="494C1F0C" w14:textId="77777777" w:rsidR="00CE31B9" w:rsidRDefault="00CE31B9" w:rsidP="009A2F9D">
      <w:pPr>
        <w:pStyle w:val="4"/>
        <w:rPr>
          <w:lang w:eastAsia="zh-CN"/>
        </w:rPr>
      </w:pPr>
      <w:r>
        <w:rPr>
          <w:rFonts w:hint="eastAsia"/>
          <w:lang w:eastAsia="zh-CN"/>
        </w:rPr>
        <w:lastRenderedPageBreak/>
        <w:t>参考代码</w:t>
      </w:r>
      <w:r>
        <w:rPr>
          <w:rFonts w:hint="eastAsia"/>
          <w:lang w:eastAsia="zh-CN"/>
        </w:rPr>
        <w:t>(C++)</w:t>
      </w:r>
    </w:p>
    <w:p w14:paraId="084FFB09"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14:paraId="7F5E3C6B"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14:paraId="5D40BEE5"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17E831EF"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41D0500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6F9AEAD7"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25303331"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4528A6A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14:paraId="438E5C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77753E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7D9C624"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14:paraId="0893200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14:paraId="0F409B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14:paraId="3C922B3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14:paraId="4E8FD150"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7E5DD415"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709E2AA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7ED740C6" w14:textId="77777777" w:rsidR="009473E8" w:rsidRPr="009473E8" w:rsidRDefault="009473E8" w:rsidP="00741B54">
      <w:pPr>
        <w:pStyle w:val="2"/>
        <w:spacing w:before="315"/>
        <w:rPr>
          <w:lang w:eastAsia="zh-CN"/>
        </w:rPr>
      </w:pPr>
      <w:bookmarkStart w:id="41" w:name="_Toc537339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b"/>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b"/>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b"/>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b"/>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t>输入样例</w:t>
      </w:r>
      <w:r w:rsidR="009473E8" w:rsidRPr="009473E8">
        <w:rPr>
          <w:lang w:eastAsia="zh-CN"/>
        </w:rPr>
        <w:t> </w:t>
      </w:r>
    </w:p>
    <w:p w14:paraId="230E60C2" w14:textId="77777777" w:rsidR="009473E8" w:rsidRPr="009473E8" w:rsidRDefault="009473E8" w:rsidP="00A40B87">
      <w:pPr>
        <w:pStyle w:val="affffc"/>
        <w:ind w:left="420"/>
      </w:pPr>
      <w:r w:rsidRPr="009473E8">
        <w:t>3</w:t>
      </w:r>
    </w:p>
    <w:p w14:paraId="79A2B48F" w14:textId="77777777" w:rsidR="009473E8" w:rsidRPr="009473E8" w:rsidRDefault="009473E8" w:rsidP="00A40B87">
      <w:pPr>
        <w:pStyle w:val="affffc"/>
        <w:ind w:left="420"/>
      </w:pPr>
      <w:r w:rsidRPr="009473E8">
        <w:t>0.2369 3</w:t>
      </w:r>
    </w:p>
    <w:p w14:paraId="71F5DA17" w14:textId="77777777" w:rsidR="009473E8" w:rsidRPr="009473E8" w:rsidRDefault="009473E8" w:rsidP="00A40B87">
      <w:pPr>
        <w:pStyle w:val="affffc"/>
        <w:ind w:left="420"/>
      </w:pPr>
      <w:r w:rsidRPr="009473E8">
        <w:lastRenderedPageBreak/>
        <w:t>3.14156 4</w:t>
      </w:r>
    </w:p>
    <w:p w14:paraId="7FBCA634" w14:textId="77777777" w:rsidR="009473E8" w:rsidRPr="009473E8" w:rsidRDefault="009473E8" w:rsidP="00A40B87">
      <w:pPr>
        <w:pStyle w:val="affffc"/>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c"/>
        <w:ind w:left="420"/>
      </w:pPr>
      <w:r w:rsidRPr="009473E8">
        <w:t>6</w:t>
      </w:r>
    </w:p>
    <w:p w14:paraId="4221589E" w14:textId="77777777" w:rsidR="009473E8" w:rsidRPr="009473E8" w:rsidRDefault="009473E8" w:rsidP="00A40B87">
      <w:pPr>
        <w:pStyle w:val="affffc"/>
        <w:ind w:left="420"/>
      </w:pPr>
      <w:r w:rsidRPr="009473E8">
        <w:t>5</w:t>
      </w:r>
    </w:p>
    <w:p w14:paraId="145183BC" w14:textId="77777777" w:rsidR="009473E8" w:rsidRPr="009473E8" w:rsidRDefault="009473E8" w:rsidP="00A40B87">
      <w:pPr>
        <w:pStyle w:val="affffc"/>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C54E3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14:paraId="68562BF5"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4CE134A3" w14:textId="77777777" w:rsidR="009473E8" w:rsidRPr="009473E8" w:rsidRDefault="009473E8" w:rsidP="00975CFC">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76AD3AD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6EB80E78"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260FF7D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DA4FD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DA1E3B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14:paraId="56AAF851"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14:paraId="780524C6"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14:paraId="7860A8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2F3112B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14:paraId="08A77FD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1CE0765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14:paraId="6A2968AF"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51A1E36E"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4A9ED557"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4A6B5767" w14:textId="77777777" w:rsidR="00F62DF3" w:rsidRPr="00F62DF3" w:rsidRDefault="00F62DF3" w:rsidP="00741B54">
      <w:pPr>
        <w:pStyle w:val="2"/>
        <w:spacing w:before="315"/>
        <w:rPr>
          <w:lang w:eastAsia="zh-CN"/>
        </w:rPr>
      </w:pPr>
      <w:bookmarkStart w:id="42" w:name="_Toc53733953"/>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b"/>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b"/>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lastRenderedPageBreak/>
        <w:t>输出</w:t>
      </w:r>
    </w:p>
    <w:p w14:paraId="22A53E75" w14:textId="77777777" w:rsidR="00F62DF3" w:rsidRPr="00F62DF3" w:rsidRDefault="00F62DF3" w:rsidP="001C1C08">
      <w:pPr>
        <w:pStyle w:val="affffb"/>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c"/>
        <w:ind w:left="420"/>
      </w:pPr>
      <w:r w:rsidRPr="00F62DF3">
        <w:t>3</w:t>
      </w:r>
    </w:p>
    <w:p w14:paraId="4DC1849E" w14:textId="77777777" w:rsidR="00F62DF3" w:rsidRPr="00F62DF3" w:rsidRDefault="00F62DF3" w:rsidP="00A40B87">
      <w:pPr>
        <w:pStyle w:val="affffc"/>
        <w:ind w:left="420"/>
      </w:pPr>
      <w:r w:rsidRPr="00F62DF3">
        <w:t>1110</w:t>
      </w:r>
    </w:p>
    <w:p w14:paraId="14098A27" w14:textId="77777777" w:rsidR="00F62DF3" w:rsidRPr="00F62DF3" w:rsidRDefault="00F62DF3" w:rsidP="00A40B87">
      <w:pPr>
        <w:pStyle w:val="affffc"/>
        <w:ind w:left="420"/>
      </w:pPr>
      <w:r w:rsidRPr="00F62DF3">
        <w:t>1001</w:t>
      </w:r>
    </w:p>
    <w:p w14:paraId="4D05AB18" w14:textId="77777777" w:rsidR="00F62DF3" w:rsidRPr="00F62DF3" w:rsidRDefault="00F62DF3" w:rsidP="00A40B87">
      <w:pPr>
        <w:pStyle w:val="affffc"/>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c"/>
        <w:ind w:left="420"/>
      </w:pPr>
      <w:r w:rsidRPr="00F62DF3">
        <w:t>1101</w:t>
      </w:r>
    </w:p>
    <w:p w14:paraId="31CEE101" w14:textId="77777777" w:rsidR="00F62DF3" w:rsidRPr="00F62DF3" w:rsidRDefault="00F62DF3" w:rsidP="00A40B87">
      <w:pPr>
        <w:pStyle w:val="affffc"/>
        <w:ind w:left="420"/>
      </w:pPr>
      <w:r w:rsidRPr="00F62DF3">
        <w:t>0110</w:t>
      </w:r>
    </w:p>
    <w:p w14:paraId="689ABABA" w14:textId="77777777" w:rsidR="00DF4D2F" w:rsidRDefault="00F62DF3" w:rsidP="00A40B87">
      <w:pPr>
        <w:pStyle w:val="affffc"/>
        <w:ind w:left="420"/>
      </w:pPr>
      <w:r w:rsidRPr="00F62DF3">
        <w:t>101101</w:t>
      </w:r>
    </w:p>
    <w:p w14:paraId="12FA69D5" w14:textId="77777777" w:rsidR="00CE31B9" w:rsidRDefault="00DF4D2F" w:rsidP="009A2F9D">
      <w:pPr>
        <w:pStyle w:val="4"/>
        <w:rPr>
          <w:lang w:eastAsia="zh-CN"/>
        </w:rPr>
      </w:pPr>
      <w:r>
        <w:t>参考代码</w:t>
      </w:r>
      <w:r>
        <w:t>(C++)</w:t>
      </w:r>
    </w:p>
    <w:p w14:paraId="2BBAD85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14:paraId="3A0936ED"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14:paraId="0E8CEEF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14:paraId="4FB8AE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14:paraId="7B00FD3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14:paraId="6FFF7435"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14:paraId="361A02E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14:paraId="1EED1B53"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14:paraId="093E11B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14:paraId="2D3AC67E"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14:paraId="42DD92E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14:paraId="4959C4E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14:paraId="13E34D47"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14:paraId="121846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14:paraId="484B0A11"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14:paraId="01CE16B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14:paraId="5A49B9C7" w14:textId="77777777" w:rsidR="00544F79" w:rsidRPr="00544F79" w:rsidRDefault="00544F79" w:rsidP="00741B54">
      <w:pPr>
        <w:pStyle w:val="2"/>
        <w:spacing w:before="315"/>
      </w:pPr>
      <w:bookmarkStart w:id="43" w:name="_Toc53733954"/>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b"/>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b"/>
        <w:ind w:firstLine="420"/>
      </w:pPr>
      <w:r w:rsidRPr="00544F79">
        <w:lastRenderedPageBreak/>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b"/>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b"/>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b"/>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b"/>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c"/>
        <w:ind w:left="420"/>
      </w:pPr>
      <w:r w:rsidRPr="00544F79">
        <w:t>2</w:t>
      </w:r>
    </w:p>
    <w:p w14:paraId="2F35A071" w14:textId="77777777" w:rsidR="00544F79" w:rsidRPr="00544F79" w:rsidRDefault="00544F79" w:rsidP="00A40B87">
      <w:pPr>
        <w:pStyle w:val="affffc"/>
        <w:ind w:left="420"/>
      </w:pPr>
      <w:r w:rsidRPr="00544F79">
        <w:t>I LOVE THIS WORLD SO MUCH</w:t>
      </w:r>
    </w:p>
    <w:p w14:paraId="3758E19F" w14:textId="77777777" w:rsidR="00544F79" w:rsidRPr="00544F79" w:rsidRDefault="00544F79" w:rsidP="00A40B87">
      <w:pPr>
        <w:pStyle w:val="affffc"/>
        <w:ind w:left="420"/>
      </w:pPr>
      <w:r w:rsidRPr="00544F79">
        <w:t>BEAUTIFUL</w:t>
      </w:r>
    </w:p>
    <w:p w14:paraId="67D4710B" w14:textId="77777777" w:rsidR="00544F79" w:rsidRPr="00544F79" w:rsidRDefault="00544F79" w:rsidP="00A40B87">
      <w:pPr>
        <w:pStyle w:val="affffc"/>
        <w:ind w:left="420"/>
      </w:pPr>
      <w:r w:rsidRPr="00544F79">
        <w:t>IN THE BEGINNING</w:t>
      </w:r>
    </w:p>
    <w:p w14:paraId="5C019C7E" w14:textId="77777777" w:rsidR="00544F79" w:rsidRPr="00544F79" w:rsidRDefault="00544F79" w:rsidP="00A40B87">
      <w:pPr>
        <w:pStyle w:val="affffc"/>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c"/>
        <w:ind w:left="420"/>
      </w:pPr>
      <w:r w:rsidRPr="00544F79">
        <w:t>I LOVE THIS BEAUTIFULWORLD SO MUCH</w:t>
      </w:r>
    </w:p>
    <w:p w14:paraId="25EBA629" w14:textId="77777777" w:rsidR="00DF4D2F" w:rsidRDefault="00544F79" w:rsidP="00A40B87">
      <w:pPr>
        <w:pStyle w:val="affffc"/>
        <w:ind w:left="420"/>
      </w:pPr>
      <w:r w:rsidRPr="00544F79">
        <w:t>IN THE BHEEGINNING</w:t>
      </w:r>
    </w:p>
    <w:p w14:paraId="5C523787" w14:textId="77777777" w:rsidR="00CE31B9" w:rsidRDefault="00DF4D2F" w:rsidP="009A2F9D">
      <w:pPr>
        <w:pStyle w:val="4"/>
        <w:rPr>
          <w:lang w:eastAsia="zh-CN"/>
        </w:rPr>
      </w:pPr>
      <w:r>
        <w:t>参考代码</w:t>
      </w:r>
      <w:r>
        <w:t>(C++)</w:t>
      </w:r>
    </w:p>
    <w:p w14:paraId="59292A1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14:paraId="1B3FC59D"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88CE00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4F7BCED3"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5BBA63C5"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189264B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14:paraId="432EACC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14:paraId="70A62DA5"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14:paraId="3232025C"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14:paraId="4391612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14:paraId="3B491E4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14:paraId="7F1BBFCA"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14:paraId="6699B073"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14:paraId="31132696"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14:paraId="46BC172B"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14:paraId="38D19BD2"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5C53A0E7"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0F50A10D" w14:textId="77777777" w:rsid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lastRenderedPageBreak/>
        <w:t>}  </w:t>
      </w:r>
    </w:p>
    <w:p w14:paraId="233F2F1D" w14:textId="77777777" w:rsidR="000F3FF5" w:rsidRPr="000F3FF5" w:rsidRDefault="000F3FF5" w:rsidP="000F3FF5">
      <w:pPr>
        <w:pStyle w:val="2"/>
        <w:spacing w:before="315"/>
        <w:rPr>
          <w:lang w:eastAsia="zh-CN"/>
        </w:rPr>
      </w:pPr>
      <w:bookmarkStart w:id="44" w:name="_Toc53733955"/>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b"/>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b"/>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t>输入</w:t>
      </w:r>
    </w:p>
    <w:p w14:paraId="33D68D58" w14:textId="77777777" w:rsidR="000F3FF5" w:rsidRPr="000F3FF5" w:rsidRDefault="000F3FF5" w:rsidP="000F3FF5">
      <w:pPr>
        <w:pStyle w:val="affffb"/>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b"/>
        <w:ind w:firstLine="420"/>
      </w:pPr>
      <w:r>
        <w:t>每组测试实例分两行输入。</w:t>
      </w:r>
    </w:p>
    <w:p w14:paraId="1D37345E" w14:textId="77777777" w:rsidR="000F3FF5" w:rsidRPr="000F3FF5" w:rsidRDefault="000F3FF5" w:rsidP="000F3FF5">
      <w:pPr>
        <w:pStyle w:val="affffb"/>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b"/>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c"/>
        <w:ind w:left="420"/>
      </w:pPr>
      <w:r w:rsidRPr="000F3FF5">
        <w:t>2</w:t>
      </w:r>
    </w:p>
    <w:p w14:paraId="00CD7A5F" w14:textId="77777777" w:rsidR="000F3FF5" w:rsidRPr="000F3FF5" w:rsidRDefault="000F3FF5" w:rsidP="000F3FF5">
      <w:pPr>
        <w:pStyle w:val="affffc"/>
        <w:ind w:left="420"/>
      </w:pPr>
      <w:r w:rsidRPr="000F3FF5">
        <w:t>3</w:t>
      </w:r>
    </w:p>
    <w:p w14:paraId="65DC2C55" w14:textId="77777777" w:rsidR="000F3FF5" w:rsidRPr="000F3FF5" w:rsidRDefault="000F3FF5" w:rsidP="000F3FF5">
      <w:pPr>
        <w:pStyle w:val="affffc"/>
        <w:ind w:left="420"/>
      </w:pPr>
      <w:r w:rsidRPr="000F3FF5">
        <w:t>6 -1 8</w:t>
      </w:r>
    </w:p>
    <w:p w14:paraId="4A9D9DF5" w14:textId="77777777" w:rsidR="000F3FF5" w:rsidRPr="000F3FF5" w:rsidRDefault="000F3FF5" w:rsidP="000F3FF5">
      <w:pPr>
        <w:pStyle w:val="affffc"/>
        <w:ind w:left="420"/>
      </w:pPr>
      <w:r w:rsidRPr="000F3FF5">
        <w:t>4</w:t>
      </w:r>
    </w:p>
    <w:p w14:paraId="1BC1A695" w14:textId="77777777" w:rsidR="000F3FF5" w:rsidRPr="000F3FF5" w:rsidRDefault="000F3FF5" w:rsidP="000F3FF5">
      <w:pPr>
        <w:pStyle w:val="affffc"/>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c"/>
        <w:ind w:left="420"/>
      </w:pPr>
      <w:r w:rsidRPr="000F3FF5">
        <w:t>8 6 -1</w:t>
      </w:r>
    </w:p>
    <w:p w14:paraId="3EDB3F5D" w14:textId="77777777" w:rsidR="000F3FF5" w:rsidRPr="000F3FF5" w:rsidRDefault="000F3FF5" w:rsidP="000F3FF5">
      <w:pPr>
        <w:pStyle w:val="affffc"/>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2790D9F6"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14:paraId="7B0678DF"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14:paraId="4258004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14:paraId="45100BB2"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14:paraId="139D8C5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14:paraId="1E1D0BC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14:paraId="5B59403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14:paraId="0A012193"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14:paraId="6871C29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14:paraId="6F4311EA"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lastRenderedPageBreak/>
        <w:t>  cin &gt;&gt; n;  </w:t>
      </w:r>
    </w:p>
    <w:p w14:paraId="7B132FE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14:paraId="2A2167FE"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14:paraId="5E9F423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14:paraId="1EBCABCD"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14:paraId="47178D32"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14:paraId="6D909A11"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14:paraId="5F73756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14:paraId="6B6B308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14:paraId="0A30A10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069E4D3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14:paraId="02049E8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14:paraId="06437F3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14:paraId="6673007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14:paraId="64E6F179"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14:paraId="0ACAAEB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1C9D4A58"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14:paraId="5939DDB8"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14:paraId="1BFBCE30" w14:textId="77777777" w:rsidR="00CA604E" w:rsidRPr="00CA604E" w:rsidRDefault="00CA604E" w:rsidP="00741B54">
      <w:pPr>
        <w:pStyle w:val="2"/>
        <w:spacing w:before="315"/>
      </w:pPr>
      <w:bookmarkStart w:id="45" w:name="_Toc53733956"/>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b"/>
        <w:ind w:firstLine="420"/>
      </w:pPr>
      <w:r w:rsidRPr="00CA604E">
        <w:t>自从小鲁迷上编程，拜小华为师后，小华每次给的题目都是四则运算题。</w:t>
      </w:r>
    </w:p>
    <w:p w14:paraId="31BFF253" w14:textId="77777777" w:rsidR="00CA604E" w:rsidRPr="00CA604E" w:rsidRDefault="00CA604E" w:rsidP="001C1C08">
      <w:pPr>
        <w:pStyle w:val="affffb"/>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b"/>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b"/>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b"/>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2"/>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lastRenderedPageBreak/>
        <w:t>输入样例</w:t>
      </w:r>
      <w:r w:rsidR="00CA604E" w:rsidRPr="00CA604E">
        <w:rPr>
          <w:lang w:eastAsia="zh-CN"/>
        </w:rPr>
        <w:t> </w:t>
      </w:r>
    </w:p>
    <w:p w14:paraId="75BF6E63" w14:textId="77777777" w:rsidR="00CA604E" w:rsidRPr="00CA604E" w:rsidRDefault="00CA604E" w:rsidP="00A40B87">
      <w:pPr>
        <w:pStyle w:val="affffc"/>
        <w:ind w:left="420"/>
      </w:pPr>
      <w:r w:rsidRPr="00CA604E">
        <w:t>2</w:t>
      </w:r>
    </w:p>
    <w:p w14:paraId="4BFAB6AA" w14:textId="77777777" w:rsidR="00CA604E" w:rsidRPr="00CA604E" w:rsidRDefault="00CA604E" w:rsidP="00A40B87">
      <w:pPr>
        <w:pStyle w:val="affffc"/>
        <w:ind w:left="420"/>
      </w:pPr>
      <w:r w:rsidRPr="00CA604E">
        <w:t>1312dfhfh</w:t>
      </w:r>
    </w:p>
    <w:p w14:paraId="6C3E6468" w14:textId="77777777" w:rsidR="00CA604E" w:rsidRPr="00CA604E" w:rsidRDefault="00CA604E" w:rsidP="00A40B87">
      <w:pPr>
        <w:pStyle w:val="affffc"/>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c"/>
        <w:ind w:left="420"/>
      </w:pPr>
      <w:r w:rsidRPr="00CA604E">
        <w:t>4</w:t>
      </w:r>
    </w:p>
    <w:p w14:paraId="44CE97A5" w14:textId="77777777" w:rsidR="00CA604E" w:rsidRPr="00CA604E" w:rsidRDefault="00CA604E" w:rsidP="00A40B87">
      <w:pPr>
        <w:pStyle w:val="affffc"/>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DE01C86"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14:paraId="59B303B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14:paraId="43A3594E"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14:paraId="6CA5D189"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14:paraId="30646A8F"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14:paraId="1758B81C"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14:paraId="419BBA9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14:paraId="0E518048" w14:textId="77777777" w:rsidR="00A66C63" w:rsidRPr="00A66C63" w:rsidRDefault="00A66C63" w:rsidP="00924562">
      <w:pPr>
        <w:widowControl/>
        <w:numPr>
          <w:ilvl w:val="0"/>
          <w:numId w:val="5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7B30CB1"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14:paraId="5AFAC787"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14:paraId="61C56F17"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14:paraId="6E43B88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14:paraId="370AA720"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14:paraId="2EBA442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14:paraId="3AD64C1D"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14:paraId="4A32BF3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14:paraId="17DF64AC"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14:paraId="7025E85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14:paraId="794EFA8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14:paraId="65ED7AAF"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2887898" w14:textId="77777777" w:rsidR="00546D05" w:rsidRPr="00546D05" w:rsidRDefault="00546D05" w:rsidP="00741B54">
      <w:pPr>
        <w:pStyle w:val="2"/>
        <w:spacing w:before="315"/>
        <w:rPr>
          <w:lang w:eastAsia="zh-CN"/>
        </w:rPr>
      </w:pPr>
      <w:bookmarkStart w:id="46" w:name="_Toc53733957"/>
      <w:r w:rsidRPr="00546D05">
        <w:rPr>
          <w:lang w:eastAsia="zh-CN"/>
        </w:rPr>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b"/>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w:t>
      </w:r>
      <w:r w:rsidR="00546D05" w:rsidRPr="00546D05">
        <w:lastRenderedPageBreak/>
        <w:t>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b"/>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b"/>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c"/>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b"/>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b"/>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b"/>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c"/>
        <w:ind w:left="420"/>
      </w:pPr>
      <w:r w:rsidRPr="00546D05">
        <w:t>3</w:t>
      </w:r>
    </w:p>
    <w:p w14:paraId="0C54FDDD" w14:textId="77777777" w:rsidR="00546D05" w:rsidRPr="00546D05" w:rsidRDefault="00546D05" w:rsidP="00A40B87">
      <w:pPr>
        <w:pStyle w:val="affffc"/>
        <w:ind w:left="420"/>
      </w:pPr>
      <w:r w:rsidRPr="00546D05">
        <w:t>_tea345</w:t>
      </w:r>
    </w:p>
    <w:p w14:paraId="339BC8C6" w14:textId="77777777" w:rsidR="00546D05" w:rsidRPr="00546D05" w:rsidRDefault="00546D05" w:rsidP="00A40B87">
      <w:pPr>
        <w:pStyle w:val="affffc"/>
        <w:ind w:left="420"/>
      </w:pPr>
      <w:r w:rsidRPr="00546D05">
        <w:t>39wei_</w:t>
      </w:r>
    </w:p>
    <w:p w14:paraId="7A722453" w14:textId="77777777" w:rsidR="00546D05" w:rsidRPr="00546D05" w:rsidRDefault="00546D05" w:rsidP="00A40B87">
      <w:pPr>
        <w:pStyle w:val="affffc"/>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c"/>
        <w:ind w:left="420"/>
      </w:pPr>
      <w:r w:rsidRPr="00546D05">
        <w:t>yes</w:t>
      </w:r>
    </w:p>
    <w:p w14:paraId="43F98EE6" w14:textId="77777777" w:rsidR="00546D05" w:rsidRPr="00546D05" w:rsidRDefault="00546D05" w:rsidP="00A40B87">
      <w:pPr>
        <w:pStyle w:val="affffc"/>
        <w:ind w:left="420"/>
      </w:pPr>
      <w:r w:rsidRPr="00546D05">
        <w:t>no</w:t>
      </w:r>
    </w:p>
    <w:p w14:paraId="57EBEF2F" w14:textId="77777777" w:rsidR="00DF4D2F" w:rsidRDefault="00546D05" w:rsidP="00A40B87">
      <w:pPr>
        <w:pStyle w:val="affffc"/>
        <w:ind w:left="420"/>
      </w:pPr>
      <w:r w:rsidRPr="00546D05">
        <w:t>yes</w:t>
      </w:r>
    </w:p>
    <w:p w14:paraId="1143D1EB" w14:textId="77777777" w:rsidR="00544F79" w:rsidRDefault="00DF4D2F" w:rsidP="009A2F9D">
      <w:pPr>
        <w:pStyle w:val="4"/>
        <w:rPr>
          <w:lang w:eastAsia="zh-CN"/>
        </w:rPr>
      </w:pPr>
      <w:r>
        <w:t>参考代码</w:t>
      </w:r>
      <w:r>
        <w:t>(C++)</w:t>
      </w:r>
    </w:p>
    <w:p w14:paraId="71D8D0C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14:paraId="25CF3DAA"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14:paraId="1A7D598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14:paraId="55E087C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14:paraId="21C5C12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14:paraId="3A9093B2"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14:paraId="577EDDEB"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14:paraId="39145A70"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5CDE3AE6"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14:paraId="54867CF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14:paraId="46741F43"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cin &gt;&gt; s;  </w:t>
      </w:r>
    </w:p>
    <w:p w14:paraId="6FE034E3"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14:paraId="0759E9B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14:paraId="1F67F80F"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72A4247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14:paraId="1E182BAC"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14:paraId="205026C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14:paraId="3DEB4F3E"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14:paraId="074BDFE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14:paraId="04D98DB8"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14:paraId="291E756E"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14:paraId="108BCF8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5EA574B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0C7A6D7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14:paraId="4FC531E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14:paraId="5B198C44"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14:paraId="7E2702D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39A5C34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274189A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184BC0F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14:paraId="2D3674A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1D264253" w14:textId="77777777" w:rsidR="00203374" w:rsidRPr="00203374" w:rsidRDefault="00203374" w:rsidP="00741B54">
      <w:pPr>
        <w:pStyle w:val="2"/>
        <w:spacing w:before="315"/>
        <w:rPr>
          <w:lang w:eastAsia="zh-CN"/>
        </w:rPr>
      </w:pPr>
      <w:bookmarkStart w:id="47" w:name="_Toc537339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b"/>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b"/>
        <w:ind w:firstLine="420"/>
      </w:pPr>
      <w:r w:rsidRPr="00203374">
        <w:t>输入数据包括多个测试实例，每个实例由一行长度不超过</w:t>
      </w:r>
      <w:r w:rsidRPr="00203374">
        <w:t>100</w:t>
      </w:r>
      <w:r w:rsidRPr="00203374">
        <w:t>的字符串组成，字符串仅由大小写字母构成。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b"/>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lastRenderedPageBreak/>
        <w:t>输入样例</w:t>
      </w:r>
      <w:r w:rsidR="00203374" w:rsidRPr="00203374">
        <w:rPr>
          <w:lang w:eastAsia="zh-CN"/>
        </w:rPr>
        <w:t> </w:t>
      </w:r>
    </w:p>
    <w:p w14:paraId="2953D978" w14:textId="77777777" w:rsidR="00203374" w:rsidRPr="00203374" w:rsidRDefault="00203374" w:rsidP="00A40B87">
      <w:pPr>
        <w:pStyle w:val="affffc"/>
        <w:ind w:left="420"/>
      </w:pPr>
      <w:r w:rsidRPr="00203374">
        <w:t>avwbgggjssd</w:t>
      </w:r>
    </w:p>
    <w:p w14:paraId="10CA8C51" w14:textId="77777777" w:rsidR="00203374" w:rsidRPr="00203374" w:rsidRDefault="00203374" w:rsidP="00A40B87">
      <w:pPr>
        <w:pStyle w:val="affffc"/>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c"/>
        <w:ind w:left="420"/>
      </w:pPr>
      <w:r w:rsidRPr="00203374">
        <w:t>avw(max)bgggjssd</w:t>
      </w:r>
    </w:p>
    <w:p w14:paraId="7EF05641" w14:textId="77777777" w:rsidR="00DF4D2F" w:rsidRDefault="00203374" w:rsidP="00A40B87">
      <w:pPr>
        <w:pStyle w:val="affffc"/>
        <w:ind w:left="420"/>
      </w:pPr>
      <w:r w:rsidRPr="00203374">
        <w:t>c(max)c(max)c(max)c(max)c(max)c(max)</w:t>
      </w:r>
    </w:p>
    <w:p w14:paraId="6529E9FB" w14:textId="77777777" w:rsidR="00544F79" w:rsidRDefault="00DF4D2F" w:rsidP="009A2F9D">
      <w:pPr>
        <w:pStyle w:val="4"/>
        <w:rPr>
          <w:lang w:eastAsia="zh-CN"/>
        </w:rPr>
      </w:pPr>
      <w:r>
        <w:t>参考代码</w:t>
      </w:r>
      <w:r>
        <w:t>(C++)</w:t>
      </w:r>
    </w:p>
    <w:p w14:paraId="14023175"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14:paraId="332FFED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14:paraId="5351485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14:paraId="705011B5"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14:paraId="4AC4352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14:paraId="64370DE0" w14:textId="77777777" w:rsidR="00203374" w:rsidRPr="00D9343C" w:rsidRDefault="00203374" w:rsidP="00FC22AB">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14:paraId="2F1C30E1"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14:paraId="678BEDCB"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14:paraId="7E2E7E93"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14:paraId="58BADAF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14:paraId="136E2E0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14:paraId="04E8EAFC"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14:paraId="768B859C"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14:paraId="6191972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14:paraId="295F7E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14:paraId="4F7FAA86"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14:paraId="6FBDB0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5B23F03F"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14:paraId="0CC48286"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69CFF5CA"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14:paraId="6A153F8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14:paraId="4C338652" w14:textId="77777777" w:rsidR="007E3A4B" w:rsidRPr="007E3A4B" w:rsidRDefault="007E3A4B" w:rsidP="00741B54">
      <w:pPr>
        <w:pStyle w:val="2"/>
        <w:spacing w:before="315"/>
        <w:rPr>
          <w:lang w:eastAsia="zh-CN"/>
        </w:rPr>
      </w:pPr>
      <w:bookmarkStart w:id="48" w:name="_Toc537339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b"/>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b"/>
        <w:ind w:firstLine="420"/>
      </w:pPr>
      <w:r w:rsidRPr="007E3A4B">
        <w:t>给定</w:t>
      </w:r>
      <w:r w:rsidRPr="007E3A4B">
        <w:t>n</w:t>
      </w:r>
      <w:r w:rsidRPr="007E3A4B">
        <w:t>行字符串，请统计每行字符串中元音</w:t>
      </w:r>
      <w:r w:rsidRPr="007E3A4B">
        <w:t>aeiou</w:t>
      </w:r>
      <w:r w:rsidRPr="007E3A4B">
        <w:t>出现的次数，并且输出各元音的出现次数的统计</w:t>
      </w:r>
      <w:r w:rsidRPr="007E3A4B">
        <w:lastRenderedPageBreak/>
        <w:t>表。</w:t>
      </w:r>
    </w:p>
    <w:p w14:paraId="2D51A469" w14:textId="77777777" w:rsidR="007E3A4B" w:rsidRPr="00A40B87" w:rsidRDefault="007E3A4B" w:rsidP="009A2F9D">
      <w:pPr>
        <w:pStyle w:val="4"/>
        <w:rPr>
          <w:rStyle w:val="Char2"/>
          <w:lang w:eastAsia="zh-CN"/>
        </w:rPr>
      </w:pPr>
      <w:r w:rsidRPr="007E3A4B">
        <w:rPr>
          <w:lang w:eastAsia="zh-CN"/>
        </w:rPr>
        <w:t>数据范围：</w:t>
      </w:r>
    </w:p>
    <w:p w14:paraId="301D1228" w14:textId="77777777" w:rsidR="007E3A4B" w:rsidRPr="00AF47F4" w:rsidRDefault="007E3A4B" w:rsidP="00AF47F4">
      <w:pPr>
        <w:pStyle w:val="affffb"/>
        <w:ind w:firstLine="420"/>
      </w:pPr>
      <w:r w:rsidRPr="007E3A4B">
        <w:t>0&lt;n&lt;1000</w:t>
      </w:r>
    </w:p>
    <w:p w14:paraId="664E6358" w14:textId="77777777" w:rsidR="007E3A4B" w:rsidRPr="00AF47F4" w:rsidRDefault="007E3A4B" w:rsidP="00AF47F4">
      <w:pPr>
        <w:pStyle w:val="affffb"/>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b"/>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b"/>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t>输出</w:t>
      </w:r>
    </w:p>
    <w:p w14:paraId="4CEE30BD" w14:textId="77777777" w:rsidR="007E3A4B" w:rsidRPr="007E3A4B" w:rsidRDefault="007E3A4B" w:rsidP="00A40B87">
      <w:pPr>
        <w:pStyle w:val="affffb"/>
        <w:ind w:firstLine="420"/>
      </w:pPr>
      <w:r w:rsidRPr="007E3A4B">
        <w:t>n</w:t>
      </w:r>
      <w:r w:rsidRPr="007E3A4B">
        <w:t>个元音出现次数统计表</w:t>
      </w:r>
    </w:p>
    <w:p w14:paraId="68D09587" w14:textId="77777777" w:rsidR="007E3A4B" w:rsidRPr="007E3A4B" w:rsidRDefault="007E3A4B" w:rsidP="00AF47F4">
      <w:pPr>
        <w:pStyle w:val="affffb"/>
        <w:ind w:firstLine="420"/>
      </w:pPr>
      <w:r w:rsidRPr="007E3A4B">
        <w:t>每个统计表之间用空行隔开</w:t>
      </w:r>
    </w:p>
    <w:p w14:paraId="25055833" w14:textId="77777777" w:rsidR="007E3A4B" w:rsidRPr="007E3A4B" w:rsidRDefault="007E3A4B" w:rsidP="00A40B87">
      <w:pPr>
        <w:pStyle w:val="affffb"/>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c"/>
        <w:ind w:left="420"/>
      </w:pPr>
      <w:r w:rsidRPr="007E3A4B">
        <w:t>5</w:t>
      </w:r>
    </w:p>
    <w:p w14:paraId="092D55E3" w14:textId="77777777" w:rsidR="007E3A4B" w:rsidRPr="007E3A4B" w:rsidRDefault="007E3A4B" w:rsidP="00A40B87">
      <w:pPr>
        <w:pStyle w:val="affffc"/>
        <w:ind w:left="420"/>
      </w:pPr>
      <w:r w:rsidRPr="007E3A4B">
        <w:t>To know wisdom and instruction; to perceive the words of understanding;</w:t>
      </w:r>
    </w:p>
    <w:p w14:paraId="2B448935" w14:textId="77777777" w:rsidR="007E3A4B" w:rsidRPr="007E3A4B" w:rsidRDefault="007E3A4B" w:rsidP="00A40B87">
      <w:pPr>
        <w:pStyle w:val="affffc"/>
        <w:ind w:left="420"/>
      </w:pPr>
      <w:r w:rsidRPr="007E3A4B">
        <w:t>To receive the instruction of wisdom, justice, and judgment, and equity;</w:t>
      </w:r>
    </w:p>
    <w:p w14:paraId="7F508261" w14:textId="77777777" w:rsidR="007E3A4B" w:rsidRPr="007E3A4B" w:rsidRDefault="007E3A4B" w:rsidP="00A40B87">
      <w:pPr>
        <w:pStyle w:val="affffc"/>
        <w:ind w:left="420"/>
      </w:pPr>
      <w:r w:rsidRPr="007E3A4B">
        <w:t>To give subtilty to the simple, to the young man knowledge and discretion.</w:t>
      </w:r>
    </w:p>
    <w:p w14:paraId="4EA6B20F" w14:textId="77777777" w:rsidR="007E3A4B" w:rsidRPr="007E3A4B" w:rsidRDefault="007E3A4B" w:rsidP="00A40B87">
      <w:pPr>
        <w:pStyle w:val="affffc"/>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c"/>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c"/>
        <w:ind w:left="420"/>
      </w:pPr>
      <w:r w:rsidRPr="007E3A4B">
        <w:t>a:2</w:t>
      </w:r>
    </w:p>
    <w:p w14:paraId="2F4B374A" w14:textId="77777777" w:rsidR="007E3A4B" w:rsidRPr="007E3A4B" w:rsidRDefault="007E3A4B" w:rsidP="00A40B87">
      <w:pPr>
        <w:pStyle w:val="affffc"/>
        <w:ind w:left="420"/>
      </w:pPr>
      <w:r w:rsidRPr="007E3A4B">
        <w:t>e:5</w:t>
      </w:r>
    </w:p>
    <w:p w14:paraId="7394E99F" w14:textId="77777777" w:rsidR="007E3A4B" w:rsidRPr="007E3A4B" w:rsidRDefault="007E3A4B" w:rsidP="00A40B87">
      <w:pPr>
        <w:pStyle w:val="affffc"/>
        <w:ind w:left="420"/>
      </w:pPr>
      <w:r w:rsidRPr="007E3A4B">
        <w:t>i:5</w:t>
      </w:r>
    </w:p>
    <w:p w14:paraId="32D36D80" w14:textId="77777777" w:rsidR="007E3A4B" w:rsidRPr="007E3A4B" w:rsidRDefault="007E3A4B" w:rsidP="00A40B87">
      <w:pPr>
        <w:pStyle w:val="affffc"/>
        <w:ind w:left="420"/>
      </w:pPr>
      <w:r w:rsidRPr="007E3A4B">
        <w:t>o:7</w:t>
      </w:r>
    </w:p>
    <w:p w14:paraId="741CA156" w14:textId="77777777" w:rsidR="007E3A4B" w:rsidRPr="007E3A4B" w:rsidRDefault="007E3A4B" w:rsidP="00A40B87">
      <w:pPr>
        <w:pStyle w:val="affffc"/>
        <w:ind w:left="420"/>
      </w:pPr>
      <w:r w:rsidRPr="007E3A4B">
        <w:t>u:2</w:t>
      </w:r>
    </w:p>
    <w:p w14:paraId="09665848" w14:textId="77777777" w:rsidR="007E3A4B" w:rsidRPr="007E3A4B" w:rsidRDefault="007E3A4B" w:rsidP="00A40B87">
      <w:pPr>
        <w:pStyle w:val="affffc"/>
        <w:ind w:left="420"/>
      </w:pPr>
    </w:p>
    <w:p w14:paraId="36557555" w14:textId="77777777" w:rsidR="007E3A4B" w:rsidRPr="007E3A4B" w:rsidRDefault="007E3A4B" w:rsidP="00A40B87">
      <w:pPr>
        <w:pStyle w:val="affffc"/>
        <w:ind w:left="420"/>
      </w:pPr>
      <w:r w:rsidRPr="007E3A4B">
        <w:t>a:2</w:t>
      </w:r>
    </w:p>
    <w:p w14:paraId="07831A0B" w14:textId="77777777" w:rsidR="007E3A4B" w:rsidRPr="007E3A4B" w:rsidRDefault="007E3A4B" w:rsidP="00A40B87">
      <w:pPr>
        <w:pStyle w:val="affffc"/>
        <w:ind w:left="420"/>
      </w:pPr>
      <w:r w:rsidRPr="007E3A4B">
        <w:t>e:7</w:t>
      </w:r>
    </w:p>
    <w:p w14:paraId="4B8ADB82" w14:textId="77777777" w:rsidR="007E3A4B" w:rsidRPr="007E3A4B" w:rsidRDefault="007E3A4B" w:rsidP="00A40B87">
      <w:pPr>
        <w:pStyle w:val="affffc"/>
        <w:ind w:left="420"/>
      </w:pPr>
      <w:r w:rsidRPr="007E3A4B">
        <w:t>i:6</w:t>
      </w:r>
    </w:p>
    <w:p w14:paraId="2913D6F4" w14:textId="77777777" w:rsidR="007E3A4B" w:rsidRPr="007E3A4B" w:rsidRDefault="007E3A4B" w:rsidP="00A40B87">
      <w:pPr>
        <w:pStyle w:val="affffc"/>
        <w:ind w:left="420"/>
      </w:pPr>
      <w:r w:rsidRPr="007E3A4B">
        <w:t>o:4</w:t>
      </w:r>
    </w:p>
    <w:p w14:paraId="792A287A" w14:textId="77777777" w:rsidR="007E3A4B" w:rsidRPr="007E3A4B" w:rsidRDefault="007E3A4B" w:rsidP="00A40B87">
      <w:pPr>
        <w:pStyle w:val="affffc"/>
        <w:ind w:left="420"/>
      </w:pPr>
      <w:r w:rsidRPr="007E3A4B">
        <w:t>u:4</w:t>
      </w:r>
    </w:p>
    <w:p w14:paraId="615FC85B" w14:textId="77777777" w:rsidR="007E3A4B" w:rsidRPr="007E3A4B" w:rsidRDefault="007E3A4B" w:rsidP="00A40B87">
      <w:pPr>
        <w:pStyle w:val="affffc"/>
        <w:ind w:left="420"/>
      </w:pPr>
    </w:p>
    <w:p w14:paraId="32962499" w14:textId="77777777" w:rsidR="007E3A4B" w:rsidRPr="007E3A4B" w:rsidRDefault="007E3A4B" w:rsidP="00A40B87">
      <w:pPr>
        <w:pStyle w:val="affffc"/>
        <w:ind w:left="420"/>
      </w:pPr>
      <w:r w:rsidRPr="007E3A4B">
        <w:t>a:2</w:t>
      </w:r>
    </w:p>
    <w:p w14:paraId="4506DDBE" w14:textId="77777777" w:rsidR="007E3A4B" w:rsidRPr="007E3A4B" w:rsidRDefault="007E3A4B" w:rsidP="00A40B87">
      <w:pPr>
        <w:pStyle w:val="affffc"/>
        <w:ind w:left="420"/>
      </w:pPr>
      <w:r w:rsidRPr="007E3A4B">
        <w:t>e:7</w:t>
      </w:r>
    </w:p>
    <w:p w14:paraId="3375ABE6" w14:textId="77777777" w:rsidR="007E3A4B" w:rsidRPr="007E3A4B" w:rsidRDefault="007E3A4B" w:rsidP="00A40B87">
      <w:pPr>
        <w:pStyle w:val="affffc"/>
        <w:ind w:left="420"/>
      </w:pPr>
      <w:r w:rsidRPr="007E3A4B">
        <w:t>i:5</w:t>
      </w:r>
    </w:p>
    <w:p w14:paraId="44506348" w14:textId="77777777" w:rsidR="007E3A4B" w:rsidRPr="007E3A4B" w:rsidRDefault="007E3A4B" w:rsidP="00A40B87">
      <w:pPr>
        <w:pStyle w:val="affffc"/>
        <w:ind w:left="420"/>
      </w:pPr>
      <w:r w:rsidRPr="007E3A4B">
        <w:t>o:6</w:t>
      </w:r>
    </w:p>
    <w:p w14:paraId="5AFD9AFE" w14:textId="77777777" w:rsidR="007E3A4B" w:rsidRPr="007E3A4B" w:rsidRDefault="007E3A4B" w:rsidP="00A40B87">
      <w:pPr>
        <w:pStyle w:val="affffc"/>
        <w:ind w:left="420"/>
      </w:pPr>
      <w:r w:rsidRPr="007E3A4B">
        <w:t>u:2</w:t>
      </w:r>
    </w:p>
    <w:p w14:paraId="4E2FFA4F" w14:textId="77777777" w:rsidR="007E3A4B" w:rsidRPr="007E3A4B" w:rsidRDefault="007E3A4B" w:rsidP="00A40B87">
      <w:pPr>
        <w:pStyle w:val="affffc"/>
        <w:ind w:left="420"/>
      </w:pPr>
    </w:p>
    <w:p w14:paraId="21A28217" w14:textId="77777777" w:rsidR="007E3A4B" w:rsidRPr="007E3A4B" w:rsidRDefault="007E3A4B" w:rsidP="00A40B87">
      <w:pPr>
        <w:pStyle w:val="affffc"/>
        <w:ind w:left="420"/>
      </w:pPr>
      <w:r w:rsidRPr="007E3A4B">
        <w:t>a:13</w:t>
      </w:r>
    </w:p>
    <w:p w14:paraId="72657A94" w14:textId="77777777" w:rsidR="007E3A4B" w:rsidRPr="007E3A4B" w:rsidRDefault="007E3A4B" w:rsidP="00A40B87">
      <w:pPr>
        <w:pStyle w:val="affffc"/>
        <w:ind w:left="420"/>
      </w:pPr>
      <w:r w:rsidRPr="007E3A4B">
        <w:t>e:8</w:t>
      </w:r>
    </w:p>
    <w:p w14:paraId="3A1C71E2" w14:textId="77777777" w:rsidR="007E3A4B" w:rsidRPr="007E3A4B" w:rsidRDefault="007E3A4B" w:rsidP="00A40B87">
      <w:pPr>
        <w:pStyle w:val="affffc"/>
        <w:ind w:left="420"/>
      </w:pPr>
      <w:r w:rsidRPr="007E3A4B">
        <w:t>i:8</w:t>
      </w:r>
    </w:p>
    <w:p w14:paraId="7049B727" w14:textId="77777777" w:rsidR="007E3A4B" w:rsidRPr="007E3A4B" w:rsidRDefault="007E3A4B" w:rsidP="00A40B87">
      <w:pPr>
        <w:pStyle w:val="affffc"/>
        <w:ind w:left="420"/>
      </w:pPr>
      <w:r w:rsidRPr="007E3A4B">
        <w:t>o:3</w:t>
      </w:r>
    </w:p>
    <w:p w14:paraId="57043B04" w14:textId="77777777" w:rsidR="007E3A4B" w:rsidRPr="007E3A4B" w:rsidRDefault="007E3A4B" w:rsidP="00A40B87">
      <w:pPr>
        <w:pStyle w:val="affffc"/>
        <w:ind w:left="420"/>
      </w:pPr>
      <w:r w:rsidRPr="007E3A4B">
        <w:t>u:3</w:t>
      </w:r>
    </w:p>
    <w:p w14:paraId="5858FF5D" w14:textId="77777777" w:rsidR="007E3A4B" w:rsidRPr="007E3A4B" w:rsidRDefault="007E3A4B" w:rsidP="00A40B87">
      <w:pPr>
        <w:pStyle w:val="affffc"/>
        <w:ind w:left="420"/>
      </w:pPr>
    </w:p>
    <w:p w14:paraId="694976BD" w14:textId="77777777" w:rsidR="007E3A4B" w:rsidRPr="007E3A4B" w:rsidRDefault="007E3A4B" w:rsidP="00A40B87">
      <w:pPr>
        <w:pStyle w:val="affffc"/>
        <w:ind w:left="420"/>
      </w:pPr>
      <w:r w:rsidRPr="007E3A4B">
        <w:t>a:7</w:t>
      </w:r>
    </w:p>
    <w:p w14:paraId="425D1657" w14:textId="77777777" w:rsidR="007E3A4B" w:rsidRPr="007E3A4B" w:rsidRDefault="007E3A4B" w:rsidP="00A40B87">
      <w:pPr>
        <w:pStyle w:val="affffc"/>
        <w:ind w:left="420"/>
      </w:pPr>
      <w:r w:rsidRPr="007E3A4B">
        <w:t>e:9</w:t>
      </w:r>
    </w:p>
    <w:p w14:paraId="082ECDBE" w14:textId="77777777" w:rsidR="007E3A4B" w:rsidRPr="007E3A4B" w:rsidRDefault="007E3A4B" w:rsidP="00A40B87">
      <w:pPr>
        <w:pStyle w:val="affffc"/>
        <w:ind w:left="420"/>
      </w:pPr>
      <w:r w:rsidRPr="007E3A4B">
        <w:t>i:5</w:t>
      </w:r>
    </w:p>
    <w:p w14:paraId="0697A61A" w14:textId="77777777" w:rsidR="007E3A4B" w:rsidRPr="007E3A4B" w:rsidRDefault="007E3A4B" w:rsidP="00A40B87">
      <w:pPr>
        <w:pStyle w:val="affffc"/>
        <w:ind w:left="420"/>
      </w:pPr>
      <w:r w:rsidRPr="007E3A4B">
        <w:t>o:5</w:t>
      </w:r>
    </w:p>
    <w:p w14:paraId="02CBF024" w14:textId="77777777" w:rsidR="00DF4D2F" w:rsidRDefault="007E3A4B" w:rsidP="00A40B87">
      <w:pPr>
        <w:pStyle w:val="affffc"/>
        <w:ind w:left="420"/>
      </w:pPr>
      <w:r w:rsidRPr="007E3A4B">
        <w:t>u:1</w:t>
      </w:r>
    </w:p>
    <w:p w14:paraId="64C84D7F" w14:textId="77777777" w:rsidR="00544F79" w:rsidRDefault="00DF4D2F" w:rsidP="009A2F9D">
      <w:pPr>
        <w:pStyle w:val="4"/>
        <w:rPr>
          <w:lang w:eastAsia="zh-CN"/>
        </w:rPr>
      </w:pPr>
      <w:r>
        <w:t>参考代码</w:t>
      </w:r>
      <w:r>
        <w:t>(C++)</w:t>
      </w:r>
    </w:p>
    <w:p w14:paraId="7351F8B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14:paraId="2ABFBE2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14:paraId="18EEBC3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14:paraId="19B6EF29"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14:paraId="1A01AA53"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14:paraId="4CEFEEF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14:paraId="2BB072FF"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14:paraId="2B38699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14:paraId="2E38A91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14:paraId="4EBBB74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14:paraId="1272725D"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14:paraId="4B9A184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14:paraId="71A22200"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73FF3B6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2196E3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14:paraId="34AAC2B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14:paraId="15FCBB27"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14:paraId="1BA4846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14:paraId="11778CC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14:paraId="32616F3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14:paraId="5EF4432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14:paraId="5BC2305F"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14:paraId="43C6A59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14:paraId="36CBA670"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14:paraId="3DBCF7F2"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lastRenderedPageBreak/>
        <w:t>    transform(str.begin(), str.end(), str.begin(), ::tolower);  </w:t>
      </w:r>
    </w:p>
    <w:p w14:paraId="1580CFEA"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14:paraId="09B5050D" w14:textId="77777777" w:rsidR="008972B2" w:rsidRPr="008972B2" w:rsidRDefault="008972B2" w:rsidP="00975CFC">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14:paraId="008F6A51"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14:paraId="18EE4772"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14:paraId="0837A5BA"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14:paraId="59DD903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14:paraId="23F2AD0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14:paraId="2FE44D91"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14:paraId="648088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3209DAE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3F1FA483" w14:textId="77777777" w:rsidR="00CD6FEA" w:rsidRPr="00CD6FEA" w:rsidRDefault="00CD6FEA" w:rsidP="00741B54">
      <w:pPr>
        <w:pStyle w:val="2"/>
        <w:spacing w:before="315"/>
        <w:rPr>
          <w:lang w:eastAsia="zh-CN"/>
        </w:rPr>
      </w:pPr>
      <w:bookmarkStart w:id="49" w:name="_Toc537339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b"/>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b"/>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b"/>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b"/>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b"/>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c"/>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c"/>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c"/>
        <w:ind w:left="420"/>
      </w:pPr>
      <w:r w:rsidRPr="00CD6FEA">
        <w:t>xxxxxxxxxx</w:t>
      </w:r>
    </w:p>
    <w:p w14:paraId="09564DE8" w14:textId="77777777" w:rsidR="00CD6FEA" w:rsidRPr="00CD6FEA" w:rsidRDefault="00CD6FEA" w:rsidP="009A2F9D">
      <w:pPr>
        <w:pStyle w:val="4"/>
        <w:rPr>
          <w:lang w:eastAsia="zh-CN"/>
        </w:rPr>
      </w:pPr>
      <w:r w:rsidRPr="00CD6FEA">
        <w:rPr>
          <w:lang w:eastAsia="zh-CN"/>
        </w:rPr>
        <w:lastRenderedPageBreak/>
        <w:t>输出样例</w:t>
      </w:r>
      <w:r w:rsidRPr="00CD6FEA">
        <w:rPr>
          <w:lang w:eastAsia="zh-CN"/>
        </w:rPr>
        <w:t xml:space="preserve"> 2</w:t>
      </w:r>
    </w:p>
    <w:p w14:paraId="4EF78044" w14:textId="77777777" w:rsidR="00CD6FEA" w:rsidRPr="00CD6FEA" w:rsidRDefault="00CD6FEA" w:rsidP="00A40B87">
      <w:pPr>
        <w:pStyle w:val="affffc"/>
        <w:ind w:left="420"/>
      </w:pPr>
      <w:r w:rsidRPr="00CD6FEA">
        <w:t>1</w:t>
      </w:r>
    </w:p>
    <w:p w14:paraId="08009962"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A08EE9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14:paraId="63B4D95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14:paraId="2C039077"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14:paraId="1FC9EA3E"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14:paraId="202C0B2A"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14:paraId="54B51E6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435C2E95"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14:paraId="4273E9D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14:paraId="73DDA8A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14:paraId="199CE611"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14:paraId="3332DF56"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14:paraId="41AEB2D2"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14:paraId="660EEE3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14:paraId="65D4A7B6"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14:paraId="2A32F01F"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14:paraId="7F32AA8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14:paraId="55C4F201"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14:paraId="7F84FF0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14:paraId="2C38BA9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14:paraId="175BD14F"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14:paraId="387986F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14:paraId="293C4FB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09CB9F24"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14:paraId="63A4D243"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14:paraId="4523384B"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14:paraId="73337AE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14:paraId="18FF9C3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14:paraId="21195DE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65331711" w14:textId="77777777" w:rsidR="009A19F2" w:rsidRPr="009A19F2" w:rsidRDefault="009A19F2" w:rsidP="009A19F2">
      <w:pPr>
        <w:pStyle w:val="2"/>
        <w:spacing w:before="315"/>
        <w:rPr>
          <w:lang w:eastAsia="zh-CN"/>
        </w:rPr>
      </w:pPr>
      <w:bookmarkStart w:id="50" w:name="_Toc537339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b"/>
        <w:ind w:firstLine="420"/>
      </w:pPr>
      <w:r w:rsidRPr="0045247C">
        <w:t>为了帮助小鲁学以致用，小华请小鲁编个程序统计班级成绩。</w:t>
      </w:r>
    </w:p>
    <w:p w14:paraId="6B5759CC" w14:textId="77777777" w:rsidR="0045247C" w:rsidRPr="0045247C" w:rsidRDefault="0045247C" w:rsidP="0045247C">
      <w:pPr>
        <w:pStyle w:val="affffb"/>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b"/>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lastRenderedPageBreak/>
        <w:t>输入</w:t>
      </w:r>
    </w:p>
    <w:p w14:paraId="16509547" w14:textId="77777777" w:rsidR="009A19F2" w:rsidRPr="009A19F2" w:rsidRDefault="009A19F2" w:rsidP="009A19F2">
      <w:pPr>
        <w:pStyle w:val="affffb"/>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b"/>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c"/>
        <w:ind w:left="420"/>
      </w:pPr>
      <w:r w:rsidRPr="009A19F2">
        <w:t>2 2</w:t>
      </w:r>
    </w:p>
    <w:p w14:paraId="4B37B431" w14:textId="77777777" w:rsidR="009A19F2" w:rsidRPr="009A19F2" w:rsidRDefault="009A19F2" w:rsidP="009A19F2">
      <w:pPr>
        <w:pStyle w:val="affffc"/>
        <w:ind w:left="420"/>
      </w:pPr>
      <w:r w:rsidRPr="009A19F2">
        <w:t xml:space="preserve">70 80 </w:t>
      </w:r>
    </w:p>
    <w:p w14:paraId="330895B7" w14:textId="77777777" w:rsidR="009A19F2" w:rsidRPr="009A19F2" w:rsidRDefault="009A19F2" w:rsidP="009A19F2">
      <w:pPr>
        <w:pStyle w:val="affffc"/>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c"/>
        <w:ind w:left="420"/>
      </w:pPr>
      <w:r w:rsidRPr="009A19F2">
        <w:t>75.00 87.50</w:t>
      </w:r>
    </w:p>
    <w:p w14:paraId="13B89829" w14:textId="77777777" w:rsidR="009A19F2" w:rsidRPr="009A19F2" w:rsidRDefault="009A19F2" w:rsidP="009A19F2">
      <w:pPr>
        <w:pStyle w:val="affffc"/>
        <w:ind w:left="420"/>
      </w:pPr>
      <w:r w:rsidRPr="009A19F2">
        <w:t>77.50 85.00</w:t>
      </w:r>
    </w:p>
    <w:p w14:paraId="2BB20CB3" w14:textId="77777777" w:rsidR="009A19F2" w:rsidRPr="009A19F2" w:rsidRDefault="009A19F2" w:rsidP="009A19F2">
      <w:pPr>
        <w:pStyle w:val="affffc"/>
        <w:ind w:left="420"/>
      </w:pPr>
      <w:r w:rsidRPr="009A19F2">
        <w:t>1</w:t>
      </w:r>
    </w:p>
    <w:p w14:paraId="689E0485" w14:textId="77777777" w:rsidR="009A19F2" w:rsidRDefault="009A19F2" w:rsidP="00544F79">
      <w:pPr>
        <w:pStyle w:val="affffb"/>
        <w:ind w:firstLine="420"/>
      </w:pPr>
    </w:p>
    <w:p w14:paraId="112045D3" w14:textId="77777777" w:rsidR="009A19F2" w:rsidRDefault="009A19F2" w:rsidP="009A2F9D">
      <w:pPr>
        <w:pStyle w:val="4"/>
      </w:pPr>
      <w:r>
        <w:rPr>
          <w:rFonts w:hint="eastAsia"/>
        </w:rPr>
        <w:t>参考代码</w:t>
      </w:r>
      <w:r>
        <w:rPr>
          <w:rFonts w:hint="eastAsia"/>
        </w:rPr>
        <w:t>(</w:t>
      </w:r>
      <w:r>
        <w:t>C++)</w:t>
      </w:r>
    </w:p>
    <w:p w14:paraId="1E236B86" w14:textId="77777777" w:rsidR="00255F09" w:rsidRPr="00255F09" w:rsidRDefault="00255F09"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14:paraId="4FE0AC2D" w14:textId="77777777" w:rsidR="007743A0" w:rsidRPr="007743A0" w:rsidRDefault="007743A0"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14:paraId="793A128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3E609F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14:paraId="6B18BCF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2F163C14"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14:paraId="030B97EC"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14:paraId="6ECFE53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14:paraId="389A5152"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14:paraId="132E807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14:paraId="7A025E1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7E09FE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0F632B0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6A76514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14:paraId="581A0C2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A5126C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64AA99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14:paraId="4958F05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7408A49F"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14:paraId="0AA06D5D"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479037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14:paraId="02A130C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CDA33E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14:paraId="5A06731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14:paraId="447B586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4AFA859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14:paraId="07E2B69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F845B96"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33BA45F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0C1AB84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14:paraId="781B267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449FC4C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14:paraId="404CD17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E0BE35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14:paraId="091E8F01"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14:paraId="7460C485"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14:paraId="3F60142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63F132E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14:paraId="373A4D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2AF132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14:paraId="217EC9A3"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14:paraId="180A3F7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5C319C7C"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14:paraId="764D1C3B"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14:paraId="074105D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14:paraId="6488B22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14:paraId="6B26BDAE"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4847BBAA"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14:paraId="02F7418D" w14:textId="77777777" w:rsidR="007743A0" w:rsidRPr="007743A0" w:rsidRDefault="007743A0" w:rsidP="00975CFC">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629A7B1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14:paraId="5B700189"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14:paraId="72F7C4C0" w14:textId="77777777" w:rsidR="00BD658D" w:rsidRPr="00BD658D" w:rsidRDefault="00BD658D" w:rsidP="00741B54">
      <w:pPr>
        <w:pStyle w:val="2"/>
        <w:spacing w:before="315"/>
        <w:rPr>
          <w:lang w:eastAsia="zh-CN"/>
        </w:rPr>
      </w:pPr>
      <w:bookmarkStart w:id="51" w:name="_Toc53733962"/>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b"/>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w:t>
      </w:r>
      <w:r w:rsidRPr="00BD658D">
        <w:lastRenderedPageBreak/>
        <w:t>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c"/>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c"/>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c"/>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c"/>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c"/>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c"/>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b"/>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b"/>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b"/>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c"/>
        <w:ind w:left="420"/>
      </w:pPr>
      <w:r w:rsidRPr="00BD658D">
        <w:t>3</w:t>
      </w:r>
    </w:p>
    <w:p w14:paraId="5CE4C14D" w14:textId="77777777" w:rsidR="00BD658D" w:rsidRPr="00BD658D" w:rsidRDefault="00BD658D" w:rsidP="00A40B87">
      <w:pPr>
        <w:pStyle w:val="affffc"/>
        <w:ind w:left="420"/>
      </w:pPr>
      <w:r w:rsidRPr="00BD658D">
        <w:t>Icango123</w:t>
      </w:r>
    </w:p>
    <w:p w14:paraId="4ED89365" w14:textId="77777777" w:rsidR="00BD658D" w:rsidRPr="00BD658D" w:rsidRDefault="00BD658D" w:rsidP="00A40B87">
      <w:pPr>
        <w:pStyle w:val="affffc"/>
        <w:ind w:left="420"/>
      </w:pPr>
      <w:r w:rsidRPr="00BD658D">
        <w:t>whiitehouse1234</w:t>
      </w:r>
    </w:p>
    <w:p w14:paraId="659B5D29" w14:textId="77777777" w:rsidR="00BD658D" w:rsidRPr="00BD658D" w:rsidRDefault="00BD658D" w:rsidP="00A40B87">
      <w:pPr>
        <w:pStyle w:val="affffc"/>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c"/>
        <w:ind w:left="420"/>
      </w:pPr>
      <w:r w:rsidRPr="00BD658D">
        <w:t>YES</w:t>
      </w:r>
    </w:p>
    <w:p w14:paraId="08B9CC06" w14:textId="77777777" w:rsidR="00BD658D" w:rsidRPr="00BD658D" w:rsidRDefault="00BD658D" w:rsidP="00A40B87">
      <w:pPr>
        <w:pStyle w:val="affffc"/>
        <w:ind w:left="420"/>
      </w:pPr>
      <w:r w:rsidRPr="00BD658D">
        <w:t>NO</w:t>
      </w:r>
    </w:p>
    <w:p w14:paraId="5AD4C65D" w14:textId="77777777" w:rsidR="00BD658D" w:rsidRPr="00BD658D" w:rsidRDefault="00BD658D" w:rsidP="00A40B87">
      <w:pPr>
        <w:pStyle w:val="affffc"/>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A273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14:paraId="4331E519"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14:paraId="6C2ED02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14:paraId="5AF3C9A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14:paraId="558CA82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14:paraId="101C6DE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14:paraId="2DB159E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p>
    <w:p w14:paraId="07D235E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14:paraId="266BA47C"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14:paraId="0A91E54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14:paraId="1A1623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14:paraId="5E52054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14:paraId="0BA1E1F2"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14:paraId="5C65B04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4428191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14:paraId="51584367"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21EA6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14:paraId="2CE28B0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14:paraId="09FD05B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14:paraId="4AD19D8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6694AED6"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7104386F"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14:paraId="49F5DB5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14:paraId="77ED1496"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14:paraId="5D3BB9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14:paraId="573DAD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4463E5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5D2FA0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9CFD29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14:paraId="44CDB23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14:paraId="223B6C0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14:paraId="5CAD4122"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14:paraId="7DA88C5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14:paraId="461CE163"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5CFF6F8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14:paraId="4E6567D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14:paraId="234DF4A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14:paraId="00B092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14:paraId="11014E2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A206058"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71D196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26539C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406720B9" w14:textId="77777777" w:rsidR="009B0817" w:rsidRPr="009B0817" w:rsidRDefault="009B0817" w:rsidP="00741B54">
      <w:pPr>
        <w:pStyle w:val="2"/>
        <w:spacing w:before="315"/>
        <w:rPr>
          <w:lang w:eastAsia="zh-CN"/>
        </w:rPr>
      </w:pPr>
      <w:bookmarkStart w:id="52" w:name="_Toc53733963"/>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b"/>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w:t>
      </w:r>
      <w:r w:rsidRPr="009B0817">
        <w:lastRenderedPageBreak/>
        <w:t>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b"/>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b"/>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c"/>
        <w:ind w:left="420"/>
      </w:pPr>
      <w:r w:rsidRPr="009B0817">
        <w:t>011o</w:t>
      </w:r>
    </w:p>
    <w:p w14:paraId="1DBA0826" w14:textId="77777777" w:rsidR="009B0817" w:rsidRPr="009B0817" w:rsidRDefault="009B0817" w:rsidP="00A40B87">
      <w:pPr>
        <w:pStyle w:val="affffc"/>
        <w:ind w:left="420"/>
      </w:pPr>
      <w:r w:rsidRPr="009B0817">
        <w:t>110010e</w:t>
      </w:r>
    </w:p>
    <w:p w14:paraId="04D753E1" w14:textId="77777777" w:rsidR="009B0817" w:rsidRPr="009B0817" w:rsidRDefault="009B0817" w:rsidP="00A40B87">
      <w:pPr>
        <w:pStyle w:val="affffc"/>
        <w:ind w:left="420"/>
      </w:pPr>
      <w:r w:rsidRPr="009B0817">
        <w:t>1100e</w:t>
      </w:r>
    </w:p>
    <w:p w14:paraId="53B98972" w14:textId="77777777" w:rsidR="009B0817" w:rsidRPr="009B0817" w:rsidRDefault="009B0817" w:rsidP="00A40B87">
      <w:pPr>
        <w:pStyle w:val="affffc"/>
        <w:ind w:left="420"/>
      </w:pPr>
      <w:r w:rsidRPr="009B0817">
        <w:t>01110100o</w:t>
      </w:r>
    </w:p>
    <w:p w14:paraId="0FDAC8C9" w14:textId="77777777" w:rsidR="009B0817" w:rsidRPr="009B0817" w:rsidRDefault="009B0817" w:rsidP="00A40B87">
      <w:pPr>
        <w:pStyle w:val="affffc"/>
        <w:ind w:left="420"/>
      </w:pPr>
      <w:r w:rsidRPr="009B0817">
        <w:t>110100101o</w:t>
      </w:r>
    </w:p>
    <w:p w14:paraId="57558FD9" w14:textId="77777777" w:rsidR="009B0817" w:rsidRPr="009B0817" w:rsidRDefault="009B0817" w:rsidP="00A40B87">
      <w:pPr>
        <w:pStyle w:val="affffc"/>
        <w:ind w:left="420"/>
      </w:pPr>
      <w:r w:rsidRPr="009B0817">
        <w:t>#</w:t>
      </w:r>
    </w:p>
    <w:p w14:paraId="087C66F4" w14:textId="77777777" w:rsidR="009B0817" w:rsidRPr="009B0817" w:rsidRDefault="00A40B87" w:rsidP="009A2F9D">
      <w:pPr>
        <w:pStyle w:val="4"/>
        <w:rPr>
          <w:lang w:eastAsia="zh-CN"/>
        </w:rPr>
      </w:pPr>
      <w:r>
        <w:rPr>
          <w:lang w:eastAsia="zh-CN"/>
        </w:rPr>
        <w:t>输出样例</w:t>
      </w:r>
    </w:p>
    <w:p w14:paraId="2786606E" w14:textId="77777777" w:rsidR="009B0817" w:rsidRPr="009B0817" w:rsidRDefault="009B0817" w:rsidP="00A40B87">
      <w:pPr>
        <w:pStyle w:val="affffc"/>
        <w:ind w:left="420"/>
      </w:pPr>
      <w:r w:rsidRPr="009B0817">
        <w:t>0111</w:t>
      </w:r>
    </w:p>
    <w:p w14:paraId="692E21DE" w14:textId="77777777" w:rsidR="009B0817" w:rsidRPr="009B0817" w:rsidRDefault="009B0817" w:rsidP="00A40B87">
      <w:pPr>
        <w:pStyle w:val="affffc"/>
        <w:ind w:left="420"/>
      </w:pPr>
      <w:r w:rsidRPr="009B0817">
        <w:t>1100101</w:t>
      </w:r>
    </w:p>
    <w:p w14:paraId="29D62D8C" w14:textId="77777777" w:rsidR="009B0817" w:rsidRPr="009B0817" w:rsidRDefault="009B0817" w:rsidP="00A40B87">
      <w:pPr>
        <w:pStyle w:val="affffc"/>
        <w:ind w:left="420"/>
      </w:pPr>
      <w:r w:rsidRPr="009B0817">
        <w:t>11000</w:t>
      </w:r>
    </w:p>
    <w:p w14:paraId="189E1CEB" w14:textId="77777777" w:rsidR="009B0817" w:rsidRPr="009B0817" w:rsidRDefault="009B0817" w:rsidP="00A40B87">
      <w:pPr>
        <w:pStyle w:val="affffc"/>
        <w:ind w:left="420"/>
      </w:pPr>
      <w:r w:rsidRPr="009B0817">
        <w:t>011101001</w:t>
      </w:r>
    </w:p>
    <w:p w14:paraId="04C81AAC" w14:textId="77777777" w:rsidR="009B0817" w:rsidRPr="009B0817" w:rsidRDefault="009B0817" w:rsidP="00A40B87">
      <w:pPr>
        <w:pStyle w:val="affffc"/>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BACAAE"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14:paraId="68FE302D"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14:paraId="7A8B2CA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14:paraId="483DCC21"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14:paraId="05CCDB65"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14:paraId="1F095728"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14:paraId="44616C7A"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14:paraId="688B6114"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14:paraId="4618378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14:paraId="2A16E1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14:paraId="4AE152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14:paraId="411F7C90"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14:paraId="6FFA6E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14:paraId="7566D045"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0450E5C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14:paraId="2E8B9667"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lastRenderedPageBreak/>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3C15AD1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14:paraId="269ECDC9" w14:textId="77777777" w:rsidR="009B0817" w:rsidRPr="009B0817" w:rsidRDefault="009B0817" w:rsidP="00975CFC">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14:paraId="35495DDB"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14:paraId="5AA2591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14:paraId="2141ED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14:paraId="794CAEC1"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14:paraId="0DD927CA" w14:textId="77777777" w:rsidR="00A42842" w:rsidRDefault="00A42842" w:rsidP="00741B54">
      <w:pPr>
        <w:pStyle w:val="2"/>
        <w:spacing w:before="315"/>
        <w:rPr>
          <w:lang w:eastAsia="zh-CN"/>
        </w:rPr>
      </w:pPr>
      <w:bookmarkStart w:id="53" w:name="_Toc53733964"/>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b"/>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b"/>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b"/>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b"/>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b"/>
        <w:ind w:firstLine="420"/>
      </w:pPr>
      <w:r>
        <w:t>这就是著名的悬垂问题</w:t>
      </w:r>
      <w:r>
        <w:t>(</w:t>
      </w:r>
      <w:hyperlink r:id="rId27" w:tgtFrame="_blank" w:history="1">
        <w:r>
          <w:rPr>
            <w:rStyle w:val="af3"/>
            <w:rFonts w:ascii="Helvetica" w:hAnsi="Helvetica" w:cs="Helvetica"/>
            <w:color w:val="0099FF"/>
          </w:rPr>
          <w:t>Overhang</w:t>
        </w:r>
      </w:hyperlink>
      <w:r>
        <w:t>)</w:t>
      </w:r>
    </w:p>
    <w:p w14:paraId="566F5CCD" w14:textId="1FD48D1C" w:rsidR="00A42842" w:rsidRPr="0013144C" w:rsidRDefault="00A42842" w:rsidP="00F74695">
      <w:pPr>
        <w:pStyle w:val="affffb"/>
        <w:ind w:firstLine="420"/>
      </w:pPr>
      <w:r w:rsidRPr="0013144C">
        <w:lastRenderedPageBreak/>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b"/>
        <w:ind w:firstLine="420"/>
      </w:pPr>
      <w:r>
        <w:t>有若干行数字，每行都是实数，表示悬垂在底面之外的总长度</w:t>
      </w:r>
      <w:r w:rsidR="00171409">
        <w:t>。</w:t>
      </w:r>
    </w:p>
    <w:p w14:paraId="0F820D22" w14:textId="4093DC5D" w:rsidR="003674E0" w:rsidRDefault="0013144C" w:rsidP="00DF4D2F">
      <w:pPr>
        <w:pStyle w:val="affffb"/>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t>输出</w:t>
      </w:r>
    </w:p>
    <w:p w14:paraId="7B8B4761" w14:textId="77777777" w:rsidR="00A42842" w:rsidRDefault="00A42842" w:rsidP="00DF4D2F">
      <w:pPr>
        <w:pStyle w:val="affffb"/>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548FB3F"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14:paraId="6BDB7740"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14:paraId="5D7ACA82"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14:paraId="4AB7CB98"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14:paraId="080A756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14:paraId="14472C44"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14:paraId="0979EE7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14:paraId="25BF1DAF"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14:paraId="2FE2881C"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14:paraId="208C633B"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14:paraId="44C785B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14:paraId="356232B9"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14:paraId="1340AA3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14:paraId="32CFC77E"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14:paraId="682504BD"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14:paraId="6F33A9F0" w14:textId="77777777" w:rsidR="00544F79" w:rsidRDefault="00544F79" w:rsidP="00544F79">
      <w:pPr>
        <w:pStyle w:val="affffb"/>
        <w:ind w:firstLine="420"/>
      </w:pPr>
    </w:p>
    <w:p w14:paraId="2C0B4FE1" w14:textId="77777777" w:rsidR="003D6B1D" w:rsidRPr="003D6B1D" w:rsidRDefault="003D6B1D" w:rsidP="00741B54">
      <w:pPr>
        <w:pStyle w:val="2"/>
        <w:spacing w:before="315"/>
        <w:rPr>
          <w:lang w:eastAsia="zh-CN"/>
        </w:rPr>
      </w:pPr>
      <w:bookmarkStart w:id="54" w:name="_Toc537339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b"/>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b"/>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w:t>
      </w:r>
      <w:r w:rsidRPr="003D6B1D">
        <w:lastRenderedPageBreak/>
        <w:t>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b"/>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14:paraId="70FC4834" w14:textId="77777777" w:rsidR="003D6B1D" w:rsidRPr="003D6B1D" w:rsidRDefault="003D6B1D" w:rsidP="00DF4D2F">
      <w:pPr>
        <w:pStyle w:val="affffc"/>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2"/>
          <w:lang w:eastAsia="zh-CN"/>
        </w:rPr>
      </w:pPr>
      <w:r w:rsidRPr="003D6B1D">
        <w:rPr>
          <w:lang w:eastAsia="zh-CN"/>
        </w:rPr>
        <w:t>数据范围</w:t>
      </w:r>
    </w:p>
    <w:p w14:paraId="372AAF66" w14:textId="77777777" w:rsidR="003D6B1D" w:rsidRPr="003674E0" w:rsidRDefault="003D6B1D" w:rsidP="00DF4D2F">
      <w:pPr>
        <w:pStyle w:val="affffb"/>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b"/>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b"/>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b"/>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c"/>
        <w:ind w:left="420"/>
      </w:pPr>
      <w:r w:rsidRPr="003D6B1D">
        <w:t>204 40</w:t>
      </w:r>
    </w:p>
    <w:p w14:paraId="4CF57438" w14:textId="77777777" w:rsidR="003D6B1D" w:rsidRPr="003D6B1D" w:rsidRDefault="003D6B1D" w:rsidP="00A40B87">
      <w:pPr>
        <w:pStyle w:val="affffc"/>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c"/>
        <w:ind w:left="420"/>
      </w:pPr>
      <w:r w:rsidRPr="003D6B1D">
        <w:t>199</w:t>
      </w:r>
    </w:p>
    <w:p w14:paraId="22D6F638" w14:textId="77777777" w:rsidR="00544F79" w:rsidRDefault="00DF4D2F" w:rsidP="009A2F9D">
      <w:pPr>
        <w:pStyle w:val="4"/>
        <w:rPr>
          <w:lang w:eastAsia="zh-CN"/>
        </w:rPr>
      </w:pPr>
      <w:r>
        <w:t>参考代码</w:t>
      </w:r>
      <w:r>
        <w:t>(C++)</w:t>
      </w:r>
    </w:p>
    <w:p w14:paraId="2BB0985D"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14:paraId="30D1EF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00D7C85B"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712E062D"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14:paraId="0DAFD24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14:paraId="2D21C7D4"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14:paraId="03FBDD0C"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14:paraId="705BBE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14:paraId="0AA21D8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14:paraId="0853525C"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14:paraId="7F8B3B2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14:paraId="1B686B8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14:paraId="0FF214B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5510FE21"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14:paraId="07F20F6F"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6C46C7D3"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14:paraId="726CD3D3" w14:textId="77777777" w:rsidR="00FA4F37" w:rsidRPr="00FA4F37" w:rsidRDefault="00FA4F37" w:rsidP="00975CFC">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54072E5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32891CEA"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14:paraId="5127130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14:paraId="6311BB1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14:paraId="3A4399D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14:paraId="4E713B7F"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14:paraId="69045D09"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14:paraId="677223AB"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20CF4B90"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4B929121" w14:textId="77777777" w:rsidR="00FA4F37" w:rsidRPr="00FA4F37" w:rsidRDefault="00FA4F37" w:rsidP="00741B54">
      <w:pPr>
        <w:pStyle w:val="2"/>
        <w:spacing w:before="315"/>
        <w:rPr>
          <w:lang w:eastAsia="zh-CN"/>
        </w:rPr>
      </w:pPr>
      <w:bookmarkStart w:id="55" w:name="_Toc53733966"/>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b"/>
        <w:ind w:firstLine="420"/>
      </w:pPr>
      <w:r w:rsidRPr="00FA4F37">
        <w:t>小鲁最近对统计很感兴趣，小华给了他一道经典题：</w:t>
      </w:r>
    </w:p>
    <w:p w14:paraId="20F8E988" w14:textId="77777777" w:rsidR="00FA4F37" w:rsidRPr="00FA4F37" w:rsidRDefault="00FA4F37" w:rsidP="00A40B87">
      <w:pPr>
        <w:pStyle w:val="affffb"/>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b"/>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b"/>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b"/>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b"/>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b"/>
        <w:ind w:firstLine="420"/>
      </w:pPr>
      <w:r w:rsidRPr="00FA4F37">
        <w:t>输出多数元素。</w:t>
      </w:r>
    </w:p>
    <w:p w14:paraId="5C000CA0" w14:textId="77777777" w:rsidR="00FA4F37" w:rsidRPr="00FA4F37" w:rsidRDefault="00A40B87" w:rsidP="009A2F9D">
      <w:pPr>
        <w:pStyle w:val="4"/>
        <w:rPr>
          <w:lang w:eastAsia="zh-CN"/>
        </w:rPr>
      </w:pPr>
      <w:r>
        <w:rPr>
          <w:lang w:eastAsia="zh-CN"/>
        </w:rPr>
        <w:lastRenderedPageBreak/>
        <w:t>输入样例</w:t>
      </w:r>
      <w:r w:rsidR="00FA4F37" w:rsidRPr="00FA4F37">
        <w:rPr>
          <w:lang w:eastAsia="zh-CN"/>
        </w:rPr>
        <w:t> </w:t>
      </w:r>
    </w:p>
    <w:p w14:paraId="08F13224" w14:textId="77777777" w:rsidR="00FA4F37" w:rsidRPr="00FA4F37" w:rsidRDefault="00FA4F37" w:rsidP="00A40B87">
      <w:pPr>
        <w:pStyle w:val="affffc"/>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c"/>
        <w:ind w:left="420"/>
      </w:pPr>
      <w:r w:rsidRPr="00FA4F37">
        <w:t>7</w:t>
      </w: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A213E0D"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14:paraId="485654F6"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33062BD9"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0ECCEC7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66975EE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5820921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14:paraId="74908152"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14:paraId="66BE1D40"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14:paraId="267500D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14:paraId="71ADCA63"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14:paraId="333A1E18"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57A1485F"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14:paraId="6162538E"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142C4FC5"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02FD02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14:paraId="3F596CBE"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14:paraId="64AD81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6F51D3D9" w14:textId="77777777" w:rsid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14:paraId="3139230B" w14:textId="77777777" w:rsidR="00925429" w:rsidRPr="00B14102" w:rsidRDefault="00925429" w:rsidP="00925429">
      <w:pPr>
        <w:pStyle w:val="2"/>
        <w:spacing w:before="315"/>
        <w:rPr>
          <w:lang w:eastAsia="zh-CN"/>
        </w:rPr>
      </w:pPr>
      <w:bookmarkStart w:id="56" w:name="_Toc53733967"/>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b"/>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b"/>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b"/>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b"/>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b"/>
        <w:ind w:firstLine="420"/>
      </w:pPr>
      <w:r w:rsidRPr="00B14102">
        <w:t>输入包含多组测试用例，每组输入数据只有一行数字（数字之间没有空格），这行数字的长度不大于</w:t>
      </w:r>
      <w:r w:rsidRPr="00B14102">
        <w:lastRenderedPageBreak/>
        <w:t>1000</w:t>
      </w:r>
      <w:r w:rsidRPr="00B14102">
        <w:t>。</w:t>
      </w:r>
    </w:p>
    <w:p w14:paraId="76988914" w14:textId="77777777" w:rsidR="00925429" w:rsidRPr="00B14102" w:rsidRDefault="00925429" w:rsidP="00925429">
      <w:pPr>
        <w:pStyle w:val="affffb"/>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b"/>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c"/>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c"/>
        <w:ind w:left="420"/>
      </w:pPr>
      <w:r w:rsidRPr="00B14102">
        <w:t>0 77 320 1223</w:t>
      </w:r>
    </w:p>
    <w:p w14:paraId="654D65A1" w14:textId="77777777" w:rsidR="00925429" w:rsidRDefault="00925429" w:rsidP="009A2F9D">
      <w:pPr>
        <w:pStyle w:val="4"/>
        <w:rPr>
          <w:lang w:eastAsia="zh-CN"/>
        </w:rPr>
      </w:pPr>
      <w:r>
        <w:t>参考代码</w:t>
      </w:r>
      <w:r>
        <w:t>(C++)</w:t>
      </w:r>
    </w:p>
    <w:p w14:paraId="6540BBF6"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14:paraId="7F77AA7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14:paraId="2CD3E98E"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14:paraId="58B3C15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14:paraId="030C9E1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14:paraId="1618B0E5"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14:paraId="4C46F5F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59560A9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14:paraId="54E16693" w14:textId="77777777" w:rsidR="00925429" w:rsidRPr="00AA1BAF" w:rsidRDefault="00925429" w:rsidP="00975CFC">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14:paraId="6628EAD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14:paraId="4AC556D3"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14:paraId="0FA0C30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14:paraId="2565DBDA" w14:textId="77777777" w:rsidR="00925429" w:rsidRPr="00AA1BAF" w:rsidRDefault="00925429" w:rsidP="00975CFC">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14:paraId="4FAFEF8B"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14:paraId="2B858DED"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14:paraId="3DA27C30"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14:paraId="1D83150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14:paraId="48CA9458"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14:paraId="1EA9D5E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747FC1E7"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643EA39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14:paraId="5216CE9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14:paraId="5001596A"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5ED0256D"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7238B25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14:paraId="041EBB7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14:paraId="2A0A10C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14:paraId="5F319E1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14:paraId="0D8BD53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14:paraId="487F838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14:paraId="5EE5EF7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36209A1F" w14:textId="77777777" w:rsidR="009876EE" w:rsidRPr="009876EE" w:rsidRDefault="009876EE" w:rsidP="00741B54">
      <w:pPr>
        <w:pStyle w:val="2"/>
        <w:spacing w:before="315"/>
        <w:rPr>
          <w:lang w:eastAsia="zh-CN"/>
        </w:rPr>
      </w:pPr>
      <w:bookmarkStart w:id="57" w:name="_Toc53733968"/>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b"/>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b"/>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b"/>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b"/>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b"/>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b"/>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b"/>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b"/>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b"/>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b"/>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b"/>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c"/>
        <w:ind w:left="420"/>
      </w:pPr>
      <w:r w:rsidRPr="009876EE">
        <w:t>3</w:t>
      </w:r>
    </w:p>
    <w:p w14:paraId="191943F7" w14:textId="77777777" w:rsidR="009876EE" w:rsidRPr="009876EE" w:rsidRDefault="009876EE" w:rsidP="00A40B87">
      <w:pPr>
        <w:pStyle w:val="affffc"/>
        <w:ind w:left="420"/>
      </w:pPr>
      <w:r w:rsidRPr="009876EE">
        <w:t>4 412 120 5560 3760</w:t>
      </w:r>
    </w:p>
    <w:p w14:paraId="795123C8" w14:textId="77777777" w:rsidR="009876EE" w:rsidRPr="009876EE" w:rsidRDefault="009876EE" w:rsidP="00A40B87">
      <w:pPr>
        <w:pStyle w:val="affffc"/>
        <w:ind w:left="420"/>
      </w:pPr>
      <w:r w:rsidRPr="009876EE">
        <w:t>5 576 66 35 99 88</w:t>
      </w:r>
    </w:p>
    <w:p w14:paraId="38D6B3AE" w14:textId="77777777" w:rsidR="009876EE" w:rsidRPr="009876EE" w:rsidRDefault="009876EE" w:rsidP="00A40B87">
      <w:pPr>
        <w:pStyle w:val="affffc"/>
        <w:ind w:left="420"/>
      </w:pPr>
      <w:r w:rsidRPr="009876EE">
        <w:t>4 127 100 510 380</w:t>
      </w:r>
    </w:p>
    <w:p w14:paraId="1FB7F626" w14:textId="77777777" w:rsidR="009876EE" w:rsidRPr="009876EE" w:rsidRDefault="00A40B87" w:rsidP="009A2F9D">
      <w:pPr>
        <w:pStyle w:val="4"/>
        <w:rPr>
          <w:lang w:eastAsia="zh-CN"/>
        </w:rPr>
      </w:pPr>
      <w:r>
        <w:rPr>
          <w:lang w:eastAsia="zh-CN"/>
        </w:rPr>
        <w:lastRenderedPageBreak/>
        <w:t>输出样例</w:t>
      </w:r>
    </w:p>
    <w:p w14:paraId="6F6AE4C5" w14:textId="77777777" w:rsidR="009876EE" w:rsidRPr="009876EE" w:rsidRDefault="009876EE" w:rsidP="00A40B87">
      <w:pPr>
        <w:pStyle w:val="affffc"/>
        <w:ind w:left="420"/>
      </w:pPr>
      <w:r w:rsidRPr="009876EE">
        <w:t>120 412 3760 5560</w:t>
      </w:r>
    </w:p>
    <w:p w14:paraId="72D75904" w14:textId="77777777" w:rsidR="009876EE" w:rsidRPr="009876EE" w:rsidRDefault="009876EE" w:rsidP="00A40B87">
      <w:pPr>
        <w:pStyle w:val="affffc"/>
        <w:ind w:left="420"/>
      </w:pPr>
      <w:r w:rsidRPr="009876EE">
        <w:t>35 66 88 99 576</w:t>
      </w:r>
    </w:p>
    <w:p w14:paraId="4A7EED9B" w14:textId="77777777" w:rsidR="009876EE" w:rsidRPr="009876EE" w:rsidRDefault="009876EE" w:rsidP="00A40B87">
      <w:pPr>
        <w:pStyle w:val="affffc"/>
        <w:ind w:left="420"/>
      </w:pPr>
      <w:r w:rsidRPr="009876EE">
        <w:t>100 127 380 510</w:t>
      </w:r>
    </w:p>
    <w:p w14:paraId="026E3698"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9310C2E" w14:textId="77777777" w:rsidR="00714355" w:rsidRPr="00714355" w:rsidRDefault="00925429"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14:paraId="49AD2BEF"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14:paraId="137B5DE6"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14:paraId="7ECDED8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14:paraId="3D1D93D4"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14:paraId="32BD12BE"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14:paraId="1A84DDFD"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14:paraId="7644FA04"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14:paraId="4F3853C1"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14:paraId="3EF1E6F5"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14:paraId="613628A8"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14:paraId="75C2A53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14:paraId="47486C25"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14:paraId="4069A06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14:paraId="2F3A9A62"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14:paraId="76415FB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14:paraId="4501DF93" w14:textId="77777777" w:rsidR="00714355" w:rsidRPr="00714355" w:rsidRDefault="00714355" w:rsidP="00E746A8">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3EADA0C"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14:paraId="13BC01C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14:paraId="2E9D4693"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14:paraId="62A944F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14:paraId="12C800EA"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14:paraId="1DD7DF8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DA74C0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14:paraId="161CB0C4" w14:textId="77777777" w:rsid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53733969"/>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53733970"/>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b"/>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b"/>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b"/>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b"/>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b"/>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b"/>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b"/>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b"/>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b"/>
        <w:ind w:firstLine="420"/>
      </w:pPr>
      <w:r>
        <w:rPr>
          <w:rFonts w:hint="eastAsia"/>
        </w:rPr>
        <w:t>每一行代表一组数据的处理结果</w:t>
      </w:r>
    </w:p>
    <w:p w14:paraId="704FAF2A" w14:textId="77777777" w:rsidR="00DC793B" w:rsidRPr="00B14102" w:rsidRDefault="00DC793B" w:rsidP="00DC793B">
      <w:pPr>
        <w:pStyle w:val="affffb"/>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5DD1A715" w14:textId="77777777" w:rsidR="008F7F7B" w:rsidRDefault="008F7F7B" w:rsidP="008F7F7B">
      <w:pPr>
        <w:pStyle w:val="affffc"/>
        <w:ind w:left="420"/>
      </w:pPr>
      <w:r>
        <w:t xml:space="preserve">13 -712 -629 488 423 471 428 -494 630 -497 620 -9 248 -118 </w:t>
      </w:r>
    </w:p>
    <w:p w14:paraId="4F03BD46" w14:textId="77777777" w:rsidR="008F7F7B" w:rsidRDefault="008F7F7B" w:rsidP="008F7F7B">
      <w:pPr>
        <w:pStyle w:val="affffc"/>
        <w:ind w:left="420"/>
      </w:pPr>
      <w:r>
        <w:t xml:space="preserve">12 383 614 -637 -655 683 586 -777 508 -691 -96 -333 377 </w:t>
      </w:r>
    </w:p>
    <w:p w14:paraId="5D810ECE" w14:textId="77777777" w:rsidR="008F7F7B" w:rsidRDefault="008F7F7B" w:rsidP="008F7F7B">
      <w:pPr>
        <w:pStyle w:val="affffc"/>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c"/>
        <w:ind w:left="420"/>
      </w:pPr>
      <w:r>
        <w:t>-712 -629 488 423 471 428 -494 630 -497 620 -9 248 -118</w:t>
      </w:r>
    </w:p>
    <w:p w14:paraId="669BEC48" w14:textId="77777777" w:rsidR="008F7F7B" w:rsidRDefault="008F7F7B" w:rsidP="008F7F7B">
      <w:pPr>
        <w:pStyle w:val="affffc"/>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3B6094B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14:paraId="0336BCF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14:paraId="65FB8925"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14:paraId="7DC94C9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14:paraId="2E8C799A"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14:paraId="5E21D1B3"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14:paraId="5276A82D" w14:textId="77777777" w:rsidR="009C661A" w:rsidRPr="009C661A" w:rsidRDefault="009C661A" w:rsidP="005A7740">
      <w:pPr>
        <w:widowControl/>
        <w:numPr>
          <w:ilvl w:val="0"/>
          <w:numId w:val="12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14:paraId="2D1EB29F"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14:paraId="0DB7434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4A9D83A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14:paraId="17D0EE6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14:paraId="45575AA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433DCC6D" w14:textId="77777777" w:rsidR="009C661A" w:rsidRPr="009C661A" w:rsidRDefault="009C661A" w:rsidP="008C2F84">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14:paraId="34D852EE"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14:paraId="69F24C6D"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0F6AD4E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0758911"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14:paraId="0818160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14:paraId="1F122E5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78875A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14:paraId="691579E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77F279A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14:paraId="2C3189E8"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0384508B" w14:textId="77777777" w:rsidR="009C661A" w:rsidRPr="009C661A" w:rsidRDefault="009C661A" w:rsidP="008C2F84">
      <w:pPr>
        <w:widowControl/>
        <w:numPr>
          <w:ilvl w:val="0"/>
          <w:numId w:val="12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14:paraId="06128E03"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10DEAE55" w14:textId="77777777" w:rsidR="00DC793B" w:rsidRPr="00B14102" w:rsidRDefault="00DC793B" w:rsidP="00741B54">
      <w:pPr>
        <w:pStyle w:val="2"/>
        <w:spacing w:before="315"/>
        <w:rPr>
          <w:lang w:eastAsia="zh-CN"/>
        </w:rPr>
      </w:pPr>
      <w:bookmarkStart w:id="60" w:name="_Toc53733971"/>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b"/>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b"/>
        <w:ind w:firstLine="420"/>
      </w:pPr>
      <w:r>
        <w:rPr>
          <w:rFonts w:hint="eastAsia"/>
        </w:rPr>
        <w:lastRenderedPageBreak/>
        <w:t>刚学会冒泡排序的他，决定挑战一下小华的智商：</w:t>
      </w:r>
    </w:p>
    <w:p w14:paraId="0B4ABFF9" w14:textId="77777777" w:rsidR="00DC793B" w:rsidRPr="00124B61" w:rsidRDefault="00DC793B" w:rsidP="00DC793B">
      <w:pPr>
        <w:pStyle w:val="affffb"/>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b"/>
        <w:ind w:firstLine="420"/>
      </w:pPr>
      <w:r>
        <w:rPr>
          <w:rFonts w:hint="eastAsia"/>
        </w:rPr>
        <w:t>请你对这个数列按照从小到大进行排序。</w:t>
      </w:r>
    </w:p>
    <w:p w14:paraId="74BA84ED" w14:textId="77777777" w:rsidR="00DC793B" w:rsidRPr="00124B61" w:rsidRDefault="00DC793B" w:rsidP="00DC793B">
      <w:pPr>
        <w:pStyle w:val="affffb"/>
        <w:ind w:firstLine="420"/>
      </w:pPr>
      <w:r>
        <w:rPr>
          <w:rFonts w:hint="eastAsia"/>
        </w:rPr>
        <w:t>并将排好序的数列按顺序输出。</w:t>
      </w:r>
    </w:p>
    <w:p w14:paraId="328A76CD" w14:textId="77777777" w:rsidR="00DC793B" w:rsidRPr="00124B61" w:rsidRDefault="00DC793B" w:rsidP="00DC793B">
      <w:pPr>
        <w:pStyle w:val="affffb"/>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b"/>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c"/>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b"/>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b"/>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b"/>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c"/>
        <w:ind w:left="420"/>
      </w:pPr>
      <w:r>
        <w:t>12</w:t>
      </w:r>
    </w:p>
    <w:p w14:paraId="4E7138F6" w14:textId="77777777" w:rsidR="00DC793B" w:rsidRPr="00B14102" w:rsidRDefault="00DC793B" w:rsidP="00DC793B">
      <w:pPr>
        <w:pStyle w:val="affffc"/>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c"/>
        <w:ind w:left="420"/>
      </w:pPr>
      <w:r w:rsidRPr="00136C9C">
        <w:t>13562672 38908140 58329696 83035480 111584322 158361642 323016588 388135644 400904710 501254568 615771042 907287398</w:t>
      </w:r>
    </w:p>
    <w:p w14:paraId="41BFBB98" w14:textId="77777777" w:rsidR="00DC793B" w:rsidRDefault="00DC793B" w:rsidP="009A2F9D">
      <w:pPr>
        <w:pStyle w:val="4"/>
        <w:rPr>
          <w:lang w:eastAsia="zh-CN"/>
        </w:rPr>
      </w:pPr>
      <w:r>
        <w:t>参考代码</w:t>
      </w:r>
      <w:r>
        <w:t>(C++)</w:t>
      </w:r>
    </w:p>
    <w:p w14:paraId="738C9274" w14:textId="77777777" w:rsidR="00DC793B" w:rsidRPr="00136C9C" w:rsidRDefault="00DC793B" w:rsidP="003E41D6">
      <w:pPr>
        <w:widowControl/>
        <w:numPr>
          <w:ilvl w:val="0"/>
          <w:numId w:val="8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14:paraId="72DB5CF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14:paraId="648AF84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14:paraId="42648A33"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14:paraId="26169368"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14:paraId="4B21BE3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88A4D97"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14:paraId="1CCF9A5C"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36182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14:paraId="2EDC3D3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p>
    <w:p w14:paraId="522536B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14:paraId="78B07B6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14:paraId="257BA485"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14:paraId="1363447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14:paraId="6246E51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14:paraId="54CEBAD4"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14:paraId="19E2484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18FCCAC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34FB0F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14:paraId="1E92575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6F2DA0F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4485D1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14:paraId="5CC1AE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0D3F112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14:paraId="4782A6C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14:paraId="7A44889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3239DFF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14:paraId="7151634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14:paraId="5A5AEAF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14:paraId="6CF410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A289B2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14:paraId="32D596D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470978B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14:paraId="516A16C5"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14:paraId="6DF8662B"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14:paraId="6D748152"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14:paraId="299210D0"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14:paraId="639BD64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14:paraId="6C79208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14:paraId="7DE21C6E"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6669A11E"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14:paraId="7D56F128"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14:paraId="0B6E960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2C7D4B41" w14:textId="77777777" w:rsidR="00DC793B" w:rsidRPr="00136C9C" w:rsidRDefault="00DC793B" w:rsidP="00975CFC">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14:paraId="5DBCBA8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14:paraId="2C4BC2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14:paraId="716048B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15D3303D" w14:textId="77777777" w:rsidR="000B7656" w:rsidRPr="00C86E7B" w:rsidRDefault="000B7656" w:rsidP="000B7656">
      <w:pPr>
        <w:pStyle w:val="2"/>
        <w:spacing w:before="315"/>
      </w:pPr>
      <w:bookmarkStart w:id="61" w:name="_Toc53733972"/>
      <w:r w:rsidRPr="00C86E7B">
        <w:lastRenderedPageBreak/>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b"/>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c"/>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c"/>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c"/>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c"/>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c"/>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c"/>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b"/>
        <w:ind w:firstLine="420"/>
      </w:pPr>
      <w:r w:rsidRPr="00C86E7B">
        <w:t>大文豪苏轼自然也有回文佳作</w:t>
      </w:r>
      <w:r w:rsidRPr="00C86E7B">
        <w:t>:</w:t>
      </w:r>
    </w:p>
    <w:p w14:paraId="0A9462BC" w14:textId="77777777" w:rsidR="000B7656" w:rsidRPr="00C86E7B" w:rsidRDefault="000B7656" w:rsidP="000B7656">
      <w:pPr>
        <w:pStyle w:val="affffc"/>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c"/>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b"/>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b"/>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b"/>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c"/>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c"/>
        <w:ind w:left="420"/>
      </w:pPr>
      <w:r w:rsidRPr="00C86E7B">
        <w:t>iloveyouuoyevoli</w:t>
      </w:r>
    </w:p>
    <w:p w14:paraId="762511BA" w14:textId="77777777" w:rsidR="000B7656" w:rsidRDefault="000B7656" w:rsidP="009A2F9D">
      <w:pPr>
        <w:pStyle w:val="4"/>
        <w:rPr>
          <w:lang w:eastAsia="zh-CN"/>
        </w:rPr>
      </w:pPr>
      <w:r>
        <w:t>参考代码</w:t>
      </w:r>
      <w:r>
        <w:t>(C++)</w:t>
      </w:r>
    </w:p>
    <w:p w14:paraId="0725F3D3"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14:paraId="5607A4D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E4AC47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1560ABBB"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38A8E0F4"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14:paraId="41CAB713"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14:paraId="18DE23D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14:paraId="1D1234C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lastRenderedPageBreak/>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14:paraId="5E7F237C"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14:paraId="4E81358C"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4DF00C1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0D0D564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14:paraId="53B2CB69"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0D32662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61855B9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14:paraId="54180B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14:paraId="398582F5"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14:paraId="51FDBBE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0E1F8BE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6B45F839"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76509977"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0D1C66B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159C3C8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14:paraId="25CB425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01BDC786"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689C1C1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14:paraId="47EDC7D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14:paraId="08176F47"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14:paraId="06149BD0"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5FAA23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1D285927" w14:textId="77777777" w:rsidR="00DC793B" w:rsidRPr="00B14102" w:rsidRDefault="00DC793B" w:rsidP="00741B54">
      <w:pPr>
        <w:pStyle w:val="2"/>
        <w:spacing w:before="315"/>
        <w:rPr>
          <w:lang w:eastAsia="zh-CN"/>
        </w:rPr>
      </w:pPr>
      <w:bookmarkStart w:id="62" w:name="_Toc53733973"/>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b"/>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b"/>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b"/>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b"/>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b"/>
        <w:ind w:firstLine="420"/>
      </w:pPr>
      <w:r>
        <w:rPr>
          <w:rFonts w:hint="eastAsia"/>
        </w:rPr>
        <w:lastRenderedPageBreak/>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b"/>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t>输入样例</w:t>
      </w:r>
      <w:r w:rsidRPr="00B14102">
        <w:rPr>
          <w:lang w:eastAsia="zh-CN"/>
        </w:rPr>
        <w:t> </w:t>
      </w:r>
    </w:p>
    <w:p w14:paraId="3414B038" w14:textId="77777777" w:rsidR="00DC793B" w:rsidRDefault="00DC793B" w:rsidP="00DC793B">
      <w:pPr>
        <w:pStyle w:val="affffc"/>
        <w:ind w:left="420"/>
      </w:pPr>
      <w:r>
        <w:t>3 4</w:t>
      </w:r>
    </w:p>
    <w:p w14:paraId="18B91DED" w14:textId="77777777" w:rsidR="00DC793B" w:rsidRDefault="00DC793B" w:rsidP="00DC793B">
      <w:pPr>
        <w:pStyle w:val="affffc"/>
        <w:ind w:left="420"/>
      </w:pPr>
      <w:r>
        <w:t>12 -10 35 78</w:t>
      </w:r>
    </w:p>
    <w:p w14:paraId="10BDCED0" w14:textId="77777777" w:rsidR="00DC793B" w:rsidRDefault="00DC793B" w:rsidP="00DC793B">
      <w:pPr>
        <w:pStyle w:val="affffc"/>
        <w:ind w:left="420"/>
      </w:pPr>
      <w:r>
        <w:t>-4 34 60 57</w:t>
      </w:r>
    </w:p>
    <w:p w14:paraId="5CB3C080" w14:textId="77777777" w:rsidR="00DC793B" w:rsidRPr="00B14102" w:rsidRDefault="00DC793B" w:rsidP="00DC793B">
      <w:pPr>
        <w:pStyle w:val="affffc"/>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c"/>
        <w:ind w:left="420"/>
      </w:pPr>
      <w:r w:rsidRPr="00F32568">
        <w:t>3 2 85</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p>
    <w:p w14:paraId="44271D5E" w14:textId="77777777" w:rsidR="00CB3E46" w:rsidRPr="00B14102" w:rsidRDefault="00DC793B" w:rsidP="00CB3E46">
      <w:pPr>
        <w:pStyle w:val="2"/>
        <w:spacing w:before="315"/>
      </w:pPr>
      <w:r>
        <w:rPr>
          <w:lang w:eastAsia="zh-CN"/>
        </w:rPr>
        <w:br w:type="page"/>
      </w:r>
      <w:bookmarkStart w:id="63" w:name="_Toc537339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b"/>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b"/>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b"/>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b"/>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c"/>
        <w:ind w:left="420"/>
      </w:pPr>
      <w:r>
        <w:t>3 12 8 6</w:t>
      </w:r>
    </w:p>
    <w:p w14:paraId="05EF8FD6" w14:textId="77777777" w:rsidR="00CB3E46" w:rsidRPr="00B14102" w:rsidRDefault="00CB3E46" w:rsidP="00CB3E46">
      <w:pPr>
        <w:pStyle w:val="affffc"/>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c"/>
        <w:ind w:left="420"/>
      </w:pPr>
      <w:r>
        <w:t>24</w:t>
      </w:r>
    </w:p>
    <w:p w14:paraId="7CCCCFC5" w14:textId="77777777" w:rsidR="00CB3E46" w:rsidRDefault="00CB3E46" w:rsidP="00CB3E46">
      <w:pPr>
        <w:pStyle w:val="affffc"/>
        <w:ind w:left="420"/>
      </w:pPr>
      <w:r>
        <w:t>280</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579AEBE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4" w:name="_Toc53733975"/>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b"/>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b"/>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b"/>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b"/>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b"/>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b"/>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lastRenderedPageBreak/>
        <w:t>输入样例</w:t>
      </w:r>
      <w:r>
        <w:rPr>
          <w:rFonts w:hint="eastAsia"/>
          <w:lang w:eastAsia="zh-CN"/>
        </w:rPr>
        <w:t>1</w:t>
      </w:r>
      <w:r w:rsidRPr="00B14102">
        <w:rPr>
          <w:lang w:eastAsia="zh-CN"/>
        </w:rPr>
        <w:t> </w:t>
      </w:r>
    </w:p>
    <w:p w14:paraId="0C47C263" w14:textId="77777777" w:rsidR="00DC793B" w:rsidRDefault="00DC793B" w:rsidP="00DC793B">
      <w:pPr>
        <w:pStyle w:val="affffc"/>
        <w:ind w:left="420"/>
      </w:pPr>
      <w:r>
        <w:t>3</w:t>
      </w:r>
    </w:p>
    <w:p w14:paraId="37F915CD" w14:textId="77777777" w:rsidR="00DC793B" w:rsidRDefault="00DC793B" w:rsidP="00DC793B">
      <w:pPr>
        <w:pStyle w:val="affffc"/>
        <w:ind w:left="420"/>
      </w:pPr>
      <w:r>
        <w:t>4 5 6</w:t>
      </w:r>
    </w:p>
    <w:p w14:paraId="69C61809" w14:textId="77777777" w:rsidR="00DC793B" w:rsidRDefault="00DC793B" w:rsidP="00DC793B">
      <w:pPr>
        <w:pStyle w:val="affffc"/>
        <w:ind w:left="420"/>
      </w:pPr>
      <w:r>
        <w:t>7 8 9</w:t>
      </w:r>
    </w:p>
    <w:p w14:paraId="6F9504CE" w14:textId="77777777" w:rsidR="00DC793B" w:rsidRPr="00B14102" w:rsidRDefault="00DC793B" w:rsidP="00DC793B">
      <w:pPr>
        <w:pStyle w:val="affffc"/>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c"/>
        <w:ind w:left="420"/>
      </w:pPr>
      <w:r>
        <w:t>OK</w:t>
      </w:r>
    </w:p>
    <w:p w14:paraId="5F1A0891" w14:textId="77777777" w:rsidR="00DC793B" w:rsidRDefault="00DC793B" w:rsidP="00DC793B">
      <w:pPr>
        <w:pStyle w:val="affffc"/>
        <w:ind w:left="420"/>
      </w:pPr>
      <w:r>
        <w:t>OK</w:t>
      </w:r>
    </w:p>
    <w:p w14:paraId="04C77E04" w14:textId="77777777" w:rsidR="00DC793B" w:rsidRDefault="00DC793B" w:rsidP="00DC793B">
      <w:pPr>
        <w:pStyle w:val="affffc"/>
        <w:ind w:left="420"/>
      </w:pPr>
      <w:r>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c"/>
        <w:ind w:left="420"/>
      </w:pPr>
      <w:r>
        <w:t>13</w:t>
      </w:r>
    </w:p>
    <w:p w14:paraId="5A1C0E4F" w14:textId="77777777" w:rsidR="00DC793B" w:rsidRDefault="00DC793B" w:rsidP="00DC793B">
      <w:pPr>
        <w:pStyle w:val="affffc"/>
        <w:ind w:left="420"/>
      </w:pPr>
      <w:r>
        <w:t>560 500 484</w:t>
      </w:r>
    </w:p>
    <w:p w14:paraId="015DC5CB" w14:textId="77777777" w:rsidR="00DC793B" w:rsidRDefault="00DC793B" w:rsidP="00DC793B">
      <w:pPr>
        <w:pStyle w:val="affffc"/>
        <w:ind w:left="420"/>
      </w:pPr>
      <w:r>
        <w:t>484 425 922</w:t>
      </w:r>
    </w:p>
    <w:p w14:paraId="0579AF1A" w14:textId="77777777" w:rsidR="00DC793B" w:rsidRDefault="00DC793B" w:rsidP="00DC793B">
      <w:pPr>
        <w:pStyle w:val="affffc"/>
        <w:ind w:left="420"/>
      </w:pPr>
      <w:r>
        <w:t>551 524 802</w:t>
      </w:r>
    </w:p>
    <w:p w14:paraId="283F2E52" w14:textId="77777777" w:rsidR="00DC793B" w:rsidRDefault="00DC793B" w:rsidP="00DC793B">
      <w:pPr>
        <w:pStyle w:val="affffc"/>
        <w:ind w:left="420"/>
      </w:pPr>
      <w:r>
        <w:t>624 240 875</w:t>
      </w:r>
    </w:p>
    <w:p w14:paraId="1AE0D5C4" w14:textId="77777777" w:rsidR="00DC793B" w:rsidRDefault="00DC793B" w:rsidP="00DC793B">
      <w:pPr>
        <w:pStyle w:val="affffc"/>
        <w:ind w:left="420"/>
      </w:pPr>
      <w:r>
        <w:t>563 609 82</w:t>
      </w:r>
    </w:p>
    <w:p w14:paraId="3E758FD1" w14:textId="77777777" w:rsidR="00DC793B" w:rsidRDefault="00DC793B" w:rsidP="00DC793B">
      <w:pPr>
        <w:pStyle w:val="affffc"/>
        <w:ind w:left="420"/>
      </w:pPr>
      <w:r>
        <w:t>390 851 320</w:t>
      </w:r>
    </w:p>
    <w:p w14:paraId="3F1B0B52" w14:textId="77777777" w:rsidR="00DC793B" w:rsidRDefault="00DC793B" w:rsidP="00DC793B">
      <w:pPr>
        <w:pStyle w:val="affffc"/>
        <w:ind w:left="420"/>
      </w:pPr>
      <w:r>
        <w:t>845 704 560</w:t>
      </w:r>
    </w:p>
    <w:p w14:paraId="0B8E2867" w14:textId="77777777" w:rsidR="00DC793B" w:rsidRDefault="00DC793B" w:rsidP="00DC793B">
      <w:pPr>
        <w:pStyle w:val="affffc"/>
        <w:ind w:left="420"/>
      </w:pPr>
      <w:r>
        <w:t>990 716 609</w:t>
      </w:r>
    </w:p>
    <w:p w14:paraId="67B0A233" w14:textId="77777777" w:rsidR="00DC793B" w:rsidRDefault="00DC793B" w:rsidP="00DC793B">
      <w:pPr>
        <w:pStyle w:val="affffc"/>
        <w:ind w:left="420"/>
      </w:pPr>
      <w:r>
        <w:t>536 358 800</w:t>
      </w:r>
    </w:p>
    <w:p w14:paraId="7E4B73DD" w14:textId="77777777" w:rsidR="00DC793B" w:rsidRDefault="00DC793B" w:rsidP="00DC793B">
      <w:pPr>
        <w:pStyle w:val="affffc"/>
        <w:ind w:left="420"/>
      </w:pPr>
      <w:r>
        <w:t>224 755 609</w:t>
      </w:r>
    </w:p>
    <w:p w14:paraId="2FA8D05C" w14:textId="77777777" w:rsidR="00DC793B" w:rsidRDefault="00DC793B" w:rsidP="00DC793B">
      <w:pPr>
        <w:pStyle w:val="affffc"/>
        <w:ind w:left="420"/>
      </w:pPr>
      <w:r>
        <w:t>894 441 85</w:t>
      </w:r>
    </w:p>
    <w:p w14:paraId="7A4E22A0" w14:textId="77777777" w:rsidR="00DC793B" w:rsidRDefault="00DC793B" w:rsidP="00DC793B">
      <w:pPr>
        <w:pStyle w:val="affffc"/>
        <w:ind w:left="420"/>
      </w:pPr>
      <w:r>
        <w:t>228 88 329</w:t>
      </w:r>
    </w:p>
    <w:p w14:paraId="22933FB9" w14:textId="77777777" w:rsidR="00DC793B" w:rsidRPr="00B14102" w:rsidRDefault="00DC793B" w:rsidP="00DC793B">
      <w:pPr>
        <w:pStyle w:val="affffc"/>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c"/>
        <w:ind w:left="420"/>
      </w:pPr>
      <w:r>
        <w:t>OK</w:t>
      </w:r>
    </w:p>
    <w:p w14:paraId="0331597C" w14:textId="77777777" w:rsidR="00DC793B" w:rsidRDefault="00DC793B" w:rsidP="00DC793B">
      <w:pPr>
        <w:pStyle w:val="affffc"/>
        <w:ind w:left="420"/>
      </w:pPr>
      <w:r>
        <w:t>NO</w:t>
      </w:r>
    </w:p>
    <w:p w14:paraId="174298CE" w14:textId="77777777" w:rsidR="00DC793B" w:rsidRDefault="00DC793B" w:rsidP="00DC793B">
      <w:pPr>
        <w:pStyle w:val="affffc"/>
        <w:ind w:left="420"/>
      </w:pPr>
      <w:r>
        <w:t>OK</w:t>
      </w:r>
    </w:p>
    <w:p w14:paraId="70ECD780" w14:textId="77777777" w:rsidR="00DC793B" w:rsidRDefault="00DC793B" w:rsidP="00DC793B">
      <w:pPr>
        <w:pStyle w:val="affffc"/>
        <w:ind w:left="420"/>
      </w:pPr>
      <w:r>
        <w:t>NO</w:t>
      </w:r>
    </w:p>
    <w:p w14:paraId="491430FA" w14:textId="77777777" w:rsidR="00DC793B" w:rsidRDefault="00DC793B" w:rsidP="00DC793B">
      <w:pPr>
        <w:pStyle w:val="affffc"/>
        <w:ind w:left="420"/>
      </w:pPr>
      <w:r>
        <w:t>OK</w:t>
      </w:r>
    </w:p>
    <w:p w14:paraId="26A7BAD1" w14:textId="77777777" w:rsidR="00DC793B" w:rsidRDefault="00DC793B" w:rsidP="00DC793B">
      <w:pPr>
        <w:pStyle w:val="affffc"/>
        <w:ind w:left="420"/>
      </w:pPr>
      <w:r>
        <w:t>NO</w:t>
      </w:r>
    </w:p>
    <w:p w14:paraId="0BB6AF28" w14:textId="77777777" w:rsidR="00DC793B" w:rsidRDefault="00DC793B" w:rsidP="00DC793B">
      <w:pPr>
        <w:pStyle w:val="affffc"/>
        <w:ind w:left="420"/>
      </w:pPr>
      <w:r>
        <w:t>OK</w:t>
      </w:r>
    </w:p>
    <w:p w14:paraId="7A6A5317" w14:textId="77777777" w:rsidR="00DC793B" w:rsidRDefault="00DC793B" w:rsidP="00DC793B">
      <w:pPr>
        <w:pStyle w:val="affffc"/>
        <w:ind w:left="420"/>
      </w:pPr>
      <w:r>
        <w:t>OK</w:t>
      </w:r>
    </w:p>
    <w:p w14:paraId="5C029715" w14:textId="77777777" w:rsidR="00DC793B" w:rsidRDefault="00DC793B" w:rsidP="00DC793B">
      <w:pPr>
        <w:pStyle w:val="affffc"/>
        <w:ind w:left="420"/>
      </w:pPr>
      <w:r>
        <w:t>OK</w:t>
      </w:r>
    </w:p>
    <w:p w14:paraId="6A6AF909" w14:textId="77777777" w:rsidR="00DC793B" w:rsidRDefault="00DC793B" w:rsidP="00DC793B">
      <w:pPr>
        <w:pStyle w:val="affffc"/>
        <w:ind w:left="420"/>
      </w:pPr>
      <w:r>
        <w:t>OK</w:t>
      </w:r>
    </w:p>
    <w:p w14:paraId="24E0CA81" w14:textId="77777777" w:rsidR="00DC793B" w:rsidRDefault="00DC793B" w:rsidP="00DC793B">
      <w:pPr>
        <w:pStyle w:val="affffc"/>
        <w:ind w:left="420"/>
      </w:pPr>
      <w:r>
        <w:t>NO</w:t>
      </w:r>
    </w:p>
    <w:p w14:paraId="5EC5707B" w14:textId="77777777" w:rsidR="00DC793B" w:rsidRDefault="00DC793B" w:rsidP="00DC793B">
      <w:pPr>
        <w:pStyle w:val="affffc"/>
        <w:ind w:left="420"/>
      </w:pPr>
      <w:r>
        <w:t>NO</w:t>
      </w:r>
    </w:p>
    <w:p w14:paraId="577912AC" w14:textId="77777777" w:rsidR="00DC793B" w:rsidRPr="00D95AF0" w:rsidRDefault="00DC793B" w:rsidP="00DC793B">
      <w:pPr>
        <w:pStyle w:val="affffc"/>
        <w:ind w:left="420"/>
      </w:pPr>
      <w:r>
        <w:t>NO</w:t>
      </w:r>
    </w:p>
    <w:p w14:paraId="5ACE3137" w14:textId="77777777" w:rsidR="00DC793B" w:rsidRDefault="00DC793B" w:rsidP="009A2F9D">
      <w:pPr>
        <w:pStyle w:val="4"/>
        <w:rPr>
          <w:lang w:eastAsia="zh-CN"/>
        </w:rPr>
      </w:pPr>
      <w:r>
        <w:lastRenderedPageBreak/>
        <w:t>参考代码</w:t>
      </w:r>
      <w:r>
        <w:t>(C++)</w:t>
      </w:r>
    </w:p>
    <w:p w14:paraId="3342F7ED"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5" w:name="_Toc53733976"/>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b"/>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b"/>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b"/>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b"/>
        <w:ind w:firstLine="420"/>
      </w:pPr>
      <w:r>
        <w:rPr>
          <w:rFonts w:hint="eastAsia"/>
        </w:rPr>
        <w:t>输入若干行测试数据</w:t>
      </w:r>
    </w:p>
    <w:p w14:paraId="330EA9B9" w14:textId="77777777" w:rsidR="00DC793B" w:rsidRPr="00B14102" w:rsidRDefault="00DC793B" w:rsidP="00DC793B">
      <w:pPr>
        <w:pStyle w:val="affffb"/>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lastRenderedPageBreak/>
        <w:t>输出</w:t>
      </w:r>
    </w:p>
    <w:p w14:paraId="00194833" w14:textId="77777777" w:rsidR="00DC793B" w:rsidRPr="00B14102" w:rsidRDefault="00DC793B" w:rsidP="00DC793B">
      <w:pPr>
        <w:pStyle w:val="affffb"/>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c"/>
        <w:ind w:left="420"/>
      </w:pPr>
      <w:r>
        <w:t>3</w:t>
      </w:r>
    </w:p>
    <w:p w14:paraId="5306B69D" w14:textId="77777777" w:rsidR="00DC793B" w:rsidRDefault="00DC793B" w:rsidP="00DC793B">
      <w:pPr>
        <w:pStyle w:val="affffc"/>
        <w:ind w:left="420"/>
      </w:pPr>
      <w:r>
        <w:t>5</w:t>
      </w:r>
    </w:p>
    <w:p w14:paraId="43988791" w14:textId="77777777" w:rsidR="00DC793B" w:rsidRDefault="00DC793B" w:rsidP="00DC793B">
      <w:pPr>
        <w:pStyle w:val="affffc"/>
        <w:ind w:left="420"/>
      </w:pPr>
      <w:r>
        <w:t>7</w:t>
      </w:r>
    </w:p>
    <w:p w14:paraId="4D959A0B" w14:textId="77777777" w:rsidR="00DC793B" w:rsidRPr="00B14102" w:rsidRDefault="00DC793B" w:rsidP="00DC793B">
      <w:pPr>
        <w:pStyle w:val="affffc"/>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c"/>
        <w:ind w:left="420"/>
      </w:pPr>
      <w:r>
        <w:t>1</w:t>
      </w:r>
    </w:p>
    <w:p w14:paraId="77C19A60" w14:textId="77777777" w:rsidR="00DC793B" w:rsidRDefault="00DC793B" w:rsidP="00DC793B">
      <w:pPr>
        <w:pStyle w:val="affffc"/>
        <w:ind w:left="420"/>
      </w:pPr>
      <w:r>
        <w:t>2</w:t>
      </w:r>
    </w:p>
    <w:p w14:paraId="594C3B87" w14:textId="77777777" w:rsidR="00DC793B" w:rsidRDefault="00DC793B" w:rsidP="00DC793B">
      <w:pPr>
        <w:pStyle w:val="affffc"/>
        <w:ind w:left="420"/>
      </w:pPr>
      <w:r>
        <w:t>2</w:t>
      </w:r>
    </w:p>
    <w:p w14:paraId="5C947E30" w14:textId="77777777" w:rsidR="00DC793B" w:rsidRDefault="00DC793B" w:rsidP="00DC793B">
      <w:pPr>
        <w:pStyle w:val="affffc"/>
        <w:ind w:left="420"/>
      </w:pPr>
      <w:r>
        <w:t>3</w:t>
      </w:r>
    </w:p>
    <w:p w14:paraId="47B9D09A" w14:textId="77777777" w:rsidR="00DC793B" w:rsidRDefault="00DC793B" w:rsidP="009A2F9D">
      <w:pPr>
        <w:pStyle w:val="4"/>
      </w:pPr>
      <w:r>
        <w:t>参考代码</w:t>
      </w:r>
      <w:r>
        <w:t>(C++)</w:t>
      </w:r>
    </w:p>
    <w:p w14:paraId="3E8483A1"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6" w:name="_Toc53733977"/>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b"/>
        <w:ind w:firstLine="420"/>
      </w:pPr>
      <w:r>
        <w:rPr>
          <w:rFonts w:hint="eastAsia"/>
        </w:rPr>
        <w:t>双指针是极其常用的算法，这是必须学会，也是不可不会的。</w:t>
      </w:r>
    </w:p>
    <w:p w14:paraId="7C5D2D32" w14:textId="77777777" w:rsidR="00DC793B" w:rsidRPr="00F965A3" w:rsidRDefault="00DC793B" w:rsidP="00DC793B">
      <w:pPr>
        <w:pStyle w:val="affffb"/>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b"/>
        <w:ind w:firstLine="420"/>
      </w:pPr>
      <w:r>
        <w:rPr>
          <w:rFonts w:hint="eastAsia"/>
        </w:rPr>
        <w:t>第一题：</w:t>
      </w:r>
    </w:p>
    <w:p w14:paraId="7B382A35" w14:textId="77777777" w:rsidR="00DC793B" w:rsidRPr="00F965A3" w:rsidRDefault="00DC793B" w:rsidP="00DC793B">
      <w:pPr>
        <w:pStyle w:val="affffb"/>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w:t>
      </w:r>
      <w:r>
        <w:rPr>
          <w:rFonts w:hint="eastAsia"/>
        </w:rPr>
        <w:lastRenderedPageBreak/>
        <w:t>那两个整数，并返回他们的数组下标。</w:t>
      </w:r>
    </w:p>
    <w:p w14:paraId="34B82CCA" w14:textId="77777777" w:rsidR="00DC793B" w:rsidRPr="00F965A3" w:rsidRDefault="00DC793B" w:rsidP="00DC793B">
      <w:pPr>
        <w:pStyle w:val="affffb"/>
        <w:ind w:firstLine="420"/>
      </w:pPr>
      <w:r>
        <w:rPr>
          <w:rFonts w:hint="eastAsia"/>
        </w:rPr>
        <w:t>你可以假设每种输入只会对应一个答案。</w:t>
      </w:r>
    </w:p>
    <w:p w14:paraId="189B0CD7" w14:textId="77777777" w:rsidR="00DC793B" w:rsidRPr="00B14102" w:rsidRDefault="00DC793B" w:rsidP="00CD2CE9">
      <w:pPr>
        <w:pStyle w:val="affffc"/>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b"/>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c"/>
        <w:ind w:left="420"/>
      </w:pPr>
      <w:r>
        <w:t>17 7</w:t>
      </w:r>
    </w:p>
    <w:p w14:paraId="62261A62" w14:textId="77777777" w:rsidR="00DC793B" w:rsidRPr="00B14102" w:rsidRDefault="00DC793B" w:rsidP="00DC793B">
      <w:pPr>
        <w:pStyle w:val="affffc"/>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c"/>
        <w:ind w:left="420"/>
      </w:pPr>
      <w:r w:rsidRPr="00F965A3">
        <w:t>3 4</w:t>
      </w:r>
    </w:p>
    <w:p w14:paraId="4F8EB6F4" w14:textId="77777777" w:rsidR="00DC793B" w:rsidRDefault="00DC793B" w:rsidP="009A2F9D">
      <w:pPr>
        <w:pStyle w:val="4"/>
      </w:pPr>
      <w:r>
        <w:t>参考代码</w:t>
      </w:r>
      <w:r>
        <w:t>(C++)</w:t>
      </w:r>
    </w:p>
    <w:p w14:paraId="310D9BE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975CFC">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lastRenderedPageBreak/>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7" w:name="_Toc53733978"/>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b"/>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b"/>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b"/>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b"/>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t>输出</w:t>
      </w:r>
    </w:p>
    <w:p w14:paraId="52240917" w14:textId="77777777" w:rsidR="00DC793B" w:rsidRDefault="00DC793B" w:rsidP="00DC793B">
      <w:pPr>
        <w:pStyle w:val="affffb"/>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b"/>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c"/>
        <w:ind w:left="420"/>
      </w:pPr>
      <w:r>
        <w:t>17 7</w:t>
      </w:r>
    </w:p>
    <w:p w14:paraId="636130F7" w14:textId="77777777" w:rsidR="00DC793B" w:rsidRPr="00B14102" w:rsidRDefault="00DC793B" w:rsidP="00DC793B">
      <w:pPr>
        <w:pStyle w:val="affffc"/>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c"/>
        <w:ind w:left="420"/>
      </w:pPr>
      <w:r>
        <w:t>0 2 15</w:t>
      </w:r>
    </w:p>
    <w:p w14:paraId="66CA95AA" w14:textId="77777777" w:rsidR="00DC793B" w:rsidRDefault="00DC793B" w:rsidP="00CD2CE9">
      <w:pPr>
        <w:pStyle w:val="affffc"/>
        <w:ind w:left="420"/>
      </w:pPr>
      <w:r>
        <w:t>0 7 10</w:t>
      </w:r>
    </w:p>
    <w:p w14:paraId="04DC7DBE" w14:textId="77777777" w:rsidR="00DC793B" w:rsidRDefault="00DC793B" w:rsidP="009A2F9D">
      <w:pPr>
        <w:pStyle w:val="4"/>
      </w:pPr>
      <w:r>
        <w:lastRenderedPageBreak/>
        <w:t>参考代码</w:t>
      </w:r>
      <w:r>
        <w:t>(C++)</w:t>
      </w:r>
    </w:p>
    <w:p w14:paraId="19D0A15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975CFC">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53733979"/>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b"/>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b"/>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b"/>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b"/>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b"/>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b"/>
        <w:ind w:firstLine="420"/>
      </w:pPr>
      <w:r>
        <w:rPr>
          <w:rFonts w:hint="eastAsia"/>
        </w:rPr>
        <w:lastRenderedPageBreak/>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c"/>
        <w:ind w:left="420"/>
      </w:pPr>
      <w:r>
        <w:t>17 7</w:t>
      </w:r>
    </w:p>
    <w:p w14:paraId="0F779A51" w14:textId="77777777" w:rsidR="00DC793B" w:rsidRPr="00B14102" w:rsidRDefault="00DC793B" w:rsidP="00DC793B">
      <w:pPr>
        <w:pStyle w:val="affffc"/>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c"/>
        <w:ind w:left="420"/>
      </w:pPr>
      <w:r w:rsidRPr="00426225">
        <w:t>0 2 5 10</w:t>
      </w:r>
    </w:p>
    <w:p w14:paraId="17C15685" w14:textId="77777777" w:rsidR="00DC793B" w:rsidRDefault="00DC793B" w:rsidP="009A2F9D">
      <w:pPr>
        <w:pStyle w:val="4"/>
      </w:pPr>
      <w:r>
        <w:t>参考代码</w:t>
      </w:r>
      <w:r>
        <w:t>(C++)</w:t>
      </w:r>
    </w:p>
    <w:p w14:paraId="6F20F3DF" w14:textId="77777777" w:rsidR="00CD2CE9" w:rsidRPr="00FF28D4"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69" w:name="_Toc53733980"/>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b"/>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b"/>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b"/>
        <w:ind w:firstLine="420"/>
      </w:pPr>
      <w:r>
        <w:rPr>
          <w:rFonts w:hint="eastAsia"/>
        </w:rPr>
        <w:t>输入数据有若干行。</w:t>
      </w:r>
    </w:p>
    <w:p w14:paraId="2F5B52DD" w14:textId="77777777" w:rsidR="00DC793B" w:rsidRPr="0067634D" w:rsidRDefault="00DC793B" w:rsidP="00DC793B">
      <w:pPr>
        <w:pStyle w:val="affffb"/>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b"/>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c"/>
        <w:ind w:left="420"/>
      </w:pPr>
      <w:r>
        <w:t>1.00 1.00 3.00 3.00 2.00 2.00 4.00 4.00</w:t>
      </w:r>
    </w:p>
    <w:p w14:paraId="003E1309" w14:textId="77777777" w:rsidR="00DC793B" w:rsidRPr="00B14102" w:rsidRDefault="00DC793B" w:rsidP="00DC793B">
      <w:pPr>
        <w:pStyle w:val="affffc"/>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c"/>
        <w:ind w:left="420"/>
      </w:pPr>
      <w:r>
        <w:t xml:space="preserve">1.00 </w:t>
      </w:r>
    </w:p>
    <w:p w14:paraId="655D74B7" w14:textId="77777777" w:rsidR="00DC793B" w:rsidRDefault="00DC793B" w:rsidP="00DC793B">
      <w:pPr>
        <w:pStyle w:val="affffc"/>
        <w:ind w:left="420"/>
      </w:pPr>
      <w:r>
        <w:t>56.25</w:t>
      </w:r>
    </w:p>
    <w:p w14:paraId="4D536C1E" w14:textId="77777777" w:rsidR="00DC793B" w:rsidRDefault="00DC793B" w:rsidP="009A2F9D">
      <w:pPr>
        <w:pStyle w:val="4"/>
      </w:pPr>
      <w:r>
        <w:t>参考代码</w:t>
      </w:r>
      <w:r>
        <w:t>(C++)</w:t>
      </w:r>
    </w:p>
    <w:p w14:paraId="14679A5C"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0" w:name="_Toc53733981"/>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b"/>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b"/>
        <w:ind w:firstLine="420"/>
      </w:pPr>
      <w:r>
        <w:rPr>
          <w:rFonts w:hint="eastAsia"/>
        </w:rPr>
        <w:t>常用的问题如下：</w:t>
      </w:r>
    </w:p>
    <w:p w14:paraId="7D539C39" w14:textId="77777777" w:rsidR="00DC793B" w:rsidRPr="004076F2" w:rsidRDefault="00DC793B" w:rsidP="00DC793B">
      <w:pPr>
        <w:pStyle w:val="affffb"/>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b"/>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b"/>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b"/>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c"/>
        <w:ind w:left="420"/>
      </w:pPr>
      <w:r>
        <w:t>7</w:t>
      </w:r>
    </w:p>
    <w:p w14:paraId="134B5170" w14:textId="77777777" w:rsidR="00DC793B" w:rsidRPr="00B14102" w:rsidRDefault="00DC793B" w:rsidP="00DC793B">
      <w:pPr>
        <w:pStyle w:val="affffc"/>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c"/>
        <w:ind w:left="420"/>
      </w:pPr>
      <w:r w:rsidRPr="004076F2">
        <w:t>10 15 15 12 13 13 19</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202AE0">
      <w:pPr>
        <w:widowControl/>
        <w:numPr>
          <w:ilvl w:val="0"/>
          <w:numId w:val="8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1" w:name="_Toc53733982"/>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b"/>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b"/>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b"/>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b"/>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b"/>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c"/>
        <w:ind w:left="420"/>
      </w:pPr>
      <w:r>
        <w:t>3</w:t>
      </w:r>
    </w:p>
    <w:p w14:paraId="05FF7095" w14:textId="77777777" w:rsidR="00DC793B" w:rsidRDefault="00DC793B" w:rsidP="00DC793B">
      <w:pPr>
        <w:pStyle w:val="affffc"/>
        <w:ind w:left="420"/>
      </w:pPr>
      <w:r>
        <w:t>20</w:t>
      </w:r>
    </w:p>
    <w:p w14:paraId="338EC8FD" w14:textId="77777777" w:rsidR="00DC793B" w:rsidRDefault="00DC793B" w:rsidP="00DC793B">
      <w:pPr>
        <w:pStyle w:val="affffc"/>
        <w:ind w:left="420"/>
      </w:pPr>
      <w:r>
        <w:t>30</w:t>
      </w:r>
    </w:p>
    <w:p w14:paraId="07C168FB" w14:textId="77777777" w:rsidR="00DC793B" w:rsidRPr="00B14102" w:rsidRDefault="00DC793B" w:rsidP="00DC793B">
      <w:pPr>
        <w:pStyle w:val="affffc"/>
        <w:ind w:left="420"/>
      </w:pPr>
      <w:r>
        <w:t>40</w:t>
      </w:r>
    </w:p>
    <w:p w14:paraId="21E51B36" w14:textId="77777777" w:rsidR="00DC793B" w:rsidRPr="00B14102" w:rsidRDefault="00645004" w:rsidP="009A2F9D">
      <w:pPr>
        <w:pStyle w:val="4"/>
        <w:rPr>
          <w:lang w:eastAsia="zh-CN"/>
        </w:rPr>
      </w:pPr>
      <w:r>
        <w:rPr>
          <w:lang w:eastAsia="zh-CN"/>
        </w:rPr>
        <w:lastRenderedPageBreak/>
        <w:t>输出样例</w:t>
      </w:r>
    </w:p>
    <w:p w14:paraId="6D5198AB" w14:textId="77777777" w:rsidR="00DC793B" w:rsidRDefault="00DC793B" w:rsidP="00DC793B">
      <w:pPr>
        <w:pStyle w:val="affffc"/>
        <w:ind w:left="420"/>
      </w:pPr>
      <w:r>
        <w:t>10946</w:t>
      </w:r>
    </w:p>
    <w:p w14:paraId="6E5ABED8" w14:textId="77777777" w:rsidR="00DC793B" w:rsidRDefault="00DC793B" w:rsidP="00DC793B">
      <w:pPr>
        <w:pStyle w:val="affffc"/>
        <w:ind w:left="420"/>
      </w:pPr>
      <w:r>
        <w:t>1346269</w:t>
      </w:r>
    </w:p>
    <w:p w14:paraId="2A5865DF" w14:textId="77777777" w:rsidR="00DC793B" w:rsidRDefault="00DC793B" w:rsidP="006155DC">
      <w:pPr>
        <w:pStyle w:val="affffc"/>
        <w:ind w:left="420"/>
      </w:pPr>
      <w:r>
        <w:t>165580141</w:t>
      </w:r>
    </w:p>
    <w:p w14:paraId="1C48EA2A" w14:textId="77777777" w:rsidR="00DC793B" w:rsidRDefault="00DC793B" w:rsidP="009A2F9D">
      <w:pPr>
        <w:pStyle w:val="4"/>
        <w:rPr>
          <w:lang w:eastAsia="zh-CN"/>
        </w:rPr>
      </w:pPr>
      <w:r>
        <w:t>参考代码</w:t>
      </w:r>
      <w:r>
        <w:t>(C++)</w:t>
      </w:r>
    </w:p>
    <w:p w14:paraId="344C120B" w14:textId="77777777" w:rsidR="00DC793B"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512462">
      <w:pPr>
        <w:widowControl/>
        <w:numPr>
          <w:ilvl w:val="0"/>
          <w:numId w:val="6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2" w:name="_Toc53733983"/>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b"/>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b"/>
        <w:ind w:firstLine="420"/>
      </w:pPr>
      <w:r>
        <w:rPr>
          <w:rFonts w:hint="eastAsia"/>
        </w:rPr>
        <w:lastRenderedPageBreak/>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b"/>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b"/>
        <w:ind w:firstLine="420"/>
      </w:pPr>
      <w:r>
        <w:rPr>
          <w:rFonts w:hint="eastAsia"/>
        </w:rPr>
        <w:t>提示：这是一个递推问题，问第几年共有几只猫。</w:t>
      </w:r>
    </w:p>
    <w:p w14:paraId="6C6ED50D" w14:textId="77777777" w:rsidR="00DC793B" w:rsidRPr="00B14102" w:rsidRDefault="00DC793B" w:rsidP="00DC793B">
      <w:pPr>
        <w:pStyle w:val="affffb"/>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b"/>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b"/>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EBC2F40" w14:textId="77777777" w:rsidR="00DC793B" w:rsidRDefault="00DC793B" w:rsidP="00DC793B">
      <w:pPr>
        <w:pStyle w:val="affffc"/>
        <w:ind w:left="420"/>
      </w:pPr>
      <w:r>
        <w:t>3</w:t>
      </w:r>
    </w:p>
    <w:p w14:paraId="446D93E6" w14:textId="77777777" w:rsidR="00DC793B" w:rsidRDefault="00DC793B" w:rsidP="00DC793B">
      <w:pPr>
        <w:pStyle w:val="affffc"/>
        <w:ind w:left="420"/>
      </w:pPr>
      <w:r>
        <w:t>4</w:t>
      </w:r>
    </w:p>
    <w:p w14:paraId="3ACFBCE4" w14:textId="77777777" w:rsidR="00DC793B" w:rsidRDefault="00DC793B" w:rsidP="00DC793B">
      <w:pPr>
        <w:pStyle w:val="affffc"/>
        <w:ind w:left="420"/>
      </w:pPr>
      <w:r>
        <w:t>6</w:t>
      </w:r>
    </w:p>
    <w:p w14:paraId="4E8E449A" w14:textId="77777777" w:rsidR="00DC793B" w:rsidRPr="00B14102" w:rsidRDefault="00DC793B" w:rsidP="00DC793B">
      <w:pPr>
        <w:pStyle w:val="affffc"/>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c"/>
        <w:ind w:left="420"/>
      </w:pPr>
      <w:r>
        <w:t>4</w:t>
      </w:r>
    </w:p>
    <w:p w14:paraId="7BECF64B" w14:textId="77777777" w:rsidR="00DC793B" w:rsidRDefault="00DC793B" w:rsidP="00DC793B">
      <w:pPr>
        <w:pStyle w:val="affffc"/>
        <w:ind w:left="420"/>
      </w:pPr>
      <w:r>
        <w:t>9</w:t>
      </w:r>
    </w:p>
    <w:p w14:paraId="4CB184E5" w14:textId="77777777" w:rsidR="00DC793B" w:rsidRDefault="00DC793B" w:rsidP="00DC793B">
      <w:pPr>
        <w:pStyle w:val="affffc"/>
        <w:ind w:left="420"/>
      </w:pPr>
      <w:r>
        <w:t>13</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FC22AB">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FC22AB">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lastRenderedPageBreak/>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3" w:name="_Toc537339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b"/>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b"/>
        <w:ind w:firstLine="420"/>
      </w:pPr>
      <w:r>
        <w:rPr>
          <w:rFonts w:hint="eastAsia"/>
        </w:rPr>
        <w:t>如何能计算更大数的阶乘呢？他带着问题来问小华：</w:t>
      </w:r>
    </w:p>
    <w:p w14:paraId="7300C86C" w14:textId="77777777" w:rsidR="00DC793B" w:rsidRDefault="00DC793B" w:rsidP="00DC793B">
      <w:pPr>
        <w:pStyle w:val="affffb"/>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b"/>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b"/>
        <w:ind w:firstLine="420"/>
      </w:pPr>
      <w:r>
        <w:rPr>
          <w:rFonts w:hint="eastAsia"/>
        </w:rPr>
        <w:t>言谈之间，小华就把代码写完了。小鲁看着小华的代码，敬仰之情如滔滔江水。</w:t>
      </w:r>
    </w:p>
    <w:p w14:paraId="2CB4EB3F" w14:textId="77777777" w:rsidR="00DC793B" w:rsidRPr="00B14102" w:rsidRDefault="00DC793B" w:rsidP="00DC793B">
      <w:pPr>
        <w:pStyle w:val="affffb"/>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c"/>
        <w:ind w:left="420"/>
      </w:pPr>
      <w:r>
        <w:t>2</w:t>
      </w:r>
    </w:p>
    <w:p w14:paraId="1F0FBA2D" w14:textId="77777777" w:rsidR="00DC793B" w:rsidRDefault="00DC793B" w:rsidP="00DC793B">
      <w:pPr>
        <w:pStyle w:val="affffc"/>
        <w:ind w:left="420"/>
      </w:pPr>
      <w:r>
        <w:t>3</w:t>
      </w:r>
    </w:p>
    <w:p w14:paraId="39661848" w14:textId="77777777" w:rsidR="00DC793B" w:rsidRPr="00B14102" w:rsidRDefault="00DC793B" w:rsidP="00DC793B">
      <w:pPr>
        <w:pStyle w:val="affffc"/>
        <w:ind w:left="420"/>
      </w:pPr>
      <w:r>
        <w:t>4</w:t>
      </w:r>
    </w:p>
    <w:p w14:paraId="1CBE4405" w14:textId="77777777" w:rsidR="00DC793B" w:rsidRPr="00B14102" w:rsidRDefault="00645004" w:rsidP="009A2F9D">
      <w:pPr>
        <w:pStyle w:val="4"/>
        <w:rPr>
          <w:lang w:eastAsia="zh-CN"/>
        </w:rPr>
      </w:pPr>
      <w:r>
        <w:rPr>
          <w:lang w:eastAsia="zh-CN"/>
        </w:rPr>
        <w:lastRenderedPageBreak/>
        <w:t>输出样例</w:t>
      </w:r>
    </w:p>
    <w:p w14:paraId="4A4440B1" w14:textId="77777777" w:rsidR="00DC793B" w:rsidRDefault="00DC793B" w:rsidP="00DC793B">
      <w:pPr>
        <w:pStyle w:val="affffc"/>
        <w:ind w:left="420"/>
      </w:pPr>
      <w:r>
        <w:t>2</w:t>
      </w:r>
    </w:p>
    <w:p w14:paraId="3772AE14" w14:textId="77777777" w:rsidR="00DC793B" w:rsidRDefault="00DC793B" w:rsidP="00DC793B">
      <w:pPr>
        <w:pStyle w:val="affffc"/>
        <w:ind w:left="420"/>
      </w:pPr>
      <w:r>
        <w:t>6</w:t>
      </w:r>
    </w:p>
    <w:p w14:paraId="458CFEB2" w14:textId="77777777" w:rsidR="00DC793B" w:rsidRDefault="00DC793B" w:rsidP="00DC793B">
      <w:pPr>
        <w:pStyle w:val="affffc"/>
        <w:ind w:left="420"/>
      </w:pPr>
      <w:r>
        <w:t>24</w:t>
      </w:r>
    </w:p>
    <w:p w14:paraId="4D13CCCD" w14:textId="77777777" w:rsidR="00DC793B" w:rsidRDefault="00DC793B" w:rsidP="009A2F9D">
      <w:pPr>
        <w:pStyle w:val="4"/>
        <w:rPr>
          <w:lang w:eastAsia="zh-CN"/>
        </w:rPr>
      </w:pPr>
      <w:r>
        <w:t>参考代码</w:t>
      </w:r>
      <w:r>
        <w:t>(C++)</w:t>
      </w:r>
    </w:p>
    <w:p w14:paraId="0BA4C205" w14:textId="77777777" w:rsidR="00DC793B"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4" w:name="_Toc53733985"/>
      <w:r>
        <w:rPr>
          <w:rFonts w:hint="eastAsia"/>
          <w:lang w:eastAsia="zh-CN"/>
        </w:rPr>
        <w:lastRenderedPageBreak/>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b"/>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b"/>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b"/>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b"/>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b"/>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b"/>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b"/>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b"/>
        <w:ind w:firstLine="420"/>
      </w:pPr>
      <w:r>
        <w:rPr>
          <w:rFonts w:hint="eastAsia"/>
        </w:rPr>
        <w:t>每组询问是一个数字</w:t>
      </w:r>
      <w:r>
        <w:rPr>
          <w:rFonts w:hint="eastAsia"/>
        </w:rPr>
        <w:t>n</w:t>
      </w:r>
    </w:p>
    <w:p w14:paraId="4ABEBD08" w14:textId="77777777" w:rsidR="00DC793B" w:rsidRPr="00B14102" w:rsidRDefault="00DC793B" w:rsidP="00DC793B">
      <w:pPr>
        <w:pStyle w:val="affffb"/>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b"/>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c"/>
        <w:ind w:left="420"/>
      </w:pPr>
      <w:r>
        <w:t>7</w:t>
      </w:r>
    </w:p>
    <w:p w14:paraId="4D3A3FD7" w14:textId="77777777" w:rsidR="00DC793B" w:rsidRDefault="00DC793B" w:rsidP="00DC793B">
      <w:pPr>
        <w:pStyle w:val="affffc"/>
        <w:ind w:left="420"/>
      </w:pPr>
      <w:r>
        <w:t>7</w:t>
      </w:r>
    </w:p>
    <w:p w14:paraId="4EB00068" w14:textId="77777777" w:rsidR="00DC793B" w:rsidRDefault="00DC793B" w:rsidP="00DC793B">
      <w:pPr>
        <w:pStyle w:val="affffc"/>
        <w:ind w:left="420"/>
      </w:pPr>
      <w:r>
        <w:t>27</w:t>
      </w:r>
    </w:p>
    <w:p w14:paraId="510C85CC" w14:textId="77777777" w:rsidR="00DC793B" w:rsidRDefault="00DC793B" w:rsidP="00DC793B">
      <w:pPr>
        <w:pStyle w:val="affffc"/>
        <w:ind w:left="420"/>
      </w:pPr>
      <w:r>
        <w:t>77</w:t>
      </w:r>
    </w:p>
    <w:p w14:paraId="6875D227" w14:textId="77777777" w:rsidR="00DC793B" w:rsidRDefault="00DC793B" w:rsidP="00DC793B">
      <w:pPr>
        <w:pStyle w:val="affffc"/>
        <w:ind w:left="420"/>
      </w:pPr>
      <w:r>
        <w:t>777</w:t>
      </w:r>
    </w:p>
    <w:p w14:paraId="0B0C035B" w14:textId="77777777" w:rsidR="00DC793B" w:rsidRDefault="00DC793B" w:rsidP="00DC793B">
      <w:pPr>
        <w:pStyle w:val="affffc"/>
        <w:ind w:left="420"/>
      </w:pPr>
      <w:r>
        <w:t>940</w:t>
      </w:r>
    </w:p>
    <w:p w14:paraId="66E95DB9" w14:textId="77777777" w:rsidR="00DC793B" w:rsidRDefault="00DC793B" w:rsidP="00DC793B">
      <w:pPr>
        <w:pStyle w:val="affffc"/>
        <w:ind w:left="420"/>
      </w:pPr>
      <w:r>
        <w:t>945</w:t>
      </w:r>
    </w:p>
    <w:p w14:paraId="21BD6DBB" w14:textId="77777777" w:rsidR="00DC793B" w:rsidRPr="00B14102" w:rsidRDefault="00DC793B" w:rsidP="00DC793B">
      <w:pPr>
        <w:pStyle w:val="affffc"/>
        <w:ind w:left="420"/>
      </w:pPr>
      <w:r>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c"/>
        <w:ind w:left="420"/>
      </w:pPr>
      <w:r>
        <w:t>7</w:t>
      </w:r>
    </w:p>
    <w:p w14:paraId="670757C3" w14:textId="77777777" w:rsidR="00DC793B" w:rsidRDefault="00DC793B" w:rsidP="00DC793B">
      <w:pPr>
        <w:pStyle w:val="affffc"/>
        <w:ind w:left="420"/>
      </w:pPr>
      <w:r>
        <w:t>42</w:t>
      </w:r>
    </w:p>
    <w:p w14:paraId="1FBEB373" w14:textId="77777777" w:rsidR="00DC793B" w:rsidRDefault="00DC793B" w:rsidP="00DC793B">
      <w:pPr>
        <w:pStyle w:val="affffc"/>
        <w:ind w:left="420"/>
      </w:pPr>
      <w:r>
        <w:t>256</w:t>
      </w:r>
    </w:p>
    <w:p w14:paraId="71F713EC" w14:textId="77777777" w:rsidR="00DC793B" w:rsidRDefault="00DC793B" w:rsidP="00DC793B">
      <w:pPr>
        <w:pStyle w:val="affffc"/>
        <w:ind w:left="420"/>
      </w:pPr>
      <w:r>
        <w:lastRenderedPageBreak/>
        <w:t>150528</w:t>
      </w:r>
    </w:p>
    <w:p w14:paraId="2EC43A13" w14:textId="77777777" w:rsidR="00DC793B" w:rsidRDefault="00DC793B" w:rsidP="00DC793B">
      <w:pPr>
        <w:pStyle w:val="affffc"/>
        <w:ind w:left="420"/>
      </w:pPr>
      <w:r>
        <w:t>302526</w:t>
      </w:r>
    </w:p>
    <w:p w14:paraId="38F4AFC3" w14:textId="77777777" w:rsidR="00DC793B" w:rsidRDefault="00DC793B" w:rsidP="00DC793B">
      <w:pPr>
        <w:pStyle w:val="affffc"/>
        <w:ind w:left="420"/>
      </w:pPr>
      <w:r>
        <w:t>307328</w:t>
      </w:r>
    </w:p>
    <w:p w14:paraId="1E07A2E9" w14:textId="77777777" w:rsidR="00DC793B" w:rsidRDefault="00DC793B" w:rsidP="00DC793B">
      <w:pPr>
        <w:pStyle w:val="affffc"/>
        <w:ind w:left="420"/>
      </w:pPr>
      <w:r>
        <w:t>4147200</w:t>
      </w:r>
    </w:p>
    <w:p w14:paraId="26017AAB" w14:textId="77777777" w:rsidR="00DC793B" w:rsidRDefault="00DC793B" w:rsidP="009A2F9D">
      <w:pPr>
        <w:pStyle w:val="4"/>
        <w:rPr>
          <w:lang w:eastAsia="zh-CN"/>
        </w:rPr>
      </w:pPr>
      <w:r>
        <w:t>参考代码</w:t>
      </w:r>
      <w:r>
        <w:t>(C++)</w:t>
      </w:r>
    </w:p>
    <w:p w14:paraId="21CBCA8A" w14:textId="77777777" w:rsidR="00DC793B"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5" w:name="_Toc53733986"/>
      <w:r>
        <w:rPr>
          <w:rFonts w:hint="eastAsia"/>
          <w:lang w:eastAsia="zh-CN"/>
        </w:rPr>
        <w:lastRenderedPageBreak/>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b"/>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b"/>
        <w:ind w:firstLine="420"/>
      </w:pPr>
      <w:r>
        <w:rPr>
          <w:rFonts w:hint="eastAsia"/>
        </w:rPr>
        <w:t>然后从其中选出纹路最美的贴法。</w:t>
      </w:r>
    </w:p>
    <w:p w14:paraId="29A07A85" w14:textId="77777777" w:rsidR="00DC793B" w:rsidRDefault="00DC793B" w:rsidP="00DC793B">
      <w:pPr>
        <w:pStyle w:val="affffb"/>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b"/>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b"/>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b"/>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b"/>
        <w:ind w:firstLine="420"/>
      </w:pPr>
      <w:r>
        <w:rPr>
          <w:rFonts w:hint="eastAsia"/>
        </w:rPr>
        <w:t>可以按照此法填充整个墙壁。</w:t>
      </w:r>
    </w:p>
    <w:p w14:paraId="2886F4C0" w14:textId="77777777" w:rsidR="00DC793B" w:rsidRPr="00B14102" w:rsidRDefault="00DC793B" w:rsidP="00DC793B">
      <w:pPr>
        <w:pStyle w:val="affffb"/>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b"/>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b"/>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b"/>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c"/>
        <w:ind w:left="420"/>
      </w:pPr>
      <w:r>
        <w:t xml:space="preserve">2 </w:t>
      </w:r>
    </w:p>
    <w:p w14:paraId="69AF308E" w14:textId="77777777" w:rsidR="00DC793B" w:rsidRDefault="00DC793B" w:rsidP="00DC793B">
      <w:pPr>
        <w:pStyle w:val="affffc"/>
        <w:ind w:left="420"/>
      </w:pPr>
      <w:r>
        <w:lastRenderedPageBreak/>
        <w:t xml:space="preserve">8 </w:t>
      </w:r>
    </w:p>
    <w:p w14:paraId="00E6ABF4" w14:textId="77777777" w:rsidR="00DC793B" w:rsidRDefault="00DC793B" w:rsidP="00DC793B">
      <w:pPr>
        <w:pStyle w:val="affffc"/>
        <w:ind w:left="420"/>
      </w:pPr>
      <w:r>
        <w:t xml:space="preserve">12 </w:t>
      </w:r>
    </w:p>
    <w:p w14:paraId="2C5F667D" w14:textId="77777777" w:rsidR="00DC793B" w:rsidRPr="00B14102" w:rsidRDefault="00DC793B" w:rsidP="00DC793B">
      <w:pPr>
        <w:pStyle w:val="affffc"/>
        <w:ind w:left="420"/>
      </w:pPr>
      <w:r>
        <w:t>-1</w:t>
      </w:r>
    </w:p>
    <w:p w14:paraId="62EBA1C0" w14:textId="77777777" w:rsidR="00DC793B" w:rsidRPr="00B14102" w:rsidRDefault="00645004" w:rsidP="009A2F9D">
      <w:pPr>
        <w:pStyle w:val="4"/>
        <w:rPr>
          <w:lang w:eastAsia="zh-CN"/>
        </w:rPr>
      </w:pPr>
      <w:r>
        <w:rPr>
          <w:lang w:eastAsia="zh-CN"/>
        </w:rPr>
        <w:t>输出样例</w:t>
      </w:r>
    </w:p>
    <w:p w14:paraId="04A92E04" w14:textId="77777777" w:rsidR="00DC793B" w:rsidRDefault="00DC793B" w:rsidP="00DC793B">
      <w:pPr>
        <w:pStyle w:val="affffc"/>
        <w:ind w:left="420"/>
      </w:pPr>
      <w:r>
        <w:t xml:space="preserve">3 </w:t>
      </w:r>
    </w:p>
    <w:p w14:paraId="6956F06B" w14:textId="77777777" w:rsidR="00DC793B" w:rsidRDefault="00DC793B" w:rsidP="00DC793B">
      <w:pPr>
        <w:pStyle w:val="affffc"/>
        <w:ind w:left="420"/>
      </w:pPr>
      <w:r>
        <w:t xml:space="preserve">153 </w:t>
      </w:r>
    </w:p>
    <w:p w14:paraId="47523613" w14:textId="77777777" w:rsidR="00DC793B" w:rsidRDefault="00DC793B" w:rsidP="00DC793B">
      <w:pPr>
        <w:pStyle w:val="affffc"/>
        <w:ind w:left="420"/>
      </w:pPr>
      <w:r>
        <w:t>2131</w:t>
      </w:r>
    </w:p>
    <w:p w14:paraId="37F164BF" w14:textId="77777777" w:rsidR="00DC793B" w:rsidRDefault="00DC793B" w:rsidP="009A2F9D">
      <w:pPr>
        <w:pStyle w:val="4"/>
        <w:rPr>
          <w:lang w:eastAsia="zh-CN"/>
        </w:rPr>
      </w:pPr>
      <w:r>
        <w:t>参考代码</w:t>
      </w:r>
      <w:r>
        <w:t>(C++)</w:t>
      </w:r>
    </w:p>
    <w:p w14:paraId="42B2D82A" w14:textId="77777777" w:rsidR="00DC793B"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FC22AB">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6" w:name="_Toc53733987"/>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b"/>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b"/>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b"/>
        <w:ind w:firstLine="420"/>
      </w:pPr>
      <w:r>
        <w:rPr>
          <w:rFonts w:hint="eastAsia"/>
        </w:rPr>
        <w:lastRenderedPageBreak/>
        <w:t>正</w:t>
      </w:r>
      <w:r w:rsidR="00DC793B">
        <w:rPr>
          <w:rFonts w:hint="eastAsia"/>
        </w:rPr>
        <w:t>说着，小华在纸上写下了一个方程：</w:t>
      </w:r>
    </w:p>
    <w:p w14:paraId="270C99AC" w14:textId="77777777" w:rsidR="00DC793B" w:rsidRDefault="001B441E" w:rsidP="00DC793B">
      <w:pPr>
        <w:pStyle w:val="affffb"/>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b"/>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t>输入</w:t>
      </w:r>
    </w:p>
    <w:p w14:paraId="382A69F1" w14:textId="77777777" w:rsidR="00DC793B" w:rsidRPr="00B14102" w:rsidRDefault="00DC793B" w:rsidP="00DC793B">
      <w:pPr>
        <w:pStyle w:val="affffb"/>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b"/>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c"/>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c"/>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lastRenderedPageBreak/>
        <w:t>}</w:t>
      </w:r>
    </w:p>
    <w:p w14:paraId="267AB21D" w14:textId="77777777" w:rsidR="00DC793B" w:rsidRPr="00B14102" w:rsidRDefault="00DC793B" w:rsidP="00741B54">
      <w:pPr>
        <w:pStyle w:val="2"/>
        <w:spacing w:before="315"/>
      </w:pPr>
      <w:bookmarkStart w:id="77" w:name="_Toc53733988"/>
      <w:r w:rsidRPr="00F8397C">
        <w:rPr>
          <w:rFonts w:hint="eastAsia"/>
          <w:lang w:eastAsia="zh-CN"/>
        </w:rPr>
        <w:t>寻找指定和的整数对</w:t>
      </w:r>
      <w:r w:rsidRPr="005C5A2F">
        <w:rPr>
          <w:vertAlign w:val="superscript"/>
        </w:rPr>
        <w:t>NQ0</w:t>
      </w:r>
      <w:r>
        <w:rPr>
          <w:vertAlign w:val="superscript"/>
        </w:rPr>
        <w:t>69</w:t>
      </w:r>
      <w:bookmarkEnd w:id="77"/>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b"/>
        <w:ind w:firstLine="420"/>
      </w:pPr>
      <w:r>
        <w:rPr>
          <w:rFonts w:hint="eastAsia"/>
        </w:rPr>
        <w:t>小华说：小鲁，过来！给你一道老题目，你想想怎么用二分法来解：</w:t>
      </w:r>
    </w:p>
    <w:p w14:paraId="259F46EA" w14:textId="77777777" w:rsidR="00DC793B" w:rsidRPr="00F8397C" w:rsidRDefault="00DC793B" w:rsidP="00DC793B">
      <w:pPr>
        <w:pStyle w:val="affffb"/>
        <w:ind w:firstLine="420"/>
      </w:pPr>
      <w:r>
        <w:rPr>
          <w:rFonts w:hint="eastAsia"/>
        </w:rPr>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b"/>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b"/>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b"/>
        <w:ind w:firstLine="420"/>
      </w:pPr>
      <w:r>
        <w:rPr>
          <w:rFonts w:hint="eastAsia"/>
        </w:rPr>
        <w:t>小鲁恍然大悟，赶紧开始奔去写代码了！</w:t>
      </w:r>
    </w:p>
    <w:p w14:paraId="1BFBB081" w14:textId="77777777" w:rsidR="00DC793B" w:rsidRPr="00B14102" w:rsidRDefault="00DC793B" w:rsidP="00DC793B">
      <w:pPr>
        <w:pStyle w:val="affffb"/>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b"/>
        <w:ind w:firstLine="420"/>
      </w:pPr>
      <w:r>
        <w:rPr>
          <w:rFonts w:hint="eastAsia"/>
        </w:rPr>
        <w:t>共三行：</w:t>
      </w:r>
    </w:p>
    <w:p w14:paraId="66DC49E6" w14:textId="77777777" w:rsidR="00DC793B" w:rsidRPr="00F8397C" w:rsidRDefault="00DC793B" w:rsidP="00DC793B">
      <w:pPr>
        <w:pStyle w:val="affffb"/>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b"/>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b"/>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b"/>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b"/>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c"/>
        <w:ind w:left="420"/>
      </w:pPr>
      <w:r>
        <w:t>4</w:t>
      </w:r>
    </w:p>
    <w:p w14:paraId="72A3EB27" w14:textId="77777777" w:rsidR="00DC793B" w:rsidRDefault="00DC793B" w:rsidP="00DC793B">
      <w:pPr>
        <w:pStyle w:val="affffc"/>
        <w:ind w:left="420"/>
      </w:pPr>
      <w:r>
        <w:t>2 5 1 4</w:t>
      </w:r>
    </w:p>
    <w:p w14:paraId="158124F1" w14:textId="77777777" w:rsidR="00DC793B" w:rsidRPr="00B14102" w:rsidRDefault="00DC793B" w:rsidP="00DC793B">
      <w:pPr>
        <w:pStyle w:val="affffc"/>
        <w:ind w:left="420"/>
      </w:pPr>
      <w:r>
        <w:t>6</w:t>
      </w:r>
    </w:p>
    <w:p w14:paraId="1672E913" w14:textId="77777777" w:rsidR="00DC793B" w:rsidRPr="00B14102" w:rsidRDefault="00645004" w:rsidP="009A2F9D">
      <w:pPr>
        <w:pStyle w:val="4"/>
        <w:rPr>
          <w:lang w:eastAsia="zh-CN"/>
        </w:rPr>
      </w:pPr>
      <w:r>
        <w:rPr>
          <w:lang w:eastAsia="zh-CN"/>
        </w:rPr>
        <w:lastRenderedPageBreak/>
        <w:t>输出样例</w:t>
      </w:r>
    </w:p>
    <w:p w14:paraId="5164483B" w14:textId="77777777" w:rsidR="00DC793B" w:rsidRDefault="00DC793B" w:rsidP="00DC793B">
      <w:pPr>
        <w:pStyle w:val="affffc"/>
        <w:ind w:left="420"/>
      </w:pPr>
      <w:r>
        <w:t>1 5</w:t>
      </w:r>
    </w:p>
    <w:p w14:paraId="0F33E078" w14:textId="77777777" w:rsidR="00DC793B" w:rsidRDefault="00DC793B" w:rsidP="009A2F9D">
      <w:pPr>
        <w:pStyle w:val="4"/>
        <w:rPr>
          <w:lang w:eastAsia="zh-CN"/>
        </w:rPr>
      </w:pPr>
      <w:r>
        <w:t>参考代码</w:t>
      </w:r>
      <w:r>
        <w:t>(C++)</w:t>
      </w:r>
    </w:p>
    <w:p w14:paraId="543717AF"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8" w:name="_Toc53733989"/>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8"/>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b"/>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b"/>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b"/>
        <w:ind w:firstLine="420"/>
      </w:pPr>
      <w:r>
        <w:rPr>
          <w:rFonts w:hint="eastAsia"/>
        </w:rPr>
        <w:t>如今是熟练运用二分函数来解决难题的时候了，请听题：</w:t>
      </w:r>
    </w:p>
    <w:p w14:paraId="0E108670" w14:textId="77777777" w:rsidR="00DC793B" w:rsidRPr="00B14102" w:rsidRDefault="00DC793B" w:rsidP="00DC793B">
      <w:pPr>
        <w:pStyle w:val="affffb"/>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b"/>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b"/>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b"/>
        <w:ind w:firstLine="420"/>
      </w:pPr>
      <w:r>
        <w:rPr>
          <w:rFonts w:hint="eastAsia"/>
        </w:rPr>
        <w:lastRenderedPageBreak/>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b"/>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c"/>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b"/>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b"/>
        <w:ind w:firstLine="420"/>
      </w:pPr>
      <w:r>
        <w:rPr>
          <w:rFonts w:hint="eastAsia"/>
        </w:rPr>
        <w:t>若有多个值满足条件，输出最小的一个。</w:t>
      </w:r>
    </w:p>
    <w:p w14:paraId="1E0CF65E" w14:textId="77777777" w:rsidR="00DC793B" w:rsidRPr="00B14102" w:rsidRDefault="00DC793B" w:rsidP="00DC793B">
      <w:pPr>
        <w:pStyle w:val="affffb"/>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c"/>
        <w:ind w:left="420"/>
      </w:pPr>
      <w:r>
        <w:t>3</w:t>
      </w:r>
    </w:p>
    <w:p w14:paraId="0CD6D798" w14:textId="77777777" w:rsidR="00DC793B" w:rsidRDefault="00DC793B" w:rsidP="00DC793B">
      <w:pPr>
        <w:pStyle w:val="affffc"/>
        <w:ind w:left="420"/>
      </w:pPr>
      <w:r>
        <w:t>2 5 8</w:t>
      </w:r>
    </w:p>
    <w:p w14:paraId="2919941F" w14:textId="77777777" w:rsidR="00DC793B" w:rsidRDefault="00DC793B" w:rsidP="00DC793B">
      <w:pPr>
        <w:pStyle w:val="affffc"/>
        <w:ind w:left="420"/>
      </w:pPr>
      <w:r>
        <w:t>2</w:t>
      </w:r>
    </w:p>
    <w:p w14:paraId="5554420D" w14:textId="77777777" w:rsidR="00DC793B" w:rsidRDefault="00DC793B" w:rsidP="00DC793B">
      <w:pPr>
        <w:pStyle w:val="affffc"/>
        <w:ind w:left="420"/>
      </w:pPr>
      <w:r>
        <w:t>10</w:t>
      </w:r>
    </w:p>
    <w:p w14:paraId="1C76CFEE" w14:textId="77777777" w:rsidR="00DC793B" w:rsidRPr="00B14102" w:rsidRDefault="00DC793B" w:rsidP="00DC793B">
      <w:pPr>
        <w:pStyle w:val="affffc"/>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c"/>
        <w:ind w:left="420"/>
      </w:pPr>
      <w:r>
        <w:t>8</w:t>
      </w:r>
    </w:p>
    <w:p w14:paraId="3492C5C2" w14:textId="77777777" w:rsidR="00DC793B" w:rsidRDefault="00DC793B" w:rsidP="00DC793B">
      <w:pPr>
        <w:pStyle w:val="affffc"/>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cout&lt;&lt;numbers[n-1]&lt;&lt;endl;  </w:t>
      </w:r>
    </w:p>
    <w:p w14:paraId="2A66BF3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79" w:name="_Toc53733990"/>
      <w:r>
        <w:rPr>
          <w:rFonts w:hint="eastAsia"/>
          <w:lang w:eastAsia="zh-CN"/>
        </w:rPr>
        <w:t>手撕农夫与牛的问题</w:t>
      </w:r>
      <w:r w:rsidRPr="005C5A2F">
        <w:rPr>
          <w:vertAlign w:val="superscript"/>
        </w:rPr>
        <w:t>NQ0</w:t>
      </w:r>
      <w:r>
        <w:rPr>
          <w:vertAlign w:val="superscript"/>
        </w:rPr>
        <w:t>71</w:t>
      </w:r>
      <w:bookmarkEnd w:id="79"/>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b"/>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b"/>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b"/>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b"/>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b"/>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b"/>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b"/>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b"/>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b"/>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b"/>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t>输入样例</w:t>
      </w:r>
      <w:r w:rsidRPr="00B14102">
        <w:rPr>
          <w:lang w:eastAsia="zh-CN"/>
        </w:rPr>
        <w:t> </w:t>
      </w:r>
    </w:p>
    <w:p w14:paraId="7B12394A" w14:textId="77777777" w:rsidR="00DC793B" w:rsidRDefault="00DC793B" w:rsidP="00DC793B">
      <w:pPr>
        <w:pStyle w:val="affffc"/>
        <w:ind w:left="420"/>
      </w:pPr>
      <w:r>
        <w:t>5 3</w:t>
      </w:r>
    </w:p>
    <w:p w14:paraId="052CC605" w14:textId="77777777" w:rsidR="00DC793B" w:rsidRDefault="00DC793B" w:rsidP="00DC793B">
      <w:pPr>
        <w:pStyle w:val="affffc"/>
        <w:ind w:left="420"/>
      </w:pPr>
      <w:r>
        <w:t>1</w:t>
      </w:r>
    </w:p>
    <w:p w14:paraId="21B5644B" w14:textId="77777777" w:rsidR="00DC793B" w:rsidRDefault="00DC793B" w:rsidP="00DC793B">
      <w:pPr>
        <w:pStyle w:val="affffc"/>
        <w:ind w:left="420"/>
      </w:pPr>
      <w:r>
        <w:lastRenderedPageBreak/>
        <w:t>2</w:t>
      </w:r>
    </w:p>
    <w:p w14:paraId="46D546BF" w14:textId="77777777" w:rsidR="00DC793B" w:rsidRDefault="00DC793B" w:rsidP="00DC793B">
      <w:pPr>
        <w:pStyle w:val="affffc"/>
        <w:ind w:left="420"/>
      </w:pPr>
      <w:r>
        <w:t>8</w:t>
      </w:r>
    </w:p>
    <w:p w14:paraId="7F07DB62" w14:textId="77777777" w:rsidR="00DC793B" w:rsidRDefault="00DC793B" w:rsidP="00DC793B">
      <w:pPr>
        <w:pStyle w:val="affffc"/>
        <w:ind w:left="420"/>
      </w:pPr>
      <w:r>
        <w:t>4</w:t>
      </w:r>
    </w:p>
    <w:p w14:paraId="6B78422C" w14:textId="77777777" w:rsidR="00DC793B" w:rsidRPr="00B14102" w:rsidRDefault="00DC793B" w:rsidP="00DC793B">
      <w:pPr>
        <w:pStyle w:val="affffc"/>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c"/>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027374">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14:paraId="5507066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0" w:name="_Toc53733991"/>
      <w:r>
        <w:rPr>
          <w:lang w:eastAsia="zh-CN"/>
        </w:rPr>
        <w:t>N</w:t>
      </w:r>
      <w:r>
        <w:rPr>
          <w:rFonts w:hint="eastAsia"/>
          <w:lang w:eastAsia="zh-CN"/>
        </w:rPr>
        <w:t>皇后编程问题</w:t>
      </w:r>
      <w:r w:rsidRPr="005C5A2F">
        <w:rPr>
          <w:vertAlign w:val="superscript"/>
        </w:rPr>
        <w:t>NQ0</w:t>
      </w:r>
      <w:r>
        <w:rPr>
          <w:vertAlign w:val="superscript"/>
        </w:rPr>
        <w:t>72</w:t>
      </w:r>
      <w:bookmarkEnd w:id="80"/>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b"/>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b"/>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b"/>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b"/>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b"/>
        <w:ind w:firstLine="420"/>
      </w:pPr>
      <w:r>
        <w:rPr>
          <w:rFonts w:hint="eastAsia"/>
        </w:rPr>
        <w:t>输出结果里的每一行都代表一种摆法。</w:t>
      </w:r>
    </w:p>
    <w:p w14:paraId="2740B850" w14:textId="77777777" w:rsidR="00DC793B" w:rsidRPr="00953E0C" w:rsidRDefault="00DC793B" w:rsidP="00DC793B">
      <w:pPr>
        <w:pStyle w:val="affffb"/>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b"/>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c"/>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c"/>
        <w:ind w:left="420"/>
      </w:pPr>
      <w:r>
        <w:t>2413</w:t>
      </w:r>
    </w:p>
    <w:p w14:paraId="1C3A8282" w14:textId="77777777" w:rsidR="00DC793B" w:rsidRDefault="00DC793B" w:rsidP="00DC793B">
      <w:pPr>
        <w:pStyle w:val="affffc"/>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p>
    <w:p w14:paraId="7F75F53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1" w:name="_Toc53733992"/>
      <w:r w:rsidRPr="003D15C0">
        <w:rPr>
          <w:rFonts w:hint="eastAsia"/>
          <w:lang w:eastAsia="zh-CN"/>
        </w:rPr>
        <w:t>递归求波兰表达式</w:t>
      </w:r>
      <w:r w:rsidRPr="005C5A2F">
        <w:rPr>
          <w:vertAlign w:val="superscript"/>
        </w:rPr>
        <w:t>NQ0</w:t>
      </w:r>
      <w:r>
        <w:rPr>
          <w:vertAlign w:val="superscript"/>
        </w:rPr>
        <w:t>73</w:t>
      </w:r>
      <w:bookmarkEnd w:id="81"/>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b"/>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b"/>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b"/>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c"/>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c"/>
        <w:ind w:left="420"/>
      </w:pPr>
      <w:r>
        <w:rPr>
          <w:rFonts w:ascii="微软雅黑" w:eastAsia="微软雅黑" w:hAnsi="微软雅黑" w:cs="微软雅黑" w:hint="eastAsia"/>
        </w:rPr>
        <w:lastRenderedPageBreak/>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c"/>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b"/>
        <w:ind w:firstLine="420"/>
      </w:pPr>
      <w:r>
        <w:rPr>
          <w:rFonts w:hint="eastAsia"/>
        </w:rPr>
        <w:t>波兰表达式和逆波兰表达式有个好处，就算将圆括号去掉也没有歧义。</w:t>
      </w:r>
    </w:p>
    <w:p w14:paraId="0645915D" w14:textId="77777777" w:rsidR="00F14AD4" w:rsidRDefault="00DC793B" w:rsidP="00DC793B">
      <w:pPr>
        <w:pStyle w:val="affffb"/>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b"/>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b"/>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b"/>
        <w:ind w:firstLine="420"/>
      </w:pPr>
      <w:r>
        <w:rPr>
          <w:rFonts w:hint="eastAsia"/>
        </w:rPr>
        <w:t>请写程序求解波兰表达式的值。</w:t>
      </w:r>
    </w:p>
    <w:p w14:paraId="0C512354" w14:textId="77777777" w:rsidR="00DC793B" w:rsidRPr="003D15C0" w:rsidRDefault="00DC793B" w:rsidP="00F14AD4">
      <w:pPr>
        <w:pStyle w:val="affffc"/>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c"/>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b"/>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b"/>
        <w:ind w:firstLine="420"/>
      </w:pPr>
      <w:r>
        <w:rPr>
          <w:rFonts w:hint="eastAsia"/>
        </w:rPr>
        <w:t>输出为一行，表达式的值。</w:t>
      </w:r>
    </w:p>
    <w:p w14:paraId="62F2A283" w14:textId="77777777" w:rsidR="00DC793B" w:rsidRPr="00B14102" w:rsidRDefault="00DC793B" w:rsidP="00DC793B">
      <w:pPr>
        <w:pStyle w:val="affffb"/>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c"/>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c"/>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  </w:t>
      </w:r>
    </w:p>
    <w:p w14:paraId="5EF3A77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2F11D878"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2" w:name="_Toc537339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2"/>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b"/>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b"/>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b"/>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b"/>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b"/>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b"/>
        <w:ind w:firstLine="420"/>
        <w:rPr>
          <w:b/>
        </w:rPr>
      </w:pPr>
      <w:r w:rsidRPr="003D15C0">
        <w:rPr>
          <w:rFonts w:hint="eastAsia"/>
          <w:b/>
        </w:rPr>
        <w:t>题目是：</w:t>
      </w:r>
    </w:p>
    <w:p w14:paraId="7A557BAB" w14:textId="77777777" w:rsidR="00DC793B" w:rsidRPr="003D15C0" w:rsidRDefault="00DC793B" w:rsidP="00DC793B">
      <w:pPr>
        <w:pStyle w:val="affffb"/>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b"/>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b"/>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lastRenderedPageBreak/>
        <w:t>输入</w:t>
      </w:r>
    </w:p>
    <w:p w14:paraId="34C65E20" w14:textId="77777777" w:rsidR="00DC793B" w:rsidRDefault="00DC793B" w:rsidP="00DC793B">
      <w:pPr>
        <w:pStyle w:val="affffb"/>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b"/>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b"/>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c"/>
        <w:ind w:left="420"/>
      </w:pPr>
      <w:r>
        <w:t>2</w:t>
      </w:r>
    </w:p>
    <w:p w14:paraId="3E073CEB" w14:textId="77777777" w:rsidR="00DC793B" w:rsidRDefault="00DC793B" w:rsidP="00DC793B">
      <w:pPr>
        <w:pStyle w:val="affffc"/>
        <w:ind w:left="420"/>
      </w:pPr>
      <w:r>
        <w:t>1</w:t>
      </w:r>
    </w:p>
    <w:p w14:paraId="36B8E0CF" w14:textId="77777777" w:rsidR="00DC793B" w:rsidRPr="00B14102" w:rsidRDefault="00DC793B" w:rsidP="00DC793B">
      <w:pPr>
        <w:pStyle w:val="affffc"/>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c"/>
        <w:ind w:left="420"/>
      </w:pPr>
      <w:r>
        <w:t>15863724</w:t>
      </w:r>
    </w:p>
    <w:p w14:paraId="4E6CC776" w14:textId="77777777" w:rsidR="00DC793B" w:rsidRDefault="00DC793B" w:rsidP="00DC793B">
      <w:pPr>
        <w:pStyle w:val="affffc"/>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9F1FE0">
      <w:pPr>
        <w:widowControl/>
        <w:numPr>
          <w:ilvl w:val="0"/>
          <w:numId w:val="10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0A4EF81C" w14:textId="77777777" w:rsidR="00DC793B" w:rsidRPr="00B14102" w:rsidRDefault="00DC793B" w:rsidP="00741B54">
      <w:pPr>
        <w:pStyle w:val="2"/>
        <w:spacing w:before="315"/>
      </w:pPr>
      <w:bookmarkStart w:id="83" w:name="_Toc53733994"/>
      <w:r>
        <w:rPr>
          <w:rFonts w:hint="eastAsia"/>
          <w:lang w:eastAsia="zh-CN"/>
        </w:rPr>
        <w:t>P</w:t>
      </w:r>
      <w:r>
        <w:rPr>
          <w:rFonts w:hint="eastAsia"/>
          <w:lang w:eastAsia="zh-CN"/>
        </w:rPr>
        <w:t>进制</w:t>
      </w:r>
      <w:r w:rsidRPr="005C5A2F">
        <w:rPr>
          <w:vertAlign w:val="superscript"/>
        </w:rPr>
        <w:t>NQ0</w:t>
      </w:r>
      <w:r>
        <w:rPr>
          <w:vertAlign w:val="superscript"/>
        </w:rPr>
        <w:t>75</w:t>
      </w:r>
      <w:bookmarkEnd w:id="83"/>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b"/>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b"/>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b"/>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b"/>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b"/>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b"/>
        <w:ind w:firstLine="420"/>
      </w:pPr>
      <w:r>
        <w:rPr>
          <w:rFonts w:hint="eastAsia"/>
        </w:rPr>
        <w:lastRenderedPageBreak/>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b"/>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b"/>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c"/>
        <w:ind w:left="420"/>
      </w:pPr>
      <w:r>
        <w:t>127 2</w:t>
      </w:r>
    </w:p>
    <w:p w14:paraId="382CD74F" w14:textId="77777777" w:rsidR="00DC793B" w:rsidRDefault="00DC793B" w:rsidP="00DC793B">
      <w:pPr>
        <w:pStyle w:val="affffc"/>
        <w:ind w:left="420"/>
      </w:pPr>
      <w:r>
        <w:t>127 16</w:t>
      </w:r>
    </w:p>
    <w:p w14:paraId="2B4CC04D" w14:textId="77777777" w:rsidR="00DC793B" w:rsidRDefault="00DC793B" w:rsidP="00DC793B">
      <w:pPr>
        <w:pStyle w:val="affffc"/>
        <w:ind w:left="420"/>
      </w:pPr>
      <w:r>
        <w:t>127 10</w:t>
      </w:r>
    </w:p>
    <w:p w14:paraId="3A7A1234" w14:textId="77777777" w:rsidR="00DC793B" w:rsidRDefault="00DC793B" w:rsidP="00DC793B">
      <w:pPr>
        <w:pStyle w:val="affffc"/>
        <w:ind w:left="420"/>
      </w:pPr>
      <w:r>
        <w:t>127 11</w:t>
      </w:r>
    </w:p>
    <w:p w14:paraId="7819329F" w14:textId="77777777" w:rsidR="00DC793B" w:rsidRDefault="00DC793B" w:rsidP="00DC793B">
      <w:pPr>
        <w:pStyle w:val="affffc"/>
        <w:ind w:left="420"/>
      </w:pPr>
      <w:r>
        <w:t>127 20</w:t>
      </w:r>
    </w:p>
    <w:p w14:paraId="79B806E1" w14:textId="77777777" w:rsidR="00DC793B" w:rsidRDefault="00DC793B" w:rsidP="00DC793B">
      <w:pPr>
        <w:pStyle w:val="affffc"/>
        <w:ind w:left="420"/>
      </w:pPr>
      <w:r>
        <w:t>127 32</w:t>
      </w:r>
    </w:p>
    <w:p w14:paraId="23ECCF2A" w14:textId="77777777" w:rsidR="00DC793B" w:rsidRDefault="00DC793B" w:rsidP="00DC793B">
      <w:pPr>
        <w:pStyle w:val="affffc"/>
        <w:ind w:left="420"/>
      </w:pPr>
      <w:r>
        <w:t>127 36</w:t>
      </w:r>
    </w:p>
    <w:p w14:paraId="4ED4479D" w14:textId="77777777" w:rsidR="00DC793B" w:rsidRDefault="00DC793B" w:rsidP="00DC793B">
      <w:pPr>
        <w:pStyle w:val="affffc"/>
        <w:ind w:left="420"/>
      </w:pPr>
      <w:r>
        <w:t>127 27</w:t>
      </w:r>
    </w:p>
    <w:p w14:paraId="40CC2535" w14:textId="77777777" w:rsidR="00DC793B" w:rsidRDefault="00DC793B" w:rsidP="00DC793B">
      <w:pPr>
        <w:pStyle w:val="affffc"/>
        <w:ind w:left="420"/>
      </w:pPr>
      <w:r>
        <w:t>127 4</w:t>
      </w:r>
    </w:p>
    <w:p w14:paraId="72BC2D8E" w14:textId="77777777" w:rsidR="00DC793B" w:rsidRDefault="00DC793B" w:rsidP="00DC793B">
      <w:pPr>
        <w:pStyle w:val="affffc"/>
        <w:ind w:left="420"/>
      </w:pPr>
      <w:r>
        <w:t>127 8</w:t>
      </w:r>
    </w:p>
    <w:p w14:paraId="382C8F7B" w14:textId="77777777" w:rsidR="00DC793B" w:rsidRDefault="00DC793B" w:rsidP="00DC793B">
      <w:pPr>
        <w:pStyle w:val="affffc"/>
        <w:ind w:left="420"/>
      </w:pPr>
      <w:r>
        <w:t>-127 16</w:t>
      </w:r>
    </w:p>
    <w:p w14:paraId="208934EE" w14:textId="77777777" w:rsidR="00DC793B" w:rsidRDefault="00DC793B" w:rsidP="00DC793B">
      <w:pPr>
        <w:pStyle w:val="affffc"/>
        <w:ind w:left="420"/>
      </w:pPr>
      <w:r>
        <w:t>-127 8</w:t>
      </w:r>
    </w:p>
    <w:p w14:paraId="4AC060BB" w14:textId="77777777" w:rsidR="00DC793B" w:rsidRDefault="00DC793B" w:rsidP="00DC793B">
      <w:pPr>
        <w:pStyle w:val="affffc"/>
        <w:ind w:left="420"/>
      </w:pPr>
      <w:r>
        <w:t>-127 32</w:t>
      </w:r>
    </w:p>
    <w:p w14:paraId="514BD0B5" w14:textId="77777777" w:rsidR="00DC793B" w:rsidRPr="00B14102" w:rsidRDefault="00DC793B" w:rsidP="00DC793B">
      <w:pPr>
        <w:pStyle w:val="affffc"/>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c"/>
        <w:ind w:left="420"/>
      </w:pPr>
      <w:r>
        <w:t>1111111</w:t>
      </w:r>
    </w:p>
    <w:p w14:paraId="5C0B784B" w14:textId="77777777" w:rsidR="00DC793B" w:rsidRDefault="00DC793B" w:rsidP="00DC793B">
      <w:pPr>
        <w:pStyle w:val="affffc"/>
        <w:ind w:left="420"/>
      </w:pPr>
      <w:r>
        <w:t>7F</w:t>
      </w:r>
    </w:p>
    <w:p w14:paraId="3F12AABD" w14:textId="77777777" w:rsidR="00DC793B" w:rsidRDefault="00DC793B" w:rsidP="00DC793B">
      <w:pPr>
        <w:pStyle w:val="affffc"/>
        <w:ind w:left="420"/>
      </w:pPr>
      <w:r>
        <w:t>127</w:t>
      </w:r>
    </w:p>
    <w:p w14:paraId="4A2CF82A" w14:textId="77777777" w:rsidR="00DC793B" w:rsidRDefault="00DC793B" w:rsidP="00DC793B">
      <w:pPr>
        <w:pStyle w:val="affffc"/>
        <w:ind w:left="420"/>
      </w:pPr>
      <w:r>
        <w:t>106</w:t>
      </w:r>
    </w:p>
    <w:p w14:paraId="3A39457D" w14:textId="77777777" w:rsidR="00DC793B" w:rsidRDefault="00DC793B" w:rsidP="00DC793B">
      <w:pPr>
        <w:pStyle w:val="affffc"/>
        <w:ind w:left="420"/>
      </w:pPr>
      <w:r>
        <w:t>67</w:t>
      </w:r>
    </w:p>
    <w:p w14:paraId="422BAB45" w14:textId="77777777" w:rsidR="00DC793B" w:rsidRDefault="00DC793B" w:rsidP="00DC793B">
      <w:pPr>
        <w:pStyle w:val="affffc"/>
        <w:ind w:left="420"/>
      </w:pPr>
      <w:r>
        <w:t>3V</w:t>
      </w:r>
    </w:p>
    <w:p w14:paraId="20564E42" w14:textId="77777777" w:rsidR="00DC793B" w:rsidRDefault="00DC793B" w:rsidP="00DC793B">
      <w:pPr>
        <w:pStyle w:val="affffc"/>
        <w:ind w:left="420"/>
      </w:pPr>
      <w:r>
        <w:t>3J</w:t>
      </w:r>
    </w:p>
    <w:p w14:paraId="2A050BCD" w14:textId="77777777" w:rsidR="00DC793B" w:rsidRDefault="00DC793B" w:rsidP="00DC793B">
      <w:pPr>
        <w:pStyle w:val="affffc"/>
        <w:ind w:left="420"/>
      </w:pPr>
      <w:r>
        <w:t>4J</w:t>
      </w:r>
    </w:p>
    <w:p w14:paraId="1EA27870" w14:textId="77777777" w:rsidR="00DC793B" w:rsidRDefault="00DC793B" w:rsidP="00DC793B">
      <w:pPr>
        <w:pStyle w:val="affffc"/>
        <w:ind w:left="420"/>
      </w:pPr>
      <w:r>
        <w:t>1333</w:t>
      </w:r>
    </w:p>
    <w:p w14:paraId="59F326AB" w14:textId="77777777" w:rsidR="00DC793B" w:rsidRDefault="00DC793B" w:rsidP="00DC793B">
      <w:pPr>
        <w:pStyle w:val="affffc"/>
        <w:ind w:left="420"/>
      </w:pPr>
      <w:r>
        <w:t>177</w:t>
      </w:r>
    </w:p>
    <w:p w14:paraId="601F60FC" w14:textId="77777777" w:rsidR="00DC793B" w:rsidRDefault="00DC793B" w:rsidP="00DC793B">
      <w:pPr>
        <w:pStyle w:val="affffc"/>
        <w:ind w:left="420"/>
      </w:pPr>
      <w:r>
        <w:t>-7F</w:t>
      </w:r>
    </w:p>
    <w:p w14:paraId="2ED88ED8" w14:textId="77777777" w:rsidR="00DC793B" w:rsidRDefault="00DC793B" w:rsidP="00DC793B">
      <w:pPr>
        <w:pStyle w:val="affffc"/>
        <w:ind w:left="420"/>
      </w:pPr>
      <w:r>
        <w:t>-177</w:t>
      </w:r>
    </w:p>
    <w:p w14:paraId="44ECD281" w14:textId="77777777" w:rsidR="00DC793B" w:rsidRDefault="00DC793B" w:rsidP="00DC793B">
      <w:pPr>
        <w:pStyle w:val="affffc"/>
        <w:ind w:left="420"/>
      </w:pPr>
      <w:r>
        <w:t>-3V</w:t>
      </w:r>
    </w:p>
    <w:p w14:paraId="4C547721" w14:textId="77777777" w:rsidR="00DC793B" w:rsidRDefault="00DC793B" w:rsidP="00DC793B">
      <w:pPr>
        <w:pStyle w:val="affffc"/>
        <w:ind w:left="420"/>
      </w:pPr>
      <w:r>
        <w:t>-3M</w:t>
      </w:r>
    </w:p>
    <w:p w14:paraId="5F6B05C7" w14:textId="77777777" w:rsidR="00DC793B" w:rsidRDefault="00DC793B" w:rsidP="009A2F9D">
      <w:pPr>
        <w:pStyle w:val="4"/>
        <w:rPr>
          <w:lang w:eastAsia="zh-CN"/>
        </w:rPr>
      </w:pPr>
      <w:r>
        <w:lastRenderedPageBreak/>
        <w:t>参考代码</w:t>
      </w:r>
      <w:r>
        <w:t>(C++)</w:t>
      </w:r>
    </w:p>
    <w:p w14:paraId="27C98680"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916EFA1" w14:textId="77777777" w:rsidR="00DC793B" w:rsidRPr="00B14102" w:rsidRDefault="00DC793B" w:rsidP="00741B54">
      <w:pPr>
        <w:pStyle w:val="2"/>
        <w:spacing w:before="315"/>
      </w:pPr>
      <w:bookmarkStart w:id="84" w:name="_Toc53733995"/>
      <w:r w:rsidRPr="00D25E0B">
        <w:rPr>
          <w:rFonts w:hint="eastAsia"/>
          <w:lang w:eastAsia="zh-CN"/>
        </w:rPr>
        <w:t>二进制取幂法</w:t>
      </w:r>
      <w:r w:rsidRPr="005C5A2F">
        <w:rPr>
          <w:vertAlign w:val="superscript"/>
        </w:rPr>
        <w:t>NQ0</w:t>
      </w:r>
      <w:r>
        <w:rPr>
          <w:vertAlign w:val="superscript"/>
        </w:rPr>
        <w:t>76</w:t>
      </w:r>
      <w:bookmarkEnd w:id="84"/>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b"/>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b"/>
        <w:ind w:firstLine="420"/>
      </w:pPr>
      <w:r>
        <w:rPr>
          <w:rFonts w:hint="eastAsia"/>
        </w:rPr>
        <w:lastRenderedPageBreak/>
        <w:t>小华看到零基础的文化人小鲁，能够有如此进步，非常欣慰，于是给他出了个新的问题，</w:t>
      </w:r>
    </w:p>
    <w:p w14:paraId="77F6D081" w14:textId="77777777" w:rsidR="00DC793B" w:rsidRPr="00D25E0B" w:rsidRDefault="00DC793B" w:rsidP="00DC793B">
      <w:pPr>
        <w:pStyle w:val="affffb"/>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b"/>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b"/>
        <w:ind w:firstLine="420"/>
      </w:pPr>
      <w:r>
        <w:rPr>
          <w:rFonts w:hint="eastAsia"/>
        </w:rPr>
        <w:t>小华挥一挥手中的白羽扇，微笑着说：</w:t>
      </w:r>
    </w:p>
    <w:p w14:paraId="1D167951" w14:textId="77777777" w:rsidR="00DC793B" w:rsidRPr="00D25E0B" w:rsidRDefault="00DC793B" w:rsidP="00DC793B">
      <w:pPr>
        <w:pStyle w:val="affffb"/>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b"/>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b"/>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b"/>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b"/>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b"/>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c"/>
        <w:ind w:left="420"/>
      </w:pPr>
      <w:r>
        <w:t>5</w:t>
      </w:r>
    </w:p>
    <w:p w14:paraId="4CEBB2C5" w14:textId="77777777" w:rsidR="00DC793B" w:rsidRDefault="00DC793B" w:rsidP="00DC793B">
      <w:pPr>
        <w:pStyle w:val="affffc"/>
        <w:ind w:left="420"/>
      </w:pPr>
      <w:r>
        <w:t>5986 3509 6209</w:t>
      </w:r>
    </w:p>
    <w:p w14:paraId="09361B9E" w14:textId="77777777" w:rsidR="00DC793B" w:rsidRDefault="00DC793B" w:rsidP="00DC793B">
      <w:pPr>
        <w:pStyle w:val="affffc"/>
        <w:ind w:left="420"/>
      </w:pPr>
      <w:r>
        <w:t>9321 8755 80</w:t>
      </w:r>
    </w:p>
    <w:p w14:paraId="7BCE2D06" w14:textId="77777777" w:rsidR="00DC793B" w:rsidRDefault="00DC793B" w:rsidP="00DC793B">
      <w:pPr>
        <w:pStyle w:val="affffc"/>
        <w:ind w:left="420"/>
      </w:pPr>
      <w:r>
        <w:t>4314 9373 1100</w:t>
      </w:r>
    </w:p>
    <w:p w14:paraId="2FA23AF6" w14:textId="77777777" w:rsidR="00DC793B" w:rsidRDefault="00DC793B" w:rsidP="00DC793B">
      <w:pPr>
        <w:pStyle w:val="affffc"/>
        <w:ind w:left="420"/>
      </w:pPr>
      <w:r>
        <w:t>4016 3748 8906</w:t>
      </w:r>
    </w:p>
    <w:p w14:paraId="7DBCCBE6" w14:textId="77777777" w:rsidR="00DC793B" w:rsidRPr="00B14102" w:rsidRDefault="00DC793B" w:rsidP="00DC793B">
      <w:pPr>
        <w:pStyle w:val="affffc"/>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c"/>
        <w:ind w:left="420"/>
      </w:pPr>
      <w:r>
        <w:t>3585</w:t>
      </w:r>
    </w:p>
    <w:p w14:paraId="117E98AE" w14:textId="77777777" w:rsidR="00DC793B" w:rsidRDefault="00DC793B" w:rsidP="00DC793B">
      <w:pPr>
        <w:pStyle w:val="affffc"/>
        <w:ind w:left="420"/>
      </w:pPr>
      <w:r>
        <w:t>41</w:t>
      </w:r>
    </w:p>
    <w:p w14:paraId="40B40308" w14:textId="77777777" w:rsidR="00DC793B" w:rsidRDefault="00DC793B" w:rsidP="00DC793B">
      <w:pPr>
        <w:pStyle w:val="affffc"/>
        <w:ind w:left="420"/>
      </w:pPr>
      <w:r>
        <w:t>844</w:t>
      </w:r>
    </w:p>
    <w:p w14:paraId="54E5301C" w14:textId="77777777" w:rsidR="00DC793B" w:rsidRDefault="00DC793B" w:rsidP="00DC793B">
      <w:pPr>
        <w:pStyle w:val="affffc"/>
        <w:ind w:left="420"/>
      </w:pPr>
      <w:r>
        <w:t>4600</w:t>
      </w:r>
    </w:p>
    <w:p w14:paraId="777372B7" w14:textId="77777777" w:rsidR="00DC793B" w:rsidRDefault="00DC793B" w:rsidP="00DC793B">
      <w:pPr>
        <w:pStyle w:val="affffc"/>
        <w:ind w:left="420"/>
      </w:pPr>
      <w:r>
        <w:t>580</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5" w:name="_Toc537339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5"/>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b"/>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b"/>
        <w:ind w:firstLine="420"/>
      </w:pPr>
      <w:r>
        <w:rPr>
          <w:rFonts w:hint="eastAsia"/>
        </w:rPr>
        <w:t>题目如下：</w:t>
      </w:r>
    </w:p>
    <w:p w14:paraId="1DBF73D7" w14:textId="77777777" w:rsidR="00DC793B" w:rsidRPr="009357A0" w:rsidRDefault="00DC793B" w:rsidP="00DC793B">
      <w:pPr>
        <w:pStyle w:val="affffb"/>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lastRenderedPageBreak/>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b"/>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t>输入</w:t>
      </w:r>
    </w:p>
    <w:p w14:paraId="7082897A" w14:textId="77777777" w:rsidR="00DC793B" w:rsidRDefault="00DC793B" w:rsidP="00DC793B">
      <w:pPr>
        <w:pStyle w:val="affffb"/>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b"/>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b"/>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b"/>
        <w:ind w:firstLine="420"/>
      </w:pPr>
      <w:r>
        <w:rPr>
          <w:rFonts w:hint="eastAsia"/>
        </w:rPr>
        <w:t>数据范围：</w:t>
      </w:r>
    </w:p>
    <w:p w14:paraId="58634B3F" w14:textId="77777777" w:rsidR="00DC793B" w:rsidRDefault="00DC793B" w:rsidP="00516212">
      <w:pPr>
        <w:pStyle w:val="affffc"/>
        <w:ind w:left="420"/>
      </w:pPr>
      <w:r>
        <w:t>1&lt;q&lt;=100,</w:t>
      </w:r>
    </w:p>
    <w:p w14:paraId="744A9C9B" w14:textId="77777777" w:rsidR="00DC793B" w:rsidRDefault="00DC793B" w:rsidP="00516212">
      <w:pPr>
        <w:pStyle w:val="affffc"/>
        <w:ind w:left="420"/>
      </w:pPr>
      <w:r>
        <w:t>1&lt;N&lt;=1000,</w:t>
      </w:r>
    </w:p>
    <w:p w14:paraId="6D66D5A6" w14:textId="77777777" w:rsidR="00DC793B" w:rsidRDefault="00DC793B" w:rsidP="00516212">
      <w:pPr>
        <w:pStyle w:val="affffc"/>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c"/>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b"/>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c"/>
        <w:ind w:left="420"/>
      </w:pPr>
      <w:r>
        <w:t>3</w:t>
      </w:r>
    </w:p>
    <w:p w14:paraId="066C5558" w14:textId="77777777" w:rsidR="00DC793B" w:rsidRDefault="00DC793B" w:rsidP="00516212">
      <w:pPr>
        <w:pStyle w:val="affffc"/>
        <w:ind w:left="420"/>
      </w:pPr>
      <w:r>
        <w:t>7 4</w:t>
      </w:r>
    </w:p>
    <w:p w14:paraId="0512B490" w14:textId="77777777" w:rsidR="00DC793B" w:rsidRDefault="00DC793B" w:rsidP="00516212">
      <w:pPr>
        <w:pStyle w:val="affffc"/>
        <w:ind w:left="420"/>
      </w:pPr>
      <w:r>
        <w:t>89 11 33 98 12 62 65</w:t>
      </w:r>
    </w:p>
    <w:p w14:paraId="39A5B681" w14:textId="77777777" w:rsidR="00DC793B" w:rsidRDefault="00DC793B" w:rsidP="00516212">
      <w:pPr>
        <w:pStyle w:val="affffc"/>
        <w:ind w:left="420"/>
      </w:pPr>
      <w:r>
        <w:t>5 2</w:t>
      </w:r>
    </w:p>
    <w:p w14:paraId="25574390" w14:textId="77777777" w:rsidR="00DC793B" w:rsidRDefault="00DC793B" w:rsidP="00516212">
      <w:pPr>
        <w:pStyle w:val="affffc"/>
        <w:ind w:left="420"/>
      </w:pPr>
      <w:r>
        <w:t>1 2 3 4 5</w:t>
      </w:r>
    </w:p>
    <w:p w14:paraId="1FC7B6D8" w14:textId="77777777" w:rsidR="00DC793B" w:rsidRDefault="00DC793B" w:rsidP="00516212">
      <w:pPr>
        <w:pStyle w:val="affffc"/>
        <w:ind w:left="420"/>
      </w:pPr>
      <w:r>
        <w:t>2 1</w:t>
      </w:r>
    </w:p>
    <w:p w14:paraId="4BBE338A" w14:textId="77777777" w:rsidR="00DC793B" w:rsidRPr="00B14102" w:rsidRDefault="00DC793B" w:rsidP="00516212">
      <w:pPr>
        <w:pStyle w:val="affffc"/>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c"/>
        <w:ind w:left="420"/>
      </w:pPr>
      <w:r>
        <w:t>77</w:t>
      </w:r>
    </w:p>
    <w:p w14:paraId="611E450F" w14:textId="77777777" w:rsidR="00DC793B" w:rsidRDefault="00DC793B" w:rsidP="00DC793B">
      <w:pPr>
        <w:pStyle w:val="affffc"/>
        <w:ind w:left="420"/>
      </w:pPr>
      <w:r>
        <w:t>3</w:t>
      </w:r>
    </w:p>
    <w:p w14:paraId="614C32FA" w14:textId="77777777" w:rsidR="00DC793B" w:rsidRDefault="00DC793B" w:rsidP="00DC793B">
      <w:pPr>
        <w:pStyle w:val="affffc"/>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55DF9BE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6" w:name="_Toc53733997"/>
      <w:r w:rsidRPr="009357A0">
        <w:rPr>
          <w:rFonts w:hint="eastAsia"/>
          <w:lang w:eastAsia="zh-CN"/>
        </w:rPr>
        <w:t>四则运算表达式求值</w:t>
      </w:r>
      <w:r w:rsidRPr="005C5A2F">
        <w:rPr>
          <w:vertAlign w:val="superscript"/>
        </w:rPr>
        <w:t>NQ0</w:t>
      </w:r>
      <w:r>
        <w:rPr>
          <w:vertAlign w:val="superscript"/>
        </w:rPr>
        <w:t>78</w:t>
      </w:r>
      <w:bookmarkEnd w:id="86"/>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b"/>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b"/>
        <w:ind w:firstLine="420"/>
      </w:pPr>
      <w:r>
        <w:rPr>
          <w:rFonts w:hint="eastAsia"/>
        </w:rPr>
        <w:t>使用状态机来分析函数的递归，简单直观，这是成为编程高手的必备技能。</w:t>
      </w:r>
    </w:p>
    <w:p w14:paraId="566477B6" w14:textId="77777777" w:rsidR="00DC793B" w:rsidRDefault="00DC793B" w:rsidP="00DC793B">
      <w:pPr>
        <w:pStyle w:val="affffb"/>
        <w:ind w:firstLine="420"/>
      </w:pPr>
      <w:r>
        <w:rPr>
          <w:rFonts w:hint="eastAsia"/>
        </w:rPr>
        <w:t>题目看起来很简单：求一个可以带括号的小学算术四则运算表达式的值。</w:t>
      </w:r>
    </w:p>
    <w:p w14:paraId="67516D29" w14:textId="77777777" w:rsidR="00DC793B" w:rsidRDefault="00DC793B" w:rsidP="00DC793B">
      <w:pPr>
        <w:pStyle w:val="affffb"/>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b"/>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b"/>
        <w:ind w:firstLine="420"/>
      </w:pPr>
      <w:r>
        <w:rPr>
          <w:rFonts w:hint="eastAsia"/>
        </w:rPr>
        <w:t>请根据如上的状态机，写一个可以计算简单输入表达式的程序。</w:t>
      </w:r>
    </w:p>
    <w:p w14:paraId="7F328BA7" w14:textId="77777777" w:rsidR="00DC793B" w:rsidRDefault="00DC793B" w:rsidP="00DC793B">
      <w:pPr>
        <w:pStyle w:val="affffb"/>
        <w:ind w:firstLine="420"/>
      </w:pPr>
      <w:r>
        <w:rPr>
          <w:rFonts w:hint="eastAsia"/>
        </w:rPr>
        <w:t>例如：</w:t>
      </w:r>
    </w:p>
    <w:p w14:paraId="51249262" w14:textId="77777777" w:rsidR="00DC793B" w:rsidRDefault="00DC793B" w:rsidP="00E678A6">
      <w:pPr>
        <w:pStyle w:val="affffb"/>
        <w:numPr>
          <w:ilvl w:val="0"/>
          <w:numId w:val="107"/>
        </w:numPr>
        <w:ind w:left="567" w:firstLineChars="0" w:hanging="147"/>
      </w:pPr>
      <w:r>
        <w:rPr>
          <w:rFonts w:hint="eastAsia"/>
        </w:rPr>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E678A6">
      <w:pPr>
        <w:pStyle w:val="affffb"/>
        <w:numPr>
          <w:ilvl w:val="0"/>
          <w:numId w:val="107"/>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b"/>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b"/>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c"/>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c"/>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lastRenderedPageBreak/>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1D0A76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w:t>
      </w:r>
    </w:p>
    <w:p w14:paraId="42B5F1D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7" w:name="_Toc537339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7"/>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b"/>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b"/>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b"/>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b"/>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c"/>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b"/>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lastRenderedPageBreak/>
        <w:t>输出</w:t>
      </w:r>
    </w:p>
    <w:p w14:paraId="35FC41A3" w14:textId="77777777" w:rsidR="00DC793B" w:rsidRPr="00B14102" w:rsidRDefault="00DC793B" w:rsidP="00DC793B">
      <w:pPr>
        <w:pStyle w:val="affffb"/>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c"/>
        <w:ind w:left="420"/>
      </w:pPr>
      <w:r>
        <w:t>5 5 5 1</w:t>
      </w:r>
    </w:p>
    <w:p w14:paraId="53E3CB72" w14:textId="77777777" w:rsidR="00DC793B" w:rsidRDefault="00DC793B" w:rsidP="00DC793B">
      <w:pPr>
        <w:pStyle w:val="affffc"/>
        <w:ind w:left="420"/>
      </w:pPr>
      <w:r>
        <w:t>1 1 4 2</w:t>
      </w:r>
    </w:p>
    <w:p w14:paraId="6500BF7C" w14:textId="77777777" w:rsidR="00DC793B" w:rsidRPr="00B14102" w:rsidRDefault="00DC793B" w:rsidP="00DC793B">
      <w:pPr>
        <w:pStyle w:val="affffc"/>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c"/>
        <w:ind w:left="420"/>
      </w:pPr>
      <w:r>
        <w:t>YES</w:t>
      </w:r>
    </w:p>
    <w:p w14:paraId="79767981" w14:textId="77777777" w:rsidR="00DC793B" w:rsidRDefault="00DC793B" w:rsidP="00DC793B">
      <w:pPr>
        <w:pStyle w:val="affffc"/>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8" w:name="_Toc537339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8"/>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b"/>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b"/>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b"/>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b"/>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b"/>
        <w:ind w:firstLine="420"/>
      </w:pPr>
      <w:r w:rsidRPr="00D928F1">
        <w:t>每组数据输出若干行：</w:t>
      </w:r>
    </w:p>
    <w:p w14:paraId="0A526BEC" w14:textId="77777777" w:rsidR="00D928F1" w:rsidRPr="00D928F1" w:rsidRDefault="00D928F1" w:rsidP="00D928F1">
      <w:pPr>
        <w:pStyle w:val="affffb"/>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b"/>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t>输入样例</w:t>
      </w:r>
      <w:r w:rsidRPr="00D928F1">
        <w:rPr>
          <w:lang w:eastAsia="zh-CN"/>
        </w:rPr>
        <w:t xml:space="preserve"> 1 </w:t>
      </w:r>
    </w:p>
    <w:p w14:paraId="2B14B618" w14:textId="77777777" w:rsidR="00D928F1" w:rsidRPr="00D928F1" w:rsidRDefault="00D928F1" w:rsidP="00D928F1">
      <w:pPr>
        <w:pStyle w:val="affffc"/>
        <w:ind w:left="420"/>
      </w:pPr>
      <w:r w:rsidRPr="00D928F1">
        <w:t>8</w:t>
      </w:r>
    </w:p>
    <w:p w14:paraId="549A87A4" w14:textId="77777777" w:rsidR="00D928F1" w:rsidRPr="00D928F1" w:rsidRDefault="00D928F1" w:rsidP="00D928F1">
      <w:pPr>
        <w:pStyle w:val="affffc"/>
        <w:ind w:left="420"/>
      </w:pPr>
      <w:r w:rsidRPr="00D928F1">
        <w:t>6</w:t>
      </w:r>
    </w:p>
    <w:p w14:paraId="47527F03" w14:textId="77777777" w:rsidR="00D928F1" w:rsidRPr="00D928F1" w:rsidRDefault="00D928F1" w:rsidP="00D928F1">
      <w:pPr>
        <w:pStyle w:val="affffc"/>
        <w:ind w:left="420"/>
      </w:pPr>
      <w:r w:rsidRPr="00D928F1">
        <w:t>4</w:t>
      </w:r>
    </w:p>
    <w:p w14:paraId="42DF672A" w14:textId="77777777" w:rsidR="00D928F1" w:rsidRPr="00D928F1" w:rsidRDefault="00D928F1" w:rsidP="009A2F9D">
      <w:pPr>
        <w:pStyle w:val="4"/>
        <w:rPr>
          <w:lang w:eastAsia="zh-CN"/>
        </w:rPr>
      </w:pPr>
      <w:r w:rsidRPr="00D928F1">
        <w:rPr>
          <w:lang w:eastAsia="zh-CN"/>
        </w:rPr>
        <w:lastRenderedPageBreak/>
        <w:t>输出样例</w:t>
      </w:r>
      <w:r w:rsidRPr="00D928F1">
        <w:rPr>
          <w:lang w:eastAsia="zh-CN"/>
        </w:rPr>
        <w:t xml:space="preserve"> 1</w:t>
      </w:r>
    </w:p>
    <w:p w14:paraId="0F857E44" w14:textId="77777777" w:rsidR="00D928F1" w:rsidRPr="00D928F1" w:rsidRDefault="00D928F1" w:rsidP="00D928F1">
      <w:pPr>
        <w:pStyle w:val="affffc"/>
        <w:ind w:left="420"/>
      </w:pPr>
      <w:r w:rsidRPr="00D928F1">
        <w:t>Case 1:</w:t>
      </w:r>
    </w:p>
    <w:p w14:paraId="0F49BF89" w14:textId="77777777" w:rsidR="00D928F1" w:rsidRPr="00D928F1" w:rsidRDefault="00D928F1" w:rsidP="00D928F1">
      <w:pPr>
        <w:pStyle w:val="affffc"/>
        <w:ind w:left="420"/>
      </w:pPr>
      <w:r w:rsidRPr="00D928F1">
        <w:t>1 2 3 8 5 6 7 4</w:t>
      </w:r>
    </w:p>
    <w:p w14:paraId="1B45B387" w14:textId="77777777" w:rsidR="00D928F1" w:rsidRPr="00D928F1" w:rsidRDefault="00D928F1" w:rsidP="00D928F1">
      <w:pPr>
        <w:pStyle w:val="affffc"/>
        <w:ind w:left="420"/>
      </w:pPr>
      <w:r w:rsidRPr="00D928F1">
        <w:t>1 2 5 8 3 4 7 6</w:t>
      </w:r>
    </w:p>
    <w:p w14:paraId="5C0503D4" w14:textId="77777777" w:rsidR="00D928F1" w:rsidRPr="00D928F1" w:rsidRDefault="00D928F1" w:rsidP="00D928F1">
      <w:pPr>
        <w:pStyle w:val="affffc"/>
        <w:ind w:left="420"/>
      </w:pPr>
      <w:r w:rsidRPr="00D928F1">
        <w:t>1 4 7 6 5 8 3 2</w:t>
      </w:r>
    </w:p>
    <w:p w14:paraId="4770C849" w14:textId="77777777" w:rsidR="00D928F1" w:rsidRPr="00D928F1" w:rsidRDefault="00D928F1" w:rsidP="00D928F1">
      <w:pPr>
        <w:pStyle w:val="affffc"/>
        <w:ind w:left="420"/>
      </w:pPr>
      <w:r w:rsidRPr="00D928F1">
        <w:t>1 6 7 4 3 8 5 2</w:t>
      </w:r>
    </w:p>
    <w:p w14:paraId="4CC0846A" w14:textId="77777777" w:rsidR="00D928F1" w:rsidRPr="00D928F1" w:rsidRDefault="00D928F1" w:rsidP="00D928F1">
      <w:pPr>
        <w:pStyle w:val="affffc"/>
        <w:ind w:left="420"/>
      </w:pPr>
    </w:p>
    <w:p w14:paraId="10A4C5EE" w14:textId="77777777" w:rsidR="00D928F1" w:rsidRPr="00D928F1" w:rsidRDefault="00D928F1" w:rsidP="00D928F1">
      <w:pPr>
        <w:pStyle w:val="affffc"/>
        <w:ind w:left="420"/>
      </w:pPr>
      <w:r w:rsidRPr="00D928F1">
        <w:t>Case 2:</w:t>
      </w:r>
    </w:p>
    <w:p w14:paraId="1C49F2C3" w14:textId="77777777" w:rsidR="00D928F1" w:rsidRPr="00D928F1" w:rsidRDefault="00D928F1" w:rsidP="00D928F1">
      <w:pPr>
        <w:pStyle w:val="affffc"/>
        <w:ind w:left="420"/>
      </w:pPr>
      <w:r w:rsidRPr="00D928F1">
        <w:t>1 4 3 2 5 6</w:t>
      </w:r>
    </w:p>
    <w:p w14:paraId="5BF2D843" w14:textId="77777777" w:rsidR="00D928F1" w:rsidRPr="00D928F1" w:rsidRDefault="00D928F1" w:rsidP="00D928F1">
      <w:pPr>
        <w:pStyle w:val="affffc"/>
        <w:ind w:left="420"/>
      </w:pPr>
      <w:r w:rsidRPr="00D928F1">
        <w:t>1 6 5 2 3 4</w:t>
      </w:r>
    </w:p>
    <w:p w14:paraId="0E5F6FBD" w14:textId="77777777" w:rsidR="00D928F1" w:rsidRPr="00D928F1" w:rsidRDefault="00D928F1" w:rsidP="00D928F1">
      <w:pPr>
        <w:pStyle w:val="affffc"/>
        <w:ind w:left="420"/>
      </w:pPr>
    </w:p>
    <w:p w14:paraId="7E4E60A0" w14:textId="77777777" w:rsidR="00D928F1" w:rsidRPr="00D928F1" w:rsidRDefault="00D928F1" w:rsidP="00D928F1">
      <w:pPr>
        <w:pStyle w:val="affffc"/>
        <w:ind w:left="420"/>
      </w:pPr>
      <w:r w:rsidRPr="00D928F1">
        <w:t>Case 3:</w:t>
      </w:r>
    </w:p>
    <w:p w14:paraId="1FDDD875" w14:textId="77777777" w:rsidR="00D928F1" w:rsidRPr="00D928F1" w:rsidRDefault="00D928F1" w:rsidP="00D928F1">
      <w:pPr>
        <w:pStyle w:val="affffc"/>
        <w:ind w:left="420"/>
      </w:pPr>
      <w:r w:rsidRPr="00D928F1">
        <w:t>1 2 3 4</w:t>
      </w:r>
    </w:p>
    <w:p w14:paraId="1CC5BD93" w14:textId="77777777" w:rsidR="00D928F1" w:rsidRPr="00D928F1" w:rsidRDefault="00D928F1" w:rsidP="00D928F1">
      <w:pPr>
        <w:pStyle w:val="affffc"/>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14:paraId="7A870BD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lastRenderedPageBreak/>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89" w:name="_Toc53734000"/>
      <w:r w:rsidRPr="0061514E">
        <w:rPr>
          <w:rFonts w:hint="eastAsia"/>
          <w:lang w:eastAsia="zh-CN"/>
        </w:rPr>
        <w:t>试除法求约数</w:t>
      </w:r>
      <w:r w:rsidRPr="005C5A2F">
        <w:rPr>
          <w:vertAlign w:val="superscript"/>
        </w:rPr>
        <w:t>NQ0</w:t>
      </w:r>
      <w:r>
        <w:rPr>
          <w:vertAlign w:val="superscript"/>
        </w:rPr>
        <w:t>81</w:t>
      </w:r>
      <w:bookmarkEnd w:id="89"/>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b"/>
        <w:ind w:firstLine="420"/>
      </w:pPr>
      <w:r>
        <w:rPr>
          <w:rFonts w:hint="eastAsia"/>
        </w:rPr>
        <w:t>看着越来越有悟性的小鲁，小华心里美滋滋。</w:t>
      </w:r>
    </w:p>
    <w:p w14:paraId="7FA180D8" w14:textId="77777777" w:rsidR="00DC793B" w:rsidRPr="0061514E" w:rsidRDefault="00DC793B" w:rsidP="00DC793B">
      <w:pPr>
        <w:pStyle w:val="affffb"/>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b"/>
        <w:ind w:firstLine="420"/>
      </w:pPr>
      <w:r>
        <w:rPr>
          <w:rFonts w:hint="eastAsia"/>
        </w:rPr>
        <w:t>他忍不住，又给小鲁出了一道数论题：</w:t>
      </w:r>
    </w:p>
    <w:p w14:paraId="275384B3" w14:textId="77777777"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b"/>
        <w:ind w:firstLine="420"/>
      </w:pPr>
      <w:r>
        <w:rPr>
          <w:rFonts w:hint="eastAsia"/>
        </w:rPr>
        <w:t>数据范围</w:t>
      </w:r>
    </w:p>
    <w:p w14:paraId="5E859495" w14:textId="77777777" w:rsidR="00DC793B" w:rsidRDefault="00DC793B" w:rsidP="00DC793B">
      <w:pPr>
        <w:pStyle w:val="affffb"/>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b"/>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b"/>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lastRenderedPageBreak/>
        <w:t>输出</w:t>
      </w:r>
    </w:p>
    <w:p w14:paraId="38625281" w14:textId="77777777" w:rsidR="00DC793B" w:rsidRPr="00B14102" w:rsidRDefault="00DC793B" w:rsidP="00DC793B">
      <w:pPr>
        <w:pStyle w:val="affffb"/>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t>输入样例</w:t>
      </w:r>
    </w:p>
    <w:p w14:paraId="46E19DA1" w14:textId="77777777" w:rsidR="00DC793B" w:rsidRDefault="00DC793B" w:rsidP="00DC793B">
      <w:pPr>
        <w:pStyle w:val="affffc"/>
        <w:ind w:left="420"/>
      </w:pPr>
      <w:r>
        <w:t>77439</w:t>
      </w:r>
    </w:p>
    <w:p w14:paraId="5869159C" w14:textId="77777777" w:rsidR="00DC793B" w:rsidRDefault="00DC793B" w:rsidP="00DC793B">
      <w:pPr>
        <w:pStyle w:val="affffc"/>
        <w:ind w:left="420"/>
      </w:pPr>
      <w:r>
        <w:t>8650</w:t>
      </w:r>
    </w:p>
    <w:p w14:paraId="526EDFA2" w14:textId="77777777" w:rsidR="00DC793B" w:rsidRDefault="00DC793B" w:rsidP="00DC793B">
      <w:pPr>
        <w:pStyle w:val="affffc"/>
        <w:ind w:left="420"/>
      </w:pPr>
      <w:r>
        <w:t>7790</w:t>
      </w:r>
    </w:p>
    <w:p w14:paraId="02861B27" w14:textId="77777777" w:rsidR="00DC793B" w:rsidRDefault="00DC793B" w:rsidP="00DC793B">
      <w:pPr>
        <w:pStyle w:val="affffc"/>
        <w:ind w:left="420"/>
      </w:pPr>
      <w:r>
        <w:t>8734</w:t>
      </w:r>
    </w:p>
    <w:p w14:paraId="6DCC5DB7" w14:textId="77777777" w:rsidR="00DC793B" w:rsidRDefault="00DC793B" w:rsidP="00DC793B">
      <w:pPr>
        <w:pStyle w:val="affffc"/>
        <w:ind w:left="420"/>
      </w:pPr>
      <w:r>
        <w:t>3660</w:t>
      </w:r>
    </w:p>
    <w:p w14:paraId="54341850" w14:textId="77777777" w:rsidR="00DC793B" w:rsidRDefault="00DC793B" w:rsidP="00DC793B">
      <w:pPr>
        <w:pStyle w:val="affffc"/>
        <w:ind w:left="420"/>
      </w:pPr>
      <w:r>
        <w:t>5375</w:t>
      </w:r>
    </w:p>
    <w:p w14:paraId="6D9595F1" w14:textId="77777777" w:rsidR="00DC793B" w:rsidRPr="00B14102" w:rsidRDefault="00DC793B" w:rsidP="00DC793B">
      <w:pPr>
        <w:pStyle w:val="affffc"/>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c"/>
        <w:ind w:left="420"/>
      </w:pPr>
      <w:r>
        <w:t xml:space="preserve">1 43 173 7439 </w:t>
      </w:r>
    </w:p>
    <w:p w14:paraId="2427F12D" w14:textId="77777777" w:rsidR="00DC793B" w:rsidRDefault="00DC793B" w:rsidP="00DC793B">
      <w:pPr>
        <w:pStyle w:val="affffc"/>
        <w:ind w:left="420"/>
      </w:pPr>
      <w:r>
        <w:t xml:space="preserve">1 2 5 10 25 50 173 346 865 1730 4325 8650 </w:t>
      </w:r>
    </w:p>
    <w:p w14:paraId="2B5BFEFA" w14:textId="77777777" w:rsidR="00DC793B" w:rsidRDefault="00DC793B" w:rsidP="00DC793B">
      <w:pPr>
        <w:pStyle w:val="affffc"/>
        <w:ind w:left="420"/>
      </w:pPr>
      <w:r>
        <w:t xml:space="preserve">1 2 5 10 19 38 41 82 95 190 205 410 779 1558 3895 7790 </w:t>
      </w:r>
    </w:p>
    <w:p w14:paraId="03517612" w14:textId="77777777" w:rsidR="00DC793B" w:rsidRDefault="00DC793B" w:rsidP="00DC793B">
      <w:pPr>
        <w:pStyle w:val="affffc"/>
        <w:ind w:left="420"/>
      </w:pPr>
      <w:r>
        <w:t xml:space="preserve">1 2 11 22 397 794 4367 8734 </w:t>
      </w:r>
    </w:p>
    <w:p w14:paraId="672B3B52" w14:textId="77777777" w:rsidR="00DC793B" w:rsidRDefault="00DC793B" w:rsidP="00DC793B">
      <w:pPr>
        <w:pStyle w:val="affffc"/>
        <w:ind w:left="420"/>
      </w:pPr>
      <w:r>
        <w:t xml:space="preserve">1 2 3 4 5 6 10 12 15 20 30 60 61 122 183 244 305 366 610 732 915 1220 1830 3660 </w:t>
      </w:r>
    </w:p>
    <w:p w14:paraId="008FAE22" w14:textId="77777777" w:rsidR="00DC793B" w:rsidRDefault="00DC793B" w:rsidP="00DC793B">
      <w:pPr>
        <w:pStyle w:val="affffc"/>
        <w:ind w:left="420"/>
      </w:pPr>
      <w:r>
        <w:t xml:space="preserve">1 5 25 43 125 215 1075 5375 </w:t>
      </w:r>
    </w:p>
    <w:p w14:paraId="231803B4" w14:textId="77777777" w:rsidR="00DC793B" w:rsidRDefault="00DC793B" w:rsidP="00DC793B">
      <w:pPr>
        <w:pStyle w:val="affffc"/>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p>
    <w:p w14:paraId="323411D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0" w:name="_Toc53734001"/>
      <w:r w:rsidRPr="0061514E">
        <w:rPr>
          <w:rFonts w:hint="eastAsia"/>
          <w:lang w:eastAsia="zh-CN"/>
        </w:rPr>
        <w:t>试除法分解质因数</w:t>
      </w:r>
      <w:r w:rsidRPr="005C5A2F">
        <w:rPr>
          <w:vertAlign w:val="superscript"/>
        </w:rPr>
        <w:t>NQ0</w:t>
      </w:r>
      <w:r>
        <w:rPr>
          <w:vertAlign w:val="superscript"/>
        </w:rPr>
        <w:t>82</w:t>
      </w:r>
      <w:bookmarkEnd w:id="90"/>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b"/>
        <w:ind w:firstLine="420"/>
      </w:pPr>
      <w:r>
        <w:rPr>
          <w:rFonts w:hint="eastAsia"/>
        </w:rPr>
        <w:t>看着小鲁渐入佳境，小华心里乐呵呵。</w:t>
      </w:r>
    </w:p>
    <w:p w14:paraId="0DAC0D39" w14:textId="77777777" w:rsidR="00DC793B" w:rsidRPr="0061514E" w:rsidRDefault="00DC793B" w:rsidP="00DC793B">
      <w:pPr>
        <w:pStyle w:val="affffb"/>
        <w:ind w:firstLine="420"/>
      </w:pPr>
      <w:r>
        <w:rPr>
          <w:rFonts w:hint="eastAsia"/>
        </w:rPr>
        <w:t>他灵机一动，再给小鲁出了一道数论题，帮助他巩固试除法：</w:t>
      </w:r>
    </w:p>
    <w:p w14:paraId="1C83FFBA" w14:textId="77777777"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b"/>
        <w:ind w:firstLine="420"/>
      </w:pPr>
      <w:r>
        <w:rPr>
          <w:rFonts w:hint="eastAsia"/>
        </w:rPr>
        <w:t>数据范围：</w:t>
      </w:r>
    </w:p>
    <w:p w14:paraId="195B7B51" w14:textId="77777777" w:rsidR="00DC793B" w:rsidRDefault="00DC793B" w:rsidP="00DC793B">
      <w:pPr>
        <w:pStyle w:val="affffb"/>
        <w:ind w:firstLine="420"/>
      </w:pPr>
      <w:r>
        <w:t>1&lt;= n &lt;=1000</w:t>
      </w:r>
    </w:p>
    <w:p w14:paraId="65967EA2" w14:textId="77777777" w:rsidR="00DC793B" w:rsidRDefault="00DC793B" w:rsidP="00DC793B">
      <w:pPr>
        <w:pStyle w:val="affffb"/>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b"/>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b"/>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b"/>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lastRenderedPageBreak/>
        <w:t>输入样例</w:t>
      </w:r>
    </w:p>
    <w:p w14:paraId="0C123A35" w14:textId="77777777" w:rsidR="00DC793B" w:rsidRDefault="00DC793B" w:rsidP="00DC793B">
      <w:pPr>
        <w:pStyle w:val="affffc"/>
        <w:ind w:left="420"/>
      </w:pPr>
      <w:r>
        <w:t>4</w:t>
      </w:r>
    </w:p>
    <w:p w14:paraId="324FB48F" w14:textId="77777777" w:rsidR="00DC793B" w:rsidRDefault="00DC793B" w:rsidP="00DC793B">
      <w:pPr>
        <w:pStyle w:val="affffc"/>
        <w:ind w:left="420"/>
      </w:pPr>
      <w:r>
        <w:t>3073</w:t>
      </w:r>
    </w:p>
    <w:p w14:paraId="36CE995B" w14:textId="77777777" w:rsidR="00DC793B" w:rsidRDefault="00DC793B" w:rsidP="00DC793B">
      <w:pPr>
        <w:pStyle w:val="affffc"/>
        <w:ind w:left="420"/>
      </w:pPr>
      <w:r>
        <w:t>5620</w:t>
      </w:r>
    </w:p>
    <w:p w14:paraId="2EDE15DF" w14:textId="77777777" w:rsidR="00DC793B" w:rsidRDefault="00DC793B" w:rsidP="00DC793B">
      <w:pPr>
        <w:pStyle w:val="affffc"/>
        <w:ind w:left="420"/>
      </w:pPr>
      <w:r>
        <w:t>2060</w:t>
      </w:r>
    </w:p>
    <w:p w14:paraId="18F9CF60" w14:textId="77777777" w:rsidR="00DC793B" w:rsidRPr="00B14102" w:rsidRDefault="00DC793B" w:rsidP="00DC793B">
      <w:pPr>
        <w:pStyle w:val="affffc"/>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c"/>
        <w:ind w:left="420"/>
      </w:pPr>
      <w:r>
        <w:t>7 1</w:t>
      </w:r>
    </w:p>
    <w:p w14:paraId="5BE10C07" w14:textId="77777777" w:rsidR="00DC793B" w:rsidRDefault="00DC793B" w:rsidP="00DC793B">
      <w:pPr>
        <w:pStyle w:val="affffc"/>
        <w:ind w:left="420"/>
      </w:pPr>
      <w:r>
        <w:t>439 1</w:t>
      </w:r>
    </w:p>
    <w:p w14:paraId="639748F9" w14:textId="77777777" w:rsidR="00DC793B" w:rsidRPr="0061514E" w:rsidRDefault="00DC793B" w:rsidP="00DC793B">
      <w:pPr>
        <w:pStyle w:val="affffc"/>
        <w:ind w:left="420"/>
        <w:rPr>
          <w:rFonts w:eastAsiaTheme="minorEastAsia"/>
        </w:rPr>
      </w:pPr>
    </w:p>
    <w:p w14:paraId="3DD76FE5" w14:textId="77777777" w:rsidR="00DC793B" w:rsidRDefault="00DC793B" w:rsidP="00DC793B">
      <w:pPr>
        <w:pStyle w:val="affffc"/>
        <w:ind w:left="420"/>
      </w:pPr>
      <w:r>
        <w:t>2 2</w:t>
      </w:r>
    </w:p>
    <w:p w14:paraId="0CEC6C33" w14:textId="77777777" w:rsidR="00DC793B" w:rsidRDefault="00DC793B" w:rsidP="00DC793B">
      <w:pPr>
        <w:pStyle w:val="affffc"/>
        <w:ind w:left="420"/>
      </w:pPr>
      <w:r>
        <w:t>5 1</w:t>
      </w:r>
    </w:p>
    <w:p w14:paraId="64FFA95B" w14:textId="77777777" w:rsidR="00DC793B" w:rsidRDefault="00DC793B" w:rsidP="00DC793B">
      <w:pPr>
        <w:pStyle w:val="affffc"/>
        <w:ind w:left="420"/>
      </w:pPr>
      <w:r>
        <w:t>281 1</w:t>
      </w:r>
    </w:p>
    <w:p w14:paraId="3F10F72D" w14:textId="77777777" w:rsidR="00DC793B" w:rsidRDefault="00DC793B" w:rsidP="00DC793B">
      <w:pPr>
        <w:pStyle w:val="affffc"/>
        <w:ind w:left="420"/>
      </w:pPr>
    </w:p>
    <w:p w14:paraId="08E76180" w14:textId="77777777" w:rsidR="00DC793B" w:rsidRDefault="00DC793B" w:rsidP="00DC793B">
      <w:pPr>
        <w:pStyle w:val="affffc"/>
        <w:ind w:left="420"/>
      </w:pPr>
      <w:r>
        <w:t>2 2</w:t>
      </w:r>
    </w:p>
    <w:p w14:paraId="2F943169" w14:textId="77777777" w:rsidR="00DC793B" w:rsidRDefault="00DC793B" w:rsidP="00DC793B">
      <w:pPr>
        <w:pStyle w:val="affffc"/>
        <w:ind w:left="420"/>
      </w:pPr>
      <w:r>
        <w:t>5 1</w:t>
      </w:r>
    </w:p>
    <w:p w14:paraId="63384EAD" w14:textId="77777777" w:rsidR="00DC793B" w:rsidRDefault="00DC793B" w:rsidP="00DC793B">
      <w:pPr>
        <w:pStyle w:val="affffc"/>
        <w:ind w:left="420"/>
      </w:pPr>
      <w:r>
        <w:t>103 1</w:t>
      </w:r>
    </w:p>
    <w:p w14:paraId="022F3245" w14:textId="77777777" w:rsidR="00DC793B" w:rsidRDefault="00DC793B" w:rsidP="00DC793B">
      <w:pPr>
        <w:pStyle w:val="affffc"/>
        <w:ind w:left="420"/>
      </w:pPr>
    </w:p>
    <w:p w14:paraId="67A8385D" w14:textId="77777777" w:rsidR="00DC793B" w:rsidRDefault="00DC793B" w:rsidP="00DC793B">
      <w:pPr>
        <w:pStyle w:val="affffc"/>
        <w:ind w:left="420"/>
      </w:pPr>
      <w:r>
        <w:t>3 1</w:t>
      </w:r>
    </w:p>
    <w:p w14:paraId="3B872393" w14:textId="77777777" w:rsidR="00DC793B" w:rsidRDefault="00DC793B" w:rsidP="00DC793B">
      <w:pPr>
        <w:pStyle w:val="affffc"/>
        <w:ind w:left="420"/>
      </w:pPr>
      <w:r>
        <w:t>29 1</w:t>
      </w:r>
    </w:p>
    <w:p w14:paraId="4A6C9C70" w14:textId="77777777" w:rsidR="00DC793B" w:rsidRDefault="00DC793B" w:rsidP="00DC793B">
      <w:pPr>
        <w:pStyle w:val="affffc"/>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lastRenderedPageBreak/>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1" w:name="_Toc53734002"/>
      <w:r w:rsidRPr="0061514E">
        <w:rPr>
          <w:rFonts w:hint="eastAsia"/>
          <w:lang w:eastAsia="zh-CN"/>
        </w:rPr>
        <w:t>求最长公共子列长度</w:t>
      </w:r>
      <w:r w:rsidRPr="005C5A2F">
        <w:rPr>
          <w:vertAlign w:val="superscript"/>
        </w:rPr>
        <w:t>NQ0</w:t>
      </w:r>
      <w:r>
        <w:rPr>
          <w:vertAlign w:val="superscript"/>
        </w:rPr>
        <w:t>83</w:t>
      </w:r>
      <w:bookmarkEnd w:id="91"/>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b"/>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b"/>
        <w:ind w:firstLine="420"/>
      </w:pPr>
      <w:r>
        <w:rPr>
          <w:rFonts w:hint="eastAsia"/>
        </w:rPr>
        <w:t>对于好学的小鲁，经典题是一定要过的：</w:t>
      </w:r>
    </w:p>
    <w:p w14:paraId="52ED7B20" w14:textId="77777777" w:rsidR="00DC793B" w:rsidRPr="0061514E" w:rsidRDefault="00DC793B" w:rsidP="00DC793B">
      <w:pPr>
        <w:pStyle w:val="affffb"/>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b"/>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b"/>
        <w:ind w:firstLine="420"/>
      </w:pPr>
      <w:r>
        <w:rPr>
          <w:rFonts w:hint="eastAsia"/>
        </w:rPr>
        <w:t>数据范围</w:t>
      </w:r>
    </w:p>
    <w:p w14:paraId="3B3BF966" w14:textId="77777777" w:rsidR="00DC793B" w:rsidRDefault="00DC793B" w:rsidP="00DC793B">
      <w:pPr>
        <w:pStyle w:val="affffb"/>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b"/>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b"/>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c"/>
        <w:ind w:left="420"/>
      </w:pPr>
      <w:r>
        <w:t>abcfbc         abfcab</w:t>
      </w:r>
    </w:p>
    <w:p w14:paraId="109D6373" w14:textId="77777777" w:rsidR="00DC793B" w:rsidRDefault="00DC793B" w:rsidP="00DC793B">
      <w:pPr>
        <w:pStyle w:val="affffc"/>
        <w:ind w:left="420"/>
      </w:pPr>
      <w:r>
        <w:t xml:space="preserve">programming    contest </w:t>
      </w:r>
    </w:p>
    <w:p w14:paraId="00FCFB50" w14:textId="77777777" w:rsidR="00DC793B" w:rsidRPr="00B14102" w:rsidRDefault="00DC793B" w:rsidP="00DC793B">
      <w:pPr>
        <w:pStyle w:val="affffc"/>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c"/>
        <w:ind w:left="420"/>
      </w:pPr>
      <w:r>
        <w:t>4</w:t>
      </w:r>
    </w:p>
    <w:p w14:paraId="61579758" w14:textId="77777777" w:rsidR="00DC793B" w:rsidRDefault="00DC793B" w:rsidP="00DC793B">
      <w:pPr>
        <w:pStyle w:val="affffc"/>
        <w:ind w:left="420"/>
      </w:pPr>
      <w:r>
        <w:t>2</w:t>
      </w:r>
    </w:p>
    <w:p w14:paraId="7855E5B4" w14:textId="77777777" w:rsidR="00DC793B" w:rsidRDefault="00DC793B" w:rsidP="00DC793B">
      <w:pPr>
        <w:pStyle w:val="affffc"/>
        <w:ind w:left="420"/>
      </w:pPr>
      <w:r>
        <w:lastRenderedPageBreak/>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2" w:name="_Toc53734003"/>
      <w:r w:rsidRPr="00BD658D">
        <w:rPr>
          <w:lang w:eastAsia="zh-CN"/>
        </w:rPr>
        <w:t>同构字符串</w:t>
      </w:r>
      <w:r w:rsidRPr="005C5A2F">
        <w:rPr>
          <w:vertAlign w:val="superscript"/>
          <w:lang w:eastAsia="zh-CN"/>
        </w:rPr>
        <w:t>NQ0</w:t>
      </w:r>
      <w:r w:rsidR="00177AAF">
        <w:rPr>
          <w:vertAlign w:val="superscript"/>
          <w:lang w:eastAsia="zh-CN"/>
        </w:rPr>
        <w:t>84</w:t>
      </w:r>
      <w:bookmarkEnd w:id="92"/>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b"/>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b"/>
        <w:ind w:firstLine="420"/>
      </w:pPr>
      <w:r w:rsidRPr="00BD658D">
        <w:lastRenderedPageBreak/>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b"/>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b"/>
        <w:ind w:firstLine="420"/>
      </w:pPr>
      <w:r w:rsidRPr="00BD658D">
        <w:t>例如：</w:t>
      </w:r>
    </w:p>
    <w:p w14:paraId="55C18FDB" w14:textId="77777777" w:rsidR="00AC5813" w:rsidRPr="00BD658D" w:rsidRDefault="00AC5813" w:rsidP="00AC5813">
      <w:pPr>
        <w:pStyle w:val="affffc"/>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b"/>
        <w:ind w:firstLine="420"/>
        <w:rPr>
          <w:bdr w:val="none" w:sz="0" w:space="0" w:color="auto" w:frame="1"/>
        </w:rPr>
      </w:pPr>
    </w:p>
    <w:p w14:paraId="31B51D4B" w14:textId="77777777" w:rsidR="00AC5813" w:rsidRPr="00BD658D" w:rsidRDefault="00AC5813" w:rsidP="00AC5813">
      <w:pPr>
        <w:pStyle w:val="affffc"/>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b"/>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b"/>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b"/>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t>输入样例</w:t>
      </w:r>
      <w:r w:rsidRPr="00BD658D">
        <w:rPr>
          <w:lang w:eastAsia="zh-CN"/>
        </w:rPr>
        <w:t> </w:t>
      </w:r>
    </w:p>
    <w:p w14:paraId="43B0672E" w14:textId="77777777" w:rsidR="00AC5813" w:rsidRPr="00BD658D" w:rsidRDefault="00AC5813" w:rsidP="00AC5813">
      <w:pPr>
        <w:pStyle w:val="affffc"/>
        <w:ind w:left="420"/>
      </w:pPr>
      <w:r w:rsidRPr="00BD658D">
        <w:t>2</w:t>
      </w:r>
    </w:p>
    <w:p w14:paraId="617316BE" w14:textId="77777777" w:rsidR="00AC5813" w:rsidRPr="00BD658D" w:rsidRDefault="00AC5813" w:rsidP="00AC5813">
      <w:pPr>
        <w:pStyle w:val="affffc"/>
        <w:ind w:left="420"/>
      </w:pPr>
      <w:r w:rsidRPr="00BD658D">
        <w:t>egg add</w:t>
      </w:r>
    </w:p>
    <w:p w14:paraId="173C6F5C" w14:textId="77777777" w:rsidR="00AC5813" w:rsidRPr="00BD658D" w:rsidRDefault="00AC5813" w:rsidP="00AC5813">
      <w:pPr>
        <w:pStyle w:val="affffc"/>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c"/>
        <w:ind w:left="420"/>
      </w:pPr>
      <w:r w:rsidRPr="00BD658D">
        <w:t>true</w:t>
      </w:r>
    </w:p>
    <w:p w14:paraId="2A01FA72" w14:textId="77777777" w:rsidR="00AC5813" w:rsidRDefault="00AC5813" w:rsidP="00AC5813">
      <w:pPr>
        <w:pStyle w:val="affffc"/>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3" w:name="_Toc53734004"/>
      <w:r>
        <w:rPr>
          <w:rFonts w:hint="eastAsia"/>
        </w:rPr>
        <w:t>数字三角形</w:t>
      </w:r>
      <w:r w:rsidRPr="005C5A2F">
        <w:rPr>
          <w:vertAlign w:val="superscript"/>
        </w:rPr>
        <w:t>NQ0</w:t>
      </w:r>
      <w:r>
        <w:rPr>
          <w:vertAlign w:val="superscript"/>
        </w:rPr>
        <w:t>85</w:t>
      </w:r>
      <w:bookmarkEnd w:id="93"/>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b"/>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c"/>
        <w:ind w:left="420"/>
      </w:pPr>
      <w:r>
        <w:t>7</w:t>
      </w:r>
    </w:p>
    <w:p w14:paraId="022751BC" w14:textId="77777777" w:rsidR="00DC793B" w:rsidRDefault="00DC793B" w:rsidP="00516212">
      <w:pPr>
        <w:pStyle w:val="affffc"/>
        <w:ind w:left="420"/>
      </w:pPr>
      <w:r>
        <w:t>3   8</w:t>
      </w:r>
    </w:p>
    <w:p w14:paraId="397756E3" w14:textId="77777777" w:rsidR="00DC793B" w:rsidRDefault="00DC793B" w:rsidP="00516212">
      <w:pPr>
        <w:pStyle w:val="affffc"/>
        <w:ind w:left="420"/>
      </w:pPr>
      <w:r>
        <w:t>8   1   0</w:t>
      </w:r>
    </w:p>
    <w:p w14:paraId="324D2825" w14:textId="77777777" w:rsidR="00DC793B" w:rsidRDefault="00DC793B" w:rsidP="00516212">
      <w:pPr>
        <w:pStyle w:val="affffc"/>
        <w:ind w:left="420"/>
      </w:pPr>
      <w:r>
        <w:t>2   7   4   4</w:t>
      </w:r>
    </w:p>
    <w:p w14:paraId="5509F094" w14:textId="77777777" w:rsidR="00DC793B" w:rsidRDefault="00DC793B" w:rsidP="00516212">
      <w:pPr>
        <w:pStyle w:val="affffc"/>
        <w:ind w:left="420"/>
      </w:pPr>
      <w:r>
        <w:t>4   5   2   6   5</w:t>
      </w:r>
    </w:p>
    <w:p w14:paraId="795F2F22" w14:textId="77777777" w:rsidR="00DC793B" w:rsidRDefault="00DC793B" w:rsidP="00516212">
      <w:pPr>
        <w:pStyle w:val="affffc"/>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b"/>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b"/>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b"/>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b"/>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b"/>
        <w:ind w:firstLine="420"/>
      </w:pPr>
      <w:r w:rsidRPr="00B528B2">
        <w:rPr>
          <w:rFonts w:hint="eastAsia"/>
        </w:rPr>
        <w:lastRenderedPageBreak/>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b"/>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c"/>
        <w:ind w:left="420"/>
      </w:pPr>
      <w:r>
        <w:t>5</w:t>
      </w:r>
    </w:p>
    <w:p w14:paraId="28029F24" w14:textId="77777777" w:rsidR="00DC793B" w:rsidRDefault="00DC793B" w:rsidP="00DC793B">
      <w:pPr>
        <w:pStyle w:val="affffc"/>
        <w:ind w:left="420"/>
      </w:pPr>
      <w:r>
        <w:t>7</w:t>
      </w:r>
    </w:p>
    <w:p w14:paraId="079FEC7E" w14:textId="77777777" w:rsidR="00DC793B" w:rsidRDefault="00DC793B" w:rsidP="00DC793B">
      <w:pPr>
        <w:pStyle w:val="affffc"/>
        <w:ind w:left="420"/>
      </w:pPr>
      <w:r>
        <w:t>3 8</w:t>
      </w:r>
    </w:p>
    <w:p w14:paraId="1D404B08" w14:textId="77777777" w:rsidR="00DC793B" w:rsidRDefault="00DC793B" w:rsidP="00DC793B">
      <w:pPr>
        <w:pStyle w:val="affffc"/>
        <w:ind w:left="420"/>
      </w:pPr>
      <w:r>
        <w:t xml:space="preserve">8 1 0 </w:t>
      </w:r>
    </w:p>
    <w:p w14:paraId="468B40A8" w14:textId="77777777" w:rsidR="00DC793B" w:rsidRDefault="00DC793B" w:rsidP="00DC793B">
      <w:pPr>
        <w:pStyle w:val="affffc"/>
        <w:ind w:left="420"/>
      </w:pPr>
      <w:r>
        <w:t>2 7 4 4</w:t>
      </w:r>
    </w:p>
    <w:p w14:paraId="673C4332" w14:textId="77777777" w:rsidR="00DC793B" w:rsidRPr="00B14102" w:rsidRDefault="00DC793B" w:rsidP="00DC793B">
      <w:pPr>
        <w:pStyle w:val="affffc"/>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c"/>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229D7BB6"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603FA4">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4" w:name="_Toc53734005"/>
      <w:r>
        <w:rPr>
          <w:rFonts w:hint="eastAsia"/>
          <w:lang w:eastAsia="zh-CN"/>
        </w:rPr>
        <w:lastRenderedPageBreak/>
        <w:t>南强百题自强</w:t>
      </w:r>
      <w:r w:rsidR="00894D8A">
        <w:rPr>
          <w:rFonts w:hint="eastAsia"/>
          <w:lang w:eastAsia="zh-CN"/>
        </w:rPr>
        <w:t>进阶篇</w:t>
      </w:r>
      <w:bookmarkEnd w:id="94"/>
    </w:p>
    <w:p w14:paraId="63508E7C" w14:textId="77777777" w:rsidR="00894D8A" w:rsidRPr="00894D8A" w:rsidRDefault="00894D8A" w:rsidP="00741B54">
      <w:pPr>
        <w:pStyle w:val="2"/>
        <w:spacing w:before="315"/>
      </w:pPr>
      <w:bookmarkStart w:id="95" w:name="_Toc537340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5"/>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b"/>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b"/>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b"/>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b"/>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b"/>
        <w:ind w:firstLine="420"/>
      </w:pPr>
      <w:r w:rsidRPr="00894D8A">
        <w:t>他还来不及为着小华的离开伤感，第一个挑战就来临了。</w:t>
      </w:r>
    </w:p>
    <w:p w14:paraId="7ADD717C" w14:textId="77777777" w:rsidR="00894D8A" w:rsidRPr="00894D8A" w:rsidRDefault="00894D8A" w:rsidP="00894D8A">
      <w:pPr>
        <w:pStyle w:val="affffb"/>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b"/>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b"/>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b"/>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b"/>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b"/>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c"/>
        <w:ind w:left="420"/>
      </w:pPr>
      <w:r w:rsidRPr="00894D8A">
        <w:t>4 5</w:t>
      </w:r>
    </w:p>
    <w:p w14:paraId="0E93FFDE" w14:textId="77777777" w:rsidR="00894D8A" w:rsidRPr="00894D8A" w:rsidRDefault="00894D8A" w:rsidP="00894D8A">
      <w:pPr>
        <w:pStyle w:val="affffc"/>
        <w:ind w:left="420"/>
      </w:pPr>
      <w:r w:rsidRPr="00894D8A">
        <w:t>1 2</w:t>
      </w:r>
    </w:p>
    <w:p w14:paraId="5ECBB1D3" w14:textId="77777777" w:rsidR="00894D8A" w:rsidRPr="00894D8A" w:rsidRDefault="00894D8A" w:rsidP="00894D8A">
      <w:pPr>
        <w:pStyle w:val="affffc"/>
        <w:ind w:left="420"/>
      </w:pPr>
      <w:r w:rsidRPr="00894D8A">
        <w:t>2 4</w:t>
      </w:r>
    </w:p>
    <w:p w14:paraId="4771E51C" w14:textId="77777777" w:rsidR="00894D8A" w:rsidRPr="00894D8A" w:rsidRDefault="00894D8A" w:rsidP="00894D8A">
      <w:pPr>
        <w:pStyle w:val="affffc"/>
        <w:ind w:left="420"/>
      </w:pPr>
      <w:r w:rsidRPr="00894D8A">
        <w:t>3 4</w:t>
      </w:r>
    </w:p>
    <w:p w14:paraId="776F4DDE" w14:textId="77777777" w:rsidR="00894D8A" w:rsidRPr="00894D8A" w:rsidRDefault="00894D8A" w:rsidP="00894D8A">
      <w:pPr>
        <w:pStyle w:val="affffc"/>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c"/>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c"/>
        <w:ind w:left="420"/>
      </w:pPr>
      <w:r w:rsidRPr="00894D8A">
        <w:t>16 24</w:t>
      </w:r>
    </w:p>
    <w:p w14:paraId="005CC2F0" w14:textId="77777777" w:rsidR="00894D8A" w:rsidRPr="00894D8A" w:rsidRDefault="00894D8A" w:rsidP="00894D8A">
      <w:pPr>
        <w:pStyle w:val="affffc"/>
        <w:ind w:left="420"/>
      </w:pPr>
      <w:r w:rsidRPr="00894D8A">
        <w:t>30 34</w:t>
      </w:r>
    </w:p>
    <w:p w14:paraId="01AF27AA" w14:textId="77777777" w:rsidR="00894D8A" w:rsidRPr="00894D8A" w:rsidRDefault="00894D8A" w:rsidP="00894D8A">
      <w:pPr>
        <w:pStyle w:val="affffc"/>
        <w:ind w:left="420"/>
      </w:pPr>
      <w:r w:rsidRPr="00894D8A">
        <w:t>78 40</w:t>
      </w:r>
    </w:p>
    <w:p w14:paraId="37915A42" w14:textId="77777777" w:rsidR="00894D8A" w:rsidRPr="00894D8A" w:rsidRDefault="00894D8A" w:rsidP="00894D8A">
      <w:pPr>
        <w:pStyle w:val="affffc"/>
        <w:ind w:left="420"/>
      </w:pPr>
      <w:r w:rsidRPr="00894D8A">
        <w:t>96 97</w:t>
      </w:r>
    </w:p>
    <w:p w14:paraId="5E40725A" w14:textId="77777777" w:rsidR="00894D8A" w:rsidRPr="00894D8A" w:rsidRDefault="00894D8A" w:rsidP="00894D8A">
      <w:pPr>
        <w:pStyle w:val="affffc"/>
        <w:ind w:left="420"/>
      </w:pPr>
      <w:r w:rsidRPr="00894D8A">
        <w:t>2 38</w:t>
      </w:r>
    </w:p>
    <w:p w14:paraId="696FBF2F" w14:textId="77777777" w:rsidR="00894D8A" w:rsidRPr="00894D8A" w:rsidRDefault="00894D8A" w:rsidP="00894D8A">
      <w:pPr>
        <w:pStyle w:val="affffc"/>
        <w:ind w:left="420"/>
      </w:pPr>
      <w:r w:rsidRPr="00894D8A">
        <w:t>59 57</w:t>
      </w:r>
    </w:p>
    <w:p w14:paraId="7F065BC4" w14:textId="77777777" w:rsidR="00894D8A" w:rsidRPr="00894D8A" w:rsidRDefault="00894D8A" w:rsidP="00894D8A">
      <w:pPr>
        <w:pStyle w:val="affffc"/>
        <w:ind w:left="420"/>
      </w:pPr>
      <w:r w:rsidRPr="00894D8A">
        <w:t>10 48</w:t>
      </w:r>
    </w:p>
    <w:p w14:paraId="31FB6B69" w14:textId="77777777" w:rsidR="00894D8A" w:rsidRPr="00894D8A" w:rsidRDefault="00894D8A" w:rsidP="00894D8A">
      <w:pPr>
        <w:pStyle w:val="affffc"/>
        <w:ind w:left="420"/>
      </w:pPr>
      <w:r w:rsidRPr="00894D8A">
        <w:t>28 65</w:t>
      </w:r>
    </w:p>
    <w:p w14:paraId="155462B4" w14:textId="77777777" w:rsidR="00894D8A" w:rsidRPr="00894D8A" w:rsidRDefault="00894D8A" w:rsidP="00894D8A">
      <w:pPr>
        <w:pStyle w:val="affffc"/>
        <w:ind w:left="420"/>
      </w:pPr>
      <w:r w:rsidRPr="00894D8A">
        <w:t>40 17</w:t>
      </w:r>
    </w:p>
    <w:p w14:paraId="615B58C6" w14:textId="77777777" w:rsidR="00894D8A" w:rsidRPr="00894D8A" w:rsidRDefault="00894D8A" w:rsidP="00894D8A">
      <w:pPr>
        <w:pStyle w:val="affffc"/>
        <w:ind w:left="420"/>
      </w:pPr>
      <w:r w:rsidRPr="00894D8A">
        <w:t>95 84</w:t>
      </w:r>
    </w:p>
    <w:p w14:paraId="0869856A" w14:textId="77777777" w:rsidR="00894D8A" w:rsidRPr="00894D8A" w:rsidRDefault="00894D8A" w:rsidP="00894D8A">
      <w:pPr>
        <w:pStyle w:val="affffc"/>
        <w:ind w:left="420"/>
      </w:pPr>
      <w:r w:rsidRPr="00894D8A">
        <w:t>17 5</w:t>
      </w:r>
    </w:p>
    <w:p w14:paraId="532FF30C" w14:textId="77777777" w:rsidR="00894D8A" w:rsidRPr="00894D8A" w:rsidRDefault="00894D8A" w:rsidP="00894D8A">
      <w:pPr>
        <w:pStyle w:val="affffc"/>
        <w:ind w:left="420"/>
      </w:pPr>
      <w:r w:rsidRPr="00894D8A">
        <w:t>80 83</w:t>
      </w:r>
    </w:p>
    <w:p w14:paraId="718BEE65" w14:textId="77777777" w:rsidR="00894D8A" w:rsidRPr="00894D8A" w:rsidRDefault="00894D8A" w:rsidP="00894D8A">
      <w:pPr>
        <w:pStyle w:val="affffc"/>
        <w:ind w:left="420"/>
      </w:pPr>
      <w:r w:rsidRPr="00894D8A">
        <w:t>74 32</w:t>
      </w:r>
    </w:p>
    <w:p w14:paraId="20458D22" w14:textId="77777777" w:rsidR="00894D8A" w:rsidRPr="00894D8A" w:rsidRDefault="00894D8A" w:rsidP="00894D8A">
      <w:pPr>
        <w:pStyle w:val="affffc"/>
        <w:ind w:left="420"/>
      </w:pPr>
      <w:r w:rsidRPr="00894D8A">
        <w:t>37 28</w:t>
      </w:r>
    </w:p>
    <w:p w14:paraId="27440F52" w14:textId="77777777" w:rsidR="00894D8A" w:rsidRPr="00894D8A" w:rsidRDefault="00894D8A" w:rsidP="00894D8A">
      <w:pPr>
        <w:pStyle w:val="affffc"/>
        <w:ind w:left="420"/>
      </w:pPr>
      <w:r w:rsidRPr="00894D8A">
        <w:lastRenderedPageBreak/>
        <w:t>44 36</w:t>
      </w:r>
    </w:p>
    <w:p w14:paraId="790C7894" w14:textId="77777777" w:rsidR="00894D8A" w:rsidRPr="00894D8A" w:rsidRDefault="00894D8A" w:rsidP="00894D8A">
      <w:pPr>
        <w:pStyle w:val="affffc"/>
        <w:ind w:left="420"/>
      </w:pPr>
      <w:r w:rsidRPr="00894D8A">
        <w:t>25 14</w:t>
      </w:r>
    </w:p>
    <w:p w14:paraId="6E7AC404" w14:textId="77777777" w:rsidR="00894D8A" w:rsidRPr="00894D8A" w:rsidRDefault="00894D8A" w:rsidP="00894D8A">
      <w:pPr>
        <w:pStyle w:val="affffc"/>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252855">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252855">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9F1FE0">
      <w:pPr>
        <w:widowControl/>
        <w:numPr>
          <w:ilvl w:val="0"/>
          <w:numId w:val="6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lastRenderedPageBreak/>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6" w:name="_Toc53734007"/>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6"/>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b"/>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b"/>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c"/>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b"/>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b"/>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b"/>
        <w:ind w:firstLine="420"/>
        <w:rPr>
          <w:color w:val="495060"/>
        </w:rPr>
      </w:pPr>
      <w:r w:rsidRPr="00950F0D">
        <w:lastRenderedPageBreak/>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b"/>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b"/>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b"/>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c"/>
        <w:ind w:left="420"/>
      </w:pPr>
      <w:r w:rsidRPr="00950F0D">
        <w:t>5 5</w:t>
      </w:r>
    </w:p>
    <w:p w14:paraId="1F27CB36" w14:textId="77777777" w:rsidR="00950F0D" w:rsidRPr="00950F0D" w:rsidRDefault="00950F0D" w:rsidP="00950F0D">
      <w:pPr>
        <w:pStyle w:val="affffc"/>
        <w:ind w:left="420"/>
      </w:pPr>
      <w:r w:rsidRPr="00950F0D">
        <w:t>1 2 3 4 5</w:t>
      </w:r>
    </w:p>
    <w:p w14:paraId="54AB873F" w14:textId="77777777" w:rsidR="00950F0D" w:rsidRPr="00950F0D" w:rsidRDefault="00950F0D" w:rsidP="00950F0D">
      <w:pPr>
        <w:pStyle w:val="affffc"/>
        <w:ind w:left="420"/>
      </w:pPr>
      <w:r w:rsidRPr="00950F0D">
        <w:t>16 17 18 19 6</w:t>
      </w:r>
    </w:p>
    <w:p w14:paraId="5370514E" w14:textId="77777777" w:rsidR="00950F0D" w:rsidRPr="00950F0D" w:rsidRDefault="00950F0D" w:rsidP="00950F0D">
      <w:pPr>
        <w:pStyle w:val="affffc"/>
        <w:ind w:left="420"/>
      </w:pPr>
      <w:r w:rsidRPr="00950F0D">
        <w:t>15 24 25 20 7</w:t>
      </w:r>
    </w:p>
    <w:p w14:paraId="16EBF9E0" w14:textId="77777777" w:rsidR="00950F0D" w:rsidRPr="00950F0D" w:rsidRDefault="00950F0D" w:rsidP="00950F0D">
      <w:pPr>
        <w:pStyle w:val="affffc"/>
        <w:ind w:left="420"/>
      </w:pPr>
      <w:r w:rsidRPr="00950F0D">
        <w:t>14 23 22 21 8</w:t>
      </w:r>
    </w:p>
    <w:p w14:paraId="75DDC65C" w14:textId="77777777" w:rsidR="00950F0D" w:rsidRPr="00950F0D" w:rsidRDefault="00950F0D" w:rsidP="00950F0D">
      <w:pPr>
        <w:pStyle w:val="affffc"/>
        <w:ind w:left="420"/>
      </w:pPr>
      <w:r w:rsidRPr="00950F0D">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c"/>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252855">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lastRenderedPageBreak/>
        <w:t>参考代码</w:t>
      </w:r>
      <w:r>
        <w:rPr>
          <w:rFonts w:hint="eastAsia"/>
          <w:lang w:eastAsia="zh-CN"/>
        </w:rPr>
        <w:t>2</w:t>
      </w:r>
      <w:r>
        <w:rPr>
          <w:rFonts w:hint="eastAsia"/>
        </w:rPr>
        <w:t>(</w:t>
      </w:r>
      <w:r>
        <w:t>C++)</w:t>
      </w:r>
    </w:p>
    <w:p w14:paraId="572D9A10"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7" w:name="_Toc537340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7"/>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b"/>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b"/>
        <w:ind w:firstLine="420"/>
      </w:pPr>
      <w:r w:rsidRPr="00457EEA">
        <w:lastRenderedPageBreak/>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b"/>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b"/>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b"/>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b"/>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b"/>
        <w:ind w:firstLine="420"/>
        <w:rPr>
          <w:color w:val="495060"/>
        </w:rPr>
      </w:pPr>
      <w:r w:rsidRPr="00457EEA">
        <w:t>输入有两行，</w:t>
      </w:r>
    </w:p>
    <w:p w14:paraId="56079B05" w14:textId="77777777" w:rsidR="00154CB7" w:rsidRPr="00457EEA" w:rsidRDefault="00154CB7" w:rsidP="00154CB7">
      <w:pPr>
        <w:pStyle w:val="affffb"/>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b"/>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b"/>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t>输入样例</w:t>
      </w:r>
      <w:r w:rsidRPr="00457EEA">
        <w:t> </w:t>
      </w:r>
    </w:p>
    <w:p w14:paraId="549BB858" w14:textId="77777777" w:rsidR="00154CB7" w:rsidRPr="00457EEA" w:rsidRDefault="00154CB7" w:rsidP="00154CB7">
      <w:pPr>
        <w:pStyle w:val="affffc"/>
        <w:ind w:left="420"/>
      </w:pPr>
      <w:r w:rsidRPr="00457EEA">
        <w:t>8</w:t>
      </w:r>
    </w:p>
    <w:p w14:paraId="74FBD897" w14:textId="77777777" w:rsidR="00154CB7" w:rsidRPr="00457EEA" w:rsidRDefault="00154CB7" w:rsidP="00154CB7">
      <w:pPr>
        <w:pStyle w:val="affffc"/>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c"/>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8" w:name="_Toc53734009"/>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8"/>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b"/>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b"/>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b"/>
        <w:ind w:firstLine="420"/>
      </w:pPr>
      <w:r w:rsidRPr="00154CB7">
        <w:lastRenderedPageBreak/>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b"/>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b"/>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b"/>
        <w:ind w:firstLine="420"/>
      </w:pPr>
      <w:r w:rsidRPr="00154CB7">
        <w:t>请计算每套箭雨拦截系统最多能拦截多少支雷电箭？</w:t>
      </w:r>
    </w:p>
    <w:p w14:paraId="7EE80F35" w14:textId="77777777" w:rsidR="00154CB7" w:rsidRPr="00154CB7" w:rsidRDefault="00154CB7" w:rsidP="00154CB7">
      <w:pPr>
        <w:pStyle w:val="affffb"/>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b"/>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b"/>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b"/>
        <w:ind w:firstLine="420"/>
      </w:pPr>
      <w:r w:rsidRPr="00154CB7">
        <w:t>2</w:t>
      </w:r>
      <w:r w:rsidRPr="00154CB7">
        <w:t>行，每行一个整数。</w:t>
      </w:r>
    </w:p>
    <w:p w14:paraId="27CEEAB8" w14:textId="77777777" w:rsidR="00154CB7" w:rsidRPr="00154CB7" w:rsidRDefault="00154CB7" w:rsidP="00154CB7">
      <w:pPr>
        <w:pStyle w:val="affffb"/>
        <w:ind w:firstLine="420"/>
      </w:pPr>
      <w:r w:rsidRPr="00154CB7">
        <w:t>第一个数字表示这套箭雨系统最多能拦截多少雷电箭。</w:t>
      </w:r>
    </w:p>
    <w:p w14:paraId="480F4FE3" w14:textId="77777777" w:rsidR="00154CB7" w:rsidRPr="00154CB7" w:rsidRDefault="00154CB7" w:rsidP="00154CB7">
      <w:pPr>
        <w:pStyle w:val="affffb"/>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c"/>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c"/>
        <w:ind w:left="420"/>
      </w:pPr>
      <w:r w:rsidRPr="00154CB7">
        <w:t>6</w:t>
      </w:r>
    </w:p>
    <w:p w14:paraId="56B28678" w14:textId="77777777" w:rsidR="00154CB7" w:rsidRPr="00154CB7" w:rsidRDefault="00154CB7" w:rsidP="00154CB7">
      <w:pPr>
        <w:pStyle w:val="affffc"/>
        <w:ind w:left="420"/>
      </w:pPr>
      <w:r w:rsidRPr="00154CB7">
        <w:t>2</w:t>
      </w:r>
    </w:p>
    <w:p w14:paraId="19DD87DB" w14:textId="77777777" w:rsidR="00950F0D" w:rsidRDefault="00950F0D" w:rsidP="009A2F9D">
      <w:pPr>
        <w:pStyle w:val="4"/>
      </w:pPr>
      <w:r>
        <w:rPr>
          <w:rFonts w:hint="eastAsia"/>
        </w:rPr>
        <w:t>参考代码</w:t>
      </w:r>
      <w:r>
        <w:rPr>
          <w:rFonts w:hint="eastAsia"/>
        </w:rPr>
        <w:t>(</w:t>
      </w:r>
      <w:r>
        <w:t>C++)</w:t>
      </w:r>
    </w:p>
    <w:p w14:paraId="62B1A35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252855">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99" w:name="_Toc537340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99"/>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b"/>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b"/>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b"/>
        <w:ind w:firstLine="420"/>
      </w:pPr>
      <w:r w:rsidRPr="000B7C0B">
        <w:rPr>
          <w:color w:val="333333"/>
        </w:rPr>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b"/>
        <w:ind w:firstLine="420"/>
      </w:pPr>
      <w:r w:rsidRPr="000B7C0B">
        <w:t>（喂喂，这不就是黄金莱尼尔吗？）</w:t>
      </w:r>
    </w:p>
    <w:p w14:paraId="3609598C" w14:textId="77777777" w:rsidR="000B7C0B" w:rsidRPr="000B7C0B" w:rsidRDefault="000B7C0B" w:rsidP="000B7C0B">
      <w:pPr>
        <w:pStyle w:val="affffb"/>
        <w:ind w:firstLine="420"/>
      </w:pPr>
      <w:r w:rsidRPr="000B7C0B">
        <w:rPr>
          <w:noProof/>
        </w:rPr>
        <w:lastRenderedPageBreak/>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b"/>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b"/>
        <w:ind w:firstLine="420"/>
      </w:pPr>
      <w:r w:rsidRPr="000B7C0B">
        <w:t>（每块都必须是矩形、且长和宽均为整数）。</w:t>
      </w:r>
    </w:p>
    <w:p w14:paraId="5B889901" w14:textId="77777777" w:rsidR="000B7C0B" w:rsidRPr="000B7C0B" w:rsidRDefault="000B7C0B" w:rsidP="000B7C0B">
      <w:pPr>
        <w:pStyle w:val="affffb"/>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b"/>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b"/>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b"/>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b"/>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b"/>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b"/>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t>输入</w:t>
      </w:r>
    </w:p>
    <w:p w14:paraId="6F1FC3CE" w14:textId="77777777" w:rsidR="000B7C0B" w:rsidRPr="000B7C0B" w:rsidRDefault="000B7C0B" w:rsidP="000B7C0B">
      <w:pPr>
        <w:pStyle w:val="affffb"/>
        <w:ind w:firstLine="420"/>
        <w:rPr>
          <w:color w:val="495060"/>
        </w:rPr>
      </w:pPr>
      <w:r w:rsidRPr="000B7C0B">
        <w:t>共有多行，每行表示一个测试案例。</w:t>
      </w:r>
    </w:p>
    <w:p w14:paraId="30A79EF6" w14:textId="77777777" w:rsidR="000B7C0B" w:rsidRPr="000B7C0B" w:rsidRDefault="000B7C0B" w:rsidP="000B7C0B">
      <w:pPr>
        <w:pStyle w:val="affffb"/>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b"/>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b"/>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c"/>
        <w:ind w:left="420"/>
      </w:pPr>
      <w:r w:rsidRPr="000B7C0B">
        <w:t>4 4 4</w:t>
      </w:r>
    </w:p>
    <w:p w14:paraId="6EBD028E" w14:textId="77777777" w:rsidR="000B7C0B" w:rsidRPr="000B7C0B" w:rsidRDefault="000B7C0B" w:rsidP="000B7C0B">
      <w:pPr>
        <w:pStyle w:val="affffc"/>
        <w:ind w:left="420"/>
      </w:pPr>
      <w:r w:rsidRPr="000B7C0B">
        <w:t>4 4 3</w:t>
      </w:r>
    </w:p>
    <w:p w14:paraId="6417E610" w14:textId="77777777" w:rsidR="000B7C0B" w:rsidRPr="000B7C0B" w:rsidRDefault="000B7C0B" w:rsidP="000B7C0B">
      <w:pPr>
        <w:pStyle w:val="affffc"/>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c"/>
        <w:ind w:left="420"/>
      </w:pPr>
      <w:r w:rsidRPr="000B7C0B">
        <w:t>4</w:t>
      </w:r>
    </w:p>
    <w:p w14:paraId="2783936A" w14:textId="77777777" w:rsidR="000B7C0B" w:rsidRPr="000B7C0B" w:rsidRDefault="000B7C0B" w:rsidP="000B7C0B">
      <w:pPr>
        <w:pStyle w:val="affffc"/>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p>
    <w:p w14:paraId="6F9909C8"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0" w:name="_Toc53734011"/>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0"/>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b"/>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b"/>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b"/>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b"/>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b"/>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b"/>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b"/>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b"/>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b"/>
        <w:ind w:firstLine="420"/>
      </w:pPr>
      <w:r w:rsidRPr="00DE5C64">
        <w:t>如果有，请输出这条路线（若有多条路线，请输出字典序最小的路线）。</w:t>
      </w:r>
    </w:p>
    <w:p w14:paraId="297633DF" w14:textId="77777777" w:rsidR="00DE5C64" w:rsidRPr="00DE5C64" w:rsidRDefault="00DE5C64" w:rsidP="00DE5C64">
      <w:pPr>
        <w:pStyle w:val="affffb"/>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b"/>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b"/>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b"/>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b"/>
        <w:ind w:firstLine="420"/>
      </w:pPr>
      <w:r w:rsidRPr="00DE5C64">
        <w:t>每个样例的输出</w:t>
      </w:r>
      <w:r w:rsidRPr="00DE5C64">
        <w:t>2</w:t>
      </w:r>
      <w:r w:rsidRPr="00DE5C64">
        <w:t>行，格式如下：</w:t>
      </w:r>
    </w:p>
    <w:p w14:paraId="442A54C8" w14:textId="77777777" w:rsidR="00DE5C64" w:rsidRPr="00DE5C64" w:rsidRDefault="00DE5C64" w:rsidP="00DE5C64">
      <w:pPr>
        <w:pStyle w:val="affffb"/>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b"/>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b"/>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b"/>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c"/>
        <w:ind w:left="420"/>
      </w:pPr>
      <w:r w:rsidRPr="00DE5C64">
        <w:t>5</w:t>
      </w:r>
    </w:p>
    <w:p w14:paraId="58C98453" w14:textId="77777777" w:rsidR="00DE5C64" w:rsidRPr="00DE5C64" w:rsidRDefault="00DE5C64" w:rsidP="00DE5C64">
      <w:pPr>
        <w:pStyle w:val="affffc"/>
        <w:ind w:left="420"/>
      </w:pPr>
      <w:r w:rsidRPr="00DE5C64">
        <w:t>5 1</w:t>
      </w:r>
    </w:p>
    <w:p w14:paraId="45E64F00" w14:textId="77777777" w:rsidR="00DE5C64" w:rsidRPr="00DE5C64" w:rsidRDefault="00DE5C64" w:rsidP="00DE5C64">
      <w:pPr>
        <w:pStyle w:val="affffc"/>
        <w:ind w:left="420"/>
      </w:pPr>
      <w:r w:rsidRPr="00DE5C64">
        <w:t>5 2</w:t>
      </w:r>
    </w:p>
    <w:p w14:paraId="2F718D97" w14:textId="77777777" w:rsidR="00DE5C64" w:rsidRPr="00DE5C64" w:rsidRDefault="00DE5C64" w:rsidP="00DE5C64">
      <w:pPr>
        <w:pStyle w:val="affffc"/>
        <w:ind w:left="420"/>
      </w:pPr>
      <w:r w:rsidRPr="00DE5C64">
        <w:t>5 3</w:t>
      </w:r>
    </w:p>
    <w:p w14:paraId="3251A47C" w14:textId="77777777" w:rsidR="00DE5C64" w:rsidRPr="00DE5C64" w:rsidRDefault="00DE5C64" w:rsidP="00DE5C64">
      <w:pPr>
        <w:pStyle w:val="affffc"/>
        <w:ind w:left="420"/>
      </w:pPr>
      <w:r w:rsidRPr="00DE5C64">
        <w:t>5 4</w:t>
      </w:r>
    </w:p>
    <w:p w14:paraId="011FFF98" w14:textId="77777777" w:rsidR="00DE5C64" w:rsidRPr="00DE5C64" w:rsidRDefault="00DE5C64" w:rsidP="00DE5C64">
      <w:pPr>
        <w:pStyle w:val="affffc"/>
        <w:ind w:left="420"/>
      </w:pPr>
      <w:r w:rsidRPr="00DE5C64">
        <w:t>5 5</w:t>
      </w:r>
    </w:p>
    <w:p w14:paraId="439D15D4" w14:textId="77777777" w:rsidR="00DE5C64" w:rsidRPr="00DE5C64" w:rsidRDefault="00DE5C64" w:rsidP="009A2F9D">
      <w:pPr>
        <w:pStyle w:val="4"/>
        <w:rPr>
          <w:lang w:eastAsia="zh-CN"/>
        </w:rPr>
      </w:pPr>
      <w:r w:rsidRPr="00DE5C64">
        <w:rPr>
          <w:lang w:eastAsia="zh-CN"/>
        </w:rPr>
        <w:lastRenderedPageBreak/>
        <w:t>输出样例</w:t>
      </w:r>
    </w:p>
    <w:p w14:paraId="7C5B34EA" w14:textId="77777777" w:rsidR="00DE5C64" w:rsidRPr="00DE5C64" w:rsidRDefault="00DE5C64" w:rsidP="00DE5C64">
      <w:pPr>
        <w:pStyle w:val="affffc"/>
        <w:ind w:left="420"/>
      </w:pPr>
      <w:r w:rsidRPr="00DE5C64">
        <w:t>#1:</w:t>
      </w:r>
    </w:p>
    <w:p w14:paraId="5209E493" w14:textId="77777777" w:rsidR="00DE5C64" w:rsidRPr="00DE5C64" w:rsidRDefault="00DE5C64" w:rsidP="00DE5C64">
      <w:pPr>
        <w:pStyle w:val="affffc"/>
        <w:ind w:left="420"/>
      </w:pPr>
      <w:r w:rsidRPr="00DE5C64">
        <w:t>none</w:t>
      </w:r>
    </w:p>
    <w:p w14:paraId="6092C713" w14:textId="77777777" w:rsidR="00DE5C64" w:rsidRPr="00DE5C64" w:rsidRDefault="00DE5C64" w:rsidP="00DE5C64">
      <w:pPr>
        <w:pStyle w:val="affffc"/>
        <w:ind w:left="420"/>
      </w:pPr>
      <w:r w:rsidRPr="00DE5C64">
        <w:t>#2:</w:t>
      </w:r>
    </w:p>
    <w:p w14:paraId="79EBFE6A" w14:textId="77777777" w:rsidR="00DE5C64" w:rsidRPr="00DE5C64" w:rsidRDefault="00DE5C64" w:rsidP="00DE5C64">
      <w:pPr>
        <w:pStyle w:val="affffc"/>
        <w:ind w:left="420"/>
      </w:pPr>
      <w:r w:rsidRPr="00DE5C64">
        <w:t>none</w:t>
      </w:r>
    </w:p>
    <w:p w14:paraId="6D8C1287" w14:textId="77777777" w:rsidR="00DE5C64" w:rsidRPr="00DE5C64" w:rsidRDefault="00DE5C64" w:rsidP="00DE5C64">
      <w:pPr>
        <w:pStyle w:val="affffc"/>
        <w:ind w:left="420"/>
      </w:pPr>
      <w:r w:rsidRPr="00DE5C64">
        <w:t>#3:</w:t>
      </w:r>
    </w:p>
    <w:p w14:paraId="31AFC625" w14:textId="77777777" w:rsidR="00DE5C64" w:rsidRPr="00DE5C64" w:rsidRDefault="00DE5C64" w:rsidP="00DE5C64">
      <w:pPr>
        <w:pStyle w:val="affffc"/>
        <w:ind w:left="420"/>
      </w:pPr>
      <w:r w:rsidRPr="00DE5C64">
        <w:t>none</w:t>
      </w:r>
    </w:p>
    <w:p w14:paraId="3F515215" w14:textId="77777777" w:rsidR="00DE5C64" w:rsidRPr="00DE5C64" w:rsidRDefault="00DE5C64" w:rsidP="00DE5C64">
      <w:pPr>
        <w:pStyle w:val="affffc"/>
        <w:ind w:left="420"/>
      </w:pPr>
      <w:r w:rsidRPr="00DE5C64">
        <w:t>#4:</w:t>
      </w:r>
    </w:p>
    <w:p w14:paraId="2DC6C4E6" w14:textId="77777777" w:rsidR="00DE5C64" w:rsidRPr="00DE5C64" w:rsidRDefault="00DE5C64" w:rsidP="00DE5C64">
      <w:pPr>
        <w:pStyle w:val="affffc"/>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BB454D9"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1" w:name="_Toc537340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1"/>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b"/>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b"/>
        <w:ind w:firstLine="420"/>
      </w:pPr>
      <w:r w:rsidRPr="00DE5C64">
        <w:lastRenderedPageBreak/>
        <w:t>林克找到去到阿卡来研究所，得到新的道具</w:t>
      </w:r>
      <w:r w:rsidRPr="00DE5C64">
        <w:t>——</w:t>
      </w:r>
      <w:r w:rsidRPr="00DE5C64">
        <w:t>试炼棋盘。</w:t>
      </w:r>
    </w:p>
    <w:p w14:paraId="0AC83EF8" w14:textId="77777777" w:rsidR="00DE5C64" w:rsidRPr="00DE5C64" w:rsidRDefault="00DE5C64" w:rsidP="00DE5C64">
      <w:pPr>
        <w:pStyle w:val="affffb"/>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b"/>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b"/>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b"/>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b"/>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b"/>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b"/>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b"/>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b"/>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c"/>
        <w:ind w:left="420"/>
      </w:pPr>
      <w:r w:rsidRPr="00DE5C64">
        <w:t>10 11</w:t>
      </w:r>
    </w:p>
    <w:p w14:paraId="4A63371F" w14:textId="77777777" w:rsidR="00DE5C64" w:rsidRPr="00DE5C64" w:rsidRDefault="00DE5C64" w:rsidP="00DE5C64">
      <w:pPr>
        <w:pStyle w:val="affffc"/>
        <w:ind w:left="420"/>
      </w:pPr>
      <w:r w:rsidRPr="00DE5C64">
        <w:t>..........</w:t>
      </w:r>
    </w:p>
    <w:p w14:paraId="5B46856A" w14:textId="77777777" w:rsidR="00DE5C64" w:rsidRPr="00DE5C64" w:rsidRDefault="00DE5C64" w:rsidP="00DE5C64">
      <w:pPr>
        <w:pStyle w:val="affffc"/>
        <w:ind w:left="420"/>
      </w:pPr>
      <w:r w:rsidRPr="00DE5C64">
        <w:t>....*.....</w:t>
      </w:r>
    </w:p>
    <w:p w14:paraId="3B791597" w14:textId="77777777" w:rsidR="00DE5C64" w:rsidRPr="00DE5C64" w:rsidRDefault="00DE5C64" w:rsidP="00DE5C64">
      <w:pPr>
        <w:pStyle w:val="affffc"/>
        <w:ind w:left="420"/>
      </w:pPr>
      <w:r w:rsidRPr="00DE5C64">
        <w:t>..........</w:t>
      </w:r>
    </w:p>
    <w:p w14:paraId="2F3E12C8" w14:textId="77777777" w:rsidR="00DE5C64" w:rsidRPr="00DE5C64" w:rsidRDefault="00DE5C64" w:rsidP="00DE5C64">
      <w:pPr>
        <w:pStyle w:val="affffc"/>
        <w:ind w:left="420"/>
      </w:pPr>
      <w:r w:rsidRPr="00DE5C64">
        <w:t>...*.*....</w:t>
      </w:r>
    </w:p>
    <w:p w14:paraId="7B633CB9" w14:textId="77777777" w:rsidR="00DE5C64" w:rsidRPr="00DE5C64" w:rsidRDefault="00DE5C64" w:rsidP="00DE5C64">
      <w:pPr>
        <w:pStyle w:val="affffc"/>
        <w:ind w:left="420"/>
      </w:pPr>
      <w:r w:rsidRPr="00DE5C64">
        <w:t>.......*..</w:t>
      </w:r>
    </w:p>
    <w:p w14:paraId="291D7CA5" w14:textId="77777777" w:rsidR="00DE5C64" w:rsidRPr="00DE5C64" w:rsidRDefault="00DE5C64" w:rsidP="00DE5C64">
      <w:pPr>
        <w:pStyle w:val="affffc"/>
        <w:ind w:left="420"/>
      </w:pPr>
      <w:r w:rsidRPr="00DE5C64">
        <w:t>..*..*...H</w:t>
      </w:r>
    </w:p>
    <w:p w14:paraId="6B438E18" w14:textId="77777777" w:rsidR="00DE5C64" w:rsidRPr="00DE5C64" w:rsidRDefault="00DE5C64" w:rsidP="00DE5C64">
      <w:pPr>
        <w:pStyle w:val="affffc"/>
        <w:ind w:left="420"/>
      </w:pPr>
      <w:r w:rsidRPr="00DE5C64">
        <w:lastRenderedPageBreak/>
        <w:t>*.........</w:t>
      </w:r>
    </w:p>
    <w:p w14:paraId="19AF2BDA" w14:textId="77777777" w:rsidR="00DE5C64" w:rsidRPr="00DE5C64" w:rsidRDefault="00DE5C64" w:rsidP="00DE5C64">
      <w:pPr>
        <w:pStyle w:val="affffc"/>
        <w:ind w:left="420"/>
      </w:pPr>
      <w:r w:rsidRPr="00DE5C64">
        <w:t>...*...*..</w:t>
      </w:r>
    </w:p>
    <w:p w14:paraId="70320ADB" w14:textId="77777777" w:rsidR="00DE5C64" w:rsidRPr="00DE5C64" w:rsidRDefault="00DE5C64" w:rsidP="00DE5C64">
      <w:pPr>
        <w:pStyle w:val="affffc"/>
        <w:ind w:left="420"/>
      </w:pPr>
      <w:r w:rsidRPr="00DE5C64">
        <w:t>.K........</w:t>
      </w:r>
    </w:p>
    <w:p w14:paraId="4AD76A65" w14:textId="77777777" w:rsidR="00DE5C64" w:rsidRPr="00DE5C64" w:rsidRDefault="00DE5C64" w:rsidP="00DE5C64">
      <w:pPr>
        <w:pStyle w:val="affffc"/>
        <w:ind w:left="420"/>
      </w:pPr>
      <w:r w:rsidRPr="00DE5C64">
        <w:t>...*.....*</w:t>
      </w:r>
    </w:p>
    <w:p w14:paraId="451981D4" w14:textId="77777777" w:rsidR="00DE5C64" w:rsidRPr="00DE5C64" w:rsidRDefault="00DE5C64" w:rsidP="00DE5C64">
      <w:pPr>
        <w:pStyle w:val="affffc"/>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c"/>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4B537E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14:paraId="1FEF332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2" w:name="_Toc53734013"/>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2"/>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b"/>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c"/>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14:paraId="2FB763CB" w14:textId="77777777" w:rsidR="00DE5C64" w:rsidRPr="00DE5C64" w:rsidRDefault="00DE5C64" w:rsidP="00D17378">
      <w:pPr>
        <w:pStyle w:val="affffb"/>
        <w:ind w:firstLine="420"/>
      </w:pPr>
      <w:r w:rsidRPr="00DE5C64">
        <w:lastRenderedPageBreak/>
        <w:t>经过扫描，林克得到全营敌兵的相互关系。有些敌人被多个同伴看顾，有些敌人背后一个替他守望的都没有。</w:t>
      </w:r>
    </w:p>
    <w:p w14:paraId="297C2AAE" w14:textId="77777777" w:rsidR="00DE5C64" w:rsidRPr="00DE5C64" w:rsidRDefault="00DE5C64" w:rsidP="00D17378">
      <w:pPr>
        <w:pStyle w:val="affffb"/>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b"/>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b"/>
        <w:ind w:firstLine="420"/>
      </w:pPr>
      <w:r w:rsidRPr="00DE5C64">
        <w:t>如果找不到这样一条突袭路线，请则输出</w:t>
      </w:r>
      <w:r w:rsidRPr="00DE5C64">
        <w:t>-1.</w:t>
      </w:r>
    </w:p>
    <w:p w14:paraId="378B3849" w14:textId="77777777" w:rsidR="00D17378" w:rsidRDefault="00DE5C64" w:rsidP="00B2194F">
      <w:pPr>
        <w:pStyle w:val="affffc"/>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c"/>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c"/>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c"/>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14:paraId="63CB3EC5" w14:textId="77777777" w:rsidR="00DE5C64" w:rsidRPr="00DE5C64" w:rsidRDefault="00DE5C64" w:rsidP="00B2194F">
      <w:pPr>
        <w:pStyle w:val="affffc"/>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b"/>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b"/>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b"/>
        <w:ind w:firstLine="420"/>
      </w:pPr>
      <w:r w:rsidRPr="00DE5C64">
        <w:t>共一行，如果存在拓扑序列，则输出拓扑序列。</w:t>
      </w:r>
    </w:p>
    <w:p w14:paraId="12363FE0" w14:textId="77777777" w:rsidR="00DE5C64" w:rsidRPr="00DE5C64" w:rsidRDefault="00DE5C64" w:rsidP="00D17378">
      <w:pPr>
        <w:pStyle w:val="affffb"/>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c"/>
        <w:ind w:left="420"/>
      </w:pPr>
      <w:r w:rsidRPr="00DE5C64">
        <w:t>3 3</w:t>
      </w:r>
    </w:p>
    <w:p w14:paraId="2F6023C4" w14:textId="77777777" w:rsidR="00DE5C64" w:rsidRPr="00DE5C64" w:rsidRDefault="00DE5C64" w:rsidP="00D17378">
      <w:pPr>
        <w:pStyle w:val="affffc"/>
        <w:ind w:left="420"/>
      </w:pPr>
      <w:r w:rsidRPr="00DE5C64">
        <w:t>1 2</w:t>
      </w:r>
    </w:p>
    <w:p w14:paraId="1648D2E6" w14:textId="77777777" w:rsidR="00DE5C64" w:rsidRPr="00DE5C64" w:rsidRDefault="00DE5C64" w:rsidP="00D17378">
      <w:pPr>
        <w:pStyle w:val="affffc"/>
        <w:ind w:left="420"/>
      </w:pPr>
      <w:r w:rsidRPr="00DE5C64">
        <w:t>2 3</w:t>
      </w:r>
    </w:p>
    <w:p w14:paraId="02CF79FB" w14:textId="77777777" w:rsidR="00DE5C64" w:rsidRPr="00DE5C64" w:rsidRDefault="00DE5C64" w:rsidP="00D17378">
      <w:pPr>
        <w:pStyle w:val="affffc"/>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c"/>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lastRenderedPageBreak/>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252855">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3" w:name="_Toc53734014"/>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3"/>
    </w:p>
    <w:p w14:paraId="67CCA237" w14:textId="77777777" w:rsidR="00D17378" w:rsidRDefault="00D17378" w:rsidP="009A2F9D">
      <w:pPr>
        <w:pStyle w:val="4"/>
      </w:pPr>
      <w:r>
        <w:t>描述</w:t>
      </w:r>
    </w:p>
    <w:p w14:paraId="3077F8A4" w14:textId="77777777" w:rsidR="00D17378" w:rsidRDefault="00D17378" w:rsidP="00D17378">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b"/>
        <w:ind w:firstLine="420"/>
      </w:pPr>
      <w:r>
        <w:t>加农复活后，他邪恶的势力掌控了海拉鲁大陆几乎所有的神庙。</w:t>
      </w:r>
    </w:p>
    <w:p w14:paraId="2A3F18CF" w14:textId="77777777" w:rsidR="00D17378" w:rsidRDefault="00D17378" w:rsidP="00D17378">
      <w:pPr>
        <w:pStyle w:val="affffb"/>
        <w:ind w:firstLine="420"/>
      </w:pPr>
      <w:r>
        <w:t>为了避免路上战斗的时间，决定绕开路上的敌人，全力攻取神庙。</w:t>
      </w:r>
    </w:p>
    <w:p w14:paraId="51A78727" w14:textId="77777777" w:rsidR="00D17378" w:rsidRDefault="00D17378" w:rsidP="00D17378">
      <w:pPr>
        <w:pStyle w:val="affffb"/>
        <w:ind w:firstLine="420"/>
      </w:pPr>
      <w:r>
        <w:t>他打开地图，研究进攻路线。</w:t>
      </w:r>
    </w:p>
    <w:p w14:paraId="22F8C7B9" w14:textId="77777777" w:rsidR="00D17378" w:rsidRDefault="00D17378" w:rsidP="00D17378">
      <w:pPr>
        <w:pStyle w:val="affffb"/>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b"/>
        <w:ind w:firstLine="420"/>
      </w:pPr>
      <w:r>
        <w:t>经过</w:t>
      </w:r>
      <w:r>
        <w:t>N</w:t>
      </w:r>
      <w:r>
        <w:t>个小时的努力，林克完成这宏伟的绘图工作。</w:t>
      </w:r>
    </w:p>
    <w:p w14:paraId="167E93D0" w14:textId="77777777" w:rsidR="00D17378" w:rsidRDefault="00D17378" w:rsidP="00D17378">
      <w:pPr>
        <w:pStyle w:val="affffb"/>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b"/>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b"/>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b"/>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b"/>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lastRenderedPageBreak/>
        <w:t>输入样例</w:t>
      </w:r>
      <w:r>
        <w:t xml:space="preserve"> 1 </w:t>
      </w:r>
    </w:p>
    <w:p w14:paraId="0ECD5703" w14:textId="77777777" w:rsidR="00D17378" w:rsidRDefault="00D17378" w:rsidP="00D17378">
      <w:pPr>
        <w:pStyle w:val="affffc"/>
        <w:ind w:left="420"/>
      </w:pPr>
      <w:r>
        <w:t>10 10</w:t>
      </w:r>
    </w:p>
    <w:p w14:paraId="768FCE60" w14:textId="77777777" w:rsidR="00D17378" w:rsidRDefault="00D17378" w:rsidP="00D17378">
      <w:pPr>
        <w:pStyle w:val="affffc"/>
        <w:ind w:left="420"/>
      </w:pPr>
      <w:r>
        <w:t>3 8</w:t>
      </w:r>
    </w:p>
    <w:p w14:paraId="05ED333D" w14:textId="77777777" w:rsidR="00D17378" w:rsidRDefault="00D17378" w:rsidP="00D17378">
      <w:pPr>
        <w:pStyle w:val="affffc"/>
        <w:ind w:left="420"/>
      </w:pPr>
      <w:r>
        <w:t>2 3</w:t>
      </w:r>
    </w:p>
    <w:p w14:paraId="77D35019" w14:textId="77777777" w:rsidR="00D17378" w:rsidRDefault="00D17378" w:rsidP="00D17378">
      <w:pPr>
        <w:pStyle w:val="affffc"/>
        <w:ind w:left="420"/>
      </w:pPr>
      <w:r>
        <w:t>2 5</w:t>
      </w:r>
    </w:p>
    <w:p w14:paraId="00B4BDFB" w14:textId="77777777" w:rsidR="00D17378" w:rsidRDefault="00D17378" w:rsidP="00D17378">
      <w:pPr>
        <w:pStyle w:val="affffc"/>
        <w:ind w:left="420"/>
      </w:pPr>
      <w:r>
        <w:t>5 9</w:t>
      </w:r>
    </w:p>
    <w:p w14:paraId="30E8F311" w14:textId="77777777" w:rsidR="00D17378" w:rsidRDefault="00D17378" w:rsidP="00D17378">
      <w:pPr>
        <w:pStyle w:val="affffc"/>
        <w:ind w:left="420"/>
      </w:pPr>
      <w:r>
        <w:t>5 9</w:t>
      </w:r>
    </w:p>
    <w:p w14:paraId="73C1A572" w14:textId="77777777" w:rsidR="00D17378" w:rsidRDefault="00D17378" w:rsidP="00D17378">
      <w:pPr>
        <w:pStyle w:val="affffc"/>
        <w:ind w:left="420"/>
      </w:pPr>
      <w:r>
        <w:t>2 3</w:t>
      </w:r>
    </w:p>
    <w:p w14:paraId="66F4FCB0" w14:textId="77777777" w:rsidR="00D17378" w:rsidRDefault="00D17378" w:rsidP="00D17378">
      <w:pPr>
        <w:pStyle w:val="affffc"/>
        <w:ind w:left="420"/>
      </w:pPr>
      <w:r>
        <w:t>3 9</w:t>
      </w:r>
    </w:p>
    <w:p w14:paraId="5F8ECE51" w14:textId="77777777" w:rsidR="00D17378" w:rsidRDefault="00D17378" w:rsidP="00D17378">
      <w:pPr>
        <w:pStyle w:val="affffc"/>
        <w:ind w:left="420"/>
      </w:pPr>
      <w:r>
        <w:t>4 8</w:t>
      </w:r>
    </w:p>
    <w:p w14:paraId="048DE63A" w14:textId="77777777" w:rsidR="00D17378" w:rsidRDefault="00D17378" w:rsidP="00D17378">
      <w:pPr>
        <w:pStyle w:val="affffc"/>
        <w:ind w:left="420"/>
      </w:pPr>
      <w:r>
        <w:t>2 10</w:t>
      </w:r>
    </w:p>
    <w:p w14:paraId="52C5E8A8" w14:textId="77777777" w:rsidR="00D17378" w:rsidRDefault="00D17378" w:rsidP="00D17378">
      <w:pPr>
        <w:pStyle w:val="affffc"/>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c"/>
        <w:ind w:left="420"/>
      </w:pPr>
      <w:r>
        <w:t>1</w:t>
      </w:r>
    </w:p>
    <w:p w14:paraId="5F92FD91" w14:textId="77777777" w:rsidR="00D17378" w:rsidRDefault="00D17378" w:rsidP="00D17378">
      <w:pPr>
        <w:pStyle w:val="affffc"/>
        <w:ind w:left="420"/>
      </w:pPr>
      <w:r>
        <w:t>6</w:t>
      </w:r>
    </w:p>
    <w:p w14:paraId="25169A4A" w14:textId="77777777" w:rsidR="00D17378" w:rsidRDefault="00D17378" w:rsidP="00D17378">
      <w:pPr>
        <w:pStyle w:val="affffc"/>
        <w:ind w:left="420"/>
      </w:pPr>
      <w:r>
        <w:t>3</w:t>
      </w:r>
    </w:p>
    <w:p w14:paraId="6F29D0F6" w14:textId="77777777" w:rsidR="00D17378" w:rsidRDefault="00D17378" w:rsidP="00D17378">
      <w:pPr>
        <w:pStyle w:val="affffc"/>
        <w:ind w:left="420"/>
      </w:pPr>
      <w:r>
        <w:t>3</w:t>
      </w:r>
    </w:p>
    <w:p w14:paraId="32426388" w14:textId="77777777" w:rsidR="00D17378" w:rsidRDefault="00D17378" w:rsidP="00D17378">
      <w:pPr>
        <w:pStyle w:val="affffc"/>
        <w:ind w:left="420"/>
      </w:pPr>
      <w:r>
        <w:t>2</w:t>
      </w:r>
    </w:p>
    <w:p w14:paraId="37F11D1E" w14:textId="77777777" w:rsidR="00D17378" w:rsidRDefault="00D17378" w:rsidP="00D17378">
      <w:pPr>
        <w:pStyle w:val="affffc"/>
        <w:ind w:left="420"/>
      </w:pPr>
      <w:r>
        <w:t>1</w:t>
      </w:r>
    </w:p>
    <w:p w14:paraId="37F6D107" w14:textId="77777777" w:rsidR="00D17378" w:rsidRDefault="00D17378" w:rsidP="00D17378">
      <w:pPr>
        <w:pStyle w:val="affffc"/>
        <w:ind w:left="420"/>
      </w:pPr>
      <w:r>
        <w:t>1</w:t>
      </w:r>
    </w:p>
    <w:p w14:paraId="12BDDE2D" w14:textId="77777777" w:rsidR="00D17378" w:rsidRDefault="00D17378" w:rsidP="00D17378">
      <w:pPr>
        <w:pStyle w:val="affffc"/>
        <w:ind w:left="420"/>
      </w:pPr>
      <w:r>
        <w:t>1</w:t>
      </w:r>
    </w:p>
    <w:p w14:paraId="190115A7" w14:textId="77777777" w:rsidR="00D17378" w:rsidRDefault="00D17378" w:rsidP="00D17378">
      <w:pPr>
        <w:pStyle w:val="affffc"/>
        <w:ind w:left="420"/>
      </w:pPr>
      <w:r>
        <w:t>1</w:t>
      </w:r>
    </w:p>
    <w:p w14:paraId="59A86F13" w14:textId="77777777" w:rsidR="00D17378" w:rsidRDefault="00D17378" w:rsidP="00D17378">
      <w:pPr>
        <w:pStyle w:val="affffc"/>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lastRenderedPageBreak/>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252855">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4" w:name="_Toc53734015"/>
      <w:r w:rsidRPr="00D71A88">
        <w:rPr>
          <w:lang w:eastAsia="zh-CN"/>
        </w:rPr>
        <w:lastRenderedPageBreak/>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4"/>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b"/>
        <w:ind w:firstLine="420"/>
      </w:pPr>
      <w:r w:rsidRPr="00D71A88">
        <w:t>在千辛万苦得到一个记忆碎片之后，林克需要辨别真假，若是所得到的并不是发生历史中的碎片，乃是后人捏着的，那么林克如何寻回完整的自己呢？</w:t>
      </w:r>
    </w:p>
    <w:p w14:paraId="52F80EAC" w14:textId="77777777" w:rsidR="00D71A88" w:rsidRPr="00D71A88" w:rsidRDefault="00D71A88" w:rsidP="00D71A88">
      <w:pPr>
        <w:pStyle w:val="affffb"/>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b"/>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b"/>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b"/>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b"/>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b"/>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b"/>
        <w:ind w:firstLine="420"/>
      </w:pPr>
      <w:r w:rsidRPr="00D71A88">
        <w:t>初始矩阵</w:t>
      </w:r>
      <w:r w:rsidRPr="00D71A88">
        <w:t>A</w:t>
      </w:r>
      <w:r w:rsidRPr="00D71A88">
        <w:t>：</w:t>
      </w:r>
    </w:p>
    <w:p w14:paraId="302F2111" w14:textId="77777777" w:rsidR="00D71A88" w:rsidRPr="00D71A88" w:rsidRDefault="00D71A88" w:rsidP="00D71A88">
      <w:pPr>
        <w:pStyle w:val="affffc"/>
        <w:ind w:left="420"/>
      </w:pPr>
      <w:r w:rsidRPr="00D71A88">
        <w:t>530070000</w:t>
      </w:r>
    </w:p>
    <w:p w14:paraId="1B144891" w14:textId="77777777" w:rsidR="00D71A88" w:rsidRPr="00D71A88" w:rsidRDefault="00D71A88" w:rsidP="00D71A88">
      <w:pPr>
        <w:pStyle w:val="affffc"/>
        <w:ind w:left="420"/>
      </w:pPr>
      <w:r w:rsidRPr="00D71A88">
        <w:t>600195000</w:t>
      </w:r>
    </w:p>
    <w:p w14:paraId="7430AFC6" w14:textId="77777777" w:rsidR="00D71A88" w:rsidRPr="00D71A88" w:rsidRDefault="00D71A88" w:rsidP="00D71A88">
      <w:pPr>
        <w:pStyle w:val="affffc"/>
        <w:ind w:left="420"/>
      </w:pPr>
      <w:r w:rsidRPr="00D71A88">
        <w:t>098000060</w:t>
      </w:r>
    </w:p>
    <w:p w14:paraId="0AD43B9D" w14:textId="77777777" w:rsidR="00D71A88" w:rsidRPr="00D71A88" w:rsidRDefault="00D71A88" w:rsidP="00D71A88">
      <w:pPr>
        <w:pStyle w:val="affffc"/>
        <w:ind w:left="420"/>
      </w:pPr>
      <w:r w:rsidRPr="00D71A88">
        <w:lastRenderedPageBreak/>
        <w:t>800060003</w:t>
      </w:r>
    </w:p>
    <w:p w14:paraId="0AFFB31B" w14:textId="77777777" w:rsidR="00D71A88" w:rsidRPr="00D71A88" w:rsidRDefault="00D71A88" w:rsidP="00D71A88">
      <w:pPr>
        <w:pStyle w:val="affffc"/>
        <w:ind w:left="420"/>
      </w:pPr>
      <w:r w:rsidRPr="00D71A88">
        <w:t>400803001</w:t>
      </w:r>
    </w:p>
    <w:p w14:paraId="0E86C7B6" w14:textId="77777777" w:rsidR="00D71A88" w:rsidRPr="00D71A88" w:rsidRDefault="00D71A88" w:rsidP="00D71A88">
      <w:pPr>
        <w:pStyle w:val="affffc"/>
        <w:ind w:left="420"/>
      </w:pPr>
      <w:r w:rsidRPr="00D71A88">
        <w:t>700020006</w:t>
      </w:r>
    </w:p>
    <w:p w14:paraId="63A84DBB" w14:textId="77777777" w:rsidR="00D71A88" w:rsidRPr="00D71A88" w:rsidRDefault="00D71A88" w:rsidP="00D71A88">
      <w:pPr>
        <w:pStyle w:val="affffc"/>
        <w:ind w:left="420"/>
      </w:pPr>
      <w:r w:rsidRPr="00D71A88">
        <w:t>060000280</w:t>
      </w:r>
    </w:p>
    <w:p w14:paraId="4ABAFD1D" w14:textId="77777777" w:rsidR="00D71A88" w:rsidRPr="00D71A88" w:rsidRDefault="00D71A88" w:rsidP="00D71A88">
      <w:pPr>
        <w:pStyle w:val="affffc"/>
        <w:ind w:left="420"/>
      </w:pPr>
      <w:r w:rsidRPr="00D71A88">
        <w:t>000419005</w:t>
      </w:r>
    </w:p>
    <w:p w14:paraId="028D16E2" w14:textId="77777777" w:rsidR="00D71A88" w:rsidRPr="00D71A88" w:rsidRDefault="00D71A88" w:rsidP="00D71A88">
      <w:pPr>
        <w:pStyle w:val="affffc"/>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b"/>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c"/>
        <w:ind w:left="420"/>
      </w:pPr>
      <w:r w:rsidRPr="00D71A88">
        <w:t>534678912</w:t>
      </w:r>
    </w:p>
    <w:p w14:paraId="1BD4FACD" w14:textId="77777777" w:rsidR="00D71A88" w:rsidRPr="00D71A88" w:rsidRDefault="00D71A88" w:rsidP="00D71A88">
      <w:pPr>
        <w:pStyle w:val="affffc"/>
        <w:ind w:left="420"/>
      </w:pPr>
      <w:r w:rsidRPr="00D71A88">
        <w:t>672195348</w:t>
      </w:r>
    </w:p>
    <w:p w14:paraId="54A6437E" w14:textId="77777777" w:rsidR="00D71A88" w:rsidRPr="00D71A88" w:rsidRDefault="00D71A88" w:rsidP="00D71A88">
      <w:pPr>
        <w:pStyle w:val="affffc"/>
        <w:ind w:left="420"/>
      </w:pPr>
      <w:r w:rsidRPr="00D71A88">
        <w:t>198342567</w:t>
      </w:r>
    </w:p>
    <w:p w14:paraId="09781B62" w14:textId="77777777" w:rsidR="00D71A88" w:rsidRPr="00D71A88" w:rsidRDefault="00D71A88" w:rsidP="00D71A88">
      <w:pPr>
        <w:pStyle w:val="affffc"/>
        <w:ind w:left="420"/>
      </w:pPr>
      <w:r w:rsidRPr="00D71A88">
        <w:t>859761423</w:t>
      </w:r>
    </w:p>
    <w:p w14:paraId="5FBF3393" w14:textId="77777777" w:rsidR="00D71A88" w:rsidRPr="00D71A88" w:rsidRDefault="00D71A88" w:rsidP="00D71A88">
      <w:pPr>
        <w:pStyle w:val="affffc"/>
        <w:ind w:left="420"/>
      </w:pPr>
      <w:r w:rsidRPr="00D71A88">
        <w:t>426853791</w:t>
      </w:r>
    </w:p>
    <w:p w14:paraId="452A785A" w14:textId="77777777" w:rsidR="00D71A88" w:rsidRPr="00D71A88" w:rsidRDefault="00D71A88" w:rsidP="00D71A88">
      <w:pPr>
        <w:pStyle w:val="affffc"/>
        <w:ind w:left="420"/>
      </w:pPr>
      <w:r w:rsidRPr="00D71A88">
        <w:t>713924856</w:t>
      </w:r>
    </w:p>
    <w:p w14:paraId="0957E865" w14:textId="77777777" w:rsidR="00D71A88" w:rsidRPr="00D71A88" w:rsidRDefault="00D71A88" w:rsidP="00D71A88">
      <w:pPr>
        <w:pStyle w:val="affffc"/>
        <w:ind w:left="420"/>
      </w:pPr>
      <w:r w:rsidRPr="00D71A88">
        <w:t>961537284</w:t>
      </w:r>
    </w:p>
    <w:p w14:paraId="0C7B1A0D" w14:textId="77777777" w:rsidR="00D71A88" w:rsidRPr="00D71A88" w:rsidRDefault="00D71A88" w:rsidP="00D71A88">
      <w:pPr>
        <w:pStyle w:val="affffc"/>
        <w:ind w:left="420"/>
      </w:pPr>
      <w:r w:rsidRPr="00D71A88">
        <w:t>287419635</w:t>
      </w:r>
    </w:p>
    <w:p w14:paraId="69A31067" w14:textId="77777777" w:rsidR="00D71A88" w:rsidRPr="00D71A88" w:rsidRDefault="00D71A88" w:rsidP="00D71A88">
      <w:pPr>
        <w:pStyle w:val="affffc"/>
        <w:ind w:left="420"/>
      </w:pPr>
      <w:r w:rsidRPr="00D71A88">
        <w:t>345286179</w:t>
      </w:r>
    </w:p>
    <w:p w14:paraId="2FB93BA7"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1</w:t>
      </w:r>
    </w:p>
    <w:p w14:paraId="70322F49" w14:textId="77777777" w:rsidR="00D71A88" w:rsidRPr="00D71A88" w:rsidRDefault="00D71A88" w:rsidP="00D71A88">
      <w:pPr>
        <w:pStyle w:val="affffc"/>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c"/>
        <w:ind w:left="420"/>
      </w:pPr>
      <w:r w:rsidRPr="00D71A88">
        <w:t>123456789</w:t>
      </w:r>
    </w:p>
    <w:p w14:paraId="6B3DA1F3" w14:textId="77777777" w:rsidR="00D71A88" w:rsidRPr="00D71A88" w:rsidRDefault="00D71A88" w:rsidP="00D71A88">
      <w:pPr>
        <w:pStyle w:val="affffc"/>
        <w:ind w:left="420"/>
      </w:pPr>
      <w:r w:rsidRPr="00D71A88">
        <w:t>123456789</w:t>
      </w:r>
    </w:p>
    <w:p w14:paraId="367AC52A" w14:textId="77777777" w:rsidR="00D71A88" w:rsidRPr="00D71A88" w:rsidRDefault="00D71A88" w:rsidP="00D71A88">
      <w:pPr>
        <w:pStyle w:val="affffc"/>
        <w:ind w:left="420"/>
      </w:pPr>
      <w:r w:rsidRPr="00D71A88">
        <w:t>123456789</w:t>
      </w:r>
    </w:p>
    <w:p w14:paraId="1EEAA6AA" w14:textId="77777777" w:rsidR="00D71A88" w:rsidRPr="00D71A88" w:rsidRDefault="00D71A88" w:rsidP="00D71A88">
      <w:pPr>
        <w:pStyle w:val="affffc"/>
        <w:ind w:left="420"/>
      </w:pPr>
      <w:r w:rsidRPr="00D71A88">
        <w:t>123456789</w:t>
      </w:r>
    </w:p>
    <w:p w14:paraId="2B088966" w14:textId="77777777" w:rsidR="00D71A88" w:rsidRPr="00D71A88" w:rsidRDefault="00D71A88" w:rsidP="00D71A88">
      <w:pPr>
        <w:pStyle w:val="affffc"/>
        <w:ind w:left="420"/>
      </w:pPr>
      <w:r w:rsidRPr="00D71A88">
        <w:t>123456789</w:t>
      </w:r>
    </w:p>
    <w:p w14:paraId="018BC608" w14:textId="77777777" w:rsidR="00D71A88" w:rsidRPr="00D71A88" w:rsidRDefault="00D71A88" w:rsidP="00D71A88">
      <w:pPr>
        <w:pStyle w:val="affffc"/>
        <w:ind w:left="420"/>
      </w:pPr>
      <w:r w:rsidRPr="00D71A88">
        <w:t>123456789</w:t>
      </w:r>
    </w:p>
    <w:p w14:paraId="6A38C851" w14:textId="77777777" w:rsidR="00D71A88" w:rsidRPr="00D71A88" w:rsidRDefault="00D71A88" w:rsidP="00D71A88">
      <w:pPr>
        <w:pStyle w:val="affffc"/>
        <w:ind w:left="420"/>
      </w:pPr>
      <w:r w:rsidRPr="00D71A88">
        <w:t>123456789</w:t>
      </w:r>
    </w:p>
    <w:p w14:paraId="1F69BA19" w14:textId="77777777" w:rsidR="00D71A88" w:rsidRPr="00D71A88" w:rsidRDefault="00D71A88" w:rsidP="00D71A88">
      <w:pPr>
        <w:pStyle w:val="affffc"/>
        <w:ind w:left="420"/>
      </w:pPr>
      <w:r w:rsidRPr="00D71A88">
        <w:t>123456789</w:t>
      </w:r>
    </w:p>
    <w:p w14:paraId="36151AE3" w14:textId="77777777" w:rsidR="00D71A88" w:rsidRPr="00D71A88" w:rsidRDefault="00D71A88" w:rsidP="00D71A88">
      <w:pPr>
        <w:pStyle w:val="affffc"/>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c"/>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lastRenderedPageBreak/>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F0F50C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5" w:name="_Toc537340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5"/>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b"/>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b"/>
        <w:ind w:firstLine="420"/>
      </w:pPr>
      <w:r w:rsidRPr="00D95253">
        <w:rPr>
          <w:noProof/>
        </w:rPr>
        <w:lastRenderedPageBreak/>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b"/>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b"/>
        <w:ind w:firstLine="420"/>
      </w:pPr>
      <w:r w:rsidRPr="00D95253">
        <w:t>或许有一天，林克也能帮助你，寻回关于你是谁，你从哪里来的记忆碎片。</w:t>
      </w:r>
    </w:p>
    <w:p w14:paraId="3898D7E6" w14:textId="77777777" w:rsidR="00D95253" w:rsidRPr="00D95253" w:rsidRDefault="00D95253" w:rsidP="00FD211C">
      <w:pPr>
        <w:pStyle w:val="affffb"/>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b"/>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b"/>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b"/>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b"/>
        <w:ind w:firstLine="420"/>
      </w:pPr>
      <w:r w:rsidRPr="00D95253">
        <w:t>空单元格必须根据规则进行填充。</w:t>
      </w:r>
    </w:p>
    <w:p w14:paraId="5E6CDDE4" w14:textId="77777777" w:rsidR="00D95253" w:rsidRPr="00D95253" w:rsidRDefault="00D95253" w:rsidP="00FD211C">
      <w:pPr>
        <w:pStyle w:val="affffb"/>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c"/>
        <w:ind w:left="420"/>
      </w:pPr>
      <w:r w:rsidRPr="00D95253">
        <w:t>103000509</w:t>
      </w:r>
    </w:p>
    <w:p w14:paraId="52425C13" w14:textId="77777777" w:rsidR="00D95253" w:rsidRPr="00D95253" w:rsidRDefault="00D95253" w:rsidP="00FD211C">
      <w:pPr>
        <w:pStyle w:val="affffc"/>
        <w:ind w:left="420"/>
      </w:pPr>
      <w:r w:rsidRPr="00D95253">
        <w:t>002109400</w:t>
      </w:r>
    </w:p>
    <w:p w14:paraId="56D31D9E" w14:textId="77777777" w:rsidR="00D95253" w:rsidRPr="00D95253" w:rsidRDefault="00D95253" w:rsidP="00FD211C">
      <w:pPr>
        <w:pStyle w:val="affffc"/>
        <w:ind w:left="420"/>
      </w:pPr>
      <w:r w:rsidRPr="00D95253">
        <w:t>000704000</w:t>
      </w:r>
    </w:p>
    <w:p w14:paraId="7C2412A2" w14:textId="77777777" w:rsidR="00D95253" w:rsidRPr="00D95253" w:rsidRDefault="00D95253" w:rsidP="00FD211C">
      <w:pPr>
        <w:pStyle w:val="affffc"/>
        <w:ind w:left="420"/>
      </w:pPr>
      <w:r w:rsidRPr="00D95253">
        <w:t>300502006</w:t>
      </w:r>
    </w:p>
    <w:p w14:paraId="0EEBC1B2" w14:textId="77777777" w:rsidR="00D95253" w:rsidRPr="00D95253" w:rsidRDefault="00D95253" w:rsidP="00FD211C">
      <w:pPr>
        <w:pStyle w:val="affffc"/>
        <w:ind w:left="420"/>
      </w:pPr>
      <w:r w:rsidRPr="00D95253">
        <w:t>060000050</w:t>
      </w:r>
    </w:p>
    <w:p w14:paraId="0572926C" w14:textId="77777777" w:rsidR="00D95253" w:rsidRPr="00D95253" w:rsidRDefault="00D95253" w:rsidP="00FD211C">
      <w:pPr>
        <w:pStyle w:val="affffc"/>
        <w:ind w:left="420"/>
      </w:pPr>
      <w:r w:rsidRPr="00D95253">
        <w:t>700803004</w:t>
      </w:r>
    </w:p>
    <w:p w14:paraId="1767FB06" w14:textId="77777777" w:rsidR="00D95253" w:rsidRPr="00D95253" w:rsidRDefault="00D95253" w:rsidP="00FD211C">
      <w:pPr>
        <w:pStyle w:val="affffc"/>
        <w:ind w:left="420"/>
      </w:pPr>
      <w:r w:rsidRPr="00D95253">
        <w:t>000401000</w:t>
      </w:r>
    </w:p>
    <w:p w14:paraId="0B15DB17" w14:textId="77777777" w:rsidR="00D95253" w:rsidRPr="00D95253" w:rsidRDefault="00D95253" w:rsidP="00FD211C">
      <w:pPr>
        <w:pStyle w:val="affffc"/>
        <w:ind w:left="420"/>
      </w:pPr>
      <w:r w:rsidRPr="00D95253">
        <w:t>009205800</w:t>
      </w:r>
    </w:p>
    <w:p w14:paraId="6082C6E3" w14:textId="77777777" w:rsidR="00D95253" w:rsidRPr="00D95253" w:rsidRDefault="00D95253" w:rsidP="00FD211C">
      <w:pPr>
        <w:pStyle w:val="affffc"/>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c"/>
        <w:ind w:left="420"/>
      </w:pPr>
      <w:r w:rsidRPr="00D95253">
        <w:t>143628579</w:t>
      </w:r>
    </w:p>
    <w:p w14:paraId="7867ACA0" w14:textId="77777777" w:rsidR="00D95253" w:rsidRPr="00D95253" w:rsidRDefault="00D95253" w:rsidP="00FD211C">
      <w:pPr>
        <w:pStyle w:val="affffc"/>
        <w:ind w:left="420"/>
      </w:pPr>
      <w:r w:rsidRPr="00D95253">
        <w:t>572139468</w:t>
      </w:r>
    </w:p>
    <w:p w14:paraId="3C566386" w14:textId="77777777" w:rsidR="00D95253" w:rsidRPr="00D95253" w:rsidRDefault="00D95253" w:rsidP="00FD211C">
      <w:pPr>
        <w:pStyle w:val="affffc"/>
        <w:ind w:left="420"/>
      </w:pPr>
      <w:r w:rsidRPr="00D95253">
        <w:t>986754231</w:t>
      </w:r>
    </w:p>
    <w:p w14:paraId="5934D509" w14:textId="77777777" w:rsidR="00D95253" w:rsidRPr="00D95253" w:rsidRDefault="00D95253" w:rsidP="00FD211C">
      <w:pPr>
        <w:pStyle w:val="affffc"/>
        <w:ind w:left="420"/>
      </w:pPr>
      <w:r w:rsidRPr="00D95253">
        <w:t>391542786</w:t>
      </w:r>
    </w:p>
    <w:p w14:paraId="5ADD8D70" w14:textId="77777777" w:rsidR="00D95253" w:rsidRPr="00D95253" w:rsidRDefault="00D95253" w:rsidP="00FD211C">
      <w:pPr>
        <w:pStyle w:val="affffc"/>
        <w:ind w:left="420"/>
      </w:pPr>
      <w:r w:rsidRPr="00D95253">
        <w:t>468917352</w:t>
      </w:r>
    </w:p>
    <w:p w14:paraId="0087F35C" w14:textId="77777777" w:rsidR="00D95253" w:rsidRPr="00D95253" w:rsidRDefault="00D95253" w:rsidP="00FD211C">
      <w:pPr>
        <w:pStyle w:val="affffc"/>
        <w:ind w:left="420"/>
      </w:pPr>
      <w:r w:rsidRPr="00D95253">
        <w:lastRenderedPageBreak/>
        <w:t>725863914</w:t>
      </w:r>
    </w:p>
    <w:p w14:paraId="7A8FB296" w14:textId="77777777" w:rsidR="00D95253" w:rsidRPr="00D95253" w:rsidRDefault="00D95253" w:rsidP="00FD211C">
      <w:pPr>
        <w:pStyle w:val="affffc"/>
        <w:ind w:left="420"/>
      </w:pPr>
      <w:r w:rsidRPr="00D95253">
        <w:t>237481695</w:t>
      </w:r>
    </w:p>
    <w:p w14:paraId="75C31E19" w14:textId="77777777" w:rsidR="00D95253" w:rsidRPr="00D95253" w:rsidRDefault="00D95253" w:rsidP="00FD211C">
      <w:pPr>
        <w:pStyle w:val="affffc"/>
        <w:ind w:left="420"/>
      </w:pPr>
      <w:r w:rsidRPr="00D95253">
        <w:t>619275843</w:t>
      </w:r>
    </w:p>
    <w:p w14:paraId="5966A954" w14:textId="77777777" w:rsidR="00D95253" w:rsidRPr="00D95253" w:rsidRDefault="00D95253" w:rsidP="00FD211C">
      <w:pPr>
        <w:pStyle w:val="affffc"/>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202AE0">
      <w:pPr>
        <w:widowControl/>
        <w:numPr>
          <w:ilvl w:val="0"/>
          <w:numId w:val="7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string res;  </w:t>
      </w:r>
    </w:p>
    <w:p w14:paraId="71A42E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6" w:name="_Toc53734017"/>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6"/>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b"/>
        <w:ind w:firstLine="420"/>
      </w:pPr>
      <w:r w:rsidRPr="00A11318">
        <w:t>为了找到百年沉睡的原因，寻回百年前与公主一起的记忆碎片，明白自己是谁，林克必须破解数独谜</w:t>
      </w:r>
      <w:r w:rsidRPr="00A11318">
        <w:lastRenderedPageBreak/>
        <w:t>题：</w:t>
      </w:r>
    </w:p>
    <w:p w14:paraId="0068DB26" w14:textId="77777777" w:rsidR="00A11318" w:rsidRPr="00A11318" w:rsidRDefault="00A11318" w:rsidP="00A11318">
      <w:pPr>
        <w:pStyle w:val="affffb"/>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b"/>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b"/>
        <w:ind w:firstLine="420"/>
      </w:pPr>
      <w:r w:rsidRPr="00A11318">
        <w:t>或许有一天，林克也能帮助你，寻回关于你是谁，你从哪里来的记忆碎片。</w:t>
      </w:r>
    </w:p>
    <w:p w14:paraId="02D7A389" w14:textId="77777777" w:rsidR="00A11318" w:rsidRPr="00A11318" w:rsidRDefault="00A11318" w:rsidP="00A11318">
      <w:pPr>
        <w:pStyle w:val="affffb"/>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b"/>
        <w:ind w:firstLine="420"/>
        <w:rPr>
          <w:color w:val="495060"/>
        </w:rPr>
      </w:pPr>
      <w:r w:rsidRPr="00A11318">
        <w:t>请编写一个程序填写数独。</w:t>
      </w:r>
    </w:p>
    <w:p w14:paraId="71BB9F1C" w14:textId="77777777" w:rsidR="00C15756" w:rsidRDefault="00252855" w:rsidP="00C15756">
      <w:pPr>
        <w:pStyle w:val="affffb"/>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b"/>
        <w:ind w:firstLine="420"/>
      </w:pPr>
    </w:p>
    <w:p w14:paraId="6C1DBC37" w14:textId="77777777" w:rsidR="00252855" w:rsidRDefault="00252855" w:rsidP="00C15756">
      <w:pPr>
        <w:pStyle w:val="affffb"/>
        <w:ind w:firstLine="420"/>
      </w:pPr>
    </w:p>
    <w:p w14:paraId="4BCA67F1" w14:textId="77777777" w:rsidR="00252855" w:rsidRDefault="00252855" w:rsidP="00C15756">
      <w:pPr>
        <w:pStyle w:val="affffb"/>
        <w:ind w:firstLine="420"/>
      </w:pPr>
    </w:p>
    <w:p w14:paraId="2F025A00" w14:textId="77777777" w:rsidR="00252855" w:rsidRDefault="00252855" w:rsidP="00C15756">
      <w:pPr>
        <w:pStyle w:val="affffb"/>
        <w:ind w:firstLine="420"/>
      </w:pPr>
    </w:p>
    <w:p w14:paraId="0843767D" w14:textId="77777777" w:rsidR="00252855" w:rsidRDefault="00252855" w:rsidP="00C15756">
      <w:pPr>
        <w:pStyle w:val="affffb"/>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b"/>
        <w:ind w:firstLine="420"/>
      </w:pPr>
      <w:r w:rsidRPr="00A11318">
        <w:t>输入包含多组测试用例。</w:t>
      </w:r>
    </w:p>
    <w:p w14:paraId="6EFEA502" w14:textId="77777777" w:rsidR="00A11318" w:rsidRPr="00A11318" w:rsidRDefault="00A11318" w:rsidP="00A11318">
      <w:pPr>
        <w:pStyle w:val="affffb"/>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b"/>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b"/>
        <w:ind w:firstLine="420"/>
      </w:pPr>
      <w:r w:rsidRPr="00A11318">
        <w:t>您可以假设输入中的每个谜题都只有一个解决方案。</w:t>
      </w:r>
    </w:p>
    <w:p w14:paraId="3EECBDFC" w14:textId="77777777" w:rsidR="00A11318" w:rsidRPr="00A11318" w:rsidRDefault="00A11318" w:rsidP="00A11318">
      <w:pPr>
        <w:pStyle w:val="affffb"/>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b"/>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360DA755" w14:textId="77777777" w:rsidR="00A11318" w:rsidRPr="00A11318" w:rsidRDefault="00A11318" w:rsidP="00A11318">
      <w:pPr>
        <w:pStyle w:val="affffc"/>
        <w:ind w:left="420"/>
      </w:pPr>
      <w:r w:rsidRPr="00A11318">
        <w:t>.2738..1..1...6735.......293.5692.8...........6.1745.364.......9518...7..8..6534.</w:t>
      </w:r>
    </w:p>
    <w:p w14:paraId="44D9343B" w14:textId="77777777" w:rsidR="00A11318" w:rsidRPr="00A11318" w:rsidRDefault="00A11318" w:rsidP="00A11318">
      <w:pPr>
        <w:pStyle w:val="affffc"/>
        <w:ind w:left="420"/>
      </w:pPr>
      <w:r w:rsidRPr="00A11318">
        <w:t>......52..8.4......3...9...5.1...6..2..7........3.....6...1..........7.4.......3.</w:t>
      </w:r>
    </w:p>
    <w:p w14:paraId="5BB598CB" w14:textId="77777777" w:rsidR="00A11318" w:rsidRPr="00A11318" w:rsidRDefault="00A11318" w:rsidP="00A11318">
      <w:pPr>
        <w:pStyle w:val="affffc"/>
        <w:ind w:left="420"/>
      </w:pPr>
      <w:r w:rsidRPr="00A11318">
        <w:t>end</w:t>
      </w:r>
    </w:p>
    <w:p w14:paraId="60B38A06" w14:textId="77777777" w:rsidR="00A11318" w:rsidRPr="00A11318" w:rsidRDefault="00A11318" w:rsidP="009A2F9D">
      <w:pPr>
        <w:pStyle w:val="4"/>
        <w:rPr>
          <w:lang w:eastAsia="zh-CN"/>
        </w:rPr>
      </w:pPr>
      <w:r w:rsidRPr="00A11318">
        <w:rPr>
          <w:lang w:eastAsia="zh-CN"/>
        </w:rPr>
        <w:lastRenderedPageBreak/>
        <w:t>输出样例</w:t>
      </w:r>
    </w:p>
    <w:p w14:paraId="62C2DFB2" w14:textId="77777777" w:rsidR="00A11318" w:rsidRPr="00A11318" w:rsidRDefault="00A11318" w:rsidP="00A11318">
      <w:pPr>
        <w:pStyle w:val="affffc"/>
        <w:ind w:left="420"/>
      </w:pPr>
      <w:r w:rsidRPr="00A11318">
        <w:t>527389416819426735436751829375692184194538267268174593643217958951843672782965341</w:t>
      </w:r>
    </w:p>
    <w:p w14:paraId="690C8F7F" w14:textId="77777777" w:rsidR="00A11318" w:rsidRPr="00A11318" w:rsidRDefault="00A11318" w:rsidP="00A11318">
      <w:pPr>
        <w:pStyle w:val="affffc"/>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4137384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7" w:name="_Toc537340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7"/>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b"/>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b"/>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b"/>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b"/>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b"/>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b"/>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b"/>
        <w:ind w:firstLine="420"/>
        <w:rPr>
          <w:color w:val="495060"/>
        </w:rPr>
      </w:pPr>
      <w:r w:rsidRPr="00A11318">
        <w:t>上图具体的分值分布是：</w:t>
      </w:r>
    </w:p>
    <w:p w14:paraId="5B98439E" w14:textId="77777777" w:rsidR="00A11318" w:rsidRPr="00FC22AB" w:rsidRDefault="00A11318" w:rsidP="00FC22AB">
      <w:pPr>
        <w:pStyle w:val="affffc"/>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b"/>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b"/>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b"/>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b"/>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b"/>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b"/>
        <w:ind w:firstLine="420"/>
      </w:pPr>
      <w:r w:rsidRPr="00A11318">
        <w:t>输入一共包含</w:t>
      </w:r>
      <w:r w:rsidRPr="00A11318">
        <w:t>9</w:t>
      </w:r>
      <w:r w:rsidRPr="00A11318">
        <w:t>行。</w:t>
      </w:r>
    </w:p>
    <w:p w14:paraId="6338EB6B" w14:textId="77777777" w:rsidR="00A11318" w:rsidRPr="00A11318" w:rsidRDefault="00A11318" w:rsidP="00C15756">
      <w:pPr>
        <w:pStyle w:val="affffb"/>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b"/>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b"/>
        <w:ind w:firstLine="420"/>
      </w:pPr>
      <w:r w:rsidRPr="00A11318">
        <w:t>输出可以得到的靶形数独的最高分数。</w:t>
      </w:r>
    </w:p>
    <w:p w14:paraId="14EA4BA9" w14:textId="77777777" w:rsidR="00A11318" w:rsidRPr="00A11318" w:rsidRDefault="00A11318" w:rsidP="00A11318">
      <w:pPr>
        <w:pStyle w:val="affffb"/>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c"/>
        <w:ind w:left="420"/>
      </w:pPr>
      <w:r w:rsidRPr="00A11318">
        <w:t xml:space="preserve">7 0 0 9 0 0 0 0 1 </w:t>
      </w:r>
    </w:p>
    <w:p w14:paraId="37CF9710" w14:textId="77777777" w:rsidR="00A11318" w:rsidRPr="00A11318" w:rsidRDefault="00A11318" w:rsidP="00A11318">
      <w:pPr>
        <w:pStyle w:val="affffc"/>
        <w:ind w:left="420"/>
      </w:pPr>
      <w:r w:rsidRPr="00A11318">
        <w:t xml:space="preserve">1 0 0 0 0 5 9 0 0 </w:t>
      </w:r>
    </w:p>
    <w:p w14:paraId="31E3207F" w14:textId="77777777" w:rsidR="00A11318" w:rsidRPr="00A11318" w:rsidRDefault="00A11318" w:rsidP="00A11318">
      <w:pPr>
        <w:pStyle w:val="affffc"/>
        <w:ind w:left="420"/>
      </w:pPr>
      <w:r w:rsidRPr="00A11318">
        <w:t xml:space="preserve">0 0 0 2 0 0 0 8 0 </w:t>
      </w:r>
    </w:p>
    <w:p w14:paraId="71628040" w14:textId="77777777" w:rsidR="00A11318" w:rsidRPr="00A11318" w:rsidRDefault="00A11318" w:rsidP="00A11318">
      <w:pPr>
        <w:pStyle w:val="affffc"/>
        <w:ind w:left="420"/>
      </w:pPr>
      <w:r w:rsidRPr="00A11318">
        <w:t xml:space="preserve">0 0 5 0 2 0 0 0 3 </w:t>
      </w:r>
    </w:p>
    <w:p w14:paraId="6ADF0877" w14:textId="77777777" w:rsidR="00A11318" w:rsidRPr="00A11318" w:rsidRDefault="00A11318" w:rsidP="00A11318">
      <w:pPr>
        <w:pStyle w:val="affffc"/>
        <w:ind w:left="420"/>
      </w:pPr>
      <w:r w:rsidRPr="00A11318">
        <w:t xml:space="preserve">0 0 0 0 0 0 6 4 8 </w:t>
      </w:r>
    </w:p>
    <w:p w14:paraId="0954A8C2" w14:textId="77777777" w:rsidR="00A11318" w:rsidRPr="00A11318" w:rsidRDefault="00A11318" w:rsidP="00A11318">
      <w:pPr>
        <w:pStyle w:val="affffc"/>
        <w:ind w:left="420"/>
      </w:pPr>
      <w:r w:rsidRPr="00A11318">
        <w:t xml:space="preserve">4 1 3 0 0 0 0 0 0 </w:t>
      </w:r>
    </w:p>
    <w:p w14:paraId="0FDAC0C5" w14:textId="77777777" w:rsidR="00A11318" w:rsidRPr="00A11318" w:rsidRDefault="00A11318" w:rsidP="00A11318">
      <w:pPr>
        <w:pStyle w:val="affffc"/>
        <w:ind w:left="420"/>
      </w:pPr>
      <w:r w:rsidRPr="00A11318">
        <w:t xml:space="preserve">0 0 7 0 0 2 0 9 0 </w:t>
      </w:r>
    </w:p>
    <w:p w14:paraId="5621F213" w14:textId="77777777" w:rsidR="00A11318" w:rsidRPr="00A11318" w:rsidRDefault="00A11318" w:rsidP="00A11318">
      <w:pPr>
        <w:pStyle w:val="affffc"/>
        <w:ind w:left="420"/>
      </w:pPr>
      <w:r w:rsidRPr="00A11318">
        <w:t xml:space="preserve">2 0 1 0 6 0 8 0 4 </w:t>
      </w:r>
    </w:p>
    <w:p w14:paraId="6F5098B1" w14:textId="77777777" w:rsidR="00A11318" w:rsidRPr="00A11318" w:rsidRDefault="00A11318" w:rsidP="00A11318">
      <w:pPr>
        <w:pStyle w:val="affffc"/>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c"/>
        <w:ind w:left="420"/>
      </w:pPr>
      <w:r w:rsidRPr="00A11318">
        <w:t>2829</w:t>
      </w:r>
    </w:p>
    <w:p w14:paraId="63B5D05D" w14:textId="77777777" w:rsidR="00950F0D" w:rsidRDefault="00950F0D" w:rsidP="009A2F9D">
      <w:pPr>
        <w:pStyle w:val="4"/>
      </w:pPr>
      <w:r>
        <w:rPr>
          <w:rFonts w:hint="eastAsia"/>
        </w:rPr>
        <w:lastRenderedPageBreak/>
        <w:t>参考代码</w:t>
      </w:r>
      <w:r>
        <w:rPr>
          <w:rFonts w:hint="eastAsia"/>
        </w:rPr>
        <w:t>(</w:t>
      </w:r>
      <w:r>
        <w:t>C++)</w:t>
      </w:r>
    </w:p>
    <w:p w14:paraId="510760E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p>
    <w:p w14:paraId="0226F868"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BFF76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8" w:name="_Toc53734019"/>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8"/>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b"/>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b"/>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b"/>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b"/>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b"/>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b"/>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b"/>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b"/>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b"/>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b"/>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b"/>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b"/>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b"/>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b"/>
        <w:ind w:firstLine="420"/>
      </w:pPr>
      <w:r w:rsidRPr="00A11318">
        <w:t>对于每个问题，输出一个整数，表示所需的最少油钱。</w:t>
      </w:r>
    </w:p>
    <w:p w14:paraId="4610BD67" w14:textId="77777777" w:rsidR="00A11318" w:rsidRPr="00A11318" w:rsidRDefault="00A11318" w:rsidP="00A11318">
      <w:pPr>
        <w:pStyle w:val="affffb"/>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b"/>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c"/>
        <w:ind w:left="420"/>
      </w:pPr>
      <w:r w:rsidRPr="00A11318">
        <w:t>5 5</w:t>
      </w:r>
    </w:p>
    <w:p w14:paraId="650ECD5B" w14:textId="77777777" w:rsidR="00A11318" w:rsidRPr="00A11318" w:rsidRDefault="00A11318" w:rsidP="00A11318">
      <w:pPr>
        <w:pStyle w:val="affffc"/>
        <w:ind w:left="420"/>
      </w:pPr>
      <w:r w:rsidRPr="00A11318">
        <w:t>10 10 20 12 13</w:t>
      </w:r>
    </w:p>
    <w:p w14:paraId="03E91A51" w14:textId="77777777" w:rsidR="00A11318" w:rsidRPr="00A11318" w:rsidRDefault="00A11318" w:rsidP="00A11318">
      <w:pPr>
        <w:pStyle w:val="affffc"/>
        <w:ind w:left="420"/>
      </w:pPr>
      <w:r w:rsidRPr="00A11318">
        <w:t>0 1 9</w:t>
      </w:r>
    </w:p>
    <w:p w14:paraId="20A34B60" w14:textId="77777777" w:rsidR="00A11318" w:rsidRPr="00A11318" w:rsidRDefault="00A11318" w:rsidP="00A11318">
      <w:pPr>
        <w:pStyle w:val="affffc"/>
        <w:ind w:left="420"/>
      </w:pPr>
      <w:r w:rsidRPr="00A11318">
        <w:t>0 2 8</w:t>
      </w:r>
    </w:p>
    <w:p w14:paraId="338F7353" w14:textId="77777777" w:rsidR="00A11318" w:rsidRPr="00A11318" w:rsidRDefault="00A11318" w:rsidP="00A11318">
      <w:pPr>
        <w:pStyle w:val="affffc"/>
        <w:ind w:left="420"/>
      </w:pPr>
      <w:r w:rsidRPr="00A11318">
        <w:t>1 2 1</w:t>
      </w:r>
    </w:p>
    <w:p w14:paraId="2147FBA4" w14:textId="77777777" w:rsidR="00A11318" w:rsidRPr="00A11318" w:rsidRDefault="00A11318" w:rsidP="00A11318">
      <w:pPr>
        <w:pStyle w:val="affffc"/>
        <w:ind w:left="420"/>
      </w:pPr>
      <w:r w:rsidRPr="00A11318">
        <w:t>1 3 11</w:t>
      </w:r>
    </w:p>
    <w:p w14:paraId="618D76CD" w14:textId="77777777" w:rsidR="00A11318" w:rsidRPr="00A11318" w:rsidRDefault="00A11318" w:rsidP="00A11318">
      <w:pPr>
        <w:pStyle w:val="affffc"/>
        <w:ind w:left="420"/>
      </w:pPr>
      <w:r w:rsidRPr="00A11318">
        <w:t>2 3 7</w:t>
      </w:r>
    </w:p>
    <w:p w14:paraId="0B138778" w14:textId="77777777" w:rsidR="00A11318" w:rsidRPr="00A11318" w:rsidRDefault="00A11318" w:rsidP="00A11318">
      <w:pPr>
        <w:pStyle w:val="affffc"/>
        <w:ind w:left="420"/>
      </w:pPr>
      <w:r w:rsidRPr="00A11318">
        <w:t>2</w:t>
      </w:r>
    </w:p>
    <w:p w14:paraId="0740B6C7" w14:textId="77777777" w:rsidR="00A11318" w:rsidRPr="00A11318" w:rsidRDefault="00A11318" w:rsidP="00A11318">
      <w:pPr>
        <w:pStyle w:val="affffc"/>
        <w:ind w:left="420"/>
      </w:pPr>
      <w:r w:rsidRPr="00A11318">
        <w:t>10 0 3</w:t>
      </w:r>
    </w:p>
    <w:p w14:paraId="58B09BE6" w14:textId="77777777" w:rsidR="00A11318" w:rsidRPr="00A11318" w:rsidRDefault="00A11318" w:rsidP="00A11318">
      <w:pPr>
        <w:pStyle w:val="affffc"/>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c"/>
        <w:ind w:left="420"/>
      </w:pPr>
      <w:r w:rsidRPr="00A11318">
        <w:t>170</w:t>
      </w:r>
    </w:p>
    <w:p w14:paraId="6EA47128" w14:textId="77777777" w:rsidR="00A11318" w:rsidRPr="00A11318" w:rsidRDefault="00A11318" w:rsidP="00A11318">
      <w:pPr>
        <w:pStyle w:val="affffc"/>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DC3252">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09" w:name="_Toc537340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09"/>
    </w:p>
    <w:p w14:paraId="636AC274" w14:textId="77777777" w:rsidR="00056E1B" w:rsidRDefault="00056E1B" w:rsidP="009A2F9D">
      <w:pPr>
        <w:pStyle w:val="4"/>
      </w:pPr>
      <w:r>
        <w:t>描述</w:t>
      </w:r>
    </w:p>
    <w:p w14:paraId="11B2D048" w14:textId="77777777" w:rsidR="00056E1B" w:rsidRDefault="00056E1B" w:rsidP="00056E1B">
      <w:pPr>
        <w:pStyle w:val="affffb"/>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b"/>
        <w:ind w:firstLine="420"/>
      </w:pPr>
      <w:r>
        <w:t>突然，小华的全新投影显现在小鲁面前，他满意地看着自己的得意门生林克小鲁，喜上眉梢。</w:t>
      </w:r>
    </w:p>
    <w:p w14:paraId="0B4FED93" w14:textId="77777777" w:rsidR="00056E1B" w:rsidRDefault="00056E1B" w:rsidP="00056E1B">
      <w:pPr>
        <w:pStyle w:val="affffb"/>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b"/>
        <w:ind w:firstLine="420"/>
      </w:pPr>
      <w:r>
        <w:lastRenderedPageBreak/>
        <w:t>小鲁摘下林克头盔，深深的向小华鞠了一个躬：</w:t>
      </w:r>
    </w:p>
    <w:p w14:paraId="55DA2822" w14:textId="77777777" w:rsidR="00056E1B" w:rsidRDefault="00056E1B" w:rsidP="00056E1B">
      <w:pPr>
        <w:pStyle w:val="affffb"/>
        <w:ind w:firstLine="420"/>
      </w:pPr>
      <w:r>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b"/>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b"/>
        <w:ind w:firstLine="420"/>
      </w:pPr>
      <w:r>
        <w:t>这个游戏的任务是滚动一个</w:t>
      </w:r>
      <w:r>
        <w:t>1×1×2</w:t>
      </w:r>
      <w:r>
        <w:t>的长方体石柱，把它滚动到目的地。</w:t>
      </w:r>
    </w:p>
    <w:p w14:paraId="699D1264" w14:textId="77777777" w:rsidR="00056E1B" w:rsidRDefault="00056E1B" w:rsidP="00056E1B">
      <w:pPr>
        <w:pStyle w:val="affffb"/>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b"/>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b"/>
        <w:ind w:firstLine="420"/>
      </w:pPr>
      <w:r>
        <w:t>在每一步操作中，可以按上下左右四个键之一。</w:t>
      </w:r>
    </w:p>
    <w:p w14:paraId="336E486C" w14:textId="77777777" w:rsidR="00056E1B" w:rsidRDefault="00056E1B" w:rsidP="00056E1B">
      <w:pPr>
        <w:pStyle w:val="affffb"/>
        <w:ind w:firstLine="420"/>
      </w:pPr>
      <w:r>
        <w:lastRenderedPageBreak/>
        <w:t>按下按键之后，石柱向对应的方向沿着棱滚动</w:t>
      </w:r>
      <w:r>
        <w:t>90</w:t>
      </w:r>
      <w:r>
        <w:t>度。</w:t>
      </w:r>
    </w:p>
    <w:p w14:paraId="28DD2A55" w14:textId="77777777" w:rsidR="00056E1B" w:rsidRDefault="00056E1B" w:rsidP="00056E1B">
      <w:pPr>
        <w:pStyle w:val="affffb"/>
        <w:ind w:firstLine="420"/>
      </w:pPr>
      <w:r>
        <w:t>任意时刻，长方体不能有任何部位接触禁地，并且不能立在易碎地面上。</w:t>
      </w:r>
    </w:p>
    <w:p w14:paraId="47ADC337" w14:textId="77777777" w:rsidR="00056E1B" w:rsidRDefault="00056E1B" w:rsidP="00056E1B">
      <w:pPr>
        <w:pStyle w:val="affffb"/>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b"/>
        <w:ind w:firstLine="420"/>
      </w:pPr>
      <w:r>
        <w:t>地图上唯一的一个字符</w:t>
      </w:r>
      <w:r>
        <w:t>”O”</w:t>
      </w:r>
      <w:r>
        <w:t>标识目标位置。</w:t>
      </w:r>
    </w:p>
    <w:p w14:paraId="1EAAD6BA" w14:textId="77777777" w:rsidR="00056E1B" w:rsidRDefault="00056E1B" w:rsidP="00056E1B">
      <w:pPr>
        <w:pStyle w:val="affffb"/>
        <w:ind w:firstLine="420"/>
      </w:pPr>
      <w:r>
        <w:t>求把石柱移动到目标位置（即立在</w:t>
      </w:r>
      <w:r>
        <w:t>”O”</w:t>
      </w:r>
      <w:r>
        <w:t>上）所需要的最少步数。</w:t>
      </w:r>
    </w:p>
    <w:p w14:paraId="1AFC4D27" w14:textId="77777777" w:rsidR="00056E1B" w:rsidRDefault="00056E1B" w:rsidP="00056E1B">
      <w:pPr>
        <w:pStyle w:val="affffb"/>
        <w:ind w:firstLine="420"/>
      </w:pPr>
      <w:r>
        <w:t>在移动过程中，</w:t>
      </w:r>
      <w:r>
        <w:t>”X”</w:t>
      </w:r>
      <w:r>
        <w:t>和</w:t>
      </w:r>
      <w:r>
        <w:t>”O”</w:t>
      </w:r>
      <w:r>
        <w:t>标识的位置都可以看作是硬地被利用。</w:t>
      </w:r>
    </w:p>
    <w:p w14:paraId="5C2891C1" w14:textId="77777777" w:rsidR="00056E1B" w:rsidRDefault="00056E1B" w:rsidP="009A2F9D">
      <w:pPr>
        <w:pStyle w:val="4"/>
      </w:pPr>
      <w:r>
        <w:t>输入</w:t>
      </w:r>
    </w:p>
    <w:p w14:paraId="1B6C88FC" w14:textId="77777777" w:rsidR="00056E1B" w:rsidRDefault="00056E1B" w:rsidP="00056E1B">
      <w:pPr>
        <w:pStyle w:val="affffb"/>
        <w:ind w:firstLine="420"/>
        <w:rPr>
          <w:sz w:val="24"/>
          <w:szCs w:val="24"/>
        </w:rPr>
      </w:pPr>
      <w:r>
        <w:t>输入包含多组测试用例。</w:t>
      </w:r>
    </w:p>
    <w:p w14:paraId="2DCFE64B" w14:textId="77777777" w:rsidR="00056E1B" w:rsidRDefault="00056E1B" w:rsidP="00056E1B">
      <w:pPr>
        <w:pStyle w:val="affffb"/>
        <w:ind w:firstLine="420"/>
      </w:pPr>
      <w:r>
        <w:t>对于每个测试用例，第一行包括两个整数</w:t>
      </w:r>
      <w:r>
        <w:t>N</w:t>
      </w:r>
      <w:r>
        <w:t>和</w:t>
      </w:r>
      <w:r>
        <w:t>M</w:t>
      </w:r>
      <w:r>
        <w:t>。</w:t>
      </w:r>
    </w:p>
    <w:p w14:paraId="1BC28E4F" w14:textId="77777777" w:rsidR="00056E1B" w:rsidRDefault="00056E1B" w:rsidP="00056E1B">
      <w:pPr>
        <w:pStyle w:val="affffb"/>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b"/>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b"/>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b"/>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b"/>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c"/>
        <w:ind w:left="420"/>
      </w:pPr>
      <w:r>
        <w:t>7 7</w:t>
      </w:r>
    </w:p>
    <w:p w14:paraId="0E35D04D" w14:textId="77777777" w:rsidR="00056E1B" w:rsidRDefault="00056E1B" w:rsidP="00056E1B">
      <w:pPr>
        <w:pStyle w:val="affffc"/>
        <w:ind w:left="420"/>
      </w:pPr>
      <w:r>
        <w:t>#######</w:t>
      </w:r>
    </w:p>
    <w:p w14:paraId="4184DFBB" w14:textId="77777777" w:rsidR="00056E1B" w:rsidRDefault="00056E1B" w:rsidP="00056E1B">
      <w:pPr>
        <w:pStyle w:val="affffc"/>
        <w:ind w:left="420"/>
      </w:pPr>
      <w:r>
        <w:t>#..X###</w:t>
      </w:r>
    </w:p>
    <w:p w14:paraId="2187E6E5" w14:textId="77777777" w:rsidR="00056E1B" w:rsidRDefault="00056E1B" w:rsidP="00056E1B">
      <w:pPr>
        <w:pStyle w:val="affffc"/>
        <w:ind w:left="420"/>
      </w:pPr>
      <w:r>
        <w:t>#..##O#</w:t>
      </w:r>
    </w:p>
    <w:p w14:paraId="75B1B07C" w14:textId="77777777" w:rsidR="00056E1B" w:rsidRDefault="00056E1B" w:rsidP="00056E1B">
      <w:pPr>
        <w:pStyle w:val="affffc"/>
        <w:ind w:left="420"/>
      </w:pPr>
      <w:r>
        <w:t>#....E#</w:t>
      </w:r>
    </w:p>
    <w:p w14:paraId="3CCC8852" w14:textId="77777777" w:rsidR="00056E1B" w:rsidRDefault="00056E1B" w:rsidP="00056E1B">
      <w:pPr>
        <w:pStyle w:val="affffc"/>
        <w:ind w:left="420"/>
      </w:pPr>
      <w:r>
        <w:t>#....E#</w:t>
      </w:r>
    </w:p>
    <w:p w14:paraId="0D96949F" w14:textId="77777777" w:rsidR="00056E1B" w:rsidRDefault="00056E1B" w:rsidP="00056E1B">
      <w:pPr>
        <w:pStyle w:val="affffc"/>
        <w:ind w:left="420"/>
      </w:pPr>
      <w:r>
        <w:t>#.....#</w:t>
      </w:r>
    </w:p>
    <w:p w14:paraId="64D061A4" w14:textId="77777777" w:rsidR="00056E1B" w:rsidRDefault="00056E1B" w:rsidP="00056E1B">
      <w:pPr>
        <w:pStyle w:val="affffc"/>
        <w:ind w:left="420"/>
      </w:pPr>
      <w:r>
        <w:t>#######</w:t>
      </w:r>
    </w:p>
    <w:p w14:paraId="293EAE2A" w14:textId="77777777" w:rsidR="00056E1B" w:rsidRDefault="00056E1B" w:rsidP="00056E1B">
      <w:pPr>
        <w:pStyle w:val="affffc"/>
        <w:ind w:left="420"/>
        <w:rPr>
          <w:rFonts w:cs="宋体"/>
        </w:rPr>
      </w:pPr>
      <w:r>
        <w:t>0 0</w:t>
      </w:r>
    </w:p>
    <w:p w14:paraId="64AC5613" w14:textId="77777777" w:rsidR="00056E1B" w:rsidRDefault="00056E1B" w:rsidP="009A2F9D">
      <w:pPr>
        <w:pStyle w:val="4"/>
      </w:pPr>
      <w:r>
        <w:lastRenderedPageBreak/>
        <w:t>输出样例</w:t>
      </w:r>
    </w:p>
    <w:p w14:paraId="426F086B" w14:textId="77777777" w:rsidR="00056E1B" w:rsidRDefault="00056E1B" w:rsidP="00056E1B">
      <w:pPr>
        <w:pStyle w:val="affffc"/>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14:paraId="23B8BE3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252855">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6930D4">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2F62FF">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851AAC">
      <w:pPr>
        <w:widowControl/>
        <w:numPr>
          <w:ilvl w:val="0"/>
          <w:numId w:val="7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0" w:name="_Toc53734021"/>
      <w:r>
        <w:rPr>
          <w:rFonts w:hint="eastAsia"/>
          <w:lang w:eastAsia="zh-CN"/>
        </w:rPr>
        <w:lastRenderedPageBreak/>
        <w:t>后记</w:t>
      </w:r>
      <w:bookmarkEnd w:id="110"/>
    </w:p>
    <w:p w14:paraId="7B0FB395" w14:textId="77777777" w:rsidR="00D7726B" w:rsidRDefault="00D24D8B" w:rsidP="00B14044">
      <w:pPr>
        <w:numPr>
          <w:ilvl w:val="0"/>
          <w:numId w:val="20"/>
        </w:numPr>
      </w:pPr>
      <w:r>
        <w:rPr>
          <w:rFonts w:hint="eastAsia"/>
          <w:lang w:eastAsia="zh-CN"/>
        </w:rPr>
        <w:t>本文的所有代码由</w:t>
      </w:r>
      <w:r w:rsidR="00B9013A">
        <w:rPr>
          <w:rFonts w:hint="eastAsia"/>
          <w:lang w:eastAsia="zh-CN"/>
        </w:rPr>
        <w:t>Planetb</w:t>
      </w:r>
      <w:r>
        <w:rPr>
          <w:rFonts w:hint="eastAsia"/>
          <w:lang w:eastAsia="zh-CN"/>
        </w:rPr>
        <w:t>提供格式转换</w:t>
      </w:r>
      <w:r w:rsidR="00B9013A">
        <w:rPr>
          <w:rFonts w:hint="eastAsia"/>
          <w:lang w:eastAsia="zh-CN"/>
        </w:rPr>
        <w:t>：</w:t>
      </w:r>
      <w:hyperlink r:id="rId74" w:history="1">
        <w:r w:rsidR="00B9013A">
          <w:rPr>
            <w:rStyle w:val="af3"/>
          </w:rPr>
          <w:t>http://www.planetb.ca/syntax-highlight-word</w:t>
        </w:r>
      </w:hyperlink>
    </w:p>
    <w:p w14:paraId="246945E7" w14:textId="77777777" w:rsidR="00B9013A" w:rsidRPr="001A0422" w:rsidRDefault="00AA14C4" w:rsidP="00B14044">
      <w:pPr>
        <w:pStyle w:val="a3"/>
        <w:numPr>
          <w:ilvl w:val="0"/>
          <w:numId w:val="20"/>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4C7383">
      <w:pPr>
        <w:pStyle w:val="a3"/>
        <w:numPr>
          <w:ilvl w:val="0"/>
          <w:numId w:val="20"/>
        </w:numPr>
        <w:ind w:firstLineChars="0"/>
        <w:rPr>
          <w:lang w:eastAsia="zh-CN"/>
        </w:rPr>
      </w:pPr>
      <w:r w:rsidRPr="001A0422">
        <w:rPr>
          <w:lang w:eastAsia="zh-CN"/>
        </w:rPr>
        <w:t>本文所有的题目都可以在</w:t>
      </w:r>
      <w:hyperlink r:id="rId75"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77777777" w:rsidR="002F62FF" w:rsidRDefault="009F1FE0" w:rsidP="004C7383">
      <w:pPr>
        <w:pStyle w:val="a3"/>
        <w:numPr>
          <w:ilvl w:val="0"/>
          <w:numId w:val="20"/>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40602D">
        <w:rPr>
          <w:lang w:eastAsia="zh-CN"/>
        </w:rPr>
        <w:t>主：厦大的</w:t>
      </w:r>
      <w:r w:rsidR="0040602D">
        <w:rPr>
          <w:lang w:eastAsia="zh-CN"/>
        </w:rPr>
        <w:t>Andy</w:t>
      </w:r>
      <w:r>
        <w:rPr>
          <w:lang w:eastAsia="zh-CN"/>
        </w:rPr>
        <w:t>。</w:t>
      </w:r>
    </w:p>
    <w:p w14:paraId="5DAA3C29" w14:textId="77777777" w:rsidR="00B704C6" w:rsidRDefault="0040602D" w:rsidP="00B704C6">
      <w:pPr>
        <w:pStyle w:val="affffb"/>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905250" cy="1466850"/>
                    </a:xfrm>
                    <a:prstGeom prst="rect">
                      <a:avLst/>
                    </a:prstGeom>
                  </pic:spPr>
                </pic:pic>
              </a:graphicData>
            </a:graphic>
          </wp:inline>
        </w:drawing>
      </w:r>
    </w:p>
    <w:p w14:paraId="66D2C6C3" w14:textId="77777777" w:rsidR="00931511" w:rsidRDefault="00931511" w:rsidP="00B44882">
      <w:pPr>
        <w:pStyle w:val="affffb"/>
        <w:numPr>
          <w:ilvl w:val="0"/>
          <w:numId w:val="20"/>
        </w:numPr>
        <w:ind w:firstLineChars="0"/>
      </w:pPr>
      <w:r>
        <w:t>爱算法的</w:t>
      </w:r>
      <w:r w:rsidR="00744DCE">
        <w:t>同学</w:t>
      </w:r>
      <w:r>
        <w:t>，笔者</w:t>
      </w:r>
      <w:r w:rsidR="00744DCE">
        <w:t>推荐</w:t>
      </w:r>
      <w:r>
        <w:t>ACWing(</w:t>
      </w:r>
      <w:r w:rsidR="00744DCE" w:rsidRPr="00931511">
        <w:rPr>
          <w:rStyle w:val="af3"/>
          <w:rFonts w:ascii="Courier" w:hAnsi="Courier" w:hint="eastAsia"/>
          <w:sz w:val="20"/>
          <w:szCs w:val="21"/>
        </w:rPr>
        <w:t>h</w:t>
      </w:r>
      <w:r w:rsidR="00744DCE" w:rsidRPr="00931511">
        <w:rPr>
          <w:rStyle w:val="af3"/>
          <w:rFonts w:ascii="Courier" w:hAnsi="Courier"/>
          <w:sz w:val="20"/>
          <w:szCs w:val="21"/>
        </w:rPr>
        <w:t>ttps:/</w:t>
      </w:r>
      <w:r w:rsidR="00744DCE" w:rsidRPr="00931511">
        <w:rPr>
          <w:sz w:val="20"/>
        </w:rPr>
        <w:t>/</w:t>
      </w:r>
      <w:hyperlink r:id="rId77" w:history="1">
        <w:r w:rsidR="00744DCE" w:rsidRPr="00931511">
          <w:rPr>
            <w:rStyle w:val="af3"/>
            <w:rFonts w:ascii="Courier" w:hAnsi="Courier" w:hint="eastAsia"/>
            <w:sz w:val="20"/>
            <w:szCs w:val="21"/>
          </w:rPr>
          <w:t>w</w:t>
        </w:r>
        <w:r w:rsidR="00744DCE" w:rsidRPr="00931511">
          <w:rPr>
            <w:rStyle w:val="af3"/>
            <w:rFonts w:ascii="Courier" w:hAnsi="Courier"/>
            <w:sz w:val="20"/>
            <w:szCs w:val="21"/>
          </w:rPr>
          <w:t>ww.acwing.com</w:t>
        </w:r>
      </w:hyperlink>
      <w:r>
        <w:rPr>
          <w:sz w:val="20"/>
        </w:rPr>
        <w:t>)</w:t>
      </w:r>
      <w:r w:rsidR="00744DCE">
        <w:t>。</w:t>
      </w:r>
      <w:r>
        <w:t>要提前预备</w:t>
      </w:r>
      <w:r w:rsidR="0049294C">
        <w:t>社招和</w:t>
      </w:r>
      <w:r>
        <w:t>面试的同学推荐，笔者推荐</w:t>
      </w:r>
      <w:r w:rsidR="00744DCE">
        <w:t>力扣</w:t>
      </w:r>
      <w:r>
        <w:rPr>
          <w:rFonts w:hint="eastAsia"/>
        </w:rPr>
        <w:t>(</w:t>
      </w:r>
      <w:hyperlink r:id="rId78" w:history="1">
        <w:r w:rsidR="00744DCE" w:rsidRPr="00931511">
          <w:rPr>
            <w:rStyle w:val="af3"/>
            <w:sz w:val="22"/>
          </w:rPr>
          <w:t>https://leetcode-cn.com</w:t>
        </w:r>
      </w:hyperlink>
      <w:r>
        <w:t>)</w:t>
      </w:r>
      <w:r>
        <w:t>。</w:t>
      </w:r>
    </w:p>
    <w:p w14:paraId="3F2006D3" w14:textId="77777777" w:rsidR="00F76676" w:rsidRDefault="00F76676" w:rsidP="00B44882">
      <w:pPr>
        <w:pStyle w:val="affffb"/>
        <w:numPr>
          <w:ilvl w:val="0"/>
          <w:numId w:val="20"/>
        </w:numPr>
        <w:ind w:firstLineChars="0"/>
      </w:pPr>
      <w:r>
        <w:rPr>
          <w:rFonts w:hint="eastAsia"/>
        </w:rPr>
        <w:t>本书为</w:t>
      </w:r>
      <w:r>
        <w:rPr>
          <w:rFonts w:hint="eastAsia"/>
        </w:rPr>
        <w:t>5DG</w:t>
      </w:r>
      <w:r>
        <w:rPr>
          <w:rFonts w:hint="eastAsia"/>
        </w:rPr>
        <w:t>在线编程团队撰写的第一本教材讲义，虽然经过团队成员的多轮校稿，但是难免有错误和不足之处，恳请见谅，请发现本书错误的同学邮件联系笔者，</w:t>
      </w:r>
      <w:hyperlink r:id="rId79" w:history="1">
        <w:r w:rsidRPr="00626F14">
          <w:rPr>
            <w:rStyle w:val="af3"/>
            <w:rFonts w:ascii="Courier" w:hAnsi="Courier" w:hint="eastAsia"/>
            <w:sz w:val="21"/>
            <w:szCs w:val="21"/>
          </w:rPr>
          <w:t>反馈错误</w:t>
        </w:r>
        <w:r w:rsidRPr="00626F14">
          <w:rPr>
            <w:rStyle w:val="af3"/>
            <w:rFonts w:ascii="Courier" w:hAnsi="Courier" w:hint="eastAsia"/>
            <w:sz w:val="21"/>
            <w:szCs w:val="21"/>
          </w:rPr>
          <w:t>3</w:t>
        </w:r>
        <w:r w:rsidRPr="00626F14">
          <w:rPr>
            <w:rStyle w:val="af3"/>
            <w:rFonts w:ascii="Courier" w:hAnsi="Courier"/>
            <w:sz w:val="21"/>
            <w:szCs w:val="21"/>
          </w:rPr>
          <w:t>7199625@qq.com</w:t>
        </w:r>
      </w:hyperlink>
      <w:r>
        <w:rPr>
          <w:rFonts w:hint="eastAsia"/>
        </w:rPr>
        <w:t>。</w:t>
      </w:r>
    </w:p>
    <w:p w14:paraId="4AB29A47" w14:textId="77777777" w:rsidR="00B44882" w:rsidRPr="00B704C6" w:rsidRDefault="00F76676" w:rsidP="00B44882">
      <w:pPr>
        <w:pStyle w:val="affffb"/>
        <w:numPr>
          <w:ilvl w:val="0"/>
          <w:numId w:val="20"/>
        </w:numPr>
        <w:ind w:firstLineChars="0"/>
      </w:pPr>
      <w:r>
        <w:rPr>
          <w:rFonts w:hint="eastAsia"/>
        </w:rPr>
        <w:t>本书的参考代码虽然能够</w:t>
      </w:r>
      <w:r>
        <w:rPr>
          <w:rFonts w:hint="eastAsia"/>
        </w:rPr>
        <w:t>AC</w:t>
      </w:r>
      <w:r>
        <w:rPr>
          <w:rFonts w:hint="eastAsia"/>
        </w:rPr>
        <w:t>题目，但是并非每一个都是最优的代码，我们把</w:t>
      </w:r>
      <w:r>
        <w:rPr>
          <w:rFonts w:hint="eastAsia"/>
        </w:rPr>
        <w:t>AC</w:t>
      </w:r>
      <w:r>
        <w:rPr>
          <w:rFonts w:hint="eastAsia"/>
        </w:rPr>
        <w:t>代码全部打印出来，目的是起到抛砖引玉作用，希望同学们</w:t>
      </w:r>
      <w:r>
        <w:rPr>
          <w:rFonts w:hint="eastAsia"/>
        </w:rPr>
        <w:t>AC</w:t>
      </w:r>
      <w:r>
        <w:rPr>
          <w:rFonts w:hint="eastAsia"/>
        </w:rPr>
        <w:t>题目后能够改进优化现有代码，写出优雅效率更好的代码。如果事情如此成就，那么笔者的班门弄斧也算是一桩美事。因此，我们诚邀各位同学贡献自己写的更好的代码给我们，让本书的下一版</w:t>
      </w:r>
      <w:r>
        <w:rPr>
          <w:rFonts w:hint="eastAsia"/>
        </w:rPr>
        <w:t>AC</w:t>
      </w:r>
      <w:r>
        <w:rPr>
          <w:rFonts w:hint="eastAsia"/>
        </w:rPr>
        <w:t>代码能够更加有质量，使后来人得着益处。</w:t>
      </w: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ED8866" w14:textId="77777777" w:rsidR="009579D0" w:rsidRDefault="009579D0">
      <w:r>
        <w:separator/>
      </w:r>
    </w:p>
  </w:endnote>
  <w:endnote w:type="continuationSeparator" w:id="0">
    <w:p w14:paraId="5BB0FE74" w14:textId="77777777" w:rsidR="009579D0" w:rsidRDefault="0095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notTrueType/>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83" w:usb1="288F0000" w:usb2="00000016" w:usb3="00000000" w:csb0="00040001" w:csb1="00000000"/>
  </w:font>
  <w:font w:name="隶书">
    <w:panose1 w:val="020B0604020202020204"/>
    <w:charset w:val="86"/>
    <w:family w:val="modern"/>
    <w:pitch w:val="fixed"/>
    <w:sig w:usb0="00000001" w:usb1="080E0000" w:usb2="00000010" w:usb3="00000000" w:csb0="00040000" w:csb1="00000000"/>
  </w:font>
  <w:font w:name="隶书_GB2312">
    <w:altName w:val="隶书"/>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80000287" w:usb1="280F3C52" w:usb2="00000016" w:usb3="00000000" w:csb0="0004009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E131" w14:textId="77777777" w:rsidR="0085186C" w:rsidRDefault="0085186C">
    <w:pPr>
      <w:pStyle w:val="a9"/>
    </w:pPr>
    <w:r>
      <w:rPr>
        <w:rStyle w:val="ab"/>
      </w:rPr>
      <w:fldChar w:fldCharType="begin"/>
    </w:r>
    <w:r>
      <w:rPr>
        <w:rStyle w:val="ab"/>
      </w:rPr>
      <w:instrText xml:space="preserve"> PAGE </w:instrText>
    </w:r>
    <w:r>
      <w:rPr>
        <w:rStyle w:val="ab"/>
      </w:rPr>
      <w:fldChar w:fldCharType="separate"/>
    </w:r>
    <w:r w:rsidR="00435DE3">
      <w:rPr>
        <w:rStyle w:val="ab"/>
        <w:noProof/>
      </w:rPr>
      <w:t>30</w:t>
    </w:r>
    <w:r>
      <w:rPr>
        <w:rStyle w:val="a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6AA92" w14:textId="77777777" w:rsidR="0085186C" w:rsidRDefault="0085186C">
    <w:pPr>
      <w:pStyle w:val="a9"/>
    </w:pPr>
  </w:p>
  <w:p w14:paraId="0C4A5B8A" w14:textId="77777777" w:rsidR="0085186C" w:rsidRDefault="008518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C6A30" w14:textId="77777777" w:rsidR="0085186C" w:rsidRDefault="0085186C">
    <w:pPr>
      <w:ind w:rightChars="100" w:right="210" w:firstLine="0"/>
      <w:jc w:val="right"/>
      <w:rPr>
        <w:rStyle w:val="classalt-f"/>
        <w:lang w:eastAsia="zh-CN"/>
      </w:rPr>
    </w:pPr>
    <w:r>
      <w:rPr>
        <w:rStyle w:val="ab"/>
        <w:sz w:val="20"/>
      </w:rPr>
      <w:fldChar w:fldCharType="begin"/>
    </w:r>
    <w:r>
      <w:rPr>
        <w:rStyle w:val="ab"/>
        <w:sz w:val="20"/>
      </w:rPr>
      <w:instrText xml:space="preserve"> PAGE </w:instrText>
    </w:r>
    <w:r>
      <w:rPr>
        <w:rStyle w:val="ab"/>
        <w:sz w:val="20"/>
      </w:rPr>
      <w:fldChar w:fldCharType="separate"/>
    </w:r>
    <w:r w:rsidR="00435DE3">
      <w:rPr>
        <w:rStyle w:val="ab"/>
        <w:noProof/>
        <w:sz w:val="20"/>
      </w:rPr>
      <w:t>31</w:t>
    </w:r>
    <w:r>
      <w:rPr>
        <w:rStyle w:val="a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4ACCF" w14:textId="77777777" w:rsidR="009579D0" w:rsidRDefault="009579D0">
      <w:r>
        <w:separator/>
      </w:r>
    </w:p>
  </w:footnote>
  <w:footnote w:type="continuationSeparator" w:id="0">
    <w:p w14:paraId="7FE63E29" w14:textId="77777777" w:rsidR="009579D0" w:rsidRDefault="00957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1EE44" w14:textId="77777777" w:rsidR="0085186C" w:rsidRDefault="0085186C">
    <w:pPr>
      <w:pStyle w:val="af1"/>
    </w:pPr>
  </w:p>
  <w:p w14:paraId="07CE7575" w14:textId="77777777" w:rsidR="0085186C" w:rsidRDefault="008518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BA530" w14:textId="77777777" w:rsidR="0085186C" w:rsidRDefault="0085186C">
    <w:pPr>
      <w:pStyle w:val="af1"/>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31C7D" w14:textId="77777777" w:rsidR="0085186C" w:rsidRDefault="0085186C">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FAE55" w14:textId="77777777" w:rsidR="0085186C" w:rsidRDefault="008518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D56515"/>
    <w:multiLevelType w:val="hybridMultilevel"/>
    <w:tmpl w:val="7EF2B1F8"/>
    <w:lvl w:ilvl="0" w:tplc="4A7CF16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2"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D7E43"/>
    <w:multiLevelType w:val="hybridMultilevel"/>
    <w:tmpl w:val="87B484FC"/>
    <w:lvl w:ilvl="0" w:tplc="4B8A83EC">
      <w:start w:val="1"/>
      <w:numFmt w:val="bullet"/>
      <w:lvlText w:val=""/>
      <w:lvlJc w:val="left"/>
      <w:pPr>
        <w:ind w:left="842" w:hanging="420"/>
      </w:pPr>
      <w:rPr>
        <w:rFonts w:ascii="Wingdings" w:hAnsi="Wingdings" w:hint="default"/>
        <w:sz w:val="10"/>
        <w:szCs w:val="10"/>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5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9"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2"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64"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CB7776"/>
    <w:multiLevelType w:val="hybridMultilevel"/>
    <w:tmpl w:val="9634D3C2"/>
    <w:lvl w:ilvl="0" w:tplc="88022FB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2"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9"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3"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1D1164"/>
    <w:multiLevelType w:val="hybridMultilevel"/>
    <w:tmpl w:val="6240871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54C32"/>
    <w:multiLevelType w:val="multilevel"/>
    <w:tmpl w:val="C3D8AE0C"/>
    <w:lvl w:ilvl="0">
      <w:start w:val="2"/>
      <w:numFmt w:val="decimal"/>
      <w:lvlText w:val="%1"/>
      <w:lvlJc w:val="left"/>
      <w:pPr>
        <w:ind w:left="600" w:hanging="60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8" w15:restartNumberingAfterBreak="0">
    <w:nsid w:val="78B75B15"/>
    <w:multiLevelType w:val="multilevel"/>
    <w:tmpl w:val="EA9C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3"/>
  </w:num>
  <w:num w:numId="2">
    <w:abstractNumId w:val="100"/>
  </w:num>
  <w:num w:numId="3">
    <w:abstractNumId w:val="10"/>
  </w:num>
  <w:num w:numId="4">
    <w:abstractNumId w:val="51"/>
  </w:num>
  <w:num w:numId="5">
    <w:abstractNumId w:val="107"/>
  </w:num>
  <w:num w:numId="6">
    <w:abstractNumId w:val="92"/>
  </w:num>
  <w:num w:numId="7">
    <w:abstractNumId w:val="121"/>
  </w:num>
  <w:num w:numId="8">
    <w:abstractNumId w:val="91"/>
  </w:num>
  <w:num w:numId="9">
    <w:abstractNumId w:val="48"/>
  </w:num>
  <w:num w:numId="10">
    <w:abstractNumId w:val="16"/>
  </w:num>
  <w:num w:numId="11">
    <w:abstractNumId w:val="77"/>
  </w:num>
  <w:num w:numId="12">
    <w:abstractNumId w:val="71"/>
  </w:num>
  <w:num w:numId="13">
    <w:abstractNumId w:val="106"/>
  </w:num>
  <w:num w:numId="14">
    <w:abstractNumId w:val="62"/>
  </w:num>
  <w:num w:numId="15">
    <w:abstractNumId w:val="73"/>
  </w:num>
  <w:num w:numId="16">
    <w:abstractNumId w:val="112"/>
  </w:num>
  <w:num w:numId="17">
    <w:abstractNumId w:val="23"/>
  </w:num>
  <w:num w:numId="18">
    <w:abstractNumId w:val="84"/>
  </w:num>
  <w:num w:numId="19">
    <w:abstractNumId w:val="103"/>
  </w:num>
  <w:num w:numId="20">
    <w:abstractNumId w:val="122"/>
  </w:num>
  <w:num w:numId="21">
    <w:abstractNumId w:val="115"/>
  </w:num>
  <w:num w:numId="22">
    <w:abstractNumId w:val="15"/>
  </w:num>
  <w:num w:numId="23">
    <w:abstractNumId w:val="59"/>
  </w:num>
  <w:num w:numId="24">
    <w:abstractNumId w:val="72"/>
  </w:num>
  <w:num w:numId="25">
    <w:abstractNumId w:val="119"/>
  </w:num>
  <w:num w:numId="26">
    <w:abstractNumId w:val="117"/>
  </w:num>
  <w:num w:numId="27">
    <w:abstractNumId w:val="37"/>
  </w:num>
  <w:num w:numId="28">
    <w:abstractNumId w:val="81"/>
  </w:num>
  <w:num w:numId="29">
    <w:abstractNumId w:val="120"/>
  </w:num>
  <w:num w:numId="30">
    <w:abstractNumId w:val="110"/>
  </w:num>
  <w:num w:numId="31">
    <w:abstractNumId w:val="111"/>
  </w:num>
  <w:num w:numId="32">
    <w:abstractNumId w:val="55"/>
  </w:num>
  <w:num w:numId="33">
    <w:abstractNumId w:val="99"/>
  </w:num>
  <w:num w:numId="34">
    <w:abstractNumId w:val="30"/>
  </w:num>
  <w:num w:numId="35">
    <w:abstractNumId w:val="19"/>
  </w:num>
  <w:num w:numId="36">
    <w:abstractNumId w:val="76"/>
  </w:num>
  <w:num w:numId="37">
    <w:abstractNumId w:val="74"/>
  </w:num>
  <w:num w:numId="38">
    <w:abstractNumId w:val="3"/>
  </w:num>
  <w:num w:numId="39">
    <w:abstractNumId w:val="20"/>
  </w:num>
  <w:num w:numId="40">
    <w:abstractNumId w:val="26"/>
  </w:num>
  <w:num w:numId="41">
    <w:abstractNumId w:val="8"/>
  </w:num>
  <w:num w:numId="42">
    <w:abstractNumId w:val="53"/>
  </w:num>
  <w:num w:numId="43">
    <w:abstractNumId w:val="109"/>
  </w:num>
  <w:num w:numId="44">
    <w:abstractNumId w:val="97"/>
  </w:num>
  <w:num w:numId="45">
    <w:abstractNumId w:val="9"/>
  </w:num>
  <w:num w:numId="46">
    <w:abstractNumId w:val="41"/>
  </w:num>
  <w:num w:numId="47">
    <w:abstractNumId w:val="36"/>
  </w:num>
  <w:num w:numId="48">
    <w:abstractNumId w:val="114"/>
  </w:num>
  <w:num w:numId="49">
    <w:abstractNumId w:val="24"/>
  </w:num>
  <w:num w:numId="50">
    <w:abstractNumId w:val="22"/>
  </w:num>
  <w:num w:numId="51">
    <w:abstractNumId w:val="38"/>
  </w:num>
  <w:num w:numId="52">
    <w:abstractNumId w:val="52"/>
  </w:num>
  <w:num w:numId="53">
    <w:abstractNumId w:val="39"/>
  </w:num>
  <w:num w:numId="54">
    <w:abstractNumId w:val="80"/>
  </w:num>
  <w:num w:numId="55">
    <w:abstractNumId w:val="75"/>
  </w:num>
  <w:num w:numId="56">
    <w:abstractNumId w:val="49"/>
  </w:num>
  <w:num w:numId="57">
    <w:abstractNumId w:val="56"/>
  </w:num>
  <w:num w:numId="58">
    <w:abstractNumId w:val="6"/>
  </w:num>
  <w:num w:numId="59">
    <w:abstractNumId w:val="68"/>
  </w:num>
  <w:num w:numId="60">
    <w:abstractNumId w:val="35"/>
  </w:num>
  <w:num w:numId="61">
    <w:abstractNumId w:val="60"/>
  </w:num>
  <w:num w:numId="62">
    <w:abstractNumId w:val="66"/>
  </w:num>
  <w:num w:numId="63">
    <w:abstractNumId w:val="93"/>
  </w:num>
  <w:num w:numId="64">
    <w:abstractNumId w:val="50"/>
  </w:num>
  <w:num w:numId="65">
    <w:abstractNumId w:val="98"/>
  </w:num>
  <w:num w:numId="66">
    <w:abstractNumId w:val="4"/>
  </w:num>
  <w:num w:numId="67">
    <w:abstractNumId w:val="18"/>
  </w:num>
  <w:num w:numId="68">
    <w:abstractNumId w:val="2"/>
  </w:num>
  <w:num w:numId="69">
    <w:abstractNumId w:val="116"/>
  </w:num>
  <w:num w:numId="70">
    <w:abstractNumId w:val="12"/>
  </w:num>
  <w:num w:numId="71">
    <w:abstractNumId w:val="57"/>
  </w:num>
  <w:num w:numId="72">
    <w:abstractNumId w:val="44"/>
  </w:num>
  <w:num w:numId="73">
    <w:abstractNumId w:val="1"/>
  </w:num>
  <w:num w:numId="74">
    <w:abstractNumId w:val="29"/>
  </w:num>
  <w:num w:numId="75">
    <w:abstractNumId w:val="14"/>
  </w:num>
  <w:num w:numId="76">
    <w:abstractNumId w:val="101"/>
  </w:num>
  <w:num w:numId="77">
    <w:abstractNumId w:val="33"/>
  </w:num>
  <w:num w:numId="78">
    <w:abstractNumId w:val="28"/>
  </w:num>
  <w:num w:numId="79">
    <w:abstractNumId w:val="0"/>
  </w:num>
  <w:num w:numId="80">
    <w:abstractNumId w:val="67"/>
  </w:num>
  <w:num w:numId="81">
    <w:abstractNumId w:val="79"/>
  </w:num>
  <w:num w:numId="82">
    <w:abstractNumId w:val="46"/>
  </w:num>
  <w:num w:numId="83">
    <w:abstractNumId w:val="108"/>
  </w:num>
  <w:num w:numId="84">
    <w:abstractNumId w:val="32"/>
  </w:num>
  <w:num w:numId="85">
    <w:abstractNumId w:val="17"/>
  </w:num>
  <w:num w:numId="86">
    <w:abstractNumId w:val="31"/>
  </w:num>
  <w:num w:numId="87">
    <w:abstractNumId w:val="83"/>
  </w:num>
  <w:num w:numId="88">
    <w:abstractNumId w:val="5"/>
  </w:num>
  <w:num w:numId="89">
    <w:abstractNumId w:val="27"/>
  </w:num>
  <w:num w:numId="90">
    <w:abstractNumId w:val="87"/>
  </w:num>
  <w:num w:numId="91">
    <w:abstractNumId w:val="45"/>
  </w:num>
  <w:num w:numId="92">
    <w:abstractNumId w:val="82"/>
  </w:num>
  <w:num w:numId="93">
    <w:abstractNumId w:val="61"/>
  </w:num>
  <w:num w:numId="94">
    <w:abstractNumId w:val="11"/>
  </w:num>
  <w:num w:numId="95">
    <w:abstractNumId w:val="40"/>
  </w:num>
  <w:num w:numId="96">
    <w:abstractNumId w:val="70"/>
  </w:num>
  <w:num w:numId="97">
    <w:abstractNumId w:val="105"/>
  </w:num>
  <w:num w:numId="98">
    <w:abstractNumId w:val="118"/>
  </w:num>
  <w:num w:numId="99">
    <w:abstractNumId w:val="54"/>
  </w:num>
  <w:num w:numId="100">
    <w:abstractNumId w:val="113"/>
  </w:num>
  <w:num w:numId="101">
    <w:abstractNumId w:val="94"/>
  </w:num>
  <w:num w:numId="102">
    <w:abstractNumId w:val="21"/>
  </w:num>
  <w:num w:numId="103">
    <w:abstractNumId w:val="96"/>
  </w:num>
  <w:num w:numId="104">
    <w:abstractNumId w:val="102"/>
  </w:num>
  <w:num w:numId="105">
    <w:abstractNumId w:val="64"/>
  </w:num>
  <w:num w:numId="106">
    <w:abstractNumId w:val="34"/>
  </w:num>
  <w:num w:numId="107">
    <w:abstractNumId w:val="90"/>
  </w:num>
  <w:num w:numId="108">
    <w:abstractNumId w:val="78"/>
  </w:num>
  <w:num w:numId="109">
    <w:abstractNumId w:val="25"/>
  </w:num>
  <w:num w:numId="110">
    <w:abstractNumId w:val="69"/>
  </w:num>
  <w:num w:numId="111">
    <w:abstractNumId w:val="58"/>
  </w:num>
  <w:num w:numId="112">
    <w:abstractNumId w:val="65"/>
  </w:num>
  <w:num w:numId="113">
    <w:abstractNumId w:val="95"/>
  </w:num>
  <w:num w:numId="114">
    <w:abstractNumId w:val="85"/>
  </w:num>
  <w:num w:numId="115">
    <w:abstractNumId w:val="42"/>
  </w:num>
  <w:num w:numId="116">
    <w:abstractNumId w:val="47"/>
  </w:num>
  <w:num w:numId="117">
    <w:abstractNumId w:val="104"/>
  </w:num>
  <w:num w:numId="118">
    <w:abstractNumId w:val="16"/>
  </w:num>
  <w:num w:numId="119">
    <w:abstractNumId w:val="86"/>
  </w:num>
  <w:num w:numId="120">
    <w:abstractNumId w:val="88"/>
  </w:num>
  <w:num w:numId="121">
    <w:abstractNumId w:val="123"/>
  </w:num>
  <w:num w:numId="122">
    <w:abstractNumId w:val="89"/>
  </w:num>
  <w:num w:numId="123">
    <w:abstractNumId w:val="7"/>
  </w:num>
  <w:num w:numId="124">
    <w:abstractNumId w:val="43"/>
  </w:num>
  <w:num w:numId="125">
    <w:abstractNumId w:val="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F8D"/>
    <w:rsid w:val="00056E1B"/>
    <w:rsid w:val="0005743B"/>
    <w:rsid w:val="00057646"/>
    <w:rsid w:val="00062B9C"/>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6BB2"/>
    <w:rsid w:val="005F7F05"/>
    <w:rsid w:val="006046E7"/>
    <w:rsid w:val="00604ED5"/>
    <w:rsid w:val="00606A09"/>
    <w:rsid w:val="0060715B"/>
    <w:rsid w:val="00612F87"/>
    <w:rsid w:val="006137E6"/>
    <w:rsid w:val="00614135"/>
    <w:rsid w:val="006155DC"/>
    <w:rsid w:val="006166F4"/>
    <w:rsid w:val="00616B8E"/>
    <w:rsid w:val="006263C1"/>
    <w:rsid w:val="0062738D"/>
    <w:rsid w:val="00632ADE"/>
    <w:rsid w:val="00633784"/>
    <w:rsid w:val="0063587B"/>
    <w:rsid w:val="00636EDA"/>
    <w:rsid w:val="00640C54"/>
    <w:rsid w:val="00640C91"/>
    <w:rsid w:val="006412BD"/>
    <w:rsid w:val="0064151A"/>
    <w:rsid w:val="00644A41"/>
    <w:rsid w:val="00645004"/>
    <w:rsid w:val="00645A7E"/>
    <w:rsid w:val="00647004"/>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41B54"/>
    <w:rsid w:val="0074390E"/>
    <w:rsid w:val="00743FD4"/>
    <w:rsid w:val="00744B44"/>
    <w:rsid w:val="00744DCE"/>
    <w:rsid w:val="00746E2B"/>
    <w:rsid w:val="0075043D"/>
    <w:rsid w:val="0075309E"/>
    <w:rsid w:val="00753582"/>
    <w:rsid w:val="00757D95"/>
    <w:rsid w:val="0076323C"/>
    <w:rsid w:val="007632B6"/>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695A"/>
    <w:rsid w:val="00A07D90"/>
    <w:rsid w:val="00A1066E"/>
    <w:rsid w:val="00A11318"/>
    <w:rsid w:val="00A11EE8"/>
    <w:rsid w:val="00A12328"/>
    <w:rsid w:val="00A12A6C"/>
    <w:rsid w:val="00A17BB5"/>
    <w:rsid w:val="00A249D8"/>
    <w:rsid w:val="00A25BCB"/>
    <w:rsid w:val="00A2600A"/>
    <w:rsid w:val="00A268FA"/>
    <w:rsid w:val="00A31695"/>
    <w:rsid w:val="00A31C2E"/>
    <w:rsid w:val="00A40B87"/>
    <w:rsid w:val="00A42842"/>
    <w:rsid w:val="00A4360E"/>
    <w:rsid w:val="00A44496"/>
    <w:rsid w:val="00A461D0"/>
    <w:rsid w:val="00A46A05"/>
    <w:rsid w:val="00A52ECF"/>
    <w:rsid w:val="00A536F6"/>
    <w:rsid w:val="00A66C63"/>
    <w:rsid w:val="00A74294"/>
    <w:rsid w:val="00A7585D"/>
    <w:rsid w:val="00A76055"/>
    <w:rsid w:val="00A87351"/>
    <w:rsid w:val="00A87E87"/>
    <w:rsid w:val="00A90195"/>
    <w:rsid w:val="00A91375"/>
    <w:rsid w:val="00A94582"/>
    <w:rsid w:val="00AA14C4"/>
    <w:rsid w:val="00AA1BAF"/>
    <w:rsid w:val="00AA1E25"/>
    <w:rsid w:val="00AA7590"/>
    <w:rsid w:val="00AA7671"/>
    <w:rsid w:val="00AB4DB4"/>
    <w:rsid w:val="00AB5BE1"/>
    <w:rsid w:val="00AB70C9"/>
    <w:rsid w:val="00AB7F8B"/>
    <w:rsid w:val="00AC5813"/>
    <w:rsid w:val="00AC6253"/>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C00569"/>
    <w:rsid w:val="00C00B4E"/>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D8B"/>
    <w:rsid w:val="00D26A72"/>
    <w:rsid w:val="00D303E3"/>
    <w:rsid w:val="00D34143"/>
    <w:rsid w:val="00D3714F"/>
    <w:rsid w:val="00D43A6A"/>
    <w:rsid w:val="00D455F5"/>
    <w:rsid w:val="00D507AE"/>
    <w:rsid w:val="00D508E7"/>
    <w:rsid w:val="00D5132B"/>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274F"/>
    <w:rsid w:val="00F553D4"/>
    <w:rsid w:val="00F55E40"/>
    <w:rsid w:val="00F611C3"/>
    <w:rsid w:val="00F62051"/>
    <w:rsid w:val="00F628E8"/>
    <w:rsid w:val="00F62DF3"/>
    <w:rsid w:val="00F64962"/>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aa"/>
    <w:uiPriority w:val="99"/>
    <w:rsid w:val="00804969"/>
    <w:pPr>
      <w:spacing w:after="80"/>
      <w:jc w:val="both"/>
    </w:pPr>
    <w:rPr>
      <w:sz w:val="20"/>
    </w:rPr>
  </w:style>
  <w:style w:type="character" w:styleId="ab">
    <w:name w:val="page number"/>
    <w:basedOn w:val="a4"/>
    <w:rsid w:val="00804969"/>
  </w:style>
  <w:style w:type="paragraph" w:styleId="ac">
    <w:name w:val="Plain Text"/>
    <w:basedOn w:val="a2"/>
    <w:rsid w:val="00EA63FB"/>
    <w:rPr>
      <w:rFonts w:hAnsi="Courier New"/>
    </w:rPr>
  </w:style>
  <w:style w:type="paragraph" w:styleId="ad">
    <w:name w:val="footnote text"/>
    <w:basedOn w:val="a2"/>
    <w:semiHidden/>
    <w:rsid w:val="00804969"/>
    <w:pPr>
      <w:spacing w:line="240" w:lineRule="atLeast"/>
    </w:pPr>
    <w:rPr>
      <w:sz w:val="18"/>
    </w:rPr>
  </w:style>
  <w:style w:type="character" w:styleId="ae">
    <w:name w:val="footnote reference"/>
    <w:semiHidden/>
    <w:rsid w:val="00804969"/>
    <w:rPr>
      <w:rFonts w:ascii="Arial Black" w:hAnsi="Arial Black"/>
      <w:color w:val="0000FF"/>
      <w:sz w:val="22"/>
      <w:vertAlign w:val="superscript"/>
    </w:rPr>
  </w:style>
  <w:style w:type="character" w:styleId="af">
    <w:name w:val="annotation reference"/>
    <w:semiHidden/>
    <w:rsid w:val="00EA63FB"/>
    <w:rPr>
      <w:sz w:val="21"/>
    </w:rPr>
  </w:style>
  <w:style w:type="paragraph" w:styleId="af0">
    <w:name w:val="annotation text"/>
    <w:basedOn w:val="a2"/>
    <w:semiHidden/>
    <w:rsid w:val="00EA63FB"/>
  </w:style>
  <w:style w:type="paragraph" w:styleId="af1">
    <w:name w:val="header"/>
    <w:basedOn w:val="a2"/>
    <w:link w:val="af2"/>
    <w:autoRedefine/>
    <w:uiPriority w:val="99"/>
    <w:rsid w:val="00804969"/>
    <w:pPr>
      <w:tabs>
        <w:tab w:val="center" w:pos="4153"/>
        <w:tab w:val="right" w:pos="8306"/>
      </w:tabs>
      <w:spacing w:before="0" w:after="0"/>
    </w:pPr>
    <w:rPr>
      <w:sz w:val="20"/>
    </w:rPr>
  </w:style>
  <w:style w:type="character" w:styleId="af3">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4">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5">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6">
    <w:name w:val="封面副标题"/>
    <w:basedOn w:val="af7"/>
    <w:rsid w:val="00EA63FB"/>
    <w:pPr>
      <w:spacing w:after="240"/>
    </w:pPr>
    <w:rPr>
      <w:rFonts w:ascii="隶书" w:eastAsia="隶书"/>
      <w:b w:val="0"/>
      <w:sz w:val="48"/>
    </w:rPr>
  </w:style>
  <w:style w:type="paragraph" w:styleId="af7">
    <w:name w:val="Title"/>
    <w:basedOn w:val="a2"/>
    <w:qFormat/>
    <w:rsid w:val="00EA63FB"/>
    <w:pPr>
      <w:spacing w:before="240"/>
      <w:jc w:val="center"/>
      <w:outlineLvl w:val="0"/>
    </w:pPr>
    <w:rPr>
      <w:rFonts w:ascii="Arial" w:hAnsi="Arial" w:cs="Arial"/>
      <w:b/>
      <w:bCs/>
      <w:sz w:val="32"/>
      <w:szCs w:val="32"/>
    </w:rPr>
  </w:style>
  <w:style w:type="paragraph" w:customStyle="1" w:styleId="af8">
    <w:name w:val="封面主标题"/>
    <w:basedOn w:val="af7"/>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9">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a">
    <w:name w:val="! 寬條列"/>
    <w:basedOn w:val="afb"/>
    <w:rsid w:val="00804969"/>
    <w:pPr>
      <w:spacing w:line="320" w:lineRule="atLeast"/>
    </w:pPr>
  </w:style>
  <w:style w:type="paragraph" w:customStyle="1" w:styleId="afb">
    <w:name w:val="! 條列"/>
    <w:basedOn w:val="a2"/>
    <w:rsid w:val="00804969"/>
    <w:pPr>
      <w:spacing w:line="280" w:lineRule="atLeast"/>
      <w:ind w:left="227" w:hanging="227"/>
      <w:jc w:val="both"/>
    </w:pPr>
    <w:rPr>
      <w:rFonts w:eastAsia="MingLiU"/>
      <w:sz w:val="18"/>
    </w:rPr>
  </w:style>
  <w:style w:type="paragraph" w:customStyle="1" w:styleId="afc">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d">
    <w:name w:val="! 方塊列舉"/>
    <w:basedOn w:val="afc"/>
    <w:rsid w:val="00804969"/>
    <w:pPr>
      <w:spacing w:before="40" w:after="40" w:line="240" w:lineRule="atLeast"/>
      <w:ind w:left="907" w:hanging="794"/>
    </w:pPr>
  </w:style>
  <w:style w:type="paragraph" w:customStyle="1" w:styleId="afe">
    <w:name w:val="! 方塊標題"/>
    <w:basedOn w:val="a2"/>
    <w:next w:val="afc"/>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
    <w:name w:val="! 序"/>
    <w:basedOn w:val="a2"/>
    <w:rsid w:val="00804969"/>
    <w:pPr>
      <w:adjustRightInd/>
      <w:spacing w:before="80" w:after="160"/>
      <w:jc w:val="both"/>
    </w:pPr>
    <w:rPr>
      <w:rFonts w:eastAsia="華康仿宋體"/>
      <w:sz w:val="19"/>
    </w:rPr>
  </w:style>
  <w:style w:type="paragraph" w:customStyle="1" w:styleId="aff0">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1">
    <w:name w:val="! 章目錄"/>
    <w:basedOn w:val="a2"/>
    <w:rsid w:val="00804969"/>
    <w:pPr>
      <w:jc w:val="both"/>
    </w:pPr>
    <w:rPr>
      <w:rFonts w:eastAsia="MingLiU"/>
      <w:spacing w:val="12"/>
      <w:w w:val="110"/>
      <w:sz w:val="18"/>
    </w:rPr>
  </w:style>
  <w:style w:type="paragraph" w:customStyle="1" w:styleId="aff2">
    <w:name w:val="! 章提要"/>
    <w:basedOn w:val="a2"/>
    <w:rsid w:val="00804969"/>
    <w:pPr>
      <w:jc w:val="both"/>
    </w:pPr>
    <w:rPr>
      <w:rFonts w:eastAsia="MingLiU"/>
      <w:spacing w:val="12"/>
      <w:w w:val="110"/>
      <w:sz w:val="18"/>
    </w:rPr>
  </w:style>
  <w:style w:type="paragraph" w:customStyle="1" w:styleId="aff3">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4">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5">
    <w:name w:val="!表格前置样式"/>
    <w:basedOn w:val="a2"/>
    <w:rsid w:val="00804969"/>
    <w:pPr>
      <w:adjustRightInd/>
      <w:spacing w:line="240" w:lineRule="atLeast"/>
    </w:pPr>
    <w:rPr>
      <w:rFonts w:eastAsia="MingLiU"/>
    </w:rPr>
  </w:style>
  <w:style w:type="paragraph" w:customStyle="1" w:styleId="aff6">
    <w:name w:val="! 寬條列 (白)"/>
    <w:basedOn w:val="afb"/>
    <w:rsid w:val="00804969"/>
    <w:pPr>
      <w:spacing w:line="320" w:lineRule="atLeast"/>
      <w:ind w:left="284" w:hanging="284"/>
    </w:pPr>
  </w:style>
  <w:style w:type="paragraph" w:customStyle="1" w:styleId="primerappendix">
    <w:name w:val="! 函式名 (primer appendix)"/>
    <w:basedOn w:val="aff7"/>
    <w:next w:val="a2"/>
    <w:rsid w:val="00804969"/>
    <w:pPr>
      <w:spacing w:before="0" w:line="240" w:lineRule="atLeast"/>
    </w:pPr>
    <w:rPr>
      <w:rFonts w:ascii="Verdana" w:eastAsia="華康粗黑體" w:hAnsi="Verdana"/>
      <w:b/>
    </w:rPr>
  </w:style>
  <w:style w:type="paragraph" w:customStyle="1" w:styleId="aff7">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8">
    <w:name w:val="! 檔名"/>
    <w:basedOn w:val="aff7"/>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9">
    <w:name w:val="! 前言"/>
    <w:basedOn w:val="a2"/>
    <w:rsid w:val="00804969"/>
    <w:pPr>
      <w:adjustRightInd/>
      <w:spacing w:before="80" w:after="160"/>
      <w:ind w:left="680"/>
      <w:jc w:val="both"/>
    </w:pPr>
    <w:rPr>
      <w:rFonts w:eastAsia="MingLiU"/>
      <w:sz w:val="19"/>
    </w:rPr>
  </w:style>
  <w:style w:type="paragraph" w:customStyle="1" w:styleId="affa">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b">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c">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d">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e">
    <w:name w:val="Balloon Text"/>
    <w:basedOn w:val="a2"/>
    <w:semiHidden/>
    <w:rsid w:val="00EA63FB"/>
    <w:rPr>
      <w:sz w:val="18"/>
      <w:szCs w:val="18"/>
    </w:rPr>
  </w:style>
  <w:style w:type="paragraph" w:styleId="afff">
    <w:name w:val="annotation subject"/>
    <w:basedOn w:val="af0"/>
    <w:next w:val="af0"/>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0">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1">
    <w:name w:val="! 自定註腳"/>
    <w:basedOn w:val="ad"/>
    <w:rsid w:val="00804969"/>
    <w:pPr>
      <w:ind w:left="340" w:hanging="340"/>
      <w:jc w:val="both"/>
    </w:pPr>
    <w:rPr>
      <w:rFonts w:ascii="Courier New" w:eastAsia="華康仿宋體"/>
      <w:w w:val="95"/>
    </w:rPr>
  </w:style>
  <w:style w:type="paragraph" w:customStyle="1" w:styleId="afff2">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3">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4">
    <w:name w:val="! 原始碼"/>
    <w:basedOn w:val="a2"/>
    <w:rsid w:val="00804969"/>
    <w:pPr>
      <w:spacing w:line="220" w:lineRule="atLeast"/>
      <w:ind w:left="567"/>
    </w:pPr>
    <w:rPr>
      <w:rFonts w:ascii="Courier New" w:eastAsia="MingLiU"/>
      <w:sz w:val="16"/>
    </w:rPr>
  </w:style>
  <w:style w:type="paragraph" w:customStyle="1" w:styleId="afff5">
    <w:name w:val="寬條列 (白)"/>
    <w:basedOn w:val="a2"/>
    <w:rsid w:val="00804969"/>
    <w:pPr>
      <w:adjustRightInd/>
      <w:spacing w:before="80" w:after="160"/>
      <w:ind w:left="227" w:hanging="227"/>
    </w:pPr>
    <w:rPr>
      <w:rFonts w:eastAsia="MingLiU"/>
      <w:sz w:val="19"/>
    </w:rPr>
  </w:style>
  <w:style w:type="character" w:customStyle="1" w:styleId="afff6">
    <w:name w:val="!特明"/>
    <w:rsid w:val="00804969"/>
    <w:rPr>
      <w:rFonts w:ascii="Times New Roman" w:eastAsia="華康粗圓體"/>
      <w:b/>
      <w:sz w:val="18"/>
    </w:rPr>
  </w:style>
  <w:style w:type="paragraph" w:customStyle="1" w:styleId="afff7">
    <w:name w:val="!人言"/>
    <w:basedOn w:val="a2"/>
    <w:rsid w:val="00804969"/>
    <w:pPr>
      <w:adjustRightInd/>
      <w:spacing w:before="80" w:after="160"/>
      <w:jc w:val="both"/>
    </w:pPr>
    <w:rPr>
      <w:rFonts w:ascii="Arial" w:eastAsia="華康中黑體" w:hAnsi="Arial"/>
      <w:sz w:val="19"/>
    </w:rPr>
  </w:style>
  <w:style w:type="paragraph" w:customStyle="1" w:styleId="afff8">
    <w:name w:val="! 圖本身"/>
    <w:basedOn w:val="a2"/>
    <w:rsid w:val="00804969"/>
    <w:pPr>
      <w:adjustRightInd/>
      <w:spacing w:before="80" w:after="160"/>
      <w:jc w:val="both"/>
    </w:pPr>
    <w:rPr>
      <w:rFonts w:eastAsia="MingLiU"/>
      <w:sz w:val="19"/>
    </w:rPr>
  </w:style>
  <w:style w:type="paragraph" w:customStyle="1" w:styleId="afff9">
    <w:name w:val="! 結構欄位"/>
    <w:basedOn w:val="a2"/>
    <w:rsid w:val="00804969"/>
    <w:pPr>
      <w:adjustRightInd/>
      <w:spacing w:line="300" w:lineRule="atLeast"/>
      <w:jc w:val="both"/>
    </w:pPr>
    <w:rPr>
      <w:rFonts w:ascii="Arial Black" w:eastAsia="MingLiU"/>
      <w:sz w:val="16"/>
    </w:rPr>
  </w:style>
  <w:style w:type="paragraph" w:customStyle="1" w:styleId="afffa">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b">
    <w:name w:val="! 文內圖案文字"/>
    <w:basedOn w:val="a2"/>
    <w:rsid w:val="00804969"/>
    <w:pPr>
      <w:adjustRightInd/>
      <w:spacing w:line="260" w:lineRule="atLeast"/>
      <w:jc w:val="both"/>
    </w:pPr>
    <w:rPr>
      <w:rFonts w:ascii="Arial" w:eastAsia="MingLiU" w:hAnsi="Arial"/>
      <w:sz w:val="19"/>
    </w:rPr>
  </w:style>
  <w:style w:type="character" w:customStyle="1" w:styleId="afffc">
    <w:name w:val="! 文內變數加粗"/>
    <w:rsid w:val="00804969"/>
    <w:rPr>
      <w:rFonts w:ascii="Courier New" w:eastAsia="華康細圓體" w:hAnsi="Courier New"/>
      <w:b/>
      <w:color w:val="auto"/>
      <w:sz w:val="17"/>
    </w:rPr>
  </w:style>
  <w:style w:type="character" w:customStyle="1" w:styleId="afffd">
    <w:name w:val="! 索引函式名(粗)"/>
    <w:rsid w:val="00804969"/>
    <w:rPr>
      <w:rFonts w:ascii="Verdana" w:eastAsia="華康細圓體" w:hAnsi="Verdana"/>
      <w:b/>
      <w:color w:val="auto"/>
      <w:sz w:val="17"/>
    </w:rPr>
  </w:style>
  <w:style w:type="character" w:customStyle="1" w:styleId="afffe">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f">
    <w:name w:val="! 條款原文"/>
    <w:basedOn w:val="a2"/>
    <w:rsid w:val="00804969"/>
    <w:pPr>
      <w:tabs>
        <w:tab w:val="left" w:pos="567"/>
      </w:tabs>
      <w:adjustRightInd/>
      <w:spacing w:after="160" w:line="260" w:lineRule="atLeast"/>
      <w:jc w:val="both"/>
    </w:pPr>
    <w:rPr>
      <w:rFonts w:eastAsia="MingLiU"/>
      <w:sz w:val="19"/>
    </w:rPr>
  </w:style>
  <w:style w:type="character" w:customStyle="1" w:styleId="affff0">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1">
    <w:name w:val="! 目錄章名"/>
    <w:rsid w:val="00804969"/>
    <w:rPr>
      <w:rFonts w:ascii="Book Antiqua" w:eastAsia="華康中黑體" w:hAnsi="Book Antiqua"/>
      <w:sz w:val="22"/>
    </w:rPr>
  </w:style>
  <w:style w:type="paragraph" w:customStyle="1" w:styleId="affff2">
    <w:name w:val="! 索引大標"/>
    <w:basedOn w:val="affa"/>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3">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4">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5">
    <w:name w:val="FollowedHyperlink"/>
    <w:rsid w:val="00EA63FB"/>
    <w:rPr>
      <w:color w:val="800080"/>
      <w:u w:val="single"/>
    </w:rPr>
  </w:style>
  <w:style w:type="paragraph" w:customStyle="1" w:styleId="Char0">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2"/>
    <w:next w:val="affff6"/>
    <w:rsid w:val="00EA63FB"/>
    <w:rPr>
      <w:rFonts w:ascii="Times New Roman" w:hAnsi="Times New Roman"/>
      <w:sz w:val="24"/>
      <w:szCs w:val="24"/>
    </w:rPr>
  </w:style>
  <w:style w:type="paragraph" w:styleId="affff6">
    <w:name w:val="Normal (Web)"/>
    <w:basedOn w:val="a2"/>
    <w:uiPriority w:val="99"/>
    <w:rsid w:val="00EA63FB"/>
    <w:rPr>
      <w:rFonts w:ascii="Times New Roman" w:hAnsi="Times New Roman"/>
      <w:sz w:val="24"/>
      <w:szCs w:val="24"/>
    </w:rPr>
  </w:style>
  <w:style w:type="paragraph" w:customStyle="1" w:styleId="affff7">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8">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9">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a">
    <w:name w:val="表题"/>
    <w:basedOn w:val="a2"/>
    <w:link w:val="Char1"/>
    <w:rsid w:val="00804969"/>
    <w:pPr>
      <w:ind w:firstLine="0"/>
      <w:jc w:val="center"/>
    </w:pPr>
    <w:rPr>
      <w:rFonts w:eastAsia="黑体"/>
      <w:sz w:val="18"/>
      <w:szCs w:val="18"/>
    </w:rPr>
  </w:style>
  <w:style w:type="character" w:customStyle="1" w:styleId="Char1">
    <w:name w:val="表题 Char"/>
    <w:link w:val="affffa"/>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b">
    <w:name w:val="题面正文"/>
    <w:basedOn w:val="a2"/>
    <w:link w:val="Char2"/>
    <w:qFormat/>
    <w:rsid w:val="008246B8"/>
    <w:pPr>
      <w:spacing w:before="0" w:after="0" w:line="288" w:lineRule="auto"/>
      <w:ind w:firstLineChars="200" w:firstLine="200"/>
    </w:pPr>
    <w:rPr>
      <w:rFonts w:eastAsia="华文细黑"/>
      <w:lang w:eastAsia="zh-CN"/>
    </w:rPr>
  </w:style>
  <w:style w:type="paragraph" w:customStyle="1" w:styleId="affffc">
    <w:name w:val="输入输出数据"/>
    <w:basedOn w:val="affffb"/>
    <w:link w:val="Char3"/>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2">
    <w:name w:val="题面正文 Char"/>
    <w:link w:val="affffb"/>
    <w:rsid w:val="008246B8"/>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c"/>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d">
    <w:name w:val="Strong"/>
    <w:uiPriority w:val="22"/>
    <w:qFormat/>
    <w:rsid w:val="003C12C5"/>
    <w:rPr>
      <w:b/>
      <w:bCs/>
    </w:rPr>
  </w:style>
  <w:style w:type="character" w:styleId="affffe">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2"/>
    <w:next w:val="a2"/>
    <w:autoRedefine/>
    <w:uiPriority w:val="39"/>
    <w:rsid w:val="00F94958"/>
  </w:style>
  <w:style w:type="paragraph" w:styleId="TOC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a">
    <w:name w:val="页脚 字符"/>
    <w:basedOn w:val="a4"/>
    <w:link w:val="a9"/>
    <w:uiPriority w:val="99"/>
    <w:rsid w:val="008C77D8"/>
    <w:rPr>
      <w:rFonts w:ascii="Courier" w:hAnsi="Courier"/>
      <w:szCs w:val="21"/>
      <w:lang w:eastAsia="zh-TW"/>
    </w:rPr>
  </w:style>
  <w:style w:type="character" w:customStyle="1" w:styleId="af2">
    <w:name w:val="页眉 字符"/>
    <w:basedOn w:val="a4"/>
    <w:link w:val="af1"/>
    <w:uiPriority w:val="99"/>
    <w:rsid w:val="008C77D8"/>
    <w:rPr>
      <w:rFonts w:ascii="Courier" w:hAnsi="Courier"/>
      <w:szCs w:val="21"/>
      <w:lang w:eastAsia="zh-TW"/>
    </w:rPr>
  </w:style>
  <w:style w:type="character" w:customStyle="1" w:styleId="15">
    <w:name w:val="未处理的提及1"/>
    <w:basedOn w:val="a4"/>
    <w:uiPriority w:val="99"/>
    <w:semiHidden/>
    <w:unhideWhenUsed/>
    <w:rsid w:val="00F7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hyperlink" Target="http://www.planetb.ca/syntax-highlight-word" TargetMode="External"/><Relationship Id="rId79" Type="http://schemas.openxmlformats.org/officeDocument/2006/relationships/hyperlink" Target="mailto:&#21453;&#39304;&#38169;&#35823;37199625@qq.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www.acwing.com" TargetMode="Externa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hyperlink" Target="http://xmuoj.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hyperlink" Target="https://leetcode-cn.com/"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0BD1C-866C-0041-9FA6-EF9026E2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2</TotalTime>
  <Pages>210</Pages>
  <Words>21261</Words>
  <Characters>121190</Characters>
  <Application>Microsoft Office Word</Application>
  <DocSecurity>0</DocSecurity>
  <Lines>1009</Lines>
  <Paragraphs>284</Paragraphs>
  <ScaleCrop>false</ScaleCrop>
  <Company>- BMTD -</Company>
  <LinksUpToDate>false</LinksUpToDate>
  <CharactersWithSpaces>142167</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5</cp:revision>
  <cp:lastPrinted>2020-10-18T15:48:00Z</cp:lastPrinted>
  <dcterms:created xsi:type="dcterms:W3CDTF">2020-11-08T16:15:00Z</dcterms:created>
  <dcterms:modified xsi:type="dcterms:W3CDTF">2026-02-01T14:37:00Z</dcterms:modified>
</cp:coreProperties>
</file>